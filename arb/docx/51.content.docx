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Colossians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رَسُولُ يَسُوعَ ٱلْمَسِيحِ بِمَشِيئَةِ ٱللهِ، وَتِيمُوثَاوُسُ ٱلْأَخُ،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ٱلْقِدِّيسِينَ فِي كُولُوسِّي، وَٱلْإِخْوَةِ ٱلْمُؤْمِنِينَ فِي ٱلْمَسِيحِ: نِعْمَةٌ لَكُمْ وَسَلَامٌ مِنَ ٱللهِ أَبِينَا وَٱلرَّبِّ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نَشْكُرُ ٱللهَ وَأَبَا رَبِّنَا يَسُوعَ ٱلْمَسِيحِ كُلَّ حِينٍ، مُصَلِّينَ لِأَجْلِكُمْ،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إِذْ سَمِعْنَا إِيمَانَكُمْ بِٱلْمَسِيحِ يَسُوعَ، وَمَحَبَّتَكُمْ لِجَمِيعِ ٱلْقِدِّيسِينَ،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مِنْ أَجْلِ ٱلرَّجَاءِ ٱلْمَوْضُوعِ لَكُمْ فِي ٱلسَّمَاوَاتِ، ٱلَّذِي سَمِعْتُمْ بِهِ قَبْلًا فِي كَلِمَةِ حَقِّ ٱلْإِنْجِيلِ،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ٱلَّذِي قَدْ حَضَرَ إِلَيْكُمْ كَمَا فِي كُلِّ ٱلْعَالَمِ أَيْضًا، وَهُوَ مُثْمِرٌ كَمَا فِيكُمْ أَيْضًا مُنْذُ يَوْمَ سَمِعْتُمْ وَعَرَفْتُمْ نِعْمَةَ ٱللهِ بِٱلْحَقِيقَةِ.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كَمَا تَعَلَّمْتُمْ أَيْضًا مِنْ أَبَفْرَاسَ ٱلْعَبْدِ ٱلْحَبِيبِ مَعَنَا، ٱلَّذِي هُوَ خَادِمٌ أَمِينٌ لِلْمَسِيحِ لِأَجْلِكُمُ،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ٱلَّذِي أَخْبَرَنَا أَيْضًا بِمَحَبَّتِكُمْ فِي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مِنْ أَجْلِ ذَلِكَ نَحْنُ أَيْضًا، مُنْذُ يَوْمَ سَمِعْنَا، لَمْ نَزَلْ مُصَلِّينَ وَطَالِبِينَ لِأَجْلِكُمْ أَنْ تَمْتَلِئُوا مِنْ مَعْرِفَةِ مَشِيئَتِهِ، فِي كُلِّ حِكْمَةٍ وَفَهْمٍ رُوحِيٍّ،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لِتَسْلُكُوا كَمَا يَحِقُّ لِلرَّبِّ، فِي كُلِّ رِضًى، مُثْمِرِينَ فِي كُلِّ عَمَلٍ صَالِحٍ، وَنَامِينَ فِي مَعْرِفَةِ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مُتَقَوِّينَ بِكُلِّ قُوَّةٍ بِحَسَبِ قُدْرَةِ مَجْدِهِ، لِكُلِّ صَبْرٍ وَطُولِ أَنَاةٍ بِفَرَحٍ،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شَاكِرِينَ ٱلْآبَ ٱلَّذِي أَهَّلَنَا لِشَرِكَةِ مِيرَاثِ ٱلْقِدِّيسِينَ فِي ٱلنُّورِ،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ٱلَّذِي أَنْقَذَنَا مِنْ سُلْطَانِ ٱلظُّلْمَةِ، وَنَقَلَنَا إِلَى مَلَكُوتِ ٱبْنِ مَحَبَّتِهِ،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ٱلَّذِي لَنَا فِيهِ ٱلْفِدَاءُ، بِدَمِهِ غُفْرَانُ ٱلْخَطَايَا.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ٱلَّذِي هُوَ صُورَةُ ٱللهِ غَيْرِ ٱلْمَنْظُورِ، بِكْرُ كُلِّ خَلِيقَةٍ.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فَإِنَّهُ فِيهِ خُلِقَ ٱلْكُلُّ: مَا في ٱلسَّمَاوَاتِ وَمَا عَلَى ٱلْأَرْضِ، مَا يُرَى وَمَا لَا يُرَى، سَوَاءٌ كَانَ عُرُوشًا أَمْ سِيَادَاتٍ أَمْ رِيَاسَاتٍ أَمْ سَلَاطِينَ. ٱلْكُلُّ بِهِ وَلَهُ قَدْ خُلِقَ.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ٱلَّذِي هُوَ قَبْلَ كُلِّ شَيْءٍ، وَفِيهِ يَقُومُ ٱلْكُلُّ،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وَهُوَ رَأْسُ ٱلْجَسَدِ: ٱلْكَنِيسَةِ. ٱلَّذِي هُوَ ٱلْبَدَاءَةُ، بِكْرٌ مِنَ ٱلْأَمْوَاتِ، لِكَيْ يَكُونَ هُوَ مُتَقَدِّمًا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لِأَنَّهُ فِيهِ سُرَّ أَنْ يَحِلَّ كُلُّ ٱلْمِلْءِ،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وَأَنْ يُصَالِحَ بِهِ ٱلْكُلَّ لِنَفْسِهِ، عَامِلًا ٱلصُّلْحَ بِدَمِ صَلِيبِهِ، بِوَاسِطَتِهِ، سَوَاءٌ كَانَ: مَا عَلَى ٱلْأَرْضِ، أَمْ مَا فِي ٱلسَّمَاوَاتِ.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وَأَنْتُمُ ٱلَّذِينَ كُنْتُمْ قَبْلًا أَجْنَبِيِّينَ وَأَعْدَاءً فِي ٱلْفِكْرِ، فِي ٱلْأَعْمَالِ ٱلشِّرِّيرَةِ، قَدْ صَالَحَكُمُ ٱلْآنَ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فِي جِسْمِ بَشَرِيَّتِهِ بِٱلْمَوْتِ، لِيُحْضِرَكُمْ قِدِّيسِينَ وَبِلَا لَوْمٍ وَلَا شَكْوَى أَمَامَهُ،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إِنْ ثَبَتُّمْ عَلَى ٱلْإِيمَانِ، مُتَأَسِّسِينَ وَرَاسِخِينَ وَغَيْرَ مُنْتَقِلِينَ عَنْ رَجَاءِ ٱلْإِنْجِيلِ، ٱلَّذِي سَمِعْتُمُوهُ، ٱلْمَكْرُوزِ بِهِ فِي كُلِّ ٱلْخَلِيقَةِ ٱلَّتِي تَحْتَ ٱلسَّمَاءِ، ٱلَّذِي صِرْتُ أَنَا بُولُسَ خَادِمًا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ٱلَّذِي ٱلْآنَ أَفْرَحُ فِي آلَامِي لِأَجْلِكُمْ، وَأُكَمِّلُ نَقَائِصَ شَدَائِدِ ٱلْمَسِيحِ فِي جِسْمِي لِأَجْلِ جَسَدِهِ، ٱلَّذِي هُوَ ٱلْكَنِيسَةُ،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ٱلَّتِي صِرْتُ أَنَا خَادِمًا لَهَا، حَسَبَ تَدْبِيرِ ٱللهِ ٱلْمُعْطَى لِي لِأَجْلِكُمْ، لِتَتْمِيمِ كَلِمَةِ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ٱلسِّرِّ ٱلْمَكْتُومِ مُنْذُ ٱلدُّهُورِ وَمُنْذُ ٱلْأَجْيَالِ، لَكِنَّهُ ٱلْآنَ قَدْ أُظْهِرَ لِقِدِّيسِيهِ،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ٱلَّذِينَ أَرَادَ ٱللهُ أَنْ يُعَرِّفَهُمْ مَا هُوَ غِنَى مَجْدِ هَذَا ٱلسِّرِّ فِي ٱلْأُمَمِ، ٱلَّذِي هُوَ ٱلْمَسِيحُ فِيكُمْ رَجَاءُ ٱلْمَجْدِ.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ٱلَّذِي نُنَادِي بِهِ مُنْذِرِينَ كُلَّ إِنْسَانٍ، وَمُعَلِّمِينَ كُلَّ إِنْسَانٍ، بِكُلِّ حِكْمَةٍ، لِكَيْ نُحْضِرَ كُلَّ إِنْسَانٍ كَامِلًا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ٱلْأَمْرُ ٱلَّذِي لِأَجْلِهِ أَتْعَبُ أَيْضًا مُجَاهِدًا، بِحَسَبِ عَمَلِهِ ٱلَّذِي يَعْمَلُ فِيَّ بِقُوَّةٍ.</w:t>
      </w:r>
    </w:p>
    <w:p>
      <w:pPr>
        <w:pStyle w:val="Heading2"/>
        <w:bidi/>
      </w:pPr>
      <w:r>
        <w:rPr>
          <w:rtl/>
          <w:cs/>
          <w:lang w:val="ar_AE" w:bidi="ar_AE"/>
        </w:rPr>
        <w:t>Colossians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فَإِنِّي أُرِيدُ أَنْ تَعْلَمُوا أَيُّ جِهَادٍ لِي لِأَجْلِكُمْ، وَلِأَجْلِ ٱلَّذِينَ فِي لَاوُدِكِيَّةَ، وَجَمِيعِ ٱلَّذِينَ لَمْ يَرَوْا وَجْهِي فِي ٱلْجَسَدِ،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لِكَيْ تَتَعَزَّى قُلُوبُهُمْ مُقْتَرِنَةً فِي ٱلْمَحَبَّةِ لِكُلِّ غِنَى يَقِينِ ٱلْفَهْمِ، لِمَعْرِفَةِ سِرِّ ٱللهِ ٱلْآبِ وَٱلْمَسِيحِ،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ٱلْمُذَّخَرِ فِيهِ جَمِيعُ كُنُوزِ ٱلْحِكْمَةِ وَٱلْعِلْمِ.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وَإِنَّمَا أَقُولُ هَذَا لِئَلَّا يَخْدَعَكُمْ أَحَدٌ بِكَلَامٍ مَلِقٍ.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فَإِنِّي وَإِنْ كُنْتُ غَائِبًا فِي ٱلْجَسَدِ لَكِنِّي مَعَكُمْ فِي ٱلرُّوحِ، فَرِحًا، وَنَاظِرًا تَرْتِيبَكُمْ وَمَتَانَةَ إِيمَانِكُمْ فِي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فَكَمَا قَبِلْتُمُ ٱلْمَسِيحَ يَسُوعَ ٱلرَّبَّ ٱسْلُكُوا فِيهِ،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مُتَأَصِّلِينَ وَمَبْنِيِّينَ فِيهِ، وَمُوَطَّدِينَ فِي ٱلْإِيمَانِ، كَمَا عُلِّمْتُمْ، مُتَفَاضِلِينَ فِيهِ بِٱلشُّكْرِ.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اُنْظُرُوا أَنْ لَا يَكُونَ أَحَدٌ يَسْبِيكُمْ بِٱلْفَلْسَفَةِ وَبِغُرُورٍ بَاطِلٍ، حَسَبَ تَقْلِيدِ ٱلنَّاسِ، حَسَبَ أَرْكَانِ ٱلْعَالَمِ، وَلَيْسَ حَسَبَ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فَإِنَّهُ فِيهِ يَحِلُّ كُلُّ مِلْءِ ٱللَّاهُوتِ جَسَدِيًّا.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وَأَنْتُمْ مَمْلُوؤُونَ فِيهِ، ٱلَّذِي هُوَ رَأْسُ كُلِّ رِيَاسَةٍ وَسُلْطَانٍ.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وَبِهِ أَيْضًا خُتِنْتُمْ خِتَانًا غَيْرَ مَصْنُوعٍ بِيَدٍ، بِخَلْعِ جِسْمِ خَطَايَا ٱلْبَشَرِيَّةِ، بِخِتَانِ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مَدْفُونِينَ مَعَهُ فِي ٱلْمَعْمُودِيَّةِ، ٱلَّتِي فِيهَا أُقِمْتُمْ أَيْضًا مَعَهُ بِإِيمَانِ عَمَلِ ٱللهِ، ٱلَّذِي أَقَامَهُ مِنَ ٱلْأَمْوَاتِ.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وَإِذْ كُنْتُمْ أَمْوَاتًا فِي ٱلْخَطَايَا وَغَلَفِ جَسَدِكُمْ، أَحْيَاكُمْ مَعَهُ، مُسَامِحًا لَكُمْ بِجَمِيعِ ٱلْخَطَايَا،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إِذْ مَحَا ٱلصَّكَّ ٱلَّذِي عَلَيْنَا فِي ٱلْفَرَائِضِ، ٱلَّذِي كَانَ ضِدًّا لَنَا، وَقَدْ رَفَعَهُ مِنَ ٱلْوَسَطِ مُسَمِّرًا إِيَّاهُ بِٱلصَّلِيبِ،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إِذْ جَرَّدَ ٱلرِّيَاسَاتِ وَٱلسَّلَاطِينَ أَشْهَرَهُمْ جِهَارًا، ظَافِرًا بِهِمْ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فَلَا يَحْكُمْ عَلَيْكُمْ أَحَدٌ فِي أَكْلٍ أَوْ شُرْبٍ، أَوْ مِنْ جِهَةِ عِيدٍ أَوْ هِلَالٍ أَوْ سَبْتٍ،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ٱلَّتِي هِيَ ظِلُّ ٱلْأُمُورِ ٱلْعَتِيدَةِ، وَأَمَّا ٱلْجَسَدُ فَلِلْمَسِيحِ.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يُخَسِّرْكُمْ أَحَدٌ ٱلْجِعَالَةَ، رَاغِبًا فِي ٱلتَّوَاضُعِ وَعِبَادَةِ ٱلْمَلَائِكَةِ، مُتَدَاخِلًا فِي مَا لَمْ يَنْظُرْهُ، مُنْتَفِخًا بَاطِلًا مِنْ قِبَلِ ذِهْنِهِ ٱلْجَسَدِيِّ،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وَغَيْرَ مُتَمَسِّكٍ بِٱلرَّأْسِ ٱلَّذِي مِنْهُ كُلُّ ٱلْجَسَدِ بِمَفَاصِلَ وَرُبُطٍ، مُتَوَازِرًا وَمُقْتَرِنًا يَنْمُو نُمُوًّا مِنَ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إِذًا إِنْ كُنْتُمْ قَدْ مُتُّمْ مَعَ ٱلْمَسِيحِ عَنْ أَرْكَانِ ٱلْعَالَمِ، فَلِمَاذَا كَأَنَّكُمْ عَائِشُونَ فِي ٱلْعَالَمِ؟ تُفْرَضُ عَلَيْكُمْ فَرَائِضُ: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«لَا تَمَسَّ! وَلَا تَذُقْ! وَلَا تَجُسَّ!»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ٱلَّتِي هِيَ جَمِيعُهَا لِلْفَنَاءِ فِي ٱلِٱسْتِعْمَالِ، حَسَبَ وَصَايَا وَتَعَالِيمِ ٱلنَّاسِ،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ٱلَّتِي لَهَا حِكَايَةُ حِكْمَةٍ، بِعِبَادَةٍ نَافِلَةٍ، وَتَوَاضُعٍ، وَقَهْرِ ٱلْجَسَدِ، لَيْسَ بِقِيمَةٍ مَا مِنْ جِهَةِ إِشْبَاعِ ٱلْبَشَرِيَّةِ.</w:t>
      </w:r>
    </w:p>
    <w:p>
      <w:pPr>
        <w:pStyle w:val="Heading2"/>
        <w:bidi/>
      </w:pPr>
      <w:r>
        <w:rPr>
          <w:rtl/>
          <w:cs/>
          <w:lang w:val="ar_AE" w:bidi="ar_AE"/>
        </w:rPr>
        <w:t>Colossians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فَإِنْ كُنْتُمْ قَدْ قُمْتُمْ مَعَ ٱلْمَسِيحِ فَٱطْلُبُوا مَا فَوْقُ، حَيْثُ ٱلْمَسِيحُ جَالِسٌ عَنْ يَمِينِ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ٱهْتَمُّوا بِمَا فَوْقُ لَا بِمَا عَلَى ٱلْأَرْضِ،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لِأَنَّكُمْ قَدْ مُتُّمْ وَحَيَاتُكُمْ مُسْتَتِرَةٌ مَعَ ٱلْمَسِيحِ فِي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مَتَى أُظْهِرَ ٱلْمَسِيحُ حَيَاتُنَا، فَحِينَئِذٍ تُظْهَرُونَ أَنْتُمْ أَيْضًا مَعَهُ فِي ٱلْمَجْدِ.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فَأَمِيتُوا أَعْضَاءَكُمُ ٱلَّتِي عَلَى ٱلْأَرْضِ: ٱلزِّنَا، ٱلنَّجَاسَةَ، ٱلْهَوَى، ٱلشَّهْوَةَ ٱلرَّدِيَّةَ، ٱلطَّمَعَ -ٱلَّذِي هُوَ عِبَادَةُ ٱلْأَوْثَانِ-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ٱلْأُمُورَ ٱلَّتِي مِنْ أَجْلِهَا يَأْتِي غَضَبُ ٱللهِ عَلَى أَبْنَاءِ ٱلْمَعْصِيَةِ،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ٱلَّذِينَ بَيْنَهُمْ أَنْتُمْ أَيْضًا سَلَكْتُمْ قَبْلًا، حِينَ كُنْتُمْ تَعِيشُونَ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وَأَمَّا ٱلْآنَ فَٱطْرَحُوا عَنْكُمْ أَنْتُمْ أَيْضًا ٱلْكُلَّ: ٱلْغَضَبَ، ٱلسَّخَطَ، ٱلْخُبْثَ، ٱلتَّجْدِيفَ، ٱلْكَلَامَ ٱلْقَبِيحَ مِنْ أَفْوَاهِكُمْ.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تَكْذِبُوا بَعْضُكُمْ عَلَى بَعْضٍ، إِذْ خَلَعْتُمُ ٱلْإِنْسَانَ ٱلْعَتِيقَ مَعَ أَعْمَالِهِ،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وَلَبِسْتُمُ ٱلْجَدِيدَ ٱلَّذِي يَتَجَدَّدُ لِلْمَعْرِفَةِ حَسَبَ صُورَةِ خَالِقِهِ،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حَيْثُ لَيْسَ يُونَانِيٌّ وَيَهُودِيٌّ، خِتَانٌ وَغُرْلَةٌ، بَرْبَرِيٌّ سِكِّيثِيٌّ، عَبْدٌ حُرٌّ، بَلِ ٱلْمَسِيحُ ٱلْكُلُّ وَفِي ٱلْكُلِّ.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فَٱلْبَسُوا كَمُخْتَارِي ٱللهِ ٱلْقِدِّيسِينَ ٱلْمَحْبُوبِينَ أَحْشَاءَ رَأْفَاتٍ، وَلُطْفًا، وَتَوَاضُعًا، وَوَدَاعَةً، وَطُولَ أَنَاةٍ،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مُحْتَمِلِينَ بَعْضُكُمْ بَعْضًا، وَمُسَامِحِينَ بَعْضُكُمْ بَعْضًا. إِنْ كَانَ لِأَحَدٍ عَلَى أَحَدٍ شَكْوَى، كَمَا غَفَرَ لَكُمُ ٱلْمَسِيحُ هَكَذَا أَنْتُمْ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وَعَلَى جَمِيعِ هَذِهِ ٱلْبَسُوا ٱلْمَحَبَّةَ ٱلَّتِي هِيَ رِبَاطُ ٱلْكَمَالِ.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وَلْيَمْلِكْ فِي قُلُوبِكُمْ سَلَامُ ٱللهِ ٱلَّذِي إِلَيْهِ دُعِيتُمْ فِي جَسَدٍ وَاحِدٍ، وَكُونُوا شَاكِرِينَ.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لِتَسْكُنْ فِيكُمْ كَلِمَةُ ٱلْمَسِيحِ بِغِنًى، وَأَنْتُمْ بِكُلِّ حِكْمَةٍ مُعَلِّمُونَ وَمُنْذِرُونَ بَعْضُكُمْ بَعْضًا، بِمَزَامِيرَ وَتَسَابِيحَ وَأَغَانِيَّ رُوحِيَّةٍ، بِنِعْمَةٍ، مُتَرَنِّمِينَ فِي قُلُوبِكُمْ لِلرَّبِّ.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وَكُلُّ مَا عَمِلْتُمْ بِقَوْلٍ أَوْ فِعْلٍ، فَٱعْمَلُوا ٱلْكُلَّ بِٱسْمِ ٱلرَّبِّ يَسُوعَ، شَاكِرِينَ ٱللهَ وَٱلْآبَ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أَيَّتُهَا ٱلنِّسَاءُ، ٱخْضَعْنَ لِرِجَالِكُنَّ كَمَا يَلِيقُ فِي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أَيُّهَا ٱلرِّجَالُ، أَحِبُّوا نِسَاءَكُمْ، وَلَا تَكُونُوا قُسَاةً عَلَيْهِنَّ.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أَيُّهَا ٱلْأَوْلَادُ، أَطِيعُوا وَالِدِيكُمْ فِي كُلِّ شَيْءٍ لِأَنَّ هَذَا مَرْضِيٌّ فِي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أَيُّهَا ٱلْآبَاءُ، لَا تُغِيظُوا أَوْلَادَكُمْ لِئَلَّا يَفْشَلُوا.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أَيُّهَا ٱلْعَبِيدُ، أَطِيعُوا فِي كُلِّ شَيْءٍ سَادَتَكُمْ حَسَبَ ٱلْجَسَدِ، لَا بِخِدْمَةِ ٱلْعَيْنِ كَمَنْ يُرْضِي ٱلنَّاسَ، بَلْ بِبَسَاطَةِ ٱلْقَلْبِ، خَائِفِينَ ٱلرَّبَّ.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وَكُلُّ مَا فَعَلْتُمْ، فَٱعْمَلُوا مِنَ ٱلْقَلْبِ، كَمَا لِلرَّبِّ لَيْسَ لِلنَّاسِ،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عَالِمِينَ أَنَّكُمْ مِنَ ٱلرَّبِّ سَتَأْخُذُونَ جَزَاءَ ٱلْمِيرَاثِ، لِأَنَّكُمْ تَخْدِمُونَ ٱلرَّبَّ ٱلْمَسِيحَ.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وَأَمَّا ٱلظَّالِمُ فَسَينَالُ مَا ظَلَمَ بِهِ، وَلَيْسَ مُحَابَاةٌ.</w:t>
      </w:r>
    </w:p>
    <w:p>
      <w:pPr>
        <w:pStyle w:val="Heading2"/>
        <w:bidi/>
      </w:pPr>
      <w:r>
        <w:rPr>
          <w:rtl/>
          <w:cs/>
          <w:lang w:val="ar_AE" w:bidi="ar_AE"/>
        </w:rPr>
        <w:t>Colossians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أَيُّهَا ٱلسَّادَةُ، قَدِّمُوا لِلْعَبِيدِ ٱلْعَدْلَ وَٱلْمُسَاوَاةَ، عَالِمِينَ أَنَّ لَكُمْ أَنْتُمْ أَيْضًا سَيِّدًا فِي ٱلسَّمَاوَاتِ.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وَاظِبُوا عَلَى ٱلصَّلَاةِ سَاهِرِينَ فِيهَا بِٱلشُّكْرِ،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مُصَلِّينَ فِي ذَلِكَ لِأَجْلِنَا نَحْنُ أَيْضًا، لِيَفْتَحَ ٱلرَّبُّ لَنَا بَابًا لِلْكَلَامِ، لِنَتَكَلَّمَ بِسِرِّ ٱلْمَسِيحِ، ٱلَّذِي مِنْ أَجْلِهِ أَنَا مُوثَقٌ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كَيْ أُظْهِرَهُ كَمَا يَجِبُ أَنْ أَتَكَلَّمَ.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اُسْلُكُوا بِحِكْمَةٍ مِنْ جِهَةِ ٱلَّذِينَ هُمْ مِنْ خَارِجٍ، مُفْتَدِينَ ٱلْوَقْتَ.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لِيَكُنْ كَلَامُكُمْ كُلَّ حِينٍ بِنِعْمَةٍ، مُصْلَحًا بِمِلْحٍ، لِتَعْلَمُوا كَيْفَ يَجِبُ أَنْ تُجَاوِبُوا كُلَّ وَاحِدٍ.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جَمِيعُ أَحْوَالِي سَيُعَرِّفُكُمْ بِهَا تِيخِيكُسُ ٱلْأَخُ ٱلْحَبِيبُ، وَٱلْخَادِمُ ٱلْأَمِينُ، وَٱلْعَبْدُ مَعَنَا فِي ٱلرَّبِّ،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ٱلَّذِي أَرْسَلْتُهُ إِلَيْكُمْ لِهَذَا عَيْنِهِ، لِيَعْرِفَ أَحْوَالَكُمْ وَيُعَزِّيَ قُلُوبَكُمْ،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مَعْ أُنِسِيمُسَ ٱلْأَخِ ٱلْأَمِينِ ٱلْحَبِيبِ ٱلَّذِي هُوَ مِنْكُمْ. هُمَا سَيُعَرِّفَانِكُمْ بِكُلِّ مَا هَهُنَا.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يُسَلِّمُ عَلَيْكُمْ أَرِسْتَرْخُسُ ٱلْمَأْسُورُ مَعِي، وَمَرْقُسُ ٱبْنُ أُخْتِ بَرْنَابَا، ٱلَّذِي أَخَذْتُمْ لِأَجْلِهِ وَصَايَا. إِنْ أَتَى إِلَيْكُمْ فَٱقْبَلُوهُ.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وَيَسُوعُ ٱلْمَدْعُوُّ يُسْطُسَ، ٱلَّذِينَ هُمْ مِنَ ٱلْخِتَانِ. هَؤُلَاءِ هُمْ وَحْدَهُمُ ٱلْعَامِلُونَ مَعِي لِمَلَكُوتِ ٱللهِ، ٱلَّذِينَ صَارُوا لِي تَسْلِيَةً.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يُسَلِّمُ عَلَيْكُمْ أَبَفْرَاسُ، ٱلَّذِي هُوَ مِنْكُمْ، عَبْدٌ لِلْمَسِيحِ، مُجَاهِدٌ كُلَّ حِينٍ لِأَجْلِكُمْ بِٱلصَّلَوَاتِ، لِكَيْ تَثْبُتُوا كَامِلِينَ وَمُمْتَلِئِينَ فِي كُلِّ مَشِيئَةِ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فَإِنِّي أَشْهَدُ فِيهِ أَنَّ لَهُ غَيْرَةً كَثِيرَةً لِأَجْلِكُمْ، وَلِأَجْلِ ٱلَّذِينَ فِي لَاوُدِكِيَّةَ، وَٱلَّذِينَ فِي هِيَرَابُولِيسَ.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يُسَلِّمُ عَلَيْكُمْ لُوقَا ٱلطَّبِيبُ ٱلْحَبِيبُ، وَدِيمَاسُ.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سَلِّمُوا عَلَى ٱلْإِخْوَةِ ٱلَّذِينَ فِي لَاوُدِكِيَّةَ، وَعَلَى نِمْفَاسَ وَعَلَى ٱلْكَنِيسَةِ ٱلَّتِي فِي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وَمَتَى قُرِئَتْ عِنْدَكُمْ هَذِهِ ٱلرِّسَالَةُ فَٱجْعَلُوهَا تُقْرَأُ أَيْضًا فِي كَنِيسَةِ ٱللَّاوُدِكِيِّينَ، وَٱلَّتِي مِنْ لَاوُدِكِيَّةَ تَقْرَأُونَهَا أَنْتُمْ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وَقُولُوا لِأَرْخِبُّسَ: «ٱنْظُرْ إِلَى ٱلْخِدْمَةِ ٱلَّتِي قَبِلْتَهَا فِي ٱلرَّبِّ لِكَيْ تُتَمِّمَهَا».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اَلسَّلَامُ بِيَدِي أَنَا بُولُسَ. اُذْكُرُوا وُثُقِي. اَلنِّعْمَةُ مَعَكُمْ. آمِينَ. -كُتِبَتْ إِلَى أَهْلِ كُولُسِّي مِنْ رُومِيَةِ بِيَدِ تِيخِيكُسَ وَ أُنِسِمُسَ-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