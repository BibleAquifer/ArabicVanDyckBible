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Arabic Van Dyck Bible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Arabic Van Dyck Bible</w:t>
      </w:r>
      <w:r>
        <w:rPr>
          <w:rtl/>
          <w:cs/>
          <w:lang w:val="ar_AE" w:bidi="ar_AE"/>
        </w:rPr>
        <w:t xml:space="preserve"> © </w:t>
      </w:r>
      <w:hyperlink r:id="rId13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</w:t>
        </w:r>
      </w:hyperlink>
      <w:r>
        <w:rPr>
          <w:rtl/>
          <w:cs/>
          <w:lang w:val="ar_AE" w:bidi="ar_AE"/>
        </w:rPr>
        <w:t xml:space="preserve">, licensed under a </w:t>
      </w:r>
      <w:hyperlink r:id="rId14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 CC0</w:t>
        </w:r>
      </w:hyperlink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Arabic Van Dyck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ar_AE" w:bidi="ar_AE"/>
        </w:rPr>
        <w:t>2 Peter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سِمْعَانُ بُطْرُسُ عَبْدُ يَسُوعَ ٱلْمَسِيحِ وَرَسُولُهُ، إِلَى ٱلَّذِينَ نَالُوا مَعَنَا إِيمَانًا ثَمِينًا مُسَاوِيًا لَنَا، بِبِرِّ إِلَهِنَا وَٱلْمُخَلِّصِ يَسُوعَ ٱلْمَسِيحِ: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لِتَكْثُرْ لَكُمُ ٱلنِّعْمَةُ وَٱلسَّلَامُ بِمَعْرِفَةِ ٱللهِ وَيَسُوعَ رَبِّنَا.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كَمَا أَنَّ قُدْرَتَهُ ٱلْإِلَهِيَّةَ قَدْ وَهَبَتْ لَنَا كُلَّ مَا هُوَ لِلْحَيَاةِ وَٱلتَّقْوَى، بِمَعْرِفَةِ ٱلَّذِي دَعَانَا بِٱلْمَجْدِ وَٱلْفَضِيلَةِ،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ٱللَّذَيْنِ بِهِمَا قَدْ وَهَبَ لَنَا ٱلْمَوَاعِيدَ ٱلْعُظْمَى وَٱلثَّمِينَةَ، لِكَيْ تَصِيرُوا بِهَا شُرَكَاءَ ٱلطَّبِيعَةِ ٱلْإِلَهِيَّةِ، هَارِبِينَ مِنَ ٱلْفَسَادِ ٱلَّذِي فِي ٱلْعَالَمِ بِٱلشَّهْوَةِ.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وَلِهَذَا عَيْنِهِ -وَأَنْتُمْ بَاذِلُونَ كُلَّ ٱجْتِهَادٍ- قَدِّمُوا فِي إِيمَانِكُمْ فَضِيلَةً، وَفِي ٱلْفَضِيلَةِ مَعْرِفَةً،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وَفِي ٱلْمَعْرِفَةِ تَعَفُّفًا، وَفِي ٱلتَّعَفُّفِ صَبْرًا، وَفِي ٱلصَّبْرِ تَقْوَى،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وَفِي ٱلتَّقْوَى مَوَدَّةً أَخَوِيَّةً، وَفِي ٱلْمَوَدَّةِ ٱلْأَخَوِيَّةِ مَحَبَّةً.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لِأَنَّ هَذِهِ إِذَا كَانَتْ فِيكُمْ وَكَثُرَتْ، تُصَيِّرُكُمْ لَا مُتَكَاسِلِينَ وَلَا غَيْرَ مُثْمِرِينَ لِمَعْرِفَةِ رَبِّنَا يَسُوعَ ٱلْمَسِيحِ.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لِأَنَّ ٱلَّذِي لَيْسَ عِنْدَهُ هَذِهِ، هُوَ أَعْمَى قَصِيرُ ٱلْبَصَرِ، قَدْ نَسِيَ تَطْهِيرَ خَطَايَاهُ ٱلسَّالِفَةِ.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لِذَلِكَ بِٱلْأَكْثَرِ ٱجْتَهِدُوا أَيُّهَا ٱلْإِخْوَةُ أَنْ تَجْعَلُوا دَعْوَتَكُمْ وَٱخْتِيَارَكُمْ ثَابِتَيْنِ. لِأَنَّكُمْ إِذَا فَعَلْتُمْ ذَلِكَ، لَنْ تَزِلُّوا أَبَدًا.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لِأَنَّهُ هَكَذَا يُقَدَّمُ لَكُمْ بِسِعَةٍ دُخُولٌ إِلَى مَلَكُوتِ رَبِّنَا وَمُخَلِّصِنَا يَسُوعَ ٱلْمَسِيحِ ٱلْأَبَدِيِّ.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لِذَلِكَ لَا أُهْمِلُ أَنْ أُذَكِّرَكُمْ دَائِمًا بِهَذِهِ ٱلْأُمُورِ، وَإِنْ كُنْتُمْ عَالِمِينَ وَمُثَبَّتِينَ فِي ٱلْحَقِّ ٱلْحَاضِرِ.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وَلَكِنِّي أَحْسِبُهُ حَقًّا - مَا دُمْتُ فِي هَذَا ٱلْمَسْكَنِ- أَنْ أُنْهِضَكُمْ بِٱلتَّذْكِرَةِ،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عَالِمًا أَنَّ خَلْعَ مَسْكَنِي قَرِيبٌ، كَمَا أَعْلَنَ لِي رَبُّنَا يَسُوعُ ٱلْمَسِيحُ أَيْضًا.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فَأَجْتَهِدُ أَيْضًا أَنْ تَكُونُوا بَعْدَ خُرُوجِي، تَتَذَكَّرُونَ كُلَّ حِينٍ بِهَذِهِ ٱلْأُمُورِ.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لِأَنَّنَا لَمْ نَتْبَعْ خُرَافَاتٍ مُصَنَّعَةً، إِذْ عَرَّفْنَاكُمْ بِقُوَّةِ رَبِّنَا يَسُوعَ ٱلْمَسِيحِ وَمَجِيئِهِ، بَلْ قَدْ كُنَّا مُعَايِنِينَ عَظَمَتَهُ.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لِأَنَّهُ أَخَذَ مِنَ ٱللهِ ٱلْآبِ كَرَامَةً وَمَجْدًا، إِذْ أَقْبَلَ عَلَيْهِ صَوْتٌ كَهَذَا مِنَ ٱلْمَجْدِ ٱلْأَسْنَى: «هَذَا هُوَ ٱبْنِي ٱلْحَبِيبُ ٱلَّذِي أَنَا سُرِرْتُ بِهِ».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وَنَحْنُ سَمِعْنَا هَذَا ٱلصَّوْتَ مُقْبِلًا مِنَ ٱلسَّمَاءِ، إِذْ كُنَّا مَعَهُ فِي ٱلْجَبَلِ ٱلْمُقَدَّسِ.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وَعِنْدَنَا ٱلْكَلِمَةُ ٱلنَّبَوِيَّةُ، وَهِيَ أَثْبَتُ، ٱلَّتِي تَفْعَلُونَ حَسَنًا إِنِ ٱنْتَبَهْتُمْ إِلَيْهَا، كَمَا إِلَى سِرَاجٍ مُنِيرٍ فِي مَوْضِعٍ مُظْلِمٍ، إِلَى أَنْ يَنْفَجِرَ ٱلنَّهَارُ، وَيَطْلَعَ كَوْكَبُ ٱلصُّبْحِ فِي قُلُوبِكُمْ،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عَالِمِينَ هَذَا أَوَّلًا: أَنَّ كُلَّ نُبُوَّةِ ٱلْكِتَابِ لَيْسَتْ مِنْ تَفْسِيرٍ خَاصٍّ.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لِأَنَّهُ لَمْ تَأْتِ نُبُوَّةٌ قَطُّ بِمَشِيئَةِ إِنْسَانٍ، بَلْ تَكَلَّمَ أُنَاسُ ٱللهِ ٱلْقِدِّيسُونَ مَسُوقِينَ مِنَ ٱلرُّوحِ ٱلْقُدُسِ.</w:t>
      </w:r>
    </w:p>
    <w:p>
      <w:pPr>
        <w:pStyle w:val="Heading2"/>
        <w:bidi/>
      </w:pPr>
      <w:r>
        <w:rPr>
          <w:rtl/>
          <w:cs/>
          <w:lang w:val="ar_AE" w:bidi="ar_AE"/>
        </w:rPr>
        <w:t>2 Peter 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وَلَكِنْ، كَانَ أَيْضًا فِي ٱلشَّعْبِ أَنْبِيَاءُ كَذَبَةٌ، كَمَا سَيَكُونُ فِيكُمْ أَيْضًا مُعَلِّمُونَ كَذَبَةٌ، ٱلَّذِينَ يَدُسُّونَ بِدَعَ هَلَاكٍ. وَإِذْ هُمْ يُنْكِرُونَ ٱلرَّبَّ ٱلَّذِي ٱشْتَرَاهُمْ، يَجْلِبُونَ عَلَى أَنْفُسِهِمْ هَلَاكًا سَرِيعًا.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وَسَيَتْبَعُ كَثِيرُونَ تَهْلُكَاتِهِمْ. ٱلَّذِينَ بِسَبَبِهِمْ يُجَدَّفُ عَلَى طَرِيقِ ٱلْحَقِّ.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وَهُمْ فِي ٱلطَّمَعِ يَتَّجِرُونَ بِكُمْ بِأَقْوَالٍ مُصَنَّعَةٍ، ٱلَّذِينَ دَيْنُونَتُهُمْ مُنْذُ ٱلْقَدِيمِ لَا تَتَوَانَى، وَهَلَاكُهُمْ لَا يَنْعَسُ.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لِأَنَّهُ إِنْ كَانَ ٱللهُ لَمْ يُشْفِقْ عَلَى مَلَائِكَةٍ قَدْ أَخْطَأُوا، بَلْ فِي سَلَاسِلِ ٱلظَّلَامِ طَرَحَهُمْ فِي جَهَنَّمَ، وَسَلَّمَهُمْ مَحْرُوسِينَ لِلْقَضَاءِ،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وَلَمْ يُشْفِقْ عَلَى ٱلْعَالَمِ ٱلْقَدِيمِ، بَلْ إِنَّمَا حَفِظَ نُوحًا ثَامِنًا كَارِزًا لِلْبِرِّ، إِذْ جَلَبَ طُوفَانًا عَلَى عَالَمِ ٱلْفُجَّارِ.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وَإِذْ رَمَّدَ مَدِينَتَيْ سَدُومَ وَعَمُورَةَ، حَكَمَ عَلَيْهِمَا بِٱلِٱنْقِلَابِ، وَاضِعًا عِبْرَةً لِلْعَتِيدِينَ أَنْ يَفْجُرُوا،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وَأَنْقَذَ لُوطًا ٱلْبَارَّ، مَغْلُوبًا مِنْ سِيرَةِ ٱلْأَرْدِيَاءِ فِي ٱلدَّعَارَةِ.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إِذْ كَانَ ٱلْبَارُّ، بِٱلنَّظَرِ وَٱلسَّمْعِ وَهُوَ سَاكِنٌ بَيْنَهُمْ، يُعَذِّبُ يَوْمًا فَيَوْمًا نَفْسَهُ ٱلْبَارَّةَ بِٱلْأَفْعَالِ ٱلْأَثِيمَةِ.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يَعْلَمُ ٱلرَّبُّ أَنْ يُنْقِذَ ٱلْأَتْقِيَاءَ مِنَ ٱلتَّجْرِبَةِ، وَيَحْفَظَ ٱلْأَثَمَةَ إِلَى يَوْمِ ٱلدِّينِ مُعَاقَبِينَ،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وَلَا سِيَّمَا ٱلَّذِينَ يَذْهَبُونَ وَرَاءَ ٱلْجَسَدِ فِي شَهْوَةِ ٱلنَّجَاسَةِ، وَيَسْتَهِينُونَ بِٱلسِّيَادَةِ. جَسُورُونَ، مُعْجِبُونَ بِأَنْفُسِهِمْ، لَا يَرْتَعِبُونَ أَنْ يَفْتَرُوا عَلَى ذَوِي ٱلْأَمْجَادِ،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حَيْثُ مَلَائِكَةٌ- وَهُمْ أَعْظَمُ قُوَّةً وَقُدْرَةً - لَا يُقَدِّمُونَ عَلَيْهِمْ لَدَى ٱلرَّبِّ حُكْمَ ٱفْتِرَاءٍ.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أَمَّا هَؤُلَاءِ فَكَحَيَوَانَاتٍ غَيْرِ نَاطِقَةٍ، طَبِيعِيَّةٍ، مَوْلُودَةٍ لِلصَّيْدِ وَٱلْهَلَاكِ، يَفْتَرُونَ عَلَى مَا يَجْهَلُونَ، فَسَيَهْلِكُونَ فِي فَسَادِهِمْ،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آخِذِينَ أُجْرَةَ ٱلْإِثْمِ. ٱلَّذِينَ يَحْسِبُونَ تَنَعُّمَ يَوْمٍ لَذَّةً. أَدْنَاسٌ وَعُيُوبٌ، يَتَنَعَّمُونَ فِي غُرُورِهِمْ صَانِعِينَ وَلَائِمَ مَعَكُمْ.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لَهُمْ عُيُونٌ مَمْلُوَّةٌ فِسْقًا، لَا تَكُفُّ عَنِ ٱلْخَطِيَّةِ، خَادِعُونَ ٱلنُّفُوسَ غَيْرَ ٱلثَّابِتَةِ. لَهُمْ قَلْبٌ مُتَدَرِّبٌ فِي ٱلطَّمَعِ. أَوْلَادُ ٱللَّعْنَةِ.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قَدْ تَرَكُوا ٱلطَّرِيقَ ٱلْمُسْتَقِيمَ، فَضَلُّوا، تَابِعِينَ طَرِيقَ بَلْعَامَ بْنِ بَصُورَ ٱلَّذِي أَحَبَّ أُجْرَةَ ٱلْإِثْمِ.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وَلَكِنَّهُ حَصَلَ عَلَى تَوْبِيخِ تَعَدِّيهِ، إِذْ مَنَعَ حَمَاقَةَ ٱلنَّبِيِّ حِمَارٌ أَعْجَمُ نَاطِقًا بِصَوْتِ إِنْسَانٍ.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هَؤُلَاءِ هُمْ آبَارٌ بِلَا مَاءٍ، غُيُومٌ يَسُوقُهَا ٱلنَّوْءُ. ٱلَّذِينَ قَدْ حُفِظَ لَهُمْ قَتَامُ ٱلظَّلَامِ إِلَى ٱلْأَبَدِ.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لِأَنَّهُمْ إِذْ يَنْطِقُونَ بِعَظَائِمِ ٱلْبُطْلِ، يَخْدَعُونَ بِشَهَوَاتِ ٱلْجَسَدِ فِي ٱلدَّعَارَةِ، مَنْ هَرَبَ قَلِيلًا مِنَ ٱلَّذِينَ يَسِيرُونَ فِي ٱلضَّلَالِ،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وَاعِدِينَ إِيَّاهُمْ بِٱلْحُرِّيَّةِ، وَهُمْ أَنْفُسُهُمْ عَبِيدُ ٱلْفَسَادِ. لِأَنَّ مَا ٱنْغَلَبَ مِنْهُ أَحَدٌ، فَهُوَ لَهُ مُسْتَعْبَدٌ أَيْضًا!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لِأَنَّهُ إِذَا كَانُوا، بَعْدَمَا هَرَبُوا مِنْ نَجَاسَاتِ ٱلْعَالَمِ، بِمَعْرِفَةِ ٱلرَّبِّ وَٱلْمُخَلِّصِ يَسُوعَ ٱلْمَسِيحِ، يَرْتَبِكُونَ أَيْضًا فِيهَا، فَيَنْغَلِبُونَ، فَقَدْ صَارَتْ لَهُمُ ٱلْأَوَاخِرُ أَشَرَّ مِنَ ٱلْأَوَائِلِ.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لِأَنَّهُ كَانَ خَيْرًا لَهُمْ لَوْ لَمْ يَعْرِفُوا طَرِيقَ ٱلْبِرِّ، مِنْ أَنَّهُمْ بَعْدَمَا عَرَفُوا، يَرْتَدُّونَ عَنِ ٱلْوَصِيَّةِ ٱلْمُقَدَّسَةِ ٱلْمُسَلَّمَةِ لَهُمْ.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قَدْ أَصَابَهُمْ مَا فِي ٱلْمَثَلِ ٱلصَّادِقِ: «كَلْبٌ قَدْ عَادَ إِلَى قَيْئِهِ»، وَ«خِنْزِيرَةٌ مُغْتَسِلَةٌ إِلَى مَرَاغَةِ ٱلْحَمْأَةِ».</w:t>
      </w:r>
    </w:p>
    <w:p>
      <w:pPr>
        <w:pStyle w:val="Heading2"/>
        <w:bidi/>
      </w:pPr>
      <w:r>
        <w:rPr>
          <w:rtl/>
          <w:cs/>
          <w:lang w:val="ar_AE" w:bidi="ar_AE"/>
        </w:rPr>
        <w:t>2 Peter 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هَذِهِ أَكْتُبُهَا ٱلْآنَ إِلَيْكُمْ رِسَالَةً ثَانِيَةً أَيُّهَا ٱلْأَحِبَّاءُ، فِيهِمَا أُنْهِضُ بِٱلتَّذْكِرَةِ ذِهْنَكُمُ ٱلنَّقِيَّ،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لِتَذْكُرُوا ٱلْأَقْوَالَ ٱلَّتِي قَالَهَا سَابِقًا ٱلْأَنْبِيَاءُ ٱلْقِدِّيسُونَ، وَوَصِيَّتَنَا نَحْنُ ٱلرُّسُلَ، وَصِيَّةَ ٱلرَّبِّ وَٱلْمُخَلِّصِ.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عَالِمِينَ هَذَا أَوَّلًا: أَنَّهُ سَيَأْتِي فِي آخِرِ ٱلْأَيَّامِ قَوْمٌ مُسْتَهْزِئُونَ، سَالِكِينَ بِحَسَبِ شَهَوَاتِ أَنْفُسِهِمْ،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وَقَائِلِينَ: «أَيْنَ هُوَ مَوْعِدُ مَجِيئِهِ؟ لِأَنَّهُ مِنْ حِينَ رَقَدَ ٱلْآبَاءُ كُلُّ شَيْءٍ بَاقٍ هَكَذَا مِنْ بَدْءِ ٱلْخَلِيقَةِ».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لِأَنَّ هَذَا يَخْفَى عَلَيْهِمْ بِإِرَادَتِهِمْ: أَنَّ ٱلسَّمَاوَاتِ كَانَتْ مُنْذُ ٱلْقَدِيمِ، وَٱلْأَرْضَ بِكَلِمَةِ ٱللهِ قَائِمَةٌ مِنَ ٱلْمَاءِ وَبِٱلْمَاءِ،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ٱللَّوَاتِي بِهِنَّ ٱلْعَالَمُ ٱلْكَائِنُ حِينَئِذٍ فَاضَ عَلَيْهِ ٱلْمَاءُ فَهَلَكَ.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وَأَمَّا ٱلسَّمَاوَاتُ وَٱلْأَرْضُ ٱلْكَائِنَةُ ٱلْآنَ، فَهِيَ مَخْزُونَةٌ بِتِلْكَ ٱلْكَلِمَةِ عَيْنِهَا، مَحْفُوظَةً لِلنَّارِ إِلَى يَوْمِ ٱلدِّينِ وَهَلَاكِ ٱلنَّاسِ ٱلْفُجَّارِ.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وَلَكِنْ لَا يَخْفَ عَلَيْكُمْ هَذَا ٱلشَّيْءُ ٱلْوَاحِدُ أَيُّهَا ٱلْأَحِبَّاءُ: أَنَّ يَوْمًا وَاحِدًا عِنْدَ ٱلرَّبِّ كَأَلْفِ سَنَةٍ، وَأَلْفَ سَنَةٍ كَيَوْمٍ وَاحِدٍ.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لَا يَتَبَاطَأُ ٱلرَّبُّ عَنْ وَعْدِهِ كَمَا يَحْسِبُ قَوْمٌ ٱلتَّبَاطُؤَ، لَكِنَّهُ يَتَأَنَّى عَلَيْنَا، وَهُوَ لَا يَشَاءُ أَنْ يَهْلِكَ أُنَاسٌ، بَلْ أَنْ يُقْبِلَ ٱلْجَمِيعُ إِلَى ٱلتَّوْبَةِ.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وَلَكِنْ سَيَأْتِي كَلِصٍّ فِي ٱللَّيْلِ، يَوْمُ ٱلرَّبِّ، ٱلَّذِي فِيهِ تَزُولُ ٱلسَّمَاوَاتُ بِضَجِيجٍ، وَتَنْحَلُّ ٱلْعَنَاصِرُ مُحْتَرِقَةً، وَتَحْتَرِقُ ٱلْأَرْضُ وَٱلْمَصْنُوعَاتُ ٱلَّتِي فِيهَا.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فَبِمَا أَنَّ هَذِهِ كُلَّهَا تَنْحَلُّ، أَيَّ أُنَاسٍ يَجِبُ أَنْ تَكُونُوا أَنْتُمْ فِي سِيرَةٍ مُقَدَّسَةٍ وَتَقْوَى؟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مُنْتَظِرِينَ وَطَالِبِينَ سُرْعَةَ مَجِيءِ يَوْمِ ٱلرَّبِّ، ٱلَّذِي بِهِ تَنْحَلُّ ٱلسَّمَاوَاتُ مُلْتَهِبَةً، وَٱلْعَنَاصِرُ مُحْتَرِقَةً تَذُوبُ.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وَلَكِنَّنَا بِحَسَبِ وَعْدِهِ نَنْتَظِرُ سَمَاوَاتٍ جَدِيدَةً، وَأَرْضًا جَدِيدَةً، يَسْكُنُ فِيهَا ٱلْبِرُّ.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لِذَلِكَ أَيُّهَا ٱلْأَحِبَّاءُ، إِذْ أَنْتُمْ مُنْتَظِرُونَ هَذِهِ، ٱجْتَهِدُوا لِتُوجَدُوا عِنْدَهُ بِلَا دَنَسٍ وَلَا عَيْبٍ، فِي سَلَامٍ.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وَٱحْسِبُوا أَنَاةَ رَبِّنَا خَلَاصًا، كَمَا كَتَبَ إِلَيْكُمْ أَخُونَا ٱلْحَبِيبُ بُولُسُ أَيْضًا بِحَسَبِ ٱلْحِكْمَةِ ٱلْمُعْطَاةِ لَهُ،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كَمَا فِي ٱلرَّسَائِلِ كُلِّهَا أَيْضًا، مُتَكَلِّمًا فِيهَا عَنْ هَذِهِ ٱلْأُمُورِ، ٱلَّتِي فِيهَا أَشْيَاءُ عَسِرَةُ ٱلْفَهْمِ، يُحَرِّفُهَا غَيْرُ ٱلْعُلَمَاءِ وَغَيْرُ ٱلثَّابِتِينَ، كَبَاقِي ٱلْكُتُبِ أَيْضًا، لِهَلَاكِ أَنْفُسِهِمْ.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فَأَنْتُمْ أَيُّهَا ٱلْأَحِبَّاءُ، إِذْ قَدْ سَبَقْتُمْ فَعَرَفْتُمُ، ٱحْتَرِسُوا مِنْ أَنْ تَنْقَادُوا بِضَلَالِ ٱلْأَرْدِيَاءِ، فَتَسْقُطُوا مِنْ ثَبَاتِكُمْ.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وَلَكِنِ ٱنْمُوا فِي ٱلنِّعْمَةِ وَفِي مَعْرِفَةِ رَبِّنَا وَمُخَلِّصِنَا يَسُوعَ ٱلْمَسِيحِ. لَهُ ٱلْمَجْدُ ٱلْآنَ وَإِلَى يَوْمِ ٱلدَّهْرِ. آمِينَ.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