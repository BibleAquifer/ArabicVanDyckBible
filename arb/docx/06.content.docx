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Arabic Van Dyck Bible</w:t>
      </w:r>
      <w:r>
        <w:rPr>
          <w:lang w:val="ar_AE" w:bidi="ar_AE"/>
        </w:rPr>
      </w:r>
    </w:p>
    <w:p>
      <w:pPr>
        <w:bidi/>
      </w:pPr>
      <w:r>
        <w:rPr>
          <w:lang w:val="ar_AE" w:bidi="ar_AE"/>
        </w:rPr>
      </w:r>
      <w:r>
        <w:rPr>
          <w:b/>
          <w:lang w:val="ar_AE" w:bidi="ar_AE"/>
        </w:rPr>
        <w:t>Arabic Van Dyck Bible</w:t>
      </w:r>
      <w:r>
        <w:rPr>
          <w:lang w:val="ar_AE" w:bidi="ar_AE"/>
        </w:rPr>
        <w:t xml:space="preserve"> (Arabic) is based on: </w:t>
      </w:r>
      <w:r>
        <w:rPr>
          <w:lang w:val="ar_AE" w:bidi="ar_AE"/>
        </w:rPr>
        <w:t>Van Dyck Bible</w:t>
      </w:r>
      <w:r>
        <w:rPr>
          <w:lang w:val="ar_AE" w:bidi="ar_AE"/>
        </w:rPr>
        <w:t xml:space="preserve">, </w:t>
      </w:r>
      <w:hyperlink r:id="rId13">
        <w:r>
          <w:rPr>
            <w:lang w:val="ar_AE" w:bidi="ar_AE"/>
          </w:rPr>
          <w:rPr>
            <w:color w:val="0000EE"/>
            <w:u w:val="single"/>
          </w:rPr>
          <w:t>Public Domain</w:t>
        </w:r>
      </w:hyperlink>
      <w:r>
        <w:rPr>
          <w:lang w:val="ar_AE" w:bidi="ar_AE"/>
        </w:rPr>
        <w:t xml:space="preserve">, None, which is licensed under a </w:t>
      </w:r>
      <w:hyperlink r:id="rId14">
        <w:r>
          <w:rPr>
            <w:lang w:val="ar_AE" w:bidi="ar_AE"/>
          </w:rPr>
          <w:rPr>
            <w:color w:val="0000EE"/>
            <w:u w:val="single"/>
          </w:rPr>
          <w:t>Public Domain CC0</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Joshua 1:1</w:t>
      </w:r>
      <w:r>
        <w:rPr>
          <w:lang w:val="ar_AE" w:bidi="ar_AE"/>
        </w:rPr>
      </w:r>
    </w:p>
    <w:p>
      <w:pPr>
        <w:bidi/>
      </w:pPr>
      <w:r>
        <w:rPr>
          <w:lang w:val="ar_AE" w:bidi="ar_AE"/>
        </w:rPr>
      </w:r>
      <w:r>
        <w:rPr>
          <w:vertAlign w:val="superscript"/>
          <w:lang w:val="ar_AE" w:bidi="ar_AE"/>
        </w:rPr>
        <w:t>1</w:t>
      </w:r>
      <w:r>
        <w:rPr>
          <w:lang w:val="ar_AE" w:bidi="ar_AE"/>
        </w:rPr>
        <w:t xml:space="preserve"> وَكَانَ بَعْدَ مَوْتِ مُوسَى عَبْدِ ٱلرَّبِّ أَنَّ ٱلرَّبَّ كَلَّمَ يَشُوعَ بْنَ نُونٍ خَادِمَ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«مُوسَى عَبْدِي قَدْ مَاتَ. فَٱلْآنَ قُمْ ٱعْبُرْ هَذَا ٱلْأُرْدُنَّ أَنْتَ وَكُلُّ هَذَا ٱلشَّعْبِ إِلَى ٱلْأَرْضِ ٱلَّتِي أَنَا مُعْطِيهَا لَهُمْ أَيْ لِبَنِي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كُلَّ مَوْضِعٍ تَدُوسُهُ بُطُونُ أَقْدَامِكُمْ لَكُمْ أَعْطَيْتُهُ، كَمَا كَلَّمْتُ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مِنَ ٱلْبَرِّيَّةِ وَلُبْنَانَ هَذَا إِلَى ٱلنَّهْرِ ٱلْكَبِيرِ نَهْرِ ٱلْفُرَاتِ، جَمِيعِ أَرْضِ ٱلْحِثِّيِّينَ، وَإِلَى ٱلْبَحْرِ ٱلْكَبِيرِ نَحْوَ مَغْرِبِ ٱلشَّمْسِ يَكُونُ تُخْمُكُمْ.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لَا يَقِفُ إِنْسَانٌ فِي وَجْهِكَ كُلَّ أَيَّامِ حَيَاتِكَ. كَمَا كُنْتُ مَعَ مُوسَى أَكُونُ مَعَكَ. لَا أُهْمِلُكَ وَلَا أَتْرُكُكَ.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تَشَدَّدْ وَتَشَجَّعْ، لِأَنَّكَ أَنْتَ تَقْسِمُ لِهَذَا ٱلشَّعْبِ ٱلْأَرْضَ ٱلَّتِي حَلَفْتُ لِآبَائِهِمْ أَنْ أُعْطِيَهُمْ.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إِنَّمَا كُنْ مُتَشَدِّدًا، وَتَشَجَّعْ جِدًّا لِكَيْ تَتَحَفَّظَ لِلْعَمَلِ حَسَبَ كُلِّ ٱلشَّرِيعَةِ ٱلَّتِي أَمَرَكَ بِهَا مُوسَى عَبْدِي. لَا تَمِلْ عَنْهَا يَمِينًا وَلَا شِمَالًا لِكَيْ تُفْلِحَ حَيْثُمَا تَذْهَبُ.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لَا يَبْرَحْ سِفْرُ هَذِهِ ٱلشَّرِيعَةِ مِنْ فَمِكَ، بَلْ تَلْهَجُ فِيهِ نَهَارًا وَلَيْلًا، لِكَيْ تَتَحَفَّظَ لِلْعَمَلِ حَسَبَ كُلِّ مَا هُوَ مَكْتُوبٌ فِيهِ. لِأَنَّكَ حِينَئِذٍ تُصْلِحُ طَرِيقَكَ وَحِينَئِذٍ تُفْلِحُ.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أَمَا أَمَرْتُكَ؟ تَشَدَّدْ وَتَشَجَّعْ! لَا تَرْهَبْ وَلَا تَرْتَعِبْ لِأَنَّ ٱلرَّبَّ إِلَهَكَ مَعَكَ حَيْثُمَا تَذْهَبُ».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فَأَمَرَ يَشُوعُ عُرَفَاءَ ٱلشَّعْبِ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«جُوزُوا فِي وَسَطِ ٱلْمَحَلَّةِ وَأْمُرُوا ٱلشَّعْبَ قَائِلِينَ: هَيِّئُوا لِأَنْفُسِكُمْ زَادًا، لِأَنَّكُمْ بَعْدَ ثَلَاثَةِ أَيَّامٍ تَعْبُرُونَ ٱلْأُرْدُنَّ هَذَا لِكَيْ تَدْخُلُوا فَتَمْتَلِكُوا ٱلْأَرْضَ ٱلَّتِي يُعْطِيكُمُ ٱلرَّبُّ إِلَهُكُمْ لِتَمْتَلِكُوهَا».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كَلَّمَ يَشُوعُ ٱلرَّأُوبَيْنِيِّينَ وَٱلْجَادِيِّينَ وَنِصْفَ سِبْطِ مَنَسَّى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«ٱذْكُرُوا ٱلْكَلَامَ ٱلَّذِي أَمَرَكُمْ بِهِ مُوسَى عَبْدُ ٱلرَّبِّ قَائِلًا: ٱلرَّبُّ إِلَهُكُمْ قَدْ أَرَاحَكُمْ وَأَعْطَاكُمْ هَذِهِ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نِسَاؤُكُمْ وَأَطْفَالُكُمْ وَمَوَاشِيكُمْ تَلْبَثُ فِي ٱلْأَرْضِ ٱلَّتِي أَعْطَاكُمْ مُوسَى فِي عَبْرِ ٱلْأُرْدُنِّ، وَأَنْتُمْ تَعْبُرُونَ مُتَجَهِّزِينَ أَمَامَ إِخْوَتِكُمْ، كُلُّ ٱلْأَبْطَالِ ذَوِي ٱلْبَأْسِ، وَتُعِينُونَهُمْ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حَتَّى يُرِيحَ ٱلرَّبُّ إِخْوَتَكُمْ مِثْلَكُمْ، وَيَمْتَلِكُوا هُمْ أَيْضًا ٱلْأَرْضَ ٱلَّتِي يُعْطِيهِمُ ٱلرَّبُّ إِلَهُكُمْ. ثُمَّ تَرْجِعُونَ إِلَى أَرْضِ مِيرَاثِكُمْ وَتَمْتَلِكُونَهَا، ٱلَّتِي أَعْطَاكُمْ مُوسَى عَبْدُ ٱلرَّبِّ فِي عَبْرِ ٱلْأُرْدُنِّ نَحْوَ شُرُوقِ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فَأَجَابُوا يَشُوعَ قَائِلِينَ: «كُلَّ مَا أَمَرْتَنَا بِهِ نَعْمَلُهُ، وَحَيْثُمَا تُرْسِلْنَا نَذْهَبْ.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حَسَبَ كُلِّ مَا سَمِعْنَا لِمُوسَى نَسْمَعُ لَكَ. إِنَّمَا ٱلرَّبُّ إِلَهُكَ يَكُونُ مَعَكَ كَمَا كَانَ مَعَ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كُلُّ إِنْسَانٍ يَعْصَى قَوْلَكَ وَلَا يَسْمَعُ كَلَامَكَ فِي كُلِّ مَا تَأْمُرُهُ بِهِ يُقْتَلُ. إِنَّمَا كُنْ مُتَشَدِّدًا وَتَشَجَّعْ».</w:t>
      </w:r>
      <w:r>
        <w:rPr>
          <w:lang w:val="ar_AE" w:bidi="ar_AE"/>
        </w:rPr>
      </w:r>
      <w:r>
        <w:rPr>
          <w:lang w:val="ar_AE" w:bidi="ar_AE"/>
        </w:rPr>
      </w:r>
    </w:p>
    <w:p>
      <w:pPr>
        <w:bidi/>
      </w:pPr>
      <w:r>
        <w:rPr>
          <w:lang w:val="ar_AE" w:bidi="ar_AE"/>
        </w:rPr>
      </w:r>
    </w:p>
    <w:p>
      <w:pPr>
        <w:pStyle w:val="Heading2"/>
        <w:bidi/>
      </w:pPr>
      <w:r>
        <w:rPr>
          <w:lang w:val="ar_AE" w:bidi="ar_AE"/>
        </w:rPr>
        <w:t>Joshua 2:1</w:t>
      </w:r>
      <w:r>
        <w:rPr>
          <w:lang w:val="ar_AE" w:bidi="ar_AE"/>
        </w:rPr>
      </w:r>
    </w:p>
    <w:p>
      <w:pPr>
        <w:bidi/>
      </w:pPr>
      <w:r>
        <w:rPr>
          <w:lang w:val="ar_AE" w:bidi="ar_AE"/>
        </w:rPr>
      </w:r>
      <w:r>
        <w:rPr>
          <w:vertAlign w:val="superscript"/>
          <w:lang w:val="ar_AE" w:bidi="ar_AE"/>
        </w:rPr>
        <w:t>1</w:t>
      </w:r>
      <w:r>
        <w:rPr>
          <w:lang w:val="ar_AE" w:bidi="ar_AE"/>
        </w:rPr>
        <w:t xml:space="preserve"> فَأَرْسَلَ يَشُوعُ بْنُ نُونٍ مِنْ شِطِّيمَ رَجُلَيْنِ جَاسُوسَيْنِ سِرًّا، قَائِلًا: «ٱذْهَبَا ٱنْظُرَا ٱلْأَرْضَ وَأَرِيحَا». فَذَهَبَا وَدَخَلَا بَيْتَ ٱمْرَأَةٍ زَانِيَةٍ ٱسْمُهَا رَاحَابُ وَٱضْطَجَعَا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فَقِيلَ لِمَلِكِ أَرِيحَا: «هُوَذَا قَدْ دَخَلَ إِلَى هُنَا ٱللَّيْلَةَ رَجُلَانِ مِنْ بَنِي إِسْرَائِيلَ لِكَيْ يَتَجَسَّسَا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فَأَرْسَلَ مَلِكُ أَرِيحَا إِلَى رَاحَابَ يَقُولُ: «أَخْرِجِي ٱلرَّجُلَيْنِ ٱللَّذَيْنِ أَتَيَا إِلَيْكِ وَدَخَلَا بَيْتَكِ، لِأَنَّهُمَا قَدْ أَتَيَا لِكَيْ يَتَجَسَّسَا ٱلْأَرْضَ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فَأَخَذَتِ ٱلْمَرْأَةُ ٱلرَّجُلَيْنِ وَخَبَّأَتْهُمَا وَقَالَتْ: «نَعَمْ جَاءَ إِلَيَّ ٱلرَّجُلَانِ وَلَمْ أَعْلَمْ مِنْ أَيْنَ 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وَكَانَ نَحْوَ ٱنْغِلَاقِ ٱلْبَابِ فِي ٱلظَّلَامِ أَنَّهُ خَرَجَ ٱلرَّجُلَانِ. لَسْتُ أَعْلَمُ أَيْنَ ذَهَبَ ٱلرَّجُلَانِ. ٱسْعَوْا سَرِيعًا وَرَاءَهُمَا حَتَّى تُدْرِكُوهُمَا».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وَأَمَّا هِيَ فَأَطْلَعَتْهُمَا عَلَى ٱلسَّطْحِ وَوَارَتْهُمَا بَيْنَ عِيدَانِ كَتَّانٍ لَهَا مُنَضَّدَةً عَلَى ٱلسَّطْحِ.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فَسَعَى ٱلْقَوْمُ وَرَاءَهُمَا فِي طَرِيقِ ٱلْأُرْدُنِّ إِلَى ٱلْمَخَاوِضِ. وَحَالَمَا خَرَجَ ٱلَّذِينَ سَعَوْا وَرَاءَهُمَا، أَغْلَقُوا ٱلْبَابَ.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وَأَمَّا هُمَا فَقَبْلَ أَنْ يَضْطَجِعَا، صَعِدَتْ إِلَيْهِمَا إِلَى ٱلسَّطْحِ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وَقَالَتْ لِلرَّجُلَيْنِ: «عَلِمْتُ أَنَّ ٱلرَّبَّ قَدْ أَعْطَاكُمُ ٱلْأَرْضَ، وَأَنَّ رُعْبَكُمْ قَدْ وَقَعَ عَلَيْنَا، وَأَنَّ جَمِيعَ سُكَّانِ ٱلْأَرْضِ ذَابُوا مِنْ أَجْلِكُمْ،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لِأَنَّنَا قَدْ سَمِعْنَا كَيْفَ يَبَّسَ ٱلرَّبُّ مِيَاهَ بَحْرِ سُوفَ قُدَّامَكُمْ عِنْدَ خُرُوجِكُمْ مِنْ مِصْرَ، وَمَا عَمِلْتُمُوهُ بِمَلِكَيِ ٱلْأَمُورِيِّينَ ٱللَّذَيْنِ فِي عَبْرِ ٱلْأُرْدُنِّ: سِيحُونَ وَعُوجَ، ٱللَّذَيْنِ حَرَّمْتُمُوهُمَا.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سَمِعْنَا فَذَابَتْ قُلُوبُنَا وَلَمْ تَبْقَ بَعْدُ رُوحٌ فِي إِنْسَانٍ بِسَبَبِكُمْ، لِأَنَّ ٱلرَّبَّ إِلَهَكُمْ هُوَ ٱللهُ فِي ٱلسَّمَاءِ مِنْ فَوْقُ وَعَلَى ٱلْأَرْضِ مِنْ تَحْتُ.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فَٱلْآنَ ٱحْلِفَا لِي بِٱلرَّبِّ وَأَعْطِيَانِي عَلَامَةَ أَمَانَةٍ. لِأَنِّي قَدْ عَمِلْتُ مَعَكُمَا مَعْرُوفًا. بِأَنْ تَعْمَلَا أَنْتُمَا أَيْضًا مَعَ بَيْتِ أَبِي مَعْرُوفًا.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وَتَسْتَحْيِيَا أَبِي وَأُمِّي وَإِخْوَتِي وَأَخَوَاتِي وَكُلَّ مَا لَهُمْ وَتُخَلِّصَا أَنْفُسَنَا مِنَ ٱلْمَوْتِ».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فَقَالَ لَهَا ٱلرَّجُلَانِ: «نَفْسُنَا عِوَضُكُمْ لِلْمَوْتِ إِنْ لَمْ تُفْشُوا أَمْرَنَا هَذَا. وَيَكُونُ إِذَا أَعْطَانَا ٱلرَّبُّ ٱلْأَرْضَ أَنَّنَا نَعْمَلُ مَعَكِ مَعْرُوفًا وَأَمَانَةً».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فَأَنْزَلَتْهُمَا بِحَبْلٍ مِنَ ٱلْكُوَّةِ، لِأَنَّ بَيْتَهَا بِحَائِطِ ٱلسُّورِ، وَهِيَ سَكَنَتْ بِٱلسُّورِ.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وَقَالَتْ لَهُمَا: «ٱذْهَبَا إِلَى ٱلْجَبَلِ لِئَلَّا يُصَادِفَكُمَا ٱلسُّعَاةُ، وَٱخْتَبِئَا هُنَاكَ ثَلَاثَةَ أَيَّامٍ حَتَّى يَرْجِعَ ٱلسُّعَاةُ، ثُمَّ ٱذْهَبَا فِي طَرِيقِكُمَا».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فَقَالَ لَهَا ٱلرَّجُلَانِ: «نَحْنُ بَرِيئَانِ مِنْ يَمِينِكِ هَذَا ٱلَّذِي حَلَّفْتِنَا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هُوَذَا نَحْنُ نَأْتِي إِلَى ٱلْأَرْضِ، فَٱرْبِطِي هَذَا ٱلْحَبْلَ مِنْ خُيُوطِ ٱلْقِرْمِزِ فِي ٱلْكَوَّةِ ٱلَّتِي أَنْزَلْتِنَا مِنْهَا، وَٱجْمَعِي إِلَيْكِ فِي ٱلْبَيْتِ أَبَاكِ وَأُمَّكِ وَإِخْوَتَكِ وَسَائِرَ بَيْتِ أَبِيكِ.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فَيَكُونُ أَنَّ كُلَّ مَنْ يَخْرُجُ مِنْ أَبْوَابِ بَيْتِكِ إِلَى خَارِجٍ، فَدَمُهُ عَلَى رَأْسِهِ، وَنَحْنُ نَكُونُ بَرِيئَيْنِ. وَأَمَّا كُلُّ مَنْ يَكُونُ مَعَكِ فِي ٱلْبَيْتِ فَدَمُهُ عَلَى رَأْسِنَا إِذَا وَقَعَتْ عَلَيْهِ 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وَإِنْ أَفْشَيْتِ أَمْرَنَا هَذَا نَكُونُ بَرِيئَيْنِ مِنْ حَلْفِكِ ٱلَّذِي حَلَّفْتِنَا».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فَقَالَتْ: «هُوَ هَكَذَا حَسَبَ كَلَامِكُمَا». وَصَرَفَتْهُمَا فَذَهَبَا. وَرَبَطَتْ حَبْلَ ٱلْقِرْمِزِ فِي ٱلْكَوَّةِ.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فَٱنْطَلَقَا وَجَاءَا إِلَى ٱلْجَبَلِ وَلَبِثَا هُنَاكَ ثَلَاثَةَ أَيَّامٍ حَتَّى رَجَعَ ٱلسُّعَاةُ. وَفَتَّشَ ٱلسُّعَاةُ فِي كُلِّ ٱلطَّرِيقِ فَلَمْ يَجِدُوهُمَا.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رَجَعَ ٱلرَّجُلَانِ وَنَزَلَا عَنِ ٱلْجَبَلِ وَعَبَرَا وَأَتَيَا إِلَى يَشُوعَ بْنِ نُونٍ وَقَصَّا عَلَيْهِ كُلَّ مَا أَصَابَهُمَا.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وَقَالَا لِيَشُوعَ: «إِنَّ ٱلرَّبَّ قَدْ دَفَعَ بِيَدِنَا ٱلْأَرْضَ كُلَّهَا، وَقَدْ ذَابَ كُلُّ سُكَّانِ ٱلْأَرْضِ بِسَبَبِنَا».</w:t>
      </w:r>
      <w:r>
        <w:rPr>
          <w:lang w:val="ar_AE" w:bidi="ar_AE"/>
        </w:rPr>
      </w:r>
      <w:r>
        <w:rPr>
          <w:lang w:val="ar_AE" w:bidi="ar_AE"/>
        </w:rPr>
      </w:r>
    </w:p>
    <w:p>
      <w:pPr>
        <w:bidi/>
      </w:pPr>
      <w:r>
        <w:rPr>
          <w:lang w:val="ar_AE" w:bidi="ar_AE"/>
        </w:rPr>
      </w:r>
    </w:p>
    <w:p>
      <w:pPr>
        <w:pStyle w:val="Heading2"/>
        <w:bidi/>
      </w:pPr>
      <w:r>
        <w:rPr>
          <w:lang w:val="ar_AE" w:bidi="ar_AE"/>
        </w:rPr>
        <w:t>Joshua 3:1</w:t>
      </w:r>
      <w:r>
        <w:rPr>
          <w:lang w:val="ar_AE" w:bidi="ar_AE"/>
        </w:rPr>
      </w:r>
    </w:p>
    <w:p>
      <w:pPr>
        <w:bidi/>
      </w:pPr>
      <w:r>
        <w:rPr>
          <w:lang w:val="ar_AE" w:bidi="ar_AE"/>
        </w:rPr>
      </w:r>
      <w:r>
        <w:rPr>
          <w:vertAlign w:val="superscript"/>
          <w:lang w:val="ar_AE" w:bidi="ar_AE"/>
        </w:rPr>
        <w:t>1</w:t>
      </w:r>
      <w:r>
        <w:rPr>
          <w:lang w:val="ar_AE" w:bidi="ar_AE"/>
        </w:rPr>
        <w:t xml:space="preserve"> فَبَكَّرَ يَشُوعُ فِي ٱلْغَدِ وَٱرْتَحَلُوا مِنْ شِطِّيمَ وَأَتَوْا إِلَى ٱلْأُرْدُنِّ، هُوَ وَكُلُّ بَنِي إِسْرَائِيلَ، وَبَاتُوا هُنَاكَ قَبْلَ أَنْ عَبَرُوا.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وَكَانَ بَعْدَ ثَلَاثَةِ أَيَّامٍ أَنَّ ٱلْعُرَفَاءَ جَازُوا فِي وَسَطِ ٱلْمَحَلَّةِ،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وَأَمَرُوا ٱلشَّعْبَ قَائِلِينَ: «عِنْدَمَا تَرَوْنَ تَابُوتَ عَهْدِ ٱلرَّبِّ إِلَهِكُمْ وَٱلْكَهَنَةَ ٱللَّاوِيِّينَ حَامِلِينَ إِيَّاهُ، فَٱرْتَحِلُوا مِنْ أَمَاكِنِكُمْ وَسِيرُوا وَرَاءَهُ.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وَلَكِنْ يَكُونُ بَيْنَكُمْ وَبَيْنَهُ مَسَافَةٌ نَحْوُ أَلْفَيْ ذِرَاعٍ بِٱلْقِيَاسِ. لَا تَقْرُبُوا مِنْهُ لِكَيْ تَعْرِفُوا ٱلطَّرِيقَ ٱلَّذِي تَسِيرُونَ فِيهِ. لِأَنَّكُمْ لَمْ تَعْبُرُوا هَذَا ٱلطَّرِيقَ مِنْ قَبْلُ».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وَقَالَ يَشُوعُ لِلشَّعْبِ: «تَقَدَّسُوا لِأَنَّ ٱلرَّبَّ يَعْمَلُ غَدًا فِي وَسَطِكُمْ عَجَائِبَ».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وَقَالَ يَشُوعُ لِلْكَهَنَةِ: «ٱحْمِلُوا تَابُوتَ ٱلْعَهْدِ وَٱعْبُرُوا أَمَامَ ٱلشَّعْبِ». فَحَمَلُوا تَابُوتَ ٱلْعَهْدِ وَسَارُوا أَمَامَ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فَقَالَ ٱلرَّبُّ لِيَشُوعَ: «ٱلْيَوْمَ أَبْتَدِئُ أُعَظِّمُكَ فِي أَعْيُنِ جَمِيعِ إِسْرَائِيلَ لِكَيْ يَعْلَمُوا أَنِّي كَمَا كُنْتُ مَعَ مُوسَى أَكُونُ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وَأَمَّا أَنْتَ فَأْمُرِ ٱلْكَهَنَةَ حَامِلِي تَابُوتِ ٱلْعَهْدِ قَائِلًا: عِنْدَمَا تَأْتُونَ إِلَى ضَفَّةِ مِيَاهِ ٱلْأُرْدُنِّ تَقِفُونَ فِي ٱلْأُرْدُنِّ».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يَشُوعُ لِبَنِي إِسْرَائِيلَ: «تَقَدَّمُوا إِلَى هُنَا وَٱسْمَعُوا كَلَامَ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قَالَ يَشُوعُ: «بِهَذَا تَعْلَمُونَ أَنَّ ٱللهَ ٱلْحَيَّ فِي وَسَطِكُمْ، وَطَرْدًا يَطْرُدُ مِنْ أَمَامِكُمُ ٱلْكَنْعَانِيِّينَ وَٱلْحِثِّيِّينَ وَٱلْحِوِّيِّينَ وَٱلْفِرِزِّيِّينَ وَٱلْجِرْجَاشِيِّينَ وَٱلْأَمُورِيِّينَ وَٱلْيَبُوسِيِّينَ.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هُوَذَا تَابُوتُ عَهْدِ سَيِّدِ كُلِّ ٱلْأَرْضِ عَابِرٌ أَمَامَكُمْ فِي ٱلْأُرْدُنِّ.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فَٱلْآنَ ٱنْتَخِبُوا ٱثْنَيْ عَشَرَ رَجُلًا مِنْ أَسْبَاطِ إِسْرَائِيلَ، رَجُلًا وَاحِدًا مِنْ كُلِّ سِبْطٍ.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وَيَكُونُ حِينَمَا تَسْتَقِرُّ بُطُونُ أَقْدَامِ ٱلْكَهَنَةِ حَامِلِي تَابُوتِ ٱلرَّبِّ سَيِّدِ ٱلْأَرْضِ كُلِّهَا فِي مِيَاهِ ٱلْأُرْدُنِّ، أَنَّ مِيَاهَ ٱلْأُرْدُنِّ، ٱلمِيْاهَ ٱلْمُنْحَدِرَةَ مِنْ فَوْقُ، تَنْفَلِقُ وَتَقِفُ نَدًّا وَاحِدًا».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وَلَمَّا ٱرْتَحَلَ ٱلشَّعْبُ مِنْ خِيَامِهِمْ لِكَيْ يَعْبُرُوا ٱلْأُرْدُنَّ، وَٱلْكَهَنَةُ حَامِلُو تَابُوتِ ٱلْعَهْدِ أَمَامَ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فَعِنْدَ إِتْيَانِ حَامِلِي ٱلتَّابُوتِ إِلَى ٱلْأُرْدُنِّ وَٱنْغِمَاسِ أَرْجُلِ ٱلْكَهَنَةِ حَامِلِي ٱلتَّابُوتِ فِي ضَفَّةِ ٱلْمِيَاهِ، وَٱلْأُرْدُنُّ مُمْتَلِئٌ إِلَى جَمِيعِ شُطُوطِهِ كُلَّ أَيَّامِ ٱلْحَصَادِ،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وَقَفَتِ ٱلْمِيَاهُ ٱلْمُنْحَدِرَةُ مِنْ فَوْقُ، وَقَامَتْ نَدًّا وَاحِدًا بَعِيدًا جِدًّا عَنْ «أَدَامَ» ٱلْمَدِينَةِ ٱلَّتِي إِلَى جَانِبِ صَرْتَانَ، وَٱلْمُنْحَدِرَةُ إِلَى بَحْرِ ٱلْعَرَبَةِ «بَحْرِ ٱلْمِلْحِ» ٱنْقَطَعَتْ تَمَامًا، وَعَبَرَ ٱلشَّعْبُ مُقَابِلَ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فَوَقَفَ ٱلْكَهَنَةُ حَامِلُو تَابُوتِ عَهْدِ ٱلرَّبِّ عَلَى ٱلْيَابِسَةِ فِي وَسَطِ ٱلْأُرْدُنِّ رَاسِخِينَ، وَجَمِيعُ إِسْرَائِيلَ عَابِرُونَ عَلَى ٱلْيَابِسَةِ حَتَّى ٱنْتَهَى جَمِيعُ ٱلشَّعْبِ مِنْ عُبُورِ ٱلْأُرْدُنِّ.</w:t>
      </w:r>
      <w:r>
        <w:rPr>
          <w:lang w:val="ar_AE" w:bidi="ar_AE"/>
        </w:rPr>
      </w:r>
      <w:r>
        <w:rPr>
          <w:lang w:val="ar_AE" w:bidi="ar_AE"/>
        </w:rPr>
      </w:r>
    </w:p>
    <w:p>
      <w:pPr>
        <w:bidi/>
      </w:pPr>
      <w:r>
        <w:rPr>
          <w:lang w:val="ar_AE" w:bidi="ar_AE"/>
        </w:rPr>
      </w:r>
    </w:p>
    <w:p>
      <w:pPr>
        <w:pStyle w:val="Heading2"/>
        <w:bidi/>
      </w:pPr>
      <w:r>
        <w:rPr>
          <w:lang w:val="ar_AE" w:bidi="ar_AE"/>
        </w:rPr>
        <w:t>Joshua 4:1</w:t>
      </w:r>
      <w:r>
        <w:rPr>
          <w:lang w:val="ar_AE" w:bidi="ar_AE"/>
        </w:rPr>
      </w:r>
    </w:p>
    <w:p>
      <w:pPr>
        <w:bidi/>
      </w:pPr>
      <w:r>
        <w:rPr>
          <w:lang w:val="ar_AE" w:bidi="ar_AE"/>
        </w:rPr>
      </w:r>
      <w:r>
        <w:rPr>
          <w:vertAlign w:val="superscript"/>
          <w:lang w:val="ar_AE" w:bidi="ar_AE"/>
        </w:rPr>
        <w:t>1</w:t>
      </w:r>
      <w:r>
        <w:rPr>
          <w:lang w:val="ar_AE" w:bidi="ar_AE"/>
        </w:rPr>
        <w:t xml:space="preserve"> وَكَانَ لَمَّا ٱنْتَهَى جَمِيعُ ٱلشَّعْبِ مِنْ عُبُورِ ٱلْأُرْدُنِّ أَنَّ ٱلرَّبَّ كَلَّمَ يَشُوعَ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«ٱنْتَخِبُوا مِنَ ٱلشَّعْبِ ٱثْنَيْ عَشَرَ رَجُلًا، رَجُلًا وَاحِدًا مِنْ كُلِّ سِبْطٍ،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وَأْمُرُوهُمْ قَائِلِينَ: ٱحْمِلُوا مِنْ هُنَا مِنْ وَسَطِ ٱلْأُرْدُنِّ، مِنْ مَوْقِفِ أَرْجُلِ ٱلْكَهَنَةِ رَاسِخَةً، ٱثْنَيْ عَشَرَ حَجَرًا، وَعَبِّرُوهَا مَعَكُمْ وَضَعُوهَا فِي ٱلْمَبِيتِ ٱلَّذِي تَبِيتُونَ فِيهِ ٱللَّيْلَةَ».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فَدَعَا يَشُوعُ ٱلِٱثْنَيْ عَشَرَ رَجُلًا ٱلَّذِينَ عَيَّنَهُمْ مِنْ بَنِي إِسْرَائِيلَ، رَجُلًا وَاحِدًا مِنْ كُلِّ سِبْطٍ.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وَقَالَ لَهُمْ يَشُوعُ: «ٱعْبُرُوا أَمَامَ تَابُوتِ ٱلرَّبِّ إِلَهِكُمْ إِلَى وَسَطِ ٱلْأُرْدُنِّ، وَٱرْفَعُوا كُلُّ رَجُلٍ حَجَرًا وَاحِدًا عَلَى كَتِفِهِ حَسَبَ عَدَدِ أَسْبَاطِ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لِكَيْ تَكُونَ هَذِهِ عَلَامَةً فِي وَسَطِكُمْ. إِذَا سَأَلَ غَدًا بَنُوكُمْ قَائِلِينَ: مَا لَكُمْ وَهَذِهِ ٱلْحِجَارَةَ؟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تَقُولُونَ لَهُمْ: إِنَّ مِيَاهَ ٱلْأُرْدُنِّ قَدِ ٱنْفَلَقَتْ أَمَامَ تَابُوتِ عَهْدِ ٱلرَّبِّ. عِنْدَ عُبُورِهِ ٱلْأُرْدُنَّ ٱنْفَلَقَتْ مِيَاهُ ٱلْأُرْدُنِّ. فَتَكُونُ هَذِهِ ٱلْحِجَارَةُ تَذْكَارًا لِبَنِي إِسْرَائِيلَ إِلَى ٱلدَّهْرِ».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فَفَعَلَ بَنُو إِسْرَائِيلَ هَكَذاَ كَمَا أَمَرَ يَشُوعُ، وَحَمَلُوا ٱثْنَيْ عَشَرَ حَجَرًا مِنْ وَسَطِ ٱلْأُرْدُنِّ، كَمَا قَالَ ٱلرَّبُّ لِيَشُوعَ، حَسَبَ عَدَدِ أَسْبَاطِ بَنِي إِسْرَائِيلَ، وَعَبَّرُوهَا مَعَهُمْ إِلَى ٱلْمَبِيتِ وَوَضَعُوهَا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وَنَصَبَ يَشُوعُ ٱثْنَيْ عَشَرَ حَجَرًا فِي وَسَطِ ٱلْأُرْدُنِّ تَحْتَ مَوْقِفِ أَرْجُلِ ٱلْكَهَنَةِ حَامِلِي تَابُوتِ ٱلْعَهْدِ. وَهِيَ هُنَاكَ إِلَى هَذَا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وَٱلْكَهَنَةُ حَامِلُو ٱلتَّابُوتِ وَقَفُوا فِي وَسَطِ ٱلْأُرْدُنِّ حَتَّى ٱنْتَهَى كُلُّ شَيْءٍ أَمَرَ ٱلرَّبُّ يَشُوعَ أَنْ يُكَلِّمَ بِهِ ٱلشَّعْبَ، حَسَبَ كُلِّ مَا أَمَرَ بِهِ مُوسَى يَشُوعَ. وَأَسْرَعَ ٱلشَّعْبُ فَعَبَرُوا.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وَكَانَ لَمَّا ٱنْتَهَى كُلُّ ٱلشَّعْبِ مِنَ ٱلْعُبُورِ، أَنَّهُ عَبَرَ تَابُوتُ ٱلرَّبِّ وَٱلْكَهَنَةُ فِي حَضْرَةِ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وَعَبَرَ بَنُو رَأُوبَيْنَ وَبَنُو جَادٍ وَنِصْفُ سِبْطِ مَنَسَّى مُتَجَهِّزِينَ أَمَامَ بَنِي إِسْرَائِيلَ، كَمَا كَلَّمَهُمْ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نَحْوَ أَرْبَعِينَ أَلْفًا مُتَجَرِّدِينَ لِلْجُنْدِ عَبَرُوا أَمَامَ ٱلرَّبِّ لِلْحَرْبِ إِلَى عَرَبَاتِ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فِي ذَلِكَ ٱلْيَوْمِ عَظَّمَ ٱلرَّبُّ يَشُوعَ فِي أَعْيُنِ جَمِيعِ إِسْرَائِيلَ، فَهَابُوهُ كَمَا هَابُوا مُوسَى كُلَّ أَيَّامِ حَيَاتِهِ.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وَكَلَّمَ ٱلرَّبُّ يَشُوعَ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«مُرِ ٱلْكَهَنَةَ حَامِلِي تَابُوتِ ٱلشَّهَادَةِ أَنْ يَصْعَدُوا مِنَ ٱلْأُرْدُنِّ».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فَأَمَرَ يَشُوعُ ٱلْكَهَنَةَ قَائِلًا: «ٱصْعَدُوا مِنَ ٱلْأُرْدُنِّ».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فَكَانَ لَمَّا صَعِدَ ٱلْكَهَنَةُ حَامِلُو تَابُوتِ عَهْدِ ٱلرَّبِّ مِنْ وَسَطِ ٱلْأُرْدُنِّ، وَٱجْتُذِبَتْ بُطُونُ أَقْدَامِ ٱلْكَهَنَةِ إِلَى ٱلْيَابِسَةِ، أَنَّ مِيَاهَ ٱلْأُرْدُنِّ رَجَعَتْ إِلَى مَكَانِهَا وَجَرَتْ كَمَا مِنْ قَبْلُ إِلَى كُلِّ شُطُوطِهِ.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وَصَعِدَ ٱلشَّعْبُ مِنَ ٱلْأُرْدُنِّ فِي ٱلْيَوْمِ ٱلْعَاشِرِ مِنَ ٱلشَّهْرِ ٱلْأَوَّلِ، وَحَلُّوا فِي ٱلْجِلْجَالِ فِي تُخُمِ أَرِيحَا ٱلشَّرْقِيِّ.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وَٱلِٱثْنَا عَشَرَ حَجَرًا ٱلَّتِي أَخَذُوهَا مِنَ ٱلْأُرْدُنِّ نَصَبَهَا يَشُوعُ فِي ٱلْجِلْجَالِ.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وَكَلَّمَ بَنِي إِسْرَائِيلَ قَائِلًا: «إِذَا سَأَلَ بَنُوكُمْ غَدًا آبَاءَهُمْ قَائِلِينَ: مَا هَذِهِ ٱلْحِجَارَةُ؟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تُعْلِمُونَ بَنِيكُمْ قَائِلِينَ: عَلَى ٱلْيَابِسَةِ عَبَرَ إِسْرَائِيلُ هَذَا ٱلْأُرْدُنَّ.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لِأَنَّ ٱلرَّبَّ إِلَهَكُمْ قَدْ يَبَّسَ مِيَاهَ ٱلْأُرْدُنِّ مِنْ أَمَامِكُمْ حَتَّى عَبَرْتُمْ، كَمَا فَعَلَ ٱلرَّبُّ إِلَهُكُمْ بِبَحْرِ سُوفٍ ٱلَّذِي يَبَّسَهُ مِنْ أَمَامِنَا حَتَّى عَبَرْنَا،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لِكَيْ تَعْلَمَ جَمِيعُ شُعُوبِ ٱلْأَرْضِ يَدَ ٱلرَّبِّ أَنَّهَا قَوِيَّةٌ، لِكَيْ تَخَافُوا ٱلرَّبَّ إِلَهَكُمْ كُلَّ ٱلْأَيَّامِ».</w:t>
      </w:r>
      <w:r>
        <w:rPr>
          <w:lang w:val="ar_AE" w:bidi="ar_AE"/>
        </w:rPr>
      </w:r>
      <w:r>
        <w:rPr>
          <w:lang w:val="ar_AE" w:bidi="ar_AE"/>
        </w:rPr>
      </w:r>
    </w:p>
    <w:p>
      <w:pPr>
        <w:bidi/>
      </w:pPr>
      <w:r>
        <w:rPr>
          <w:lang w:val="ar_AE" w:bidi="ar_AE"/>
        </w:rPr>
      </w:r>
    </w:p>
    <w:p>
      <w:pPr>
        <w:pStyle w:val="Heading2"/>
        <w:bidi/>
      </w:pPr>
      <w:r>
        <w:rPr>
          <w:lang w:val="ar_AE" w:bidi="ar_AE"/>
        </w:rPr>
        <w:t>Joshua 5:1</w:t>
      </w:r>
      <w:r>
        <w:rPr>
          <w:lang w:val="ar_AE" w:bidi="ar_AE"/>
        </w:rPr>
      </w:r>
    </w:p>
    <w:p>
      <w:pPr>
        <w:bidi/>
      </w:pPr>
      <w:r>
        <w:rPr>
          <w:lang w:val="ar_AE" w:bidi="ar_AE"/>
        </w:rPr>
      </w:r>
      <w:r>
        <w:rPr>
          <w:vertAlign w:val="superscript"/>
          <w:lang w:val="ar_AE" w:bidi="ar_AE"/>
        </w:rPr>
        <w:t>1</w:t>
      </w:r>
      <w:r>
        <w:rPr>
          <w:lang w:val="ar_AE" w:bidi="ar_AE"/>
        </w:rPr>
        <w:t xml:space="preserve"> وَعِنْدَمَا سَمِعَ جَمِيعُ مُلُوكِ ٱلْأَمُورِيِّينَ ٱلَّذِينَ فِي عَبْرِ ٱلْأُرْدُنِّ غَرْبًا، وَجَمِيعُ مُلُوكِ ٱلْكَنْعَانِيِّينَ ٱلَّذِينَ عَلَى ٱلْبَحْرِ، أَنَّ ٱلرَّبَّ قَدْ يَبَّسَ مِيَاهَ ٱلْأُرْدُنِّ مِنْ أَمَامِ بَنِي إِسْرَائِيلَ حَتَّى عَبَرْنَا، ذَابَتْ قُلُوبُهُمْ وَلَمْ تَبْقَ فِيهِمْ رُوحٌ بَعْدُ مِنْ جَرَّاءِ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فِي ذَلِكَ ٱلْوَقْتِ قَالَ ٱلرَّبُّ لِيَشُوعَ: «ٱصْنَعْ لِنَفْسِكَ سَكَاكِينَ مِنْ صَوَّانٍ، وَعُدْ فَٱخْتُنْ بَنِي إِسْرَائِيلَ ثَانِيَةً».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فَصَنَعَ يَشُوعُ سَكَاكِينَ مِنْ صَوَّانٍ وَخَتَنَ بَنِي إِسْرَائِيلَ فِي تَلِّ ٱلْقُلَفِ.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وَهَذَا هُوَ سَبَبُ خَتْنِ يَشُوعَ إِيَّاهُمْ: أَنَّ جَمِيعَ ٱلشَّعْبِ ٱلْخَارِجِينَ مِنْ مِصْرَ، ٱلذُّكُوِرَ، جَمِيعَ رِجَالِ ٱلْحَرْبِ، مَاتُوا فِي ٱلْبَرِّيَّةِ عَلَى ٱلطَّرِيقِ بِخُرُوجِهِمْ مِنْ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 جَمِيعَ ٱلشَّعْبِ ٱلَّذِينَ خَرَجُوا كَانُوا مَخْتُونِينَ، وَأَمَّا جَمِيعُ ٱلشَّعْبِ ٱلَّذِينَ وُلِدُوا فِي ٱلْقَفْرِ عَلَى ٱلطَّرِيقِ بِخُرُوجِهِمْ مِنْ مِصْرَ فَلَمْ يُخْتَنُوا.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 بَنِي إِسْرَائِيلَ سَارُوا أَرْبَعِينَ سَنَةً فِي ٱلْقَفْرِ حَتَّى فَنِيَ جَمِيعُ ٱلشَّعْبِ، رِجَالُ ٱلْحَرْبِ ٱلْخَارِجِينَ مِنْ مِصْرَ، ٱلَّذِينَ لَمْ يَسْمَعُوا لِقَوْلِ ٱلرَّبِّ، ٱلَّذِينَ حَلَفَ ٱلرَّبُّ لَهُمْ أَنَّهُ لَا يُرِيهِمِ ٱلْأَرْضَ ٱلَّتِي حَلَفَ ٱلرَّبُّ لِآبَائِهِمْ أَنْ يُعْطِيَنَا إِيَّاهَا، ٱلْأَرْضَ ٱلَّتِي تَفِيضُ لَبَنًا وَعَسَلًا.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وَأَمَّا بَنُوهُمْ فَأَقَامَهُمْ مَكَانَهُمْ. فَإِيَّاهُمْ خَتَنَ يَشُوعُ لِأَنَّهُمْ كَانُوا قُلْفًا، إِذْ لَمْ يَخْتِنُوهُمْ فِي ٱلطَّرِيقِ.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وَكَانَ بَعْدَمَا ٱنْتَهَى جَمِيعُ ٱلشَّعْبِ مِنْ ٱلِٱخْتِتَانِ، أَنَّهُمْ أَقَامُوا فِي أَمَاكِنِهِمْ فِي ٱلْمَحَلَّةِ حَتَّى بَرِئُوا.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وَقَالَ ٱلرَّبُّ لِيَشُوعَ: «ٱلْيَوْمَ قَدْ دَحْرَجْتُ عَنْكُمْ عَارَ مِصْرَ». فَدُعِيَ ٱسْمُ ذَلِكَ ٱلْمَكَانِ «ٱلْجِلْجَالَ» إِلَى هَذَا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فَحَلَّ بَنُو إِسْرَائِيلَ فِي ٱلْجِلْجَالِ، وَعَمِلُوا ٱلْفِصْحَ فِي ٱلْيَوْمِ ٱلرَّابِعَ عَشَرَ مِنَ ٱلشَّهْرِ مَسَاءً فِي عَرَبَاتِ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وَأَكَلُوا مِنْ غَلَّةِ ٱلْأَرْضِ فِي ٱلْغَدِ بَعْدَ ٱلْفِصْحِ فَطِيرًا وَفَرِيكًا فِي نَفْسِ ذَلِكَ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وَٱنْقَطَعَ ٱلْمَنُّ فِي ٱلْغَدِ عِنْدَ أَكْلِهِمْ مِنْ غَلَّةِ ٱلْأَرْضِ، وَلَمْ يَكُنْ بَعْدُ لِبَنِي إِسْرَائِيلَ مَنٌّ. فَأَكَلُوا مِنْ مَحْصُولِ أَرْضِ كَنْعَانَ فِي تِلْكَ ٱلسَّنَةِ.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وَحَدَثَ لَمَّا كَانَ يَشُوعُ عِنْدَ أَرِيحَا أَنَّهُ رَفَعَ عَيْنَيْهِ وَنَظَرَ، وَإِذَا بِرَجُلٍ وَاقِفٍ قُبَالَتَهُ، وَسَيْفُهُ مَسْلُولٌ بِيَدِهِ. فَسَارَ يَشُوعُ إِلَيْهِ وَقَالَ لَهُ: «هَلْ لَنَا أَنْتَ أَوْ لِأَعدَائِنَا؟»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فَقَالَ: «كَلَّا، بَلْ أَنَا رَئِيسُ جُنْدِ ٱلرَّبِّ. ٱلْآنَ أَتَيْتُ». فَسَقَطَ يَشُوعُ عَلَى وَجْهِهِ إِلَى ٱلْأَرْضِ وَسَجَدَ، وَقَالَ لَهُ: «بِمَاذَا يُكَلِّمُ سَيِّدِي عَبْدَهُ؟»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فَقَالَ رَئِيسُ جُنْدِ ٱلرَّبِّ لِيَشُوعَ: «ٱخْلَعْ نَعْلَكَ مِنْ رِجْلِكَ، لِأَنَّ ٱلْمَكَانَ ٱلَّذِي أَنْتَ وَاقِفٌ عَلَيْهِ هُوَ مُقَدَّسٌ». فَفَعَلَ يَشُوعُ كَذَلِكَ.</w:t>
      </w:r>
      <w:r>
        <w:rPr>
          <w:lang w:val="ar_AE" w:bidi="ar_AE"/>
        </w:rPr>
      </w:r>
      <w:r>
        <w:rPr>
          <w:lang w:val="ar_AE" w:bidi="ar_AE"/>
        </w:rPr>
      </w:r>
    </w:p>
    <w:p>
      <w:pPr>
        <w:bidi/>
      </w:pPr>
      <w:r>
        <w:rPr>
          <w:lang w:val="ar_AE" w:bidi="ar_AE"/>
        </w:rPr>
      </w:r>
    </w:p>
    <w:p>
      <w:pPr>
        <w:pStyle w:val="Heading2"/>
        <w:bidi/>
      </w:pPr>
      <w:r>
        <w:rPr>
          <w:lang w:val="ar_AE" w:bidi="ar_AE"/>
        </w:rPr>
        <w:t>Joshua 6:1</w:t>
      </w:r>
      <w:r>
        <w:rPr>
          <w:lang w:val="ar_AE" w:bidi="ar_AE"/>
        </w:rPr>
      </w:r>
    </w:p>
    <w:p>
      <w:pPr>
        <w:bidi/>
      </w:pPr>
      <w:r>
        <w:rPr>
          <w:lang w:val="ar_AE" w:bidi="ar_AE"/>
        </w:rPr>
      </w:r>
      <w:r>
        <w:rPr>
          <w:vertAlign w:val="superscript"/>
          <w:lang w:val="ar_AE" w:bidi="ar_AE"/>
        </w:rPr>
        <w:t>1</w:t>
      </w:r>
      <w:r>
        <w:rPr>
          <w:lang w:val="ar_AE" w:bidi="ar_AE"/>
        </w:rPr>
        <w:t xml:space="preserve"> وَكَانَتْ أَرِيحَا مُغَلَّقَةً مُقَفَّلَةً بِسَبَبِ بَنِي إِسْرَائِيلَ. لَا أَحَدٌ يَخْرُجُ وَلَا أَحَدٌ يَدْخُلُ.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فَقَالَ ٱلرَّبُّ لِيَشُوعَ: «ٱنْظُرْ. قَدْ دَفَعْتُ بِيَدِكَ أَرِيحَا وَمَلِكَهَا، جَبَابِرَةَ ٱلْبَأْسِ.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تَدُورُونَ دَائِرَةَ ٱلْمَدِينَةِ، جَمِيعُ رِجَالِ ٱلْحَرْبِ. حَوْلَ ٱلْمَدِينَةِ مَرَّةً وَاحِدَةً. هَكَذَا تَفْعَلُونَ سِتَّةَ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وَسَبْعَةُ كَهَنَةٍ يَحْمِلُونَ أَبْوَاقَ ٱلْهُتَافِ ٱلسَّبْعَةَ أَمَامَ ٱلتَّابُوتِ. وَفِي ٱلْيَوْمِ ٱلسَّابِعِ تَدُورُونَ دَائِرَةَ ٱلْمَدِينَةِ سَبْعَ مَرَّاتٍ، وَٱلْكَهَنَةُ يَضْرِبُونَ بِٱلْأَبْوَاقِ.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وَيَكُونُ عِنْدَ ٱمْتِدَادِ صَوْتِ قَرْنِ ٱلْهُتَافِ، عِنْدَ ٱسْتِمَاعِكُمْ صَوْتَ ٱلْبُوقِ، أَنَّ جَمِيعَ ٱلشَّعْبِ يَهْتِفُ هُتَافًا عَظِيمًا، فَيَسْقُطُ سُورُ ٱلْمَدِينَةِ فِي مَكَانِهِ، وَيَصْعَدُ ٱلشَّعْبُ كُلُّ رَجُلٍ مَعَ وَجْهِهِ».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فَدَعَا يَشُوعُ بْنُ نُونٍ ٱلْكَهَنَةَ وَقَالَ لَهُمُ: «ٱحْمِلُوا تَابُوتَ ٱلْعَهْدِ. وَلْيَحْمِلْ سَبْعَةُ كَهَنَةٍ سَبْعَةَ أَبْوَاقِ هُتَافٍ أَمَامَ تَابُوتِ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وَقَالَ لِلشَّعْبِ: «ٱجْتَازُوا وَدُورُوا دَائِرَةَ ٱلْمَدِينَةِ، وَلْيَجْتَزِ ٱلْمُتَجَرِّدُ أَمَامَ تَابُوتِ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وَكَانَ كَمَا قَالَ يَشُوعُ لِلشَّعْبِ. ٱجْتَازَ ٱلسَّبْعَةُ ٱلْكَهَنَةُ حَامِلِينَ أَبْوَاقَ ٱلْهُتَافِ ٱلسَّبْعَةَ أَمَامَ ٱلرَّبِّ، وَضَرَبُوا بِٱلْأَبْوَاقِ. وَتَابُوتُ عَهْدِ ٱلرَّبِّ سَائِرٌ وَرَاءَهُمْ،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وَكُلُّ مُتَجَرِّدٍ سَائِرٌ أَمَامَ ٱلْكَهَنَةِ ٱلضَّارِبِينَ بِٱلْأَبْوَاقِ. وَٱلسَّاقَةُ سَائِرَةٌ وَرَاءَ ٱلتَّابُوتِ. كَانُوا يَسِيرُونَ وَيَضْرِبُونَ بِٱلْأَبْوَاقِ.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وَأَمَرَ يَشُوعُ ٱلشَّعْبَ قَائِلًا: «لَا تَهْتِفُوا وَلَا تُسَمِّعُوا صَوْتَكُمْ، وَلَا تَخْرُجْ مِنْ أَفْوَاهِكُمْ كَلِمَةٌ حَتَّى يَوْمَ أَقُولُ لَكُمُ: ٱهْتِفُوا. فَتَهْتِفُونَ».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فَدَارَ تَابُوتُ ٱلرَّبِّ حَوْلَ ٱلْمَدِينَةِ مَرَّةً وَاحِدَةً. ثُمَّ دَخَلُوا ٱلْمَحَلَّةَ وَبَاتُوا فِي ٱلْمَحَلَّةِ.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فَبَكَّرَ يَشُوعُ فِي ٱلْغَدِ، وَحَمَلَ ٱلْكَهَنَةُ تَابُوتَ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وَٱلسَّبْعَةُ ٱلْكَهَنَةُ ٱلْحَامِلُونَ أَبْوَاقَ ٱلْهُتَافِ ٱلسَّبْعَةَ أَمَامَ تَابُوتِ ٱلرَّبِّ سَائِرُونَ سَيْرًا وَضَارِبُونَ بِٱلْأَبْوَاقِ، وَٱلْمُتَجَرِّدُونَ سَائِرُونَ أَمَامَهُمْ، وَٱلْسَّاقَةُ سَائِرَةٌ وَرَاءَ تَابُوتِ ٱلرَّبِّ. كَانُوا يَسِيرُونَ وَيَضْرِبُونَ بِٱلْأَبْوَاقِ.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وَدَارُوا بِٱلْمَدِينَةِ فِي ٱلْيَوْمِ ٱلثَّانِي مَرَّةً وَاحِدَةً، ثُمَّ رَجَعُوا إِلَى ٱلْمَحَلَّةِ. هَكَذَا فَعَلُوا سِتَّةَ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وَكَانَ فِي ٱلْيَوْمِ ٱلسَّابِعِ أَنَّهُمْ بَكَّرُوا عِنْدَ طُلُوعِ ٱلْفَجْرِ وَدَارُوا دَائِرَةَ ٱلْمَدِينَةِ عَلَى هَذَا ٱلْمِنْوَالِ سَبْعَ مَرَّاتٍ. فِي ذَلِكَ ٱلْيَوْمِ فَقَطْ دَارُوا دَائِرَةَ ٱلْمَدِينَةِ سَبْعَ مَرَّاتٍ.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وَكَانَ فِي ٱلْمَرَّةِ ٱلسَّابِعَةِ عِنْدَمَا ضَرَبَ ٱلْكَهَنَةُ بِٱلْأَبْوَاقِ أَنَّ يَشُوعَ قَالَ لِلشَّعْبِ: «ٱهْتِفُوا، لِأَنَّ ٱلرَّبَّ قَدْ أَعْطَاكُمُ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فَتَكُونُ ٱلْمَدِينَةُ وَكُلُّ مَا فِيهَا مُحَرَّمًا لِلرَّبِّ. رَاحَابُ ٱلزَّانِيَةُ فَقَطْ تَحْيَا هِيَ وَكُلُّ مَنْ مَعَهَا فِي ٱلْبَيْتِ، لِأَنَّهَا قَدْ خَبَّأَتِ ٱلْمُرْسَلَيْنِ ٱللَّذَيْنِ أَرْسَلْنَاهُمَا.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وَأَمَّا أَنْتُمْ فَٱحْتَرِزُوا مِنَ ٱلْحَرَامِ لِئَلَّا تُحَرَّمُوا، وَتَأْخُذُوا مِنَ ٱلْحَرَامِ وَتَجْعَلُوا مَحَلَّةَ إِسْرَائِيلَ مُحَرَّمَةً وَتُكَدِّرُوهَا.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وَكُلُّ ٱلْفِضَّةِ وَٱلذَّهَبِ وَآنِيَةِ ٱلنُّحَاسِ وَٱلْحَدِيدِ تَكُونُ قُدْسًا لِلرَّبِّ وَتَدْخُلُ فِي خِزَانَةِ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فَهَتَفَ ٱلشَّعْبُ وَضَرَبُوا بِٱلْأَبْوَاقِ. وَكَانَ حِينَ سَمِعَ ٱلشَّعْبُ صَوْتَ ٱلْبُوقِ أَنَّ ٱلشَّعْبَ هَتَفَ هُتَافًا عَظِيمًا، فَسَقَطَ ٱلسُّورُ فِي مَكَانِهِ، وَصَعِدَ ٱلشَّعْبُ إِلَى ٱلْمَدِينَةِ كُلُّ رَجُلٍ مَعَ وَجْهِهِ، وَأَخَذُوا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وَحَرَّمُوا كُلَّ مَا فِي ٱلْمَدِينَةِ مِنْ رَجُلٍ وَٱمْرَأَةٍ، مِنْ طِفْلٍ وَشَيْخٍ، حَتَّى ٱلْبَقَرَ وَٱلْغَنَمَ وَٱلْحَمِيرَ بِحَدِّ 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وَقَالَ يَشُوعُ لِلرَّجُلَيْنِ ٱللَّذَيْنِ تَجَسَّسَا ٱلْأَرْضَ: «ٱدْخُلَا بَيْتَ ٱلْمَرْأَةِ ٱلزَّانِيَةِ وَأَخْرِجَا مِنْ هُنَاكَ ٱلْمَرْأَةَ وَكُلَّ مَا لَهَا كَمَا حَلَفْتُمَا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فَدَخَلَ ٱلْغُلَامَانِ ٱلْجَاسُوسَانِ وَأَخْرَجَا رَاحَابَ وَأَبَاهَا وَأُمَّهَا وَإِخْوَتَهَا وَكُلَّ مَا لَهَا، وَأَخْرَجَا كُلَّ عَشَائِرِهَا وَتَرَكَاهُمْ خَارِجَ مَحَلَّةِ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وَأَحْرَقُوا ٱلْمَدِينَةَ بِٱلنَّارِ مَعَ كُلِّ مَا بِهَا، إِنَّمَا ٱلْفِضَّةُ وَٱلذَّهَبُ وَآنِيَةُ ٱلنُّحَاسِ وَٱلْحَدِيدِ جَعَلُوهَا فِي خِزَانَةِ بَيْتِ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وَٱسْتَحْيَا يَشُوعُ رَاحَابَ ٱلزَّانِيَةَ وَبَيْتَ أَبِيهَا وَكُلَّ مَا لَهَا، وَسَكَنَتْ فِي وَسَطِ إِسْرَائِيلَ إِلَى هَذَا ٱلْيَوْمِ، لِأَنَّهَا خَبَّأَتِ ٱلْمُرْسَلَيْنِ ٱللَّذَيْنِ أَرْسَلَهُمَا يَشُوعُ لِكَيْ يَتَجَسَّسَا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وَحَلَفَ يَشُوعُ فِي ذَلِكَ ٱلْوَقْتِ قَائِلًا: «مَلْعُونٌ قُدَّامَ ٱلرَّبِّ ٱلرَّجُلُ ٱلَّذِي يَقُومُ وَيَبْنِي هَذِهِ ٱلْمَدِينَةَ أَرِيحَا. بِبِكْرِهِ يُؤَسِّسُهَا وَبِصَغِيرِهِ يَنْصِبُ أَبْوَابَهَا».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وَكَانَ ٱلرَّبُّ مَعَ يَشُوعَ، وَكَانَ خَبَرُهُ فِي جَمِيعِ ٱلْأَرْضِ.</w:t>
      </w:r>
      <w:r>
        <w:rPr>
          <w:lang w:val="ar_AE" w:bidi="ar_AE"/>
        </w:rPr>
      </w:r>
      <w:r>
        <w:rPr>
          <w:lang w:val="ar_AE" w:bidi="ar_AE"/>
        </w:rPr>
      </w:r>
    </w:p>
    <w:p>
      <w:pPr>
        <w:bidi/>
      </w:pPr>
      <w:r>
        <w:rPr>
          <w:lang w:val="ar_AE" w:bidi="ar_AE"/>
        </w:rPr>
      </w:r>
    </w:p>
    <w:p>
      <w:pPr>
        <w:pStyle w:val="Heading2"/>
        <w:bidi/>
      </w:pPr>
      <w:r>
        <w:rPr>
          <w:lang w:val="ar_AE" w:bidi="ar_AE"/>
        </w:rPr>
        <w:t>Joshua 7:1</w:t>
      </w:r>
      <w:r>
        <w:rPr>
          <w:lang w:val="ar_AE" w:bidi="ar_AE"/>
        </w:rPr>
      </w:r>
    </w:p>
    <w:p>
      <w:pPr>
        <w:bidi/>
      </w:pPr>
      <w:r>
        <w:rPr>
          <w:lang w:val="ar_AE" w:bidi="ar_AE"/>
        </w:rPr>
      </w:r>
      <w:r>
        <w:rPr>
          <w:vertAlign w:val="superscript"/>
          <w:lang w:val="ar_AE" w:bidi="ar_AE"/>
        </w:rPr>
        <w:t>1</w:t>
      </w:r>
      <w:r>
        <w:rPr>
          <w:lang w:val="ar_AE" w:bidi="ar_AE"/>
        </w:rPr>
        <w:t xml:space="preserve"> وَخَانَ بَنُو إِسْرَائِيلَ خِيَانَةً فِي ٱلْحَرَامِ، فَأَخَذَ عَخَانُ بْنُ كَرْمِي بْنِ زَبْدِي بْنِ زَارَحَ مِنْ سِبْطِ يَهُوذَا مِنَ ٱلْحَرَامِ، فَحَمِيَ غَضَبُ ٱلرَّبِّ عَلَى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وَأَرْسَلَ يَشُوعُ رِجَالًا مِنْ أَرِيحَا إِلَى عَايَ ٱلَّتِي عِنْدَ بَيْتِ آوِنَ شَرْقِيَّ بَيْتِ إِيلَ، وَكَلَّمَهُمْ قَائِلًا: «ٱصْعَدُوا تَجَسَّسُوا ٱلْأَرْضَ». فَصَعِدَ ٱلرِّجَالُ وَتَجَسَّسُوا عَايَ.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ثُمَّ رَجَعُوا إِلَى يَشُوعَ وَقَالُوا لَهُ: «لَا يَصْعَدْ كُلُّ ٱلشَّعْبِ، بَلْ يَصْعَدْ نَحْوُ أَلْفَيْ رَجُلٍ أَوْ ثَلَاثَةُ آلَافِ رَجُلٍ وَيَضْرِبُوا عَايَ. لَا تُكَلِّفْ كُلَّ ٱلشَّعْبِ إِلَى هُنَاكَ لِأَنَّهُمْ قَلِيلُونَ».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فَصَعِدَ مِنَ ٱلشَّعْبِ إِلَى هُنَاكَ نَحْوُ ثَلَاثَةِ آلَافِ رَجُلٍ، وَهَرَبُوا أَمَامَ أَهْلِ عَايَ.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فَضَرَبَ مِنْهُمْ أَهْلُ عَايَ نَحْوَ سِتَّةٍ وَثَلَاثِينَ رَجُلًا، وَلَحِقُوهُمْ مِنْ أَمَامِ ٱلْبَابِ إِلَى شَبَارِيمَ وَضَرَبُوهُمْ فِي ٱلْمُنْحَدَرِ. فَذَابَ قَلْبُ ٱلشَّعْبِ وَصَارَ مِثْلَ ٱلْمَاءِ.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فَمَزَّقَ يَشُوعُ ثِيَابَهُ وَسَقَطَ عَلَى وَجْهِهِ إِلَى ٱلْأَرْضِ أَمَامَ تَابُوتِ ٱلرَّبِّ إِلَى ٱلْمَسَاءِ، هُوَ وَشُيُوخُ إِسْرَائِيلَ، وَوَضَعُوا تُرَابًا عَلَى رُؤُوسِهِمْ.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وَقَالَ يَشُوعُ: «آهِ يَا سَيِّدُ ٱلرَّبُّ! لِمَاذَا عَبَّرْتَ هَذَا ٱلشَّعْبَ ٱلْأُرْدُنَّ تَعْبِيرًا لِكَيْ تَدْفَعَنَا إِلَى يَدِ ٱلْأَمُورِيِّينَ لِيُبِيدُونَا؟ لَيْتَنَا ٱرْتَضَيْنَا وَسَكَنَّا فِي عَبْرِ ٱلْأُرْدُنِّ.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أَسْأَلُكَ يَا سَيِّدُ: مَاذَا أَقُولُ بَعْدَمَا حَوَّلَ إِسْرَائِيلُ قَفَاهُ أَمَامَ أَعْدَائِهِ؟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فَيَسْمَعُ ٱلْكَنْعَانِيُّونَ وَجَمِيعُ سُكَّانِ ٱلْأَرْضِ وَيُحِيطُونَ بِنَا وَيَقْرِضُونَ ٱسْمَنَا مِنَ ٱلْأَرْضِ. وَمَاذَا تَصْنَعُ لِٱسْمِكَ ٱلْعَظِيمِ؟».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ٱلرَّبُّ لِيَشُوعَ: «قُمْ! لِمَاذَا أَنْتَ سَاقِطٌ عَلَى وَجْهِكَ؟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قَدْ أَخْطَأَ إِسْرَائِيلُ، بَلْ تَعَدَّوْا عَهْدِي ٱلَّذِي أَمَرْتُهُمْ بِهِ، بَلْ أَخَذُوا مِنَ ٱلْحَرَامِ، بَلْ سَرَقُوا، بَلْ أَنْكَرُوا، بَلْ وَضَعُوا فِي أَمْتِعَتِهِمْ.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فَلَمْ يَتَمَكَّنْ بَنُو إِسْرَائِيلَ لِلثُّبُوتِ أَمَامَ أَعْدَائِهِمْ. يُدِيرُونَ قَفَاهُمْ أَمَامَ أَعْدَائِهِمْ لِأَنَّهُمْ مَحْرُومُونَ، وَلَا أَعُودُ أَكُونُ مَعَكُمْ إِنْ لَمْ تُبِيدُوا ٱلْحَرَامَ مِنْ وَسَطِكُمْ.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قُمْ قَدِّسِ ٱلشَّعْبَ وَقُلْ: تَقَدَّسُوا لِلْغَدِ. لِأَنَّهُ هَكَذَا قَالَ ٱلرَّبُّ إِلَهُ إِسْرَائِيلَ: فِي وَسَطِكَ حَرَامٌ يَا إِسْرَائِيلُ، فَلَا تَتَمَكَّنُ لِلثُّبُوتِ أَمَامَ أَعْدَائِكَ حَتَّى تَنْزِعُوا ٱلْحَرَامَ مِنْ وَسَطِكُمْ.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فَتَتَقَدَّمُونَ فِي ٱلْغَدِ بِأَسْبَاطِكُمْ، وَيَكُونُ أَنَّ ٱلسِّبْطَ ٱلَّذِي يَأْخُذُهُ ٱلرَّبُّ يَتَقَدَّمُ بِعَشَائِرِهِ، وَٱلْعَشِيرَةُ ٱلَّتِي يَأْخُذُهَا ٱلرَّبُّ تَتَقَدَّمُ بِبُيُوتِهَا، وَٱلْبَيْتُ ٱلَّذِي يَأْخُذُهُ ٱلرَّبُّ يَتَقَدَّمُ بِرِجَالِهِ.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وَيَكُونُ ٱلْمَأْخُوذُ بِٱلْحَرَامِ يُحْرَقُ بِٱلنَّارِ هُوَ وَكُلُّ مَا لَهُ، لِأَنَّهُ تَعَدَّى عَهْدَ ٱلرَّبِّ، وَلِأَنَّهُ عَمِلَ قَبَاحَةً فِي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فَبَكَّرَ يَشُوعُ فِي ٱلْغَدِ وَقَدَّمَ إِسْرَائِيلَ بِأَسْبَاطِهِ، فَأُخِذَ سِبْطُ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قَدَّمَ قَبِيلَةَ يَهُوذَا فَأُخِذَتْ عَشِيرَةُ ٱلزَّارَحِيِّينَ. ثُمَّ قَدَّمَ عَشِيرَةَ ٱلزَّارَحِيِّينَ بِرِجَالِهِمْ فَأُخِذَ زَبْدِي.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فَقَدَّمَ بَيْتَهُ بِرِجَالِهِ فَأُخِذَ عَخَانُ بْنُ كَرْمِي بْنِ زَبْدِي بْنِ زَارَحَ مِنْ سِبْطِ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 يَشُوعُ لِعَخَانَ: «يَا ٱبْنِي، أَعْطِ ٱلْآنَ مَجْدًا لِلرَّبِّ إِلَهِ إِسْرَائِيلَ، وَٱعْتَرِفْ لَهُ وَأَخْبِرْنِي ٱلْآنَ مَاذَا عَمِلْتَ. لَا تُخْفِ 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فَأَجَابَ عَخَانُ يَشُوعَ وَقَالَ: «حَقًّا إِنِّي قَدْ أَخْطَأْتُ إِلَى ٱلرَّبِّ إِلَهِ إِسْرَائِيلَ وَصَنَعْتُ كَذَا وَكَذَا.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رَأَيْتُ فِي ٱلْغَنِيمَةِ رِدَاءً شِنْعَارِيًّا نَفِيسًا، وَمِئَتَيْ شَاقِلِ فِضَّةٍ، وَلِسَانَ ذَهَبٍ وَزْنُهُ خَمْسُونَ شَاقِلًا، فَٱشْتَهَيْتُهَا وَأَخَذْتُهَا. وَهَا هِيَ مَطْمُورَةٌ فِي ٱلْأَرْضِ فِي وَسَطِ خَيْمَتِي، وَٱلْفِضَّةُ تَحْتَهَا».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فَأَرْسَلَ يَشُوعُ رُسُلًا فَرَكَضُوا إِلَى ٱلْخَيْمَةِ وَإِذَا هِيَ مَطْمُورَةٌ فِي خَيْمَتِهِ وَٱلْفِضَّةُ تَحْتَهَا.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فَأَخَذُوهَا مِنْ وَسَطِ ٱلْخَيْمَةِ وَأَتَوْا بِهَا إِلَى يَشُوعَ وَإِلَى جَمِيعِ بَنِي إِسْرَائِيلَ، وَبَسَطُوهَا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فَأَخَذَ يَشُوعُ عَخَانَ بْنَ زَارَحَ وَٱلْفِضَّةَ وَٱلرِّدَاءَ وَلِسَانَ ٱلذَّهَبِ وَبَنِيهِ وَبَنَاتِهِ وَبَقَرَهُ وَحَمِيرَهُ وَغَنَمَهُ وَخَيْمَتَهُ وَكُلَّ مَا لَهُ، وَجَمِيعُ إِسْرَائِيلَ مَعَهُ، وَصَعِدُوا بِهِمْ إِلَى وَادِي عَخُورَ.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فَقَالَ يَشُوعُ: «كَيْفَ كَدَّرْتَنَا؟ يُكَدِّرُكَ ٱلرَّبُّ فِي هَذَا ٱلْيَوْمِ!». فَرَجَمَهُ جَمِيعُ إِسْرَائِيلَ بِٱلْحِجَارَةِ وَأَحْرَقُوهُمْ بِٱلنَّارِ وَرَمَوْهُمْ بِٱلْحِجَارَةِ،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وَأَقَامُوا فَوْقَهُ رُجْمَةَ حِجَارَةٍ عَظِيمَةً إِلَى هَذَا ٱلْيَوْمِ. فَرَجَعَ ٱلرَّبُّ عَنْ حُمُوِّ غَضَبِهِ. وَلِذَلِكَ دُعِيَ ٱسْمُ ذَلِكَ ٱلْمَكَانِ «وَادِيَ عَخُورَ» إِلَى هَذَا ٱلْيَوْمِ.</w:t>
      </w:r>
      <w:r>
        <w:rPr>
          <w:lang w:val="ar_AE" w:bidi="ar_AE"/>
        </w:rPr>
      </w:r>
      <w:r>
        <w:rPr>
          <w:lang w:val="ar_AE" w:bidi="ar_AE"/>
        </w:rPr>
      </w:r>
    </w:p>
    <w:p>
      <w:pPr>
        <w:bidi/>
      </w:pPr>
      <w:r>
        <w:rPr>
          <w:lang w:val="ar_AE" w:bidi="ar_AE"/>
        </w:rPr>
      </w:r>
    </w:p>
    <w:p>
      <w:pPr>
        <w:pStyle w:val="Heading2"/>
        <w:bidi/>
      </w:pPr>
      <w:r>
        <w:rPr>
          <w:lang w:val="ar_AE" w:bidi="ar_AE"/>
        </w:rPr>
        <w:t>Joshua 8:1</w:t>
      </w:r>
      <w:r>
        <w:rPr>
          <w:lang w:val="ar_AE" w:bidi="ar_AE"/>
        </w:rPr>
      </w:r>
    </w:p>
    <w:p>
      <w:pPr>
        <w:bidi/>
      </w:pPr>
      <w:r>
        <w:rPr>
          <w:lang w:val="ar_AE" w:bidi="ar_AE"/>
        </w:rPr>
      </w:r>
      <w:r>
        <w:rPr>
          <w:vertAlign w:val="superscript"/>
          <w:lang w:val="ar_AE" w:bidi="ar_AE"/>
        </w:rPr>
        <w:t>1</w:t>
      </w:r>
      <w:r>
        <w:rPr>
          <w:lang w:val="ar_AE" w:bidi="ar_AE"/>
        </w:rPr>
        <w:t xml:space="preserve"> فَقَالَ ٱلرَّبُّ لِيَشُوعَ: «لَا تَخَفْ وَلَا تَرْتَعِبْ. خُذْ مَعَكَ جَمِيعَ رِجَالِ ٱلْحَرْبِ، وَقُمِ ٱصْعَدْ إِلَى عَايٍ. ٱنْظُرْ. قَدْ دَفَعْتُ بِيَدِكَ مَلِكَ عَايٍ وَشَعْبَهُ وَمَدِينَتَهُ وَأَرْضَهُ،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فَتَفْعَلُ بِعَايٍ وَمَلِكِهَا كَمَا فَعَلْتَ بِأَرِيحَا وَمَلِكِهَا. غَيْرَ أَنَّ غَنِيمَتَهَا وَبَهَائِمَهَا تَنْهَبُونَهَا لِنُفُوسِكُمُ. ٱجْعَلْ كَمِينًا لِلْمَدِينَةِ مِنْ وَرَائِهَا».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فَقَامَ يَشُوعُ وَجَمِيعُ رِجَالِ ٱلْحَرْبِ لِلصُّعُودِ إِلَى عَايٍ. وَٱنْتَخَبَ يَشُوعُ ثَلَاثِينَ أَلْفَ رَجُلٍ جَبَابِرَةَ ٱلْبَأْسِ وَأَرْسَلَهُمْ لَيْلًا،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وَأَوْصَاهُمْ قَائِلًا: «ٱنْظُرُوا! أَنْتُمْ تَكْمُنُونَ لِلْمَدِينَةِ مِنْ وَرَاءِ ٱلْمَدِينَةِ. لَا تَبْتَعِدُوا مِنَ ٱلْمَدِينَةِ كَثِيرًا، وَكُونُوا كُلُّكُمْ مُسْتَعِدِّينَ.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وَأَمَّا أَنَا وَجَمِيعُ ٱلشَّعْبِ ٱلَّذِي مَعِي فَنَقْتَرِبُ إِلَى ٱلْمَدِينَةِ. وَيَكُونُ حِينَمَا يَخْرُجُونَ لِلِقَائِنَا كَمَا فِي ٱلْأَوَّلِ أَنَّنَا نَهْرُبُ قُدَّامَهُمْ،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فَيَخْرُجُونَ وَرَاءَنَا حَتَّى نَجْذِبَهُمْ عَنِ ٱلْمَدِينَةِ. لِأَنَّهُمْ يَقُولُونَ إِنَّهُمْ هَارِبُونَ أَمَامَنَا كَمَا فِي ٱلْأَوَّلِ. فَنَهْرُبُ قُدَّامَهُمْ.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وَأَنْتُمْ تَقُومُونَ مِنَ ٱلْمَكْمَنِ وَتَمْلِكُونَ ٱلْمَدِينَةَ، وَيَدْفَعُهَا ٱلرَّبُّ إِلَهُكُمْ بِيَدِكُمْ.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وَيَكُونُ عِنْدَ أَخْذِكُمُ ٱلْمَدِينَةَ أَنَّكُمْ تُضْرِمُونَ ٱلْمَدِينَةَ بِٱلنَّارِ. كَقَوْلِ ٱلرَّبِّ تَفْعَلُونَ. ٱنْظُرُوا. قَدْ أَوْصَيْتُكُمْ».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فَأَرْسَلَهُمْ يَشُوعُ، فَسَارُوا إِلَى ٱلْمَكْمَنِ، وَلَبِثُوا بَيْنَ بَيْتِ إِيلَ وَعَايٍ غَرْبِيَّ عَايٍ. وَبَاتَ يَشُوعُ تِلْكَ ٱللَّيْلَةَ فِي وَسَطِ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فَبَكَّرَ يَشُوعُ فِي ٱلْغَدِ وَعَدَّ ٱلشَّعْبَ، وَصَعِدَ هُوَ وَشُيُوخُ إِسْرَائِيلَ قُدَّامَ ٱلشَّعْبِ إِلَى عَايٍ.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وَجَمِيعُ رِجَالِ ٱلْحَرْبِ ٱلَّذِينَ مَعَهُ صَعِدُوا وَتَقَدَّمُوا وَأَتَوْا إِلَى مُقَابِلِ ٱلْمَدِينَةِ، وَنَزَلُوا شِمَالِيَّ عَايٍ، وَٱلْوَادِي بَيْنَهُمْ وَبَيْنَ عَايٍ.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فَأَخَذَ نَحْوَ خَمْسَةِ آلَافِ رَجُلٍ وَجَعَلَهُمْ كَمِينًا بَيْنَ بَيْتِ إِيلَ وَعَايٍ غَرْبِيَّ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وَأَقَامُوا ٱلشَّعْبَ، أَيْ كُلَّ ٱلْجَيْشِ ٱلَّذِي شِمَالِيَّ ٱلْمَدِينَةِ، وَكَمِينَهُ غَرْبِيَّ ٱلْمَدِينَةِ. وَسَارَ يَشُوعُ تِلْكَ ٱللَّيْلَةَ إِلَى وَسَطِ ٱلْوَادِي.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 لَمَّا رَأَى مَلِكُ عَايٍ ذَلِكَ أَنَّهُمْ أَسْرَعُوا وَبَكَّرُوا، وَخَرَجَ رِجَالُ ٱلْمَدِينَةِ لِلِقَاءِ إِسْرَائِيلَ لِلْحَرْبِ، هُوَ وَجَمِيعُ شَعْبِهِ فِي ٱلْمِيعَادِ إِلَى قُدَّامِ ٱلسَّهْلِ، وَهُوَ لَا يَعْلَمُ أَنَّ عَلَيْهِ كَمِينًا وَرَاءَ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فَأَعْطَى يَشُوعُ وَجَمِيعُ إِسْرَائِيلَ ٱنْكِسَارًا أَمَامَهُمْ وَهَرَبُوا فِي طَرِيقِ ٱلْبَرِّيَّةِ.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فَأُلْقِيَ ٱلصَّوْتُ عَلَى جَمِيعِ ٱلشَّعْبِ ٱلَّذِينَ فِي ٱلْمَدِينَةِ لِلسَّعْيِ وَرَاءَهُمْ، فَسَعَوْا وَرَاءَ يَشُوعَ وَٱنْجَذَبُوا عَنِ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وَلَمْ يَبْقَ فِي عَايٍ أَوْ فِي بَيْتِ إِيلٍ رَجُلٌ لَمْ يَخْرُجْ وَرَاءَ إِسْرَائِيلَ. فَتَرَكُوا ٱلْمَدِينَةَ مَفْتُوحَةً وَسَعَوْا وَرَاءَ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فَقَالَ ٱلرَّبُّ لِيَشُوعَ: «مُدَّ ٱلْمِزْرَاقَ ٱلَّذِي بِيَدِكَ نَحْوَ عَايٍ لِأَنِّي بِيَدِكَ أَدْفَعُهَا». فَمَدَّ يَشُوعُ ٱلْمِزْرَاقَ ٱلَّذِي بِيَدِهِ نَحْوَ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فَقَامَ ٱلْكَمِينُ بِسُرْعَةٍ مِنْ مَكَانِهِ وَرَكَضُوا عِنْدَمَا مَدَّ يَدَهُ، وَدَخَلُوا ٱلْمَدِينَةَ وَأَخَذُوهَا، وَأَسْرَعُوا وَأَحْرَقُوا ٱلْمَدِينَةَ بِٱلنَّارِ.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فَٱلْتَفَتَ رِجَالُ عَايٍ إِلَى وَرَائِهِمْ وَنَظَرُوا وَإِذَا دُخَانُ ٱلْمَدِينَةِ قَدْ صَعِدَ إِلَى ٱلسَّمَاءِ. فَلَمْ يَكُنْ لَهُمْ مَكَانٌ لِلْهَرَبِ هُنَا أَوْ هُنَاكَ. وَٱلشَّعْبُ ٱلْهَارِبُ إِلَى ٱلْبَرِّيَّةِ ٱنْقَلَبَ عَلَى ٱلطَّارِدِ.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وَلَمَّا رَأَى يَشُوعُ وَجَمِيعُ إِسْرَائِيلَ أَنَّ ٱلْكَمِينَ قَدْ أَخَذَ ٱلْمَدِينَةَ، وَأَنَّ دُخَانَ ٱلْمَدِينَةِ قَدْ صَعِدَ، ٱنْثَنَوْا وَضَرَبُوا رِجَالَ عَايٍ.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وَهَؤُلَاءِ خَرَجُوا مِنَ ٱلْمَدِينَةِ لِلِقَائِهِمْ، فَكَانُوا فِي وَسَطِ إِسْرَائِيلَ، هَؤُلَاءِ مِنْ هُنَا وَأُولَئِكَ مِنْ هُنَاكَ. وَضَرَبُوهُمْ حَتَّى لَمْ يَبْقَ مِنْهُمْ شَارِدٌ وَلَا مُنْفَلِتٌ.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وَأَمَّا مَلِكُ عَايٍ فَأَمْسَكُوهُ حَيًّا وَتَقَدَّمُوا بِهِ إِلَى يَشُوعَ.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وَكَانَ لَمَّا ٱنْتَهَى إِسْرَائِيلُ مِنْ قَتْلِ جَمِيعِ سُكَّانِ عَايٍ فِي ٱلْحَقْلِ فِي ٱلْبَرِّيَّةِ حَيْثُ لَحِقُوهُمْ وَسَقَطُوا جَمِيعًا بِحَدِّ ٱلسَّيْفِ حَتَّى فَنُوا، أَنَّ جَمِيعَ إِسْرَائِيلَ رَجَعَ إِلَى عَايٍ وَضَرَبُوهَا بِحَدِّ 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فَكَانَ جَمِيعُ ٱلَّذِينَ سَقَطُوا فِي ذَلِكَ ٱلْيَوْمِ مِنْ رِجَالٍ وَنِسَاءٍ ٱثْنَيْ عَشَرَ أَلْفًا، جَمِيعُ أَهْلِ عَايٍ.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وَيَشُوعُ لَمْ يَرُدَّ يَدَهُ ٱلَّتِي مَدَّهَا بِٱلْمِزْرَاقِ حَتَّى حَرَّمَ جَمِيعَ سُكَّانِ عَايٍ.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لَكِنِ ٱلْبَهَائِمُ وَغَنِيمَةُ تِلْكَ ٱلْمَدِينَةِ نَهَبَهَا إِسْرَائِيلُ لِأَنْفُسِهِمْ حَسَبَ قَوْلِ ٱلرَّبِّ ٱلَّذِي أَمَرَ بِهِ يَشُوعَ.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وَأَحْرَقَ يَشُوعُ عَايَ وَجَعَلَهَا تَّلًا أَبَدِيًّا خَرَابًا إِلَى هَذَا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وَمَلِكُ عَايٍ عَلَّقَهُ عَلَى ٱلْخَشَبَةِ إِلَى وَقْتِ ٱلْمَسَاءِ. وَعِنْدَ غُرُوبِ ٱلشَّمْسِ أَمَرَ يَشُوعُ فَأَنْزَلُوا جُثَّتَهُ عَنِ ٱلْخَشَبَةِ وَطَرَحُوهَا عِنْدَ مَدْخَلِ بَابِ ٱلْمَدِينَةِ، وَأَقَامُوا عَلَيْهَا رُجْمَةَ حِجَارَةٍ عَظِيمَةً إِلَى هَذَا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حِينَئِذٍ بَنَى يَشُوعُ مَذْبَحًا لِلرَّبِّ إِلَهِ إِسْرَائِيلَ فِي جَبَلِ عِيبَالَ،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كَمَا أَمَرَ مُوسَى عَبْدُ ٱلرَّبِّ بَنِي إِسْرَائِيلَ، كَمَا هُوَ مَكْتُوبٌ فِي سِفْرِ تَوْرَاةِ مُوسَى. مَذْبَحَ حِجَارَةٍ صَحِيحَةٍ لَمْ يَرْفَعْ أَحَدٌ عَلَيْهَا حَدِيدًا، وَأَصْعَدُوا عَلَيْهِ مُحْرَقَاتٍ لِلرَّبِّ، وَذَبَحُوا ذَبَائِحَ سَلَامَةٍ.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وَكَتَبَ هُنَاكَ عَلَى ٱلْحِجَارَةِ نُسْخَةَ تَوْرَاةِ مُوسَى ٱلَّتِي كَتَبَهَا أَمَامَ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وَجَمِيعُ إِسْرَائِيلَ وَشُيُوخُهُمْ، وَٱلْعُرَفَاءُ وَقُضَاتُهُمْ، وَقَفُوا جَانِبَ ٱلتَّابُوتِ مِنْ هُنَا وَمِنْ هُنَاكَ مُقَابِلَ ٱلْكَهَنَةِ ٱللَّاوِيِّينَ حَامِلِي تَابُوتِ عَهْدِ ٱلرَّبِّ. ٱلْغَرِيبُ كَمَا ٱلْوَطَنِيُّ. نِصْفُهُمْ إِلَى جِهَةِ جَبَلِ جِرِزِّيمَ، وَنِصْفُهُمْ إِلَى جِهَةِ جَبَلِ عِيبَالَ، كَمَا أَمَرَ مُوسَى عَبْدُ ٱلرَّبِّ أَوَّلًا لِبَرَكَةِ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وَبَعْدَ ذَلِكَ قَرَأَ جَمِيعَ كَلَامِ ٱلتَّوْرَاةِ: ٱلْبَرَكَةَ وَٱللَّعْنَةَ، حَسَبَ كُلِّ مَا كُتِبَ فِي سِفْرِ ٱلتَّوْرَاةِ.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لَمْ تَكُنْ كَلِمَةٌ مِنْ كُلِّ مَا أَمَرَ بِهِ مُوسَى لَمْ يَقْرَأْهَا يَشُوعُ قُدَّامَ كُلِّ جَمَاعَةِ إِسْرَائِيلَ وَٱلنِّسَاءِ وَٱلْأَطْفَالِ وَٱلْغَرِيبِ ٱلسَّائِرِ فِي وَسَطِهِمْ.</w:t>
      </w:r>
      <w:r>
        <w:rPr>
          <w:lang w:val="ar_AE" w:bidi="ar_AE"/>
        </w:rPr>
      </w:r>
      <w:r>
        <w:rPr>
          <w:lang w:val="ar_AE" w:bidi="ar_AE"/>
        </w:rPr>
      </w:r>
    </w:p>
    <w:p>
      <w:pPr>
        <w:bidi/>
      </w:pPr>
      <w:r>
        <w:rPr>
          <w:lang w:val="ar_AE" w:bidi="ar_AE"/>
        </w:rPr>
      </w:r>
    </w:p>
    <w:p>
      <w:pPr>
        <w:pStyle w:val="Heading2"/>
        <w:bidi/>
      </w:pPr>
      <w:r>
        <w:rPr>
          <w:lang w:val="ar_AE" w:bidi="ar_AE"/>
        </w:rPr>
        <w:t>Joshua 9:1</w:t>
      </w:r>
      <w:r>
        <w:rPr>
          <w:lang w:val="ar_AE" w:bidi="ar_AE"/>
        </w:rPr>
      </w:r>
    </w:p>
    <w:p>
      <w:pPr>
        <w:bidi/>
      </w:pPr>
      <w:r>
        <w:rPr>
          <w:lang w:val="ar_AE" w:bidi="ar_AE"/>
        </w:rPr>
      </w:r>
      <w:r>
        <w:rPr>
          <w:vertAlign w:val="superscript"/>
          <w:lang w:val="ar_AE" w:bidi="ar_AE"/>
        </w:rPr>
        <w:t>1</w:t>
      </w:r>
      <w:r>
        <w:rPr>
          <w:lang w:val="ar_AE" w:bidi="ar_AE"/>
        </w:rPr>
        <w:t xml:space="preserve"> وَلَمَّا سَمِعَ جَمِيعُ ٱلْمُلُوكِ ٱلَّذِينَ فِي عَبْرِ ٱلْأُرْدُنِّ فِي ٱلْجَبَلِ وَفِي ٱلسَّهْلِ وَفِي كُلِّ سَاحِلِ ٱلْبَحْرِ ٱلْكَبِيرِ إِلَى جِهَةِ لُبْنَانَ، ٱلْحِثّيُونَ وَٱلْأَمُورِيُّونَ وَٱلْكَنْعَانِيُّونَ وَٱلْفِرِزِّيُّونَ وَٱلْحِوِّيُّونَ وَٱلْيَبُوسِيُّونَ،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ٱجْتَمَعُوا مَعًا لِمُحَارَبَةِ يَشُوعَ وَإِسْرَائِيلَ بِصَوْتٍ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وَأَمَّا سُكَّانُ جِبْعُونَ لَمَّا سَمِعُوا بِمَا عَمِلَهُ يَشُوعُ بِأَرِيحَا وَعَايٍ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فَهُمْ عَمِلُوا بِغَدْرٍ، وَمَضَوْا وَدَارُوا وَأَخَذُوا جَوَالِقَ بَالِيَةً لِحَمِيرِهِمْ، وَزِقَاقَ خَمْرٍ بَالِيَةً مُشَقَّقَةً وَمَرْبُوطَةً،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وَنِعَالًا بَالِيَةً وَمُرَقَّعَةً فِي أَرْجُلِهِمْ، وَثِيَابًا رَثَّةً عَلَيْهِمْ، وَكُلُّ خُبْزِ زَادِهِمْ يَابِسٌ قَدْ صَارَ فُتَاتًا.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وَسَارُوا إِلَى يَشُوعَ إِلَى ٱلْمَحَلَّةِ فِي ٱلْجِلْجَالِ، وَقَالُوا لَهُ وَلِرِجَالِ إِسْرَائِيلَ: «مِنْ أَرْضٍ بَعِيدَةٍ جِئْنَا. وَٱلْآنَ ٱقْطَعُوا لَنَا عَهْدًا».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فَقَالَ رِجَالُ إِسْرَائِيلَ لِلْحِوِّيِّينَ: «لَعَلَّكَ سَاكِنٌ فِي وَسَطِي، فَكَيْفَ أَقْطَعُ لَكَ عَهْدًا؟»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فَقَالُوا لِيَشُوعَ: «عَبِيدُكَ نَحْنُ». فَقَالَ لَهُمْ يَشُوعُ: «مَنْ أَنْتُمْ؟ وَمِنْ أَيْنَ جِئْتُمْ؟»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فَقَالُوا لَهُ: «مِنْ أَرْضٍ بَعِيدَةٍ جِدًّا جَاءَ عَبِيدُكَ عَلَى ٱسْمِ ٱلرَّبِّ إِلَهِكَ، لِأَنَّنَا سَمِعْنَا خَبَرَهُ وَكُلَّ مَا عَمِلَ بِمِصْرَ،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وَكُلَّ مَا عَمِلَ بِمَلِكَيِ ٱلْأَمُورِيِّينَ ٱللَّذَيْنِ فِي عَبْرِ ٱلْأُرْدُنِّ: سِيحُونَ مَلِكِ حَشْبُونَ وَعُوجَ مَلِكِ بَاشَانَ ٱلَّذِي فِي عَشْتَارُوثَ.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فَكَلَّمَنَا شُيُوخُنَا وَجَمِيعُ سُكَّانِ أَرْضِنَا قَائِلِينَ: خُذُوا بِأَيْدِيكُمْ زَادًا لِلطَّرِيقِ، وَٱذْهَبُوا لِلِقَائِهِمْ وَقُولُوا لَهُمْ: عَبِيدُكُمْ نَحْنُ. وَٱلْآنَ ٱقْطَعُوا لَنَا عَهْدًا.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هَذَا خُبْزُنَا سُخْنًا تَزَوَّدْنَاهُ مِنْ بُيُوتِنَا يَوْمَ خُرُوجِنَا لِكَيْ نَسِيرَ إِلَيْكُمْ، وَهَا هُوَ ٱلْآنَ يَابِسٌ قَدْ صَارَ فُتَاتًا.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وَهَذِهِ زِقَاقُ ٱلْخَمْرِ ٱلَّتِي مَلَأْنَاهَا جَدِيدَةً، هُوَذَا قَدْ تَشَقَّقَتْ. وَهَذِهِ ثِيَابُنَا وَنِعَالُنَا قَدْ بَلِيَتْ مِنْ طُولِ ٱلطَّرِيقِ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فَأَخَذَ ٱلرِّجَالُ مِنْ زَادِهِمْ، وَمِنْ فَمِ ٱلرَّبِّ لَمْ يَسْأَلُوا.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فَعَمِلَ يَشُوعُ لَهُمْ صُلْحًا وَقَطَعَ لَهُمْ عَهْدًا لِٱسْتِحْيَائِهِمْ، وَحَلَفَ لَهُمْ رُؤَسَاءُ ٱلْجَمَاعَةِ.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وَفِي نِهَايَةِ ثَلَاثَةِ أَيَّامٍ بَعْدَمَا قَطَعُوا لَهُمْ عَهْدًا سَمِعُوا أَنَّهُمْ قَرِيبُونَ إِلَيْهِمْ وَأَنَّهُمْ سَاكِنُونَ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فَٱرْتَحَلَ بَنُو إِسْرَائِيلَ وَجَاءُوا إِلَى مُدُنِهِمْ فِي ٱلْيَوْمِ ٱلثَّالِثِ. وَمُدُنُهُمْ هِيَ جِبْعُونُ وَٱلْكَفِيرَةُ وَبَئِيرُوتُ وَقَرْيَةُ يَعَارِيمَ.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وَلَمْ يَضْرِبْهُمْ بَنُو إِسْرَائِيلَ لِأَنَّ رُؤَسَاءَ ٱلْجَمَاعَةِ حَلَفُوا لَهُمْ بِٱلرَّبِّ إِلَهِ إِسْرَائِيلَ. فَتَذَمَّرَ كُلُّ ٱلْجَمَاعَةِ عَلَى ٱلرُّؤَسَاءِ.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 جَمِيعُ ٱلرُّؤَسَاءِ لِكُلِّ ٱلْجَمَاعَةِ: «إِنَّنَا قَدْ حَلَفْنَا لَهُمْ بِٱلرَّبِّ إِلَهِ إِسْرَائِيلَ. وَٱلْآنَ لَا نَتَمَكَّنُ مِنْ مَسِّهِمْ.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هَذَا نَصْنَعُهُ لَهُمْ وَنَسْتَحْيِيهِمْ فَلَا يَكُونُ عَلَيْنَا سَخَطٌ مِنْ أَجْلِ ٱلْحَلْفِ ٱلَّذِي حَلَفْنَا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وَقَالَ لَهُمُ ٱلرُّؤَسَاءُ: «يَحْيَوْنَ وَيَكُونُونَ مُحْتَطِبِي حَطَبٍ وَمُسْتَقِي مَاءٍ لِكُلِّ ٱلْجَمَاعَةِ كَمَا كَلَّمَهُمُ ٱلرُّؤَسَاءُ».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فَدَعَاهُمْ يَشُوعُ وَكَلَّمَهُمْ قَائِلًا: «لِمَاذَا خَدَعْتُمُونَا قَائِلِينَ: نَحْنُ بَعِيدُونَ عَنْكُمْ جِدًّا، وَأَنْتُمْ سَاكِنُونَ فِي وَسَطِنَا؟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فَٱلْآنَ مَلْعُونُونَ أَنْتُمْ. فَلَا يَنْقَطِعُ مِنْكُمُ ٱلْعَبِيدُ وَمُحْتَطِبُو ٱلْحَطَبِ وَمُسْتَقُو ٱلْمَاءِ لِبَيْتِ إِلَهِي».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فَأَجَابُوا يَشُوعَ وَقَالوُا: «أُخْبِرَ عَبِيدُكَ إِخْبَارًا بِمَا أَمَرَ بِهِ ٱلرَّبُّ إِلَهُكَ مُوسَى عَبْدَهُ أَنْ يُعْطِيَكُمْ كُلَّ ٱلْأَرْضِ، وَيُبِيدَ جَمِيعَ سُكَّانِ ٱلْأَرْضِ مِنْ أَمَامِكُمْ. فَخِفْنَا جِدًّا عَلَى أَنْفُسِنَا مِنْ قِبَلِكُمْ، فَفَعَلْنَا هَذَا ٱلْأَمْرَ.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وَٱلْآنَ فَهُوَذَا نَحْنُ بِيَدِكَ، فَٱفْعَلْ بِنَا مَا هُوَ صَالِحٌ وَحَقٌّ فِي عَيْنَيْكَ أَنْ تَعْمَلَ».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فَفَعَلَ بِهِمْ هَكَذَا، وَأَنْقَذَهُمْ مِنْ يَدِ بَنِي إِسْرَائِيلَ فَلَمْ يَقْتُلُوهُمْ.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وَجَعَلَهُمْ يَشُوعُ فِي ذَلِكَ ٱلْيَوْمِ مُحْتَطِبِي حَطَبٍ وَمُسْتَقِي مَاءٍ لِلْجَمَاعَةِ وَلِمَذْبَحِ ٱلرَّبِّ إِلَى هَذَا ٱلْيَوْمِ، فِي ٱلْمَكَانِ ٱلَّذِي يَخْتَارُهُ.</w:t>
      </w:r>
      <w:r>
        <w:rPr>
          <w:lang w:val="ar_AE" w:bidi="ar_AE"/>
        </w:rPr>
      </w:r>
      <w:r>
        <w:rPr>
          <w:lang w:val="ar_AE" w:bidi="ar_AE"/>
        </w:rPr>
      </w:r>
    </w:p>
    <w:p>
      <w:pPr>
        <w:bidi/>
      </w:pPr>
      <w:r>
        <w:rPr>
          <w:lang w:val="ar_AE" w:bidi="ar_AE"/>
        </w:rPr>
      </w:r>
    </w:p>
    <w:p>
      <w:pPr>
        <w:pStyle w:val="Heading2"/>
        <w:bidi/>
      </w:pPr>
      <w:r>
        <w:rPr>
          <w:lang w:val="ar_AE" w:bidi="ar_AE"/>
        </w:rPr>
        <w:t>Joshua 10:1</w:t>
      </w:r>
      <w:r>
        <w:rPr>
          <w:lang w:val="ar_AE" w:bidi="ar_AE"/>
        </w:rPr>
      </w:r>
    </w:p>
    <w:p>
      <w:pPr>
        <w:bidi/>
      </w:pPr>
      <w:r>
        <w:rPr>
          <w:lang w:val="ar_AE" w:bidi="ar_AE"/>
        </w:rPr>
      </w:r>
      <w:r>
        <w:rPr>
          <w:vertAlign w:val="superscript"/>
          <w:lang w:val="ar_AE" w:bidi="ar_AE"/>
        </w:rPr>
        <w:t>1</w:t>
      </w:r>
      <w:r>
        <w:rPr>
          <w:lang w:val="ar_AE" w:bidi="ar_AE"/>
        </w:rPr>
        <w:t xml:space="preserve"> فَلَمَّا سَمِعَ أَدُونِي صَادَقَ مَلِكُ أُورُشَلِيمَ أَنَّ يَشُوعَ قَدْ أَخَذَ عَايَ وَحَرَّمَهَا. كَمَا فَعَلَ بِأَرِيحَا وَمَلِكِهَا فَعَلَ بِعَايٍ وَمَلِكِهَا، وَأَنَّ سُكَّانَ جِبْعُونَ قَدْ صَالَحُوا إِسْرَائِيلَ وَكَانُوا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خَافَ جِدًّا، لِأَنَّ جِبْعُونَ مَدِينَةٌ عَظِيمَةٌ كَإِحْدَى ٱلْمُدُنِ ٱلْمَلَكِيَّةِ، وَهِيَ أَعْظَمُ مِنْ عَايٍ، وَكُلُّ رِجَالِهَا جَبَابِرَةٌ.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فَأَرْسَلَ أَدُونِي صَادَقَ مَلِكُ أُورُشَلِيمَ إِلَى هُوهَامَ مَلِكِ حَبْرُونَ، وَفِرْآمَ مَلِكِ يَرْمُوتَ، وَيَافِيعَ مَلِكِ لَخِيشَ، وَدَبِيرَ مَلِكِ عَجْلُونَ يَقُولُ: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«ٱصْعَدُوا إِلَيَّ وَأَعِينُونِي، فَنَضْرِبَ جِبْعُونَ لِأَنَّهَا صَالَحَتْ يَشُوعَ وَبَنِي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فَٱجْتَمَعَ مُلُوكُ ٱلْأَمُورِيِّينَ ٱلْخَمْسَةُ: مَلِكُ أُورُشَلِيمَ، وَمَلِكُ حَبْرُونَ، وَمَلِكُ يَرْمُوتَ، وَمَلِكُ لَخِيشَ، وَمَلِكُ عَجْلُونَ، وَصَعِدُوا هُمْ وَكُلُّ جُيُوشِهِمْ وَنَزَلُوا عَلَى جِبْعُونَ وَحَارَبُوهَا.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فَأَرْسَلَ أَهْلُ جِبْعُونَ إِلَى يَشُوعَ إِلَى ٱلْمَحَلَّةِ فِي ٱلْجِلْجَالِ يَقُولُونَ: «لَا تُرْخِ يَدَيْكَ عَنْ عَبِيدِكَ. ٱصْعَدْ إِلَيْنَا عَاجِلًا وَخَلِّصْنَا وَأَعِنَّا، لِأَنَّهُ قَدِ ٱجْتَمَعَ عَلَيْنَا جَمِيعُ مُلُوكِ ٱلْأَمُورِيِّينَ ٱلسَّاكِنِينَ فِي ٱلْجَبَلِ».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فَصَعِدَ يَشُوعُ مِنَ ٱلْجِلْجَالِ هُوَ وَجَمِيعُ رِجَالِ ٱلْحَرْبِ مَعَهُ وَكُلُّ جَبَابِرَةِ ٱلْبَأْسِ.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فَقَالَ ٱلرَّبُّ لِيَشُوعَ: «لَا تَخَفْهُمْ، لِأَنِّي بِيَدِكَ قَدْ أَسْلَمْتُهُمْ. لَا يَقِفُ رَجُلٌ مِنْهُمْ بِوَجْهِكَ».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فَأَتَى إِلَيْهِمْ يَشُوعُ بَغْتَةً. صَعِدَ ٱللَّيْلَ كُلَّهُ مِنَ ٱلْجِلْجَالِ.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فَأَزْعَجَهُمُ ٱلرَّبُّ أَمَامَ إِسْرَائِيلَ، وَضَرَبَهُمْ ضَرْبَةً عَظِيمَةً فِي جِبْعُونَ، وَطَرَدَهُمْ فِي طَرِيقِ عَقَبَةِ بَيْتِ حُورُونَ، وَضَرَبَهُمْ إِلَى عَزِيقَةَ وَإِلَى مَقِّيدَةَ.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وَبَيْنَمَا هُمْ هَارِبُونَ مِنْ أَمَامِ إِسْرَائِيلَ وَهُمْ فِي مُنْحَدَرِ بَيْتِ حُورُونَ، رَمَاهُمُ ٱلرَّبُّ بِحِجَارَةٍ عَظِيمَةٍ مِنَ ٱلسَّمَاءِ إِلَى عَزِيقَةَ فَمَاتُوا. وَٱلَّذِينَ مَاتُوا بِحِجَارَةِ ٱلْبَرَدِ هُمْ أَكْثَرُ مِنَ ٱلَّذِينَ قَتَلَهُمْ بَنُو إِسْرَائِيلَ بِٱلسَّيْفِ.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حِينَئِذٍ كَلَّمَ يَشُوعُ ٱلرَّبَّ، يَوْمَ أَسْلَمَ ٱلرَّبُّ ٱلْأَمُورِيِّينَ أَمَامَ بَنِي إِسْرَائِيلَ، وَقَالَ أَمَامَ عُيُونِ إِسْرَائِيلَ: «يَا شَمْسُ دُومِي عَلَى جِبْعُونَ، وَيَا قَمَرُ عَلَى وَادِي أَيَّلُونَ».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فَدَامَتِ ٱلشَّمْسُ وَوَقَفَ ٱلْقَمَرُ حَتَّى ٱنْتَقَمَ ٱلشَّعْبُ مِنْ أَعْدَائِهِ. أَلَيْسَ هَذَا مَكْتُوبًا فِي سِفْرِ يَاشَرَ؟ فَوَقَفَتِ ٱلشَّمْسُ فِي كَبِدِ ٱلسَّمَاءِ وَلَمْ تَعْجَلْ لِلْغُرُوبِ نَحْوَ يَوْمٍ كَامِلٍ.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وَلَمْ يَكُنْ مِثْلُ ذَلِكَ ٱلْيَوْمِ قَبْلَهُ وَلَا بَعْدَهُ سَمِعَ فِيهِ ٱلرَّبُّ صَوْتَ إِنْسَانٍ، لِأَنَّ ٱلرَّبَّ حَارَبَ عَنْ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رَجَعَ يَشُوعُ وَجَمِيعُ إِسْرَائِيلَ مَعَهُ إِلَى ٱلْمَحَلَّةِ فِي ٱلْجِلْجَالِ.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فَهَرَبَ أُولَئِكَ ٱلْخَمْسَةُ ٱلْمُلُوكِ وَٱخْتَبَأُوا فِي مَغَارَةٍ فِي مَقِّيدَةَ.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فَأُخْبِرَ يَشُوعُ وَقيِلَ لَهُ: «قَدْ وُجِدَ ٱلْمُلُوكُ ٱلْخَمْسَةُ مُخْتَبِئِينَ فِي مَغَارَةٍ فِي مَقِّيدَةَ».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فَقَالَ يَشُوعُ: «دَحْرِجُوا حِجَارَةً عَظِيمَةً عَلَى فَمِ ٱلْمَغَارَةِ، وَأَقِيمُوا عَلَيْهَا رِجَالًا لِأَجْلِ حِفْظِهِمْ.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وَأَمَّا أَنْتُمْ فَلَا تَقِفُوا، بَلِ ٱسْعَوْا وَرَاءَ أَعْدَائِكُمْ وَٱضْرِبُوا مُؤَخَّرَهُمْ. لَا تَدَعُوهُمْ يَدْخُلُونَ مُدُنَهُمْ، لِأَنَّ ٱلرَّبَّ إِلَهَكُمْ قَدْ أَسْلَمَهُمْ بِيَدِكُمْ».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وَلَمَّا ٱنْتَهَى يَشُوعُ وَبَنُو إِسْرَائِيلَ مِنْ ضَرْبِهِمْ ضَرْبَةً عَظِيمَةً جِدًّا حَتَّى فَنُوا، وَٱلشَّرَدُ ٱلَّذِينَ شَرَدُوا مِنْهُمْ دَخَلُوا ٱلْمُدُنَ ٱلْمُحَصَّنَةَ.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رَجَعَ جَمِيعُ ٱلشَّعْبِ إِلَى ٱلْمَحَلَّةِ إِلَى يَشُوعَ فِي مَقِّيدَةَ بِسَلَامٍ. لَمْ يَسُنَّ أَحَدٌ لِسَانَهُ عَلَى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فَقَالَ يَشُوعُ: «ٱفْتَحُوا فَمَ ٱلْمَغَارَةِ وَأَخْرِجُوا إِلَيَّ هَؤُلَاءِ ٱلْخَمْسَةَ ٱلْمُلُوكِ مِنَ ٱلْمَغَارَةِ».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فَفَعَلُوا كَذَلِكَ، وَأَخْرَجُوا إِلَيْهِ أُولَئِكَ ٱلْمُلُوكَ ٱلْخَمْسَةَ مِنَ ٱلْمَغَارَةِ: مَلِكَ أُورُشَلِيمَ، وَمَلِكَ حَبْرُونَ، وَمَلِكَ يَرْمُوتَ، وَمَلِكَ لَخِيشَ، وَمَلِكَ عَجْلُونَ.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وَكَانَ لَمَّا أَخْرَجُوا أُولَئِكَ ٱلْمُلُوكَ إِلَى يَشُوعَ أَنَّ يَشُوعَ دَعَا كُلَّ رِجَالِ إِسْرَائِيلَ، وَقَالَ لِقُوَّادِ رِجَالِ ٱلْحَرْبِ ٱلَّذِينَ سَارُوا مَعَهُ: «تَقَدَّمُوا وَضَعُوا أَرْجُلَكُمْ عَلَى أَعْنَاقِ هَؤُلَاءِ ٱلْمُلُوكِ». فَتَقَدَّمُوا وَوَضَعُوا أَرْجُلَهُمْ عَلَى أَعْنَاقِهِمْ.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فَقَالَ لَهُمْ يَشُوعُ: «لَا تَخَافُوا وَلَا تَرْتَعِبُوا. تَشَدَّدُوا وَتَشَجَّعُوا. لِأَنَّهُ هَكَذَا يَفْعَلُ ٱلرَّبُّ بِجَمِيعِ أَعْدَائِكُمُ ٱلَّذِينَ تُحَارِبُونَهُمْ».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وَضَرَبَهُمْ يَشُوعُ بَعْدَ ذَلِكَ وَقَتَلَهُمْ وَعَلَّقَهُمْ عَلَى خَمْسِ خَشَبٍ، وَبَقُوا مُعَلَّقِينَ عَلَى ٱلْخَشَبِ حَتَّى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وَكَانَ عِنْدَ غُرُوبِ ٱلشَّمْسِ أَنَّ يَشُوعَ أَمَرَ فَأَنْزَلُوهُمْ عَنِ ٱلْخَشَبِ وَطَرَحُوهُمْ فِي ٱلْمَغَارَةِ ٱلَّتِي ٱخْتَبَأُوا فِيهَا، وَوَضَعُوا حِجَارَةً كَبِيرَةً عَلَى فَمِ ٱلْمَغَارةِ حَتَّى إِلَى هَذَا ٱلْيَوْمِ عَيْنِهِ.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وَأَخَذَ يَشُوعُ مَقِّيدَةَ فِي ذَلِكَ ٱلْيَوْمِ وَضَرَبَهَا بِحَدِّ ٱلسَّيْفِ، وَحَرَّمَ مَلِكَهَا هُوَ وَكُلَّ نَفْسٍ بِهَا. لَمْ يُبْقِ شَارِدًا، وَفَعَلَ بِمَلِكِ مَقِّيدَةَ كَمَا فَعَلَ بِمَلِكِ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ثُمَّ ٱجْتَازَ يَشُوعُ مِنْ مَقِّيدَةَ وَكُلُّ إِسْرَائِيلَ مَعَهُ إِلَى لِبْنَةَ، وَحَارَبَ لِبْنَةَ.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فَدَفَعَهَا ٱلرَّبُّ هِيَ أَيْضًا بِيَدِ إِسْرَائِيلَ مَعَ مَلِكِهَا، فَضَرَبَهَا بِحَدِّ ٱلسَّيْفِ وَكُلَّ نَفْسٍ بِهَا. لَمْ يُبْقِ بِهَا شَارِدًا، وَفَعَلَ بِمَلِكِهَا كَمَا فَعَلَ بِمَلِكِ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ثُمَّ ٱجْتَازَ يَشُوعُ وَكُلُّ إِسْرَائِيلَ مَعَهُ مِنْ لِبْنَةَ إِلَى لَخِيشَ وَنَزَلَ عَلَيْهَا وَحَارَبَهَا.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فَدَفَعَ ٱلرَّبُّ لَخِيشَ بِيَدِ إِسْرَائِيلَ، فَأَخَذَهَا فِي ٱلْيَوْمِ ٱلثَّانِي وَضَرَبَهَا بِحَدِّ ٱلسَّيْفِ وَكُلَّ نَفْسٍ بِهَا حَسَبَ كُلِّ مَا فَعَلَ بِلِبْنَةَ.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حِينَئِذٍ صَعِدَ هُورَامُ مَلِكُ جَازَرَ لِإِعَانَةِ لَخِيشَ، وَضَرَبَهُ يَشُوعُ مَعَ شَعْبِهِ حَتَّى لَمْ يُبْقِ لَهُ شَارِدًا.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ثُمَّ ٱجْتَازَ يَشُوعُ وَكُلُّ إِسْرَائِيلَ مَعَهُ مِنْ لَخِيشَ إِلَى عَجْلُونَ فَنَزَلُوا عَلَيْهَا وَحَارَبُوهَا،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وَأَخَذُوهَا فِي ذَلِكَ ٱلْيَوْمِ وَضَرَبُوهَا بِحَدِّ ٱلسَّيْفِ، وَحَرَّمَ كُلَّ نَفْسٍ بِهَا فِي ذَلِكَ ٱلْيَوْمِ حَسَبَ كُلِّ مَا فَعَلَ بِلَخِيشَ.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ثُمَّ صَعِدَ يَشُوعُ وَجَمِيعُ إِسْرَائِيلَ مَعَهُ مِنْ عَجْلُونَ إِلَى حَبْرُونَ وَحَارَبُوهَا،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وَأَخَذُوهَا وَضَرَبُوهَا بِحَدِّ ٱلسَّيْفِ مَعَ مَلِكِهَا وَكُلِّ مُدُنِهَا وَكُلِّ نَفْسٍ بِهَا. لَمْ يُبْقِ شَارِدًا حَسَبَ كُلِّ مَا فَعَلَ بِعَجْلُونَ، فَحَرَّمَهَا وَكُلَّ نَفْسٍ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ثُمَّ رَجَعَ يَشُوعُ وَكُلُّ إِسْرَائِيلَ مَعَهُ إِلَى دَبِيرَ وَحَارَبَهَا،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وَأَخَذَهَا مَعَ مَلِكِهَا وَكُلِّ مُدُنِهَا، وَضَرَبُوهَا بِحَدِّ ٱلسَّيْفِ وَحَرَّمُوا كُلَّ نَفْسٍ بِهَا. لَمْ يُبْقِ شَارِدًا، كَمَا فَعَلَ بِحَبْرُونَ كَذَلِكَ فَعَلَ بِدَبِيرَ وَمَلِكِهَا، وَكَمَا فَعَلَ بِلِبْنَةَ وَمَلِكِهَا.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فَضَرَبَ يَشُوعُ كُلَّ أَرْضِ ٱلْجَبَلِ وَٱلْجَنُوبِ وَٱلسَّهْلِ وَٱلسُّفُوحِ وَكُلَّ مُلُوكِهَا. لَمْ يُبْقِ شَارِدًا، بَلْ حَرَّمَ كُلَّ نَسَمَةٍ كَمَا أَمَرَ ٱلرَّبُّ إِلَهُ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فَضَرَبَهُمْ يَشُوعُ مِنْ قَادَشَ بَرْنِيعَ إِلَى غَزَّةَ وَجَمِيعَ أَرْضِ جُوشِنَ إِلَى جِبْعُونَ.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وَأَخَذَ يَشُوعُ جَمِيعَ أُولَئِكَ ٱلْمُلُوكِ وَأَرْضِهِمْ دُفْعَةً وَاحِدَةً، لِأَنَّ ٱلرَّبَّ إِلَهَ إِسْرَائِيلَ حَارَبَ عَنْ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ثُمَّ رَجَعَ يَشُوعُ وَجَمِيعُ إِسْرَائِيلَ مَعَهُ إِلَى ٱلْمَحَلَّةِ إِلَى ٱلْجِلْجَالِ.</w:t>
      </w:r>
      <w:r>
        <w:rPr>
          <w:lang w:val="ar_AE" w:bidi="ar_AE"/>
        </w:rPr>
      </w:r>
      <w:r>
        <w:rPr>
          <w:lang w:val="ar_AE" w:bidi="ar_AE"/>
        </w:rPr>
      </w:r>
    </w:p>
    <w:p>
      <w:pPr>
        <w:bidi/>
      </w:pPr>
      <w:r>
        <w:rPr>
          <w:lang w:val="ar_AE" w:bidi="ar_AE"/>
        </w:rPr>
      </w:r>
    </w:p>
    <w:p>
      <w:pPr>
        <w:pStyle w:val="Heading2"/>
        <w:bidi/>
      </w:pPr>
      <w:r>
        <w:rPr>
          <w:lang w:val="ar_AE" w:bidi="ar_AE"/>
        </w:rPr>
        <w:t>Joshua 11:1</w:t>
      </w:r>
      <w:r>
        <w:rPr>
          <w:lang w:val="ar_AE" w:bidi="ar_AE"/>
        </w:rPr>
      </w:r>
    </w:p>
    <w:p>
      <w:pPr>
        <w:bidi/>
      </w:pPr>
      <w:r>
        <w:rPr>
          <w:lang w:val="ar_AE" w:bidi="ar_AE"/>
        </w:rPr>
      </w:r>
      <w:r>
        <w:rPr>
          <w:vertAlign w:val="superscript"/>
          <w:lang w:val="ar_AE" w:bidi="ar_AE"/>
        </w:rPr>
        <w:t>1</w:t>
      </w:r>
      <w:r>
        <w:rPr>
          <w:lang w:val="ar_AE" w:bidi="ar_AE"/>
        </w:rPr>
        <w:t xml:space="preserve"> فَلَمَّا سَمِعَ يَابِينُ مَلِكُ حَاصُورَ، أَرْسَلَ إِلَى يُوبَابَ مَلِكِ مَادُونَ، وَإِلَى مَلِكِ شِمْرُونَ، وَإِلَى مَلِكِ أَكْشَافَ،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وَإِلَى ٱلْمُلُوكِ ٱلَّذِينَ إِلَى ٱلشِّمَالِ فِي ٱلْجَبَلِ، وَفِي ٱلْعَرَبَةِ جَنُوبِيَّ كِنَّرُوتَ، وَفِي ٱلسَّهْلِ، وَفِي مُرْتَفَعَاتِ دُورَ غَرْبًا،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ٱلْكَنْعَانِيِّينَ فِي ٱلشَّرْقِ وَٱلْغَرْبِ، وَٱلْأَمُورِيِّينَ وَٱلْحِثِّيِّينَ وَٱلْفِرِزِّيِّينَ وَٱلْيَبُوسِيِّينَ فِي ٱلْجَبَلِ، وَٱلْحِوِّيِّينَ تَحْتَ حَرْمُونَ فِي أَرْضِ ٱلْمِصْفَاةِ.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فَخَرَجُوا هُمْ وَكُلُّ جُيُوشِهِمْ مَعَهُمْ، شَعْبًا غَفِيرًا كَٱلرَّمْلِ ٱلَّذِي عَلَى شَاطِئِ ٱلْبَحْرِ فِي ٱلْكَثْرَةِ، بِخَيْلٍ وَمَرْكَبَاتٍ كَثِيرَةٍ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فَٱجْتَمَعَ جَمِيعُ هَؤُلَاءِ ٱلْمُلُوكِ بِمِيعَادٍ وَجَاءُوا وَنَزَلُوا مَعًا عَلَى مِيَاهِ مَيْرُومَ لِكَيْ يُحَارِبُوا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ٱلرَّبُّ لِيَشُوعَ: «لَا تَخَفْهُمْ، لِأَنِّي غَدًا فِي مِثْلِ هَذَا ٱلْوَقْتِ أَدْفَعُهُمْ جَمِيعًا قَتْلَى أَمَامَ إِسْرَائِيلَ، فَتُعَرْقِبُ خَيْلَهُمْ، وَتُحْرِقُ مَرْكَبَاتِهِمْ بِٱلنَّارِ».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فَجَاءَ يَشُوعُ وَجَمِيعُ رِجَالِ ٱلْحَرْبِ مَعَهُ عَلَيْهِمْ عِنْدَ مِيَاهِ مَيْرُومَ بَغْتَةً وَسَقَطُوا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فَدَفَعَهُمُ ٱلرَّبُّ بِيَدِ إِسْرَائِيلَ، فَضَرَبُوهُمْ وَطَرَدُوهُمْ إِلَى صِيدُونَ ٱلْعَظِيمَةِ، وَإِلَى مِسْرَفُوتَ مَايِمَ، وَإِلَى بُقْعَةِ مِصْفَاةَ شَرْقًا. فَضَرَبُوهُمْ حَتَّى لَمْ يَبْقَ لَهُمْ شَارِدٌ.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فَفَعَلَ يَشُوعُ بِهِمْ كَمَا قَالَ لَهُ ٱلرَّبُّ. عَرْقَبَ خَيْلَهُمْ، وَأَحْرَقَ مَرْكَبَاتِهِمْ بِٱلنَّارِ.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رَجَعَ يَشُوعُ فِي ذَلِكَ ٱلْوَقْتِ وَأَخَذَ حَاصُورَ وَضَرَبَ مَلِكَهَا بِٱلسَّيْفِ، لِأَنَّ حَاصُورَ كَانَتْ قَبْلًا رَأْسَ جَمِيعِ تِلْكَ ٱلْمَمَالِكِ.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وَضَرَبُوا كُلَّ نَفْسٍ بِهَا بِحَدِّ ٱلسَّيْفِ. حَرَّمُوهُمْ، وَلَمْ تَبْقَ نَسَمَةٌ، وَأَحْرَقَ حَاصُورَ بِٱلنَّارِ.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فَأَخَذَ يَشُوعُ كُلَّ مُدُنِ أُولَئِكَ ٱلْمُلُوكِ وَجَمِيعَ مُلُوكِهَا وَضَرَبَهُمْ بِحَدِّ ٱلسَّيْفِ. حَرَّمَهُمْ كَمَا أَمَرَ مُوسَى عَبْدُ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غَيْرَ أَنَّ ٱلْمُدُنَ ٱلْقَائِمَةَ عَلَى تِلَالِهَا لَمْ يُحْرِقْهَا إِسْرَائِيلُ، مَا عَدَا حَاصُورَ وَحْدَهَا أَحْرَقَهَا يَشُوعُ.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وَكُلُّ غَنِيمَةِ تِلْكَ ٱلْمُدُنِ وَٱلْبَهَائِمَ نَهَبَهَا بَنُو إِسْرَائِيلَ لِأَنْفُسِهِمْ. وَأَمَّا ٱلرِّجَالُ فَضَرَبُوهُمْ جَمِيعًا بِحَدِّ ٱلسَّيْفِ حَتَّى أَبَادُوهُمْ. لَمْ يُبْقُوا نَسَمَةً.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كَمَا أَمَرَ ٱلرَّبُّ مُوسَى عَبْدَهُ هَكَذَا أَمَرَ مُوسَى يَشُوعَ، وَهَكَذَا فَعَلَ يَشُوعُ. لَمْ يُهْمِلْ شَيْئًا مِنْ كُلِّ مَا أَمَرَ بِهِ ٱلرَّبُّ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فَأَخَذَ يَشُوعُ كُلَّ تِلْكَ ٱلْأَرْضِ: ٱلْجَبَلَ، وَكُلَّ ٱلْجَنُوبِ، وَكُلَّ أَرْضِ جُوشِنَ وَٱلسَّهْلَ وَٱلْعَرَبَةَ وَجَبَلَ إِسْرَائِيلَ وَسَهْلَهُ،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مِنَ ٱلْجَبَلِ ٱلْأَقْرَعِ ٱلصَّاعِدِ إِلَى سَعِيرَ إِلَى بَعْلِ جَادَ فِي بُقْعَةِ لُبْنَانَ تَحْتَ جَبَلِ حَرْمُونَ. وَأَخَذَ جَمِيعَ مُلُوكِهَا وَضَرَبَهُمْ وَقَتَلَهُمْ.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فَعَمِلَ يَشُوعُ حَرْبًا مَعَ أُولَئِكَ ٱلْمُلُوكِ أَيَّامًا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لَمْ تَكُنْ مَدِينَةٌ صَالَحَتْ بَنِي إِسْرَائِيلَ إِلَّا ٱلْحِوِّيِّينَ سُكَّانَ جِبْعُونَ، بَلْ أَخَذُوا ٱلْجَمِيعَ بِٱلْحَرْبِ.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لِأَنَّهُ كَانَ مِنْ قِبَلِ ٱلرَّبِّ أَنْ يُشَدِّدَ قُلُوبَهُمْ حَتَّى يُلَاقُوا إِسْرَائِيلَ لِلْمُحَارَبَةِ فَيُحَرَّمُوا، فَلَا تَكُونُ عَلَيْهِمْ رَأْفَةٌ، بَلْ يُبَادُونَ كَمَا أَمَرَ ٱلرَّبُّ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وَجَاءَ يَشُوعُ فِي ذَلِكَ ٱلْوَقْتِ وَقَرَضَ ٱلْعَنَاقِيِّينَ مِنَ ٱلْجَبَلِ، مِنْ حَبْرُونَ وَمِنْ دَبِيرَ وَمِنْ عَنَابَ، وَمِنْ جَمِيعِ جَبَلِ يَهُوذَا، وَمِنْ كُلِّ جَبَلِ إِسْرَائِيلَ. حَرَّمَهُمْ يَشُوعُ مَعَ مُدُنِهِمْ.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فَلَمْ يَتَبَقَّ عَنَاقِيُّونَ فِي أَرْضِ بَنِي إِسْرَائِيلَ، لَكِنْ بَقَوْا فِي غَزَّةَ وَجَتَّ وَأَشْدُودَ.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فَأَخَذَ يَشُوعُ كُلَّ ٱلْأَرْضِ حَسَبَ كُلِّ مَا كَلَّمَ بِهِ ٱلرَّبُّ مُوسَى، وَأَعْطَاهَا يَشُوعُ مُلْكًا لِإِسْرَائِيلَ حَسَبَ فِرَقِهِمْ وَأَسْبَاطِهِمْ. وَٱسْتَرَاحَتِ ٱلْأَرْضُ مِنَ ٱلْحَرْبِ.</w:t>
      </w:r>
      <w:r>
        <w:rPr>
          <w:lang w:val="ar_AE" w:bidi="ar_AE"/>
        </w:rPr>
      </w:r>
      <w:r>
        <w:rPr>
          <w:lang w:val="ar_AE" w:bidi="ar_AE"/>
        </w:rPr>
      </w:r>
    </w:p>
    <w:p>
      <w:pPr>
        <w:bidi/>
      </w:pPr>
      <w:r>
        <w:rPr>
          <w:lang w:val="ar_AE" w:bidi="ar_AE"/>
        </w:rPr>
      </w:r>
    </w:p>
    <w:p>
      <w:pPr>
        <w:pStyle w:val="Heading2"/>
        <w:bidi/>
      </w:pPr>
      <w:r>
        <w:rPr>
          <w:lang w:val="ar_AE" w:bidi="ar_AE"/>
        </w:rPr>
        <w:t>Joshua 12:1</w:t>
      </w:r>
      <w:r>
        <w:rPr>
          <w:lang w:val="ar_AE" w:bidi="ar_AE"/>
        </w:rPr>
      </w:r>
    </w:p>
    <w:p>
      <w:pPr>
        <w:bidi/>
      </w:pPr>
      <w:r>
        <w:rPr>
          <w:lang w:val="ar_AE" w:bidi="ar_AE"/>
        </w:rPr>
      </w:r>
      <w:r>
        <w:rPr>
          <w:vertAlign w:val="superscript"/>
          <w:lang w:val="ar_AE" w:bidi="ar_AE"/>
        </w:rPr>
        <w:t>1</w:t>
      </w:r>
      <w:r>
        <w:rPr>
          <w:lang w:val="ar_AE" w:bidi="ar_AE"/>
        </w:rPr>
        <w:t xml:space="preserve"> وَهَؤُلَاءِ هُمْ مُلُوكُ ٱلْأَرْضِ ٱلَّذِينَ ضَرَبَهُمْ بَنُو إِسْرَائِيلَ وَٱمْتَلَكُوا أَرْضَهُمْ فِي عَبْرِ ٱلْأُرْدُنِّ نَحْوَ شُرُوقِ ٱلشَّمْسِ، مِنْ وَادِي أَرْنُونَ إِلَى جَبَلِ حَرْمُونَ وَكُلِّ ٱلْعَرَبَةِ نَحْوَ ٱلشُّرُوقِ: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سِيحُونُ مَلِكُ ٱلْأَمُورِيِّينَ ٱلسَّاكِنُ فِي حَشْبُونَ، ٱلْمُتَسَلِّطُ مِنْ عَرُوعِيرَ ٱلَّتِي عَلَى حَافَةِ وَادِي أَرْنُونَ وَوَسَطِ ٱلْوَادِي وَنِصْفِ جِلْعَادَ إِلَى وَادِي يَبُّوقَ تُخُومِ بَنِي عَمُّونَ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وَٱلْعَرَبَةِ إِلَى بَحْرِ كِنَّرُوتَ نَحْوَ ٱلشُّرُوقِ، وَإِلَى بَحْرِ ٱلْعَرَبَةِ (بَحْرِ ٱلْمِلْحِ) نَحْوَ ٱلشُّرُوقِ، طَرِيقِ بَيْتِ يَشِيمُوتَ، وَمِنَ ٱلتَّيْمَنِ تَحْتَ سُفُوحِ ٱلْفِسْجَةِ.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وَتُخُومُ عُوجٍ مَلِكِ بَاشَانَ مِنْ بَقِيَّةِ ٱلرَّفَائِيِّينَ ٱلسَّاكِنِ فِي عَشْتَارُوثَ وَفِي إِذْرَعِي،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وَٱلْمُتَسَلِّطِ عَلَى جَبَلِ حَرْمُونَ وَسَلْخَةَ وَعَلَى كُلِّ بَاشَانَ إِلَى تُخْمِ ٱلْجَشُورِيِّينَ وَٱلْمَعْكِيِّينَ وَنِصْفِ جِلْعَادَ، تُخُومِ سِيحُونَ مَلِكِ حَشْبُونَ.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مُوسَى عَبْدُ ٱلرَّبِّ وَبَنُو إِسْرَائِيلَ ضَرَبُوهَا. وَأَعْطَاهَا مُوسَى عَبْدُ ٱلرَّبِّ مِيرَاثًا لِلرَّأُوبَيْنِيِّينَ وَٱلْجَادِيِّينَ وَلِنِصْفِ سِبْطِ مَنَسَّى.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وَهَؤُلَاءِ هُمْ مُلُوكُ ٱلْأَرْضِ ٱلَّذِينَ ضَرَبَهُمْ يَشُوعُ وَبَنُو إِسْرَائِيلَ فِي عَبْرِ ٱلْأُرْدُنِّ غَرْبًا، مِنْ بَعْلِ جَادَ فِي بُقْعَةِ لُبْنَانَ إِلَى ٱلْجَبَلِ ٱلْأَقْرَعِ ٱلصَّاعِدِ إِلَى سَعِيرَ. وَأَعْطَاهَا يَشُوعُ لِأَسْبَاطِ إِسْرَائِيلَ مِيرَاثًا حَسَبَ فِرَقِهِمْ،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 ٱلْجَبَلِ وَٱلسَّهْلِ وَٱلْعَرَبَةِ وَٱلسُّفُوحِ وَٱلْبَرِّيَّةِ وَٱلْجَنُوبِ: ٱلْحِثِّيُّونَ وَٱلْأَمُورِيُّونَ وَٱلْكَنْعَانِيُّونَ وَٱلْفَرِزِّيُّونَ وَٱلْحِوِّيُّونَ وَٱلْيَبُوسِيُّونَ.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مَلِكُ أَرِيحَا وَاحِدٌ. مَلِكُ عَايَ ٱلَّتِي بِجَانِبِ بَيْتِ إِيلَ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مَلِكُ أُورُشَلِيمَ وَاحِدٌ. مَلِكُ حَبْرُونَ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مَلِكُ يَرْمُوتَ وَاحِدٌ. مَلِكُ لَخِيشَ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مَلِكُ عَجْلُونَ وَاحِدٌ. مَلِكُ جَازَرَ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مَلِكُ دَبِيرَ وَاحِدٌ. مَلِكُ جَادَرَ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مَلِكُ حُرْمَةَ وَاحِدٌ. مَلِكُ عِرَادَ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مَلِكُ لِبْنَةَ وَاحِدٌ. مَلِكُ عَدُلَّاَمَ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مَلِكُ مَقِّيدَةَ وَاحِدٌ. مَلِكُ بَيْتِ إِيلَ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مَلِكُ تَفُّوحَ وَاحِدٌ. مَلِكُ حَافَرَ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مَلِكُ أَفِيقَ وَاحِدٌ. مَلِكُ لَشَّارُونَ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مَلِكُ مَادُونَ وَاحِدٌ. مَلِكُ حَاصُورَ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مَلِكُ شِمْرُونَ مَرَأُونَ وَاحِدٌ. مَلِكُ أَكْشَافَ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مَلِكُ تَعْنَكَ وَاحِدٌ. مَلِكُ مَجِدُّو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مَلِكُ قَادَشَ وَاحِدٌ. مَلِكُ يَقْنَعَامَ فِي كَرْمَلَ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مَلِكُ دُوَرٍ فِي مُرْتَفَعَاتِ دُوَرٍ وَاحِدٌ. مَلِكُ جُويِيمَ فِي ٱلْجِلْجَالِ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مَلِكُ تِرْصَةَ وَاحِدٌ. جَمِيعُ ٱلْمُلُوكِ وَاحِدٌ وَثَلَاثُونَ.</w:t>
      </w:r>
      <w:r>
        <w:rPr>
          <w:lang w:val="ar_AE" w:bidi="ar_AE"/>
        </w:rPr>
      </w:r>
      <w:r>
        <w:rPr>
          <w:lang w:val="ar_AE" w:bidi="ar_AE"/>
        </w:rPr>
      </w:r>
    </w:p>
    <w:p>
      <w:pPr>
        <w:bidi/>
      </w:pPr>
      <w:r>
        <w:rPr>
          <w:lang w:val="ar_AE" w:bidi="ar_AE"/>
        </w:rPr>
      </w:r>
    </w:p>
    <w:p>
      <w:pPr>
        <w:pStyle w:val="Heading2"/>
        <w:bidi/>
      </w:pPr>
      <w:r>
        <w:rPr>
          <w:lang w:val="ar_AE" w:bidi="ar_AE"/>
        </w:rPr>
        <w:t>Joshua 13:1</w:t>
      </w:r>
      <w:r>
        <w:rPr>
          <w:lang w:val="ar_AE" w:bidi="ar_AE"/>
        </w:rPr>
      </w:r>
    </w:p>
    <w:p>
      <w:pPr>
        <w:bidi/>
      </w:pPr>
      <w:r>
        <w:rPr>
          <w:lang w:val="ar_AE" w:bidi="ar_AE"/>
        </w:rPr>
      </w:r>
      <w:r>
        <w:rPr>
          <w:vertAlign w:val="superscript"/>
          <w:lang w:val="ar_AE" w:bidi="ar_AE"/>
        </w:rPr>
        <w:t>1</w:t>
      </w:r>
      <w:r>
        <w:rPr>
          <w:lang w:val="ar_AE" w:bidi="ar_AE"/>
        </w:rPr>
        <w:t xml:space="preserve"> وَشَاخَ يَشُوعُ. تَقَدَّمَ فِي ٱلْأَيَّامِ. فَقَالَ لَهُ ٱلرَّبُّ: «أَنْتَ قَدْ شِخْتَ. تَقَدَّمْتَ فِي ٱلْأَيَّامِ. وَقَدْ بَقِيَتْ أَرْضٌ كَثِيرَةٌ جِدًّا لِلِٱمْتِلَاكِ.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هَذِهِ هِيَ ٱلْأَرْضُ ٱلْبَاقِيَةُ: كُلُّ دَائِرَةِ ٱلْفِلِسْطِينِيِّينَ، وَكُلُّ ٱلْجَشُورِيِّينَ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مِنَ ٱلشِّيحُورِ ٱلَّذِي هُوَ أَمَامَ مِصْرَ إِلَى تُخْمِ عَقْرُونَ شِمَالًا تُحْسَبُ لِلْكَنْعَانِيِّينَ أَقْطَابِ ٱلْفِلِسْطِينِيِّينَ ٱلْخَمْسَةِ: ٱلْغَزِّيِّ وَٱلْأَشْدُودِيِّ وَٱلْأَشْقَلُونِيِّ وَٱلْجَتِّيِّ وَٱلْعَقْرُونِيِّ، وَٱلْعَوِيِّينَ.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مِنَ ٱلتَّيْمَنِ كُلُّ أَرْضِ ٱلْكَنْعَانِيِّينَ، وَمَغَارَةُ ٱلَّتِي لِلصِّيدُونِيِّينَ إِلَى أَفِيقَ إِلَى تُخْمِ ٱلْأَمُورِيِّينَ.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وَأَرْضُ ٱلْجِبْلِيِّينَ، وَكُلُّ لُبْنَانَ نَحْوَ شُرُوقِ ٱلشَّمْسِ، مِنْ بَعْلِ جَادَ تَحْتَ جَبَلِ حَرْمُونَ إِلَى مَدْخَلِ حَمَاةَ.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جَمِيعُ سُكَّانِ ٱلْجَبَلِ مِنْ لُبْنَانَ إِلَى مِسْرَفُوتِ مَايِمَ، جَمِيعُ ٱلصِّيدُونِيِّينَ. أَنَا أَطْرُدُهُمْ مِنْ أَمَامِ بَنِي إِسْرَائِيلَ. إِنَّمَا ٱقْسِمْهَا بِٱلْقُرْعَةِ لإِسْرَائِيلَ مُلْكًا كَمَا أَمَرْتُكَ.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وَٱلْآنَ ٱقْسِمْ هَذِهِ ٱلْأَرْضَ مُلْكًا لِلتِّسْعَةِ ٱلْأَسْبَاطِ وَنِصْفِ سِبْطِ مَنَسَّى».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مَعَهُمْ أَخَذَ ٱلرَّأُوبَيْنِيُّونَ وَٱلْجَادِيُّونَ مُلْكَهُمْ ٱلَّذِي أَعْطَاهُمْ مُوسَى فِي عَبْرِ ٱلْأُرْدُنِّ نَحْوَ ٱلشُّرُوقِ، كَمَا أَعْطَاهُمْ مُوسَى عَبْدُ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مِنْ عَرُوعِيرَ ٱلَّتِي عَلَى حَافَةِ وَادِي أَرْنُونَ وَٱلْمَدِينَةِ ٱلَّتِي فِي وَسَطِ ٱلْوَادِي، وَكُلَّ سَهْلِ مِيَدَبَا إِلَى دِيبُونَ،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وَجَمِيعَ مُدُنِ سِيحُونَ مَلِكِ ٱلْأَمُورِيِّينَ ٱلَّذِي مَلَكَ فِي حَشْبُونَ إِلَى تُخْمِ بَنِي عَمُّونَ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وَجِلْعَادَ وَتُخُومَ ٱلْجَشُورِيِّينَ وَٱلْمَعْكِيِّينَ، وَكُلَّ جَبَلِ حَرْمُونَ، وَكُلَّ بَاشَانَ إِلَى سَلْخَةَ،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كُلَّ مَمْلَكَةِ عُوجٍ فِي بَاشَانَ ٱلَّذِي مَلَكَ فِي عَشْتَارُوثَ وَفِي إِذْرَعِيَ. هُوَ بَقِيَ مِنْ بَقِيَّةِ ٱلرَّفَائِيِّينَ، وَضَرَبَهُمْ مُوسَى وَطَرَدَهُمْ.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وَلَمْ يَطْرُدْ بَنُو إِسْرَائِيلَ ٱلْجَشُورِيِّينَ وَٱلْمَعْكِيِّينَ، فَسَكَنَ ٱلْجَشُورِيُّ وَٱلْمَعْكِيُّ فِي وَسَطِ إِسْرَائِيلَ إِلَى هَذَا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لَكِنْ لِسِبْطِ لَاوِي لَمْ يُعْطِ نَصِيبًا. وَقَائِدُ ٱلرَّبِّ إِلَهِ إِسْرَائِيلَ هِيَ نَصِيبُهُ كَمَا كَلَّمَهُ.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وَأَعْطَى مُوسَى سِبْطَ بَنِي رَأُوبَيْنَ حَسَبَ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فَكَانَ تُخْمُهُمْ مِنْ عَرُوعِيرَ ٱلَّتِي عَلَى حَافَةِ وَادِي أَرْنُونَ وَٱلْمَدِينَةِ ٱلَّتِي فِي وَسَطِ ٱلْوَادِي، وَكُلَّ ٱلسَّهْلِ عِنْدَ مَيْدَبَا.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حَشْبُونَ وَجَمِيعَ مُدُنِهَا ٱلَّتِي فِي ٱلسَّهْلِ، وَدِيبُونَ وَبَامُوتَ بَعْلٍ وَبَيْتَ بَعْلِ مَعُونَ،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وَيَهْصَةَ وَقَدِيمُوتَ وَمَيْفَعَةَ،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وَقَرْيَتَايِمَ وَسِبْمَةَ وَصَارَثَ ٱلشَّحْرِ فِي جَبَلِ ٱلْوَادِي،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وَبَيْتَ فَغُورَ وَسُفُوحَ ٱلْفِسْجَةِ وَبَيْتَ يَشِيمُوتَ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وَكُلَّ مُدُنِ ٱلسَّهْلِ، وَكُلَّ مَمْلَكَةِ سِيحُونَ مَلِكِ ٱلْأَمُورِيِّينَ ٱلَّذِي مَلَكَ فِي حَشْبُونَ، ٱلَّذِي ضَرَبَهُ مُوسَى مَعَ رُؤَسَاءِ مِدْيَانَ: أَوِىَ وَرَاقَمَ وَصُورَ وَحُورَ وَرَابَعَ، أُمَرَاءِ سِيحُونَ سَاكِنِي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وَبَلْعَامُ بْنُ بَعُورَ ٱلْعَرَّافُ قَتَلَهُ بَنُو إِسْرَائِيلَ بِٱلسَّيْفِ مَعَ قَتْلَاهُمْ.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وَكَانَ تُخْمُ بَنِي رَأُوبَيْنَ ٱلْأُرْدُنَّ وَتُخُومَهُ. هَذَا نَصِيبُ بَنِي رَأُوبَيْنَ حَسَبَ عَشَائِرِهِمْ، ٱلْمُدُنُ وَضِيَاعُهَا.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وَأَعْطَى مُوسَى لِسِبْطِ جَادَ، بَنِي جَادَ حَسَبَ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فَكَانَ تُخْمُهُمْ يَعَزِيرَ وَكُلَّ مُدُنِ جِلْعَادَ وَنِصْفَ أَرْضِ بَنِي عَمُّونَ إِلَى عَرُوعِيرَ ٱلَّتِي هِيَ أَمَامَ 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وَمِنْ حَشْبُونَ إِلَى رَامَةِ ٱلْمِصْفَاةِ وَبُطُونِيمَ، وَمِنْ مَحَنَايِمَ إِلَى تُخْمِ دَبِيرَ.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وَفِي ٱلْوَادِي بَيْتَ هَارَامَ، وَبَيْتَ نِمْرَةَ، وَسُكُّوتَ، وَصَافُونَ بَقِيَّةَ مَمْلَكَةِ سِيحُونَ مَلِكِ حَشْبُونَ، ٱلْأُرْدُنَّ وَتُخُومَهُ إِلَى طَرَفِ بَحْرِ كِنَّرُوتَ فِي عَبْرِ ٱلْأُرْدُنِّ نَحْوَ ٱلشُّرُوقِ.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هَذَا نَصِيبُ بَنِي جَادَ حَسَبَ عَشَائِرِهِمِ، ٱلْمُدُنُ وَضِيَاعُهَا.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وَأَعْطَى مُوسَى لِنِصْفِ سِبْطِ مَنَسَّى، وَكَانَ لِنِصْفِ سِبْطِ بَنِي مَنَسَّى حَسَبَ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وَكَانَ تُخْمُهُمْ مِنْ مَحَنَايِمَ، كُلَّ بَاشَانَ، كُلَّ مَمْلَكَةِ عُوجٍ مَلِكِ بَاشَانَ، وَكُلَّ حَوُّوثِ يَائِيرَ ٱلَّتِي فِي بَاشَانَ، سِتِّينَ 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وَنِصْفُ جِلْعَادَ وَعَشْتَارُوثَ وَإِذْرَعِيَ مُدُنُ مَمْلَكَةِ عُوجٍ فِي بَاشَانَ لِبَنِي مَاكِيرَ بْنِ مَنَسَّى، لِنِصْفِ بَنِي مَاكِيرَ حَسَبَ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فَهَذِهِ هِيَ ٱلَّتِي قَسَمَهَا مُوسَى فِي عَرَبَاتِ مُوآبَ فِي عَبْرِ أُرْدُنِّ أَرِيحَا نَحْوَ ٱلشُّرُوقِ.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وَأَمَّا سِبْطُ لَاوِي فَلَمْ يُعْطِهِ مُوسَى نَصِيبًا. ٱلرَّبُّ إِلَهُ إِسْرَائِيلَ هُوَ نَصِيبُهُمْ كَمَا كَلَّمَهُمْ.</w:t>
      </w:r>
      <w:r>
        <w:rPr>
          <w:lang w:val="ar_AE" w:bidi="ar_AE"/>
        </w:rPr>
      </w:r>
      <w:r>
        <w:rPr>
          <w:lang w:val="ar_AE" w:bidi="ar_AE"/>
        </w:rPr>
      </w:r>
    </w:p>
    <w:p>
      <w:pPr>
        <w:bidi/>
      </w:pPr>
      <w:r>
        <w:rPr>
          <w:lang w:val="ar_AE" w:bidi="ar_AE"/>
        </w:rPr>
      </w:r>
    </w:p>
    <w:p>
      <w:pPr>
        <w:pStyle w:val="Heading2"/>
        <w:bidi/>
      </w:pPr>
      <w:r>
        <w:rPr>
          <w:lang w:val="ar_AE" w:bidi="ar_AE"/>
        </w:rPr>
        <w:t>Joshua 14:1</w:t>
      </w:r>
      <w:r>
        <w:rPr>
          <w:lang w:val="ar_AE" w:bidi="ar_AE"/>
        </w:rPr>
      </w:r>
    </w:p>
    <w:p>
      <w:pPr>
        <w:bidi/>
      </w:pPr>
      <w:r>
        <w:rPr>
          <w:lang w:val="ar_AE" w:bidi="ar_AE"/>
        </w:rPr>
      </w:r>
      <w:r>
        <w:rPr>
          <w:vertAlign w:val="superscript"/>
          <w:lang w:val="ar_AE" w:bidi="ar_AE"/>
        </w:rPr>
        <w:t>1</w:t>
      </w:r>
      <w:r>
        <w:rPr>
          <w:lang w:val="ar_AE" w:bidi="ar_AE"/>
        </w:rPr>
        <w:t xml:space="preserve"> فَهَذِهِ هِيَ ٱلَّتِي ٱمْتَلَكَهَا بَنُو إِسْرَائِيلَ فِي أَرْضِ كَنْعَانَ، ٱلَّتِي مَلَّكَهُمْ إِيَّاهَا أَلِعَازَارُ ٱلْكَاهِنُ وَيَشُوعُ بْنُ نُونَ وَرُؤَسَاءُ آبَاءِ أَسْبَاطِ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نَصِيبُهُمْ بِٱلْقُرْعَةِ كَمَا أَمَرَ ٱلرَّبُّ عَنْ يَدِ مُوسَى لِلتِّسْعَةِ ٱلْأَسْبَاطِ وَنِصْفِ ٱلسِّبْطِ.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 مُوسَى أَعْطَى نَصِيبَ ٱلسِّبْطَيْنِ وَنِصْفِ ٱلسِّبْطِ فِي عَبْرِ ٱلْأُرْدُنِّ. وَأَمَّا ٱللَّاوِيُّونَ فَلَمْ يُعْطِهِمْ نَصِيبًا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 بَنِي يُوسُفَ كَانُوا سِبْطَيْنِ: مَنَسَّى وَأَفْرَايِمَ. وَلَمْ يُعْطُوا ٱللَّاوِيِّينَ قِسْمًا فِي ٱلْأَرْضِ إِلَّا مُدُنًا لِلسَّكَنِ، وَمَسَارِحَهَا لِمَوَاشِيهِمْ وَمُقْتَنَاهُمْ.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كَمَا أَمَرَ ٱلرَّبُّ مُوسَى هَكَذَا فَعَلَ بَنُو إِسْرَائِيلَ وَقَسَمُوا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فَتَقَدَّمَ بَنُو يَهُوذَا إِلَى يَشُوعَ فِي ٱلْجِلْجَالِ. وَقَالَ لَهُ كَالَبُ بْنُ يَفُنَّةَ ٱلْقَنِزِّيُّ: «أَنْتَ تَعْلَمُ ٱلْكَلَامَ ٱلَّذِي كَلَّمَ بِهِ ٱلرَّبُّ مُوسَى رَجُلَ ٱللهِ مِنْ جِهَتِي وَمِنْ جِهَتِكَ فِي قَادَشِ بَرْنِيعَ.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كُنْتُ ٱبْنَ أَرْبَعِينَ سَنَةً حِينَ أَرْسَلَنِي مُوسَى عَبْدُ ٱلرَّبِّ مِنْ قَادَشِ بَرْنِيعَ لِأَتَجَسَّسَ ٱلْأَرْضَ. فَرَجَعْتُ إِلَيْهِ بِكَلَامٍ عَمَّا فِي قَلْبِي.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وَأَمَّا إِخْوَتِيَ ٱلَّذِينَ صَعِدُوا مَعِي فَأَذَابُوا قَلْبَ ٱلشَّعْبِ. وَأَمَّا أَنَا فَٱتَّبَعْتُ تَمَامًا ٱلرَّبَّ إِلَهِي.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فَحَلَفَ مُوسَى فِي ذَلِكَ ٱلْيَوْمِ قَائِلًا: إِنَّ ٱلْأَرْضَ ٱلَّتِي وَطِئَتْهَا رِجْلُكَ لَكَ تَكُونُ نَصِيبًا وَلِأَوْلَادِكَ إِلَى ٱلْأَبَدِ، لِأَنَّكَ ٱتَّبَعْتَ ٱلرَّبَّ إِلَهِي تَمَامًا.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وَٱلْآنَ فَهَا قَدِ ٱسْتَحْيَانِيَ ٱلرَّبُّ كَمَا تَكَلَّمَ هَذِهِ ٱلْخَمْسَ وَٱلْأَرْبَعِينَ سَنَةً، مِنْ حِينَ كَلَّمَ ٱلرَّبُّ مُوسَى بِهَذَا ٱلْكَلَامِ حِينَ سَارَ إِسْرَائِيلُ فِي ٱلْقَفْرِ. وَٱلْآنَ فَهَا أَنَا ٱلْيَوْمَ ٱبْنُ خَمْسٍ وَثَمَانِينَ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فَلَمْ أَزَلِ ٱلْيَوْمَ مُتَشَدِّدًا كَمَا فِي يَوْمَ أَرْسَلَنِي مُوسَى. كَمَا كَانَتْ قُوَّتِي حِينَئِذٍ، هَكَذَا قُوَّتِي ٱلْآنَ لِلْحَرْبِ وَلِلْخُرُوجِ وَلِلدُّخُولِ.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فَٱلْآنَ أَعْطِنِي هَذَا ٱلْجَبَلَ ٱلَّذِي تَكَلَّمَ عَنْهُ ٱلرَّبُّ فِي ذَلِكَ ٱلْيَوْمِ. لِأَنَّكَ أَنْتَ سَمِعْتَ فِي ذَلِكَ ٱلْيَوْمِ أَنَّ ٱلْعَنَاقِيِّينَ هُنَاكَ، وَٱلْمُدُنُ عَظِيمَةٌ مُحَصَّنَةٌ. لَعَلَّ ٱلرَّبَّ مَعِي فَأَطْرُدَهُمْ كَمَا تَكَلَّمَ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فَبَارَكَهُ يَشُوعُ، وَأَعْطَى حَبْرُونَ لِكَالَبَ بْنِ يَفُنَّةَ مُلْكًا.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لِذَلِكَ صَارَتْ حَبْرُونُ لِكَالَبَ بْنِ يَفُنَّةَ ٱلْقَنِزِّيِّ مُلْكًا إِلَى هَذَا ٱلْيَوْمِ، لِأَنَّهُ ٱتَّبَعَ تَمَامًا ٱلرَّبَّ إِلَهَ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وَٱسْمُ حَبْرُونَ قَبْلًا قَرْيَةُ أَرْبَعَ، ٱلرَّجُلِ ٱلْأَعْظَمِ فِي ٱلْعَنَاقِيِّينَ. وَٱسْتَرَاحَتِ ٱلْأَرْضُ مِنَ ٱلْحَرْبِ.</w:t>
      </w:r>
      <w:r>
        <w:rPr>
          <w:lang w:val="ar_AE" w:bidi="ar_AE"/>
        </w:rPr>
      </w:r>
      <w:r>
        <w:rPr>
          <w:lang w:val="ar_AE" w:bidi="ar_AE"/>
        </w:rPr>
      </w:r>
    </w:p>
    <w:p>
      <w:pPr>
        <w:bidi/>
      </w:pPr>
      <w:r>
        <w:rPr>
          <w:lang w:val="ar_AE" w:bidi="ar_AE"/>
        </w:rPr>
      </w:r>
    </w:p>
    <w:p>
      <w:pPr>
        <w:pStyle w:val="Heading2"/>
        <w:bidi/>
      </w:pPr>
      <w:r>
        <w:rPr>
          <w:lang w:val="ar_AE" w:bidi="ar_AE"/>
        </w:rPr>
        <w:t>Joshua 15:1</w:t>
      </w:r>
      <w:r>
        <w:rPr>
          <w:lang w:val="ar_AE" w:bidi="ar_AE"/>
        </w:rPr>
      </w:r>
    </w:p>
    <w:p>
      <w:pPr>
        <w:bidi/>
      </w:pPr>
      <w:r>
        <w:rPr>
          <w:lang w:val="ar_AE" w:bidi="ar_AE"/>
        </w:rPr>
      </w:r>
      <w:r>
        <w:rPr>
          <w:vertAlign w:val="superscript"/>
          <w:lang w:val="ar_AE" w:bidi="ar_AE"/>
        </w:rPr>
        <w:t>1</w:t>
      </w:r>
      <w:r>
        <w:rPr>
          <w:lang w:val="ar_AE" w:bidi="ar_AE"/>
        </w:rPr>
        <w:t xml:space="preserve"> وَكَانَتِ ٱلْقُرْعَةُ لِسِبْطِ بَنِي يَهُوذَا حَسَبَ عَشَائِرِهِمْ: إِلَى تُخْمِ أَدُومَ بَرِّيَّةَ صِينَ نَحْوَ ٱلْجَنُوبِ، أَقْصَى ٱلتَّيْمَنِ.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وَكَانَ تُخْمُهُمُ ٱلْجَنُوبِيُّ أَقْصَى بَحْرِ ٱلْمِلْحِ مِنَ ٱللِّسَانِ ٱلْمُتَوَجِّهِ نَحْوَ ٱلْجَنُوبِ.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وَخَرَجَ إِلَى جَنُوبِ عَقَبَةِ عَقْرِبِّيمَ وَعَبَرَ إِلَى صِينَ، وَصَعِدَ مِنْ جَنُوبِ قَادَشِ بَرْنِيعَ وَعَبَرَ إِلَى حَصْرُونَ، وَصَعِدَ إِلَى أَدَّارَ إِلَى ٱلْقَرْقَعِ،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وَعَبَرَ إِلَى عَصْمُونَ وَخَرَجَ إِلَى وَادِي مِصْرَ. وَكَانَتْ مَخَارِجُ ٱلتُّخْمِ عِنْدَ ٱلْبَحْرِ. هَذَا يَكُونُ تُخْمُكُمُ ٱلْجَنُوبِيُّ.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وَتُخْمُ ٱلشَّرْقِ بَحْرُ ٱلْمِلْحِ إِلَى طَرَفِ ٱلْأُرْدُنِّ. وَتُخْمُ جَانِبِ ٱلشِّمَالِ مِنْ لِسَانِ ٱلْبَحْرِ أَقْصَى ٱلْأُرْدُنِّ.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وَصَعِدَ ٱلتُّخْمُ إِلَى بَيْتِ حُجْلَةَ وَعَبَرَ مِنْ شِمَالِ بَيْتِ ٱلْعَرَبَةِ، وَصَعِدَ ٱلتُّخْمُ إِلَى حَجَرِ بُوهَنَ بْنِ رَأُوبَيْنَ،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وَصَعِدَ ٱلتُّخْمُ إِلَى دَبِيرَ مِنْ وَادِي عَخُورَ وَتَوَجَّهَ نَحْوَ ٱلشِّمَالِ إِلَى ٱلْجِلْجَالِ ٱلَّتِي مُقَابِلَ عَقَبَةِ أَدُمِّيمَ ٱلَّتِي مِنْ جَنُوبِيِّ ٱلْوَادِي. وَعَبَرَ ٱلتُّخْمُ إِلَى مِيَاهِ عَيْنِ شَمْسٍ، وَكَانَتْ مَخَارِجُهُ إِلَى عَيْنِ رُوجَلَ.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وَصَعِدَ ٱلتُّخْمُ فِي وَادِي ٱبْنِ هِنُّومَ إِلَى جَانِبِ ٱلْيَبُوسِيِّ مِنَ ٱلْجَنُوبِ، هِيَ أُورُشَلِيمُ. وَصَعِدَ ٱلتُّخْمُ إِلَى رَأْسِ ٱلْجَبَلِ ٱلَّذِي قُبَالَةَ وَادِي هِنُّومَ غَرْبًا، ٱلَّذِي هُوَ فِي طَرَفِ وَادِي ٱلرَّفَائِيِّينَ شِمَالًا.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وَٱمْتَدَّ ٱلتُّخْمُ مِنْ رَأْسِ ٱلْجَبَلِ إِلَى مَنْبَعِ مِيَاهِ نَفْتُوحَ، وَخَرَجَ إِلَى مُدُنِ جَبَلِ عِفْرُونَ وَٱمْتَدَّ ٱلتُّخْمُ إِلَى بَعَلَةَ، هِيَ قَرْيَةُ يَعَارِيمَ.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وَٱمْتَدَّ ٱلتُّخْمُ مِنْ بَعَلَةَ غَرْبًا إِلَى جَبَلِ سَعِيرَ، وَعَبَرَ إِلَى جَانِبِ جَبَلِ يَعَارِيمَ مِنَ ٱلشِّمَالِ، هِيَ كَسَالُونُ. وَنَزَلَ إِلَى بَيْتِ شَمْسٍ وَعَبَرَ إِلَى تِمْنَةَ.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وَخَرَجَ ٱلتُّخْمُ إِلَى جَانِبِ عَقْرُونَ نَحْوَ ٱلشِّمَالِ وَٱمْتَدَّ ٱلتُّخْمُ إِلَى شَكْرُونَ وَعَبَرَ جَبَلَ ٱلْبَعَلَةِ وَخَرَجَ إِلَى يَبْنِئِيلَ. وَكَانَ مَخَارِجُ ٱلتُّخُمِ عِنْدَ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وَٱلتُّخْمُ ٱلْغَرْبِيُّ ٱلْبَحْرُ ٱلْكَبِيرُ وَتُخُومُهُ. هَذَا تُخْمُ بَنِي يَهُوذَا مُسْتَدِيرٌ حَسَبَ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وَأَعْطَى كَالَبُ بْنَ يَفُنَّةَ قِسْمًا فِي وَسَطِ بَنِي يَهُوذَا حَسَبَ قَوْلِ ٱلرَّبِّ لِيَشُوعَ: قَرْيَةَ أَرْبَعَ أَبِي عَنَاقَ، هِيَ حَبْرُونُ.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وَطَرَدَ كَالَبُ مِنْ هُنَاكَ بَنِي عَنَاقَ ٱلثَّلَاثَةَ: شِيشَايَ وَأَخِيمَانَ وَتَلْمَايَ، أَوْلَادَ عَنَاقَ.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وَصَعِدَ مِنْ هُنَاكَ إِلَى سُكَّانِ دَبِيرَ. وَكَانَ ٱسْمُ دَبِيرَ قَبْلًا قَرْيَةَ سِفْرٍ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وَقَالَ كَالَبُ: «مَنْ يَضْرِبُ قَرْيَةَ سِفْرٍ وَيَأْخُذُهَا أُعْطِيهِ عَكْسَةَ ٱبْنَتِي ٱمْرَأَةً».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فَأَخَذَهَا عُثْنِيئِيلُ بْنُ قَنَازَ أَخُو كَالَبَ. فَأَعْطَاهُ عَكْسَةَ ٱبْنَتَهُ ٱمْرَأَةً.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وَكَانَ عِنْدَ دُخُولِهَا أَنَّهَا غَرَّتْهُ بِطَلَبِ حَقْلٍ مِنْ أَبِيهَا. فَنَزَلَتْ عَنِ ٱلْحِمَارِ فَقَالَ لَهَا كَالَبُ: «مَا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فَقَالَتْ: «أَعْطِنِي بَرَكَةً. لِأَنَّكَ أَعْطَيْتَنِي أَرْضَ ٱلْجَنُوبِ فَأَعْطِنِي يَنَابِيعَ مَاءٍ». فَأَعْطَاهَا ٱلْيَنَابِيعَ ٱلْعُلْيَا وَٱلْيَنَابِيعَ ٱلسُّفْلَى.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هَذَا نَصِيبُ سِبْطِ بَنِي يَهُوذَا حَسَبَ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وَكَانَتِ ٱلْمُدُنُ ٱلْقُصْوَى ٱلَّتِي لِسِبْطِ بَنِي يَهُوذَا إِلَى تُخْمِ أَدُومَ جَنُوبًا: قَبْصِئِيلَ وَعِيدَرَ وَيَاجُورَ،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وَقَيْنَةَ وَدِيمُونَةَ وَعَدْعَدَةَ،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وَقَادَشَ وَحَاصُورَ وَيِثْنَانَ،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وَزِيفَ وَطَالَمَ وَبَعَلُوتَ،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وَحَاصُورَ وَحَدَتَّةَ وَقَرْيُوتَ وَحَصْرُونَ، هِيَ حَاصُورُ،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وَأَمَامَ وَشَمَاعَ وَمُولَادَةَ،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وَحَصَرَ جَدَّةَ وَحَشْمُونَ وَبَيْتَ فَالَطَ،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وَحَصَرَ شُوعَالَ وَبِئْرَ سَبْعَ وَبِزْيُوتِيَةَ،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وَبَعَلَةَ وَعَيِّيمَ وَعَاصَمَ،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وَأَلْتُولَدَ وَكِسِيلَ وَحُرْمَةَ،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وَصِقْلَغَ وَمَدْمَنَّةَ وَسَنْسَنَّةَ،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وَلَبَاوُتَ وَشِلْحِيمَ وَعَيْنَ وَرِمُّونَ. كُلُّ ٱلْمُدُنِ تِسْعٌ وَعِشْرُونَ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فِي ٱلسَّهْلِ: أَشْتَأُولُ وَصَرْعَةُ وَأَشْنَةُ،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وَزَانُوحُ وَعَيْنُ جَنِّيمَ وَتَفُّوحُ وَعَيْنَامُ،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وَيَرْمُوتُ وَعَدُلَّامُ وَسُوكُوهُ وَعَزِيقَةُ،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وَشَعَرَايِمُ وَعَدِيتَايِمُ وَٱلْجُدَيْرَةُ وَجُدَيْرُوتَايِمُ. أَرْبَعَ عَشَرَةَ مَدِينَةً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صَنَانُ وَحَدَاشَةُ وَمَجْدَلُ جَادَ،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وَدِلْعَانُ وَٱلْمِصْفَاةُ وَيَقْتِئِيلُ،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وَلَخِيشُ وَبَصْقَةُ وَعَجْلُونُ،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وَكَبُّونُ وَلَحْمَامُ وَكِتْلِيشُ،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وَجُدَيْرُوتُ بَيْتُ دَاجُونَ وَنَعَمَةُ وَمَقِّيدَةُ. سِتَّ عَشَرَةَ مَدِينَةً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لِبْنَةُ وَعَاتَرُ وَعَاشَانُ،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وَيَفْتَاحُ وَأَشْنَةُ وَنَصِيبُ،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وَقَعِيلَةُ وَأَكْزِيبُ وَمَرِيشَةُ. تِسْعُ مُدُنٍ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عَقْرُونُ وَقُرَاهَا وَضِيَاعُهَا.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مِنْ عَقْرُونَ غَرْبًا كُلُّ مَا بِقُرْبِ أَشْدُودَ وَضِيَاعِهَا.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أَشْدُودُ وَقُرَاهَا وَضِيَاعُهَا، وَغَزَّةُ وَقُرَاهَا وَضِيَاعُهَا إِلَى وَادِي مِصْرَ وَٱلْبَحْرِ ٱلْكَبِيرِ وَتُخُومِهِ.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وَفِي ٱلْجَبَلِ: شَامِيرُ وَيَتِّيرُ وَسُوكُوهُ،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وَدَنَّةُ وَقَرْيَةُ سَنَّةَ، هِيَ دَبِيرُ.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وَعَنَابُ وَأَشْتِمُوهُ وَعَانِيمُ،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وَجُوشَنُ وَحُولُونُ وَجِيلُوهُ. إِحْدَى عَشْرَةَ مَدِينَةً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أَرَابُ وَدُومَةُ وَأَشْعَانُ،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وَيَنُومُ بَيْتُ تَفُّوحَ وَأَفِيقَةُ،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وَحُمْطَةُ وَقَرْيَةُ أَرْبَعَ، هِيَ حَبْرُونُ، وَصِيعُورُ. تِسْعُ مُدُنٍ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مَعُونُ وَكَرْمَلُ وَزِيفُ وَيُوطَةُ،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وَيَزْرَعِيلُ وَيَقْدَعَامُ وَزَانُوحُ،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وَٱلْقَايِنُ وَجِبْعَةُ وَتِمْنَةُ. عَشَرُ مُدُنٍ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حَلْحُولُ وَبَيْتُ صُورٍ وَجَدُورُ،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وَمَعَارَةُ وَبَيْتُ عَنُوتَ وَأَلْتَقُونُ. سِتُّ مُدُنٍ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قَرْيَةُ بَعْلٍ، هِيَ قَرْيَةُ يَعَارِيمَ، وَٱلرَّبَّةُ. مَدِينَتَانِ مَعَ ضِيَاعِهِمَا.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فِي ٱلْبَرِّيَّةِ: بَيْتُ ٱلْعَرَبَةِ وَمِدِّينُ وَسَكَاكَةُ،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وَٱلنِّبْشَانُ وَمَدِينَةُ ٱلْمِلْحِ وَعَيْنُ جَدْيٍ. سِتُّ مُدُنٍ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63</w:t>
      </w:r>
      <w:r>
        <w:rPr>
          <w:lang w:val="ar_AE" w:bidi="ar_AE"/>
        </w:rPr>
        <w:t xml:space="preserve"> وَأَمَّا ٱلْيَبُوسِيُّونَ ٱلسَّاكِنُونَ فِي أُورُشَلِيمَ فَلَمْ يَقْدِرْ بَنُو يَهُوذَا عَلَى طَرْدِهِمْ، فَسَكَنَ ٱلْيَبُوسِيُّونَ مَعَ بَنِي يَهُوذَا فِي أُورُشَلِيمَ إِلَى هَذَا ٱلْيَوْمِ.</w:t>
      </w:r>
      <w:r>
        <w:rPr>
          <w:lang w:val="ar_AE" w:bidi="ar_AE"/>
        </w:rPr>
      </w:r>
      <w:r>
        <w:rPr>
          <w:lang w:val="ar_AE" w:bidi="ar_AE"/>
        </w:rPr>
      </w:r>
    </w:p>
    <w:p>
      <w:pPr>
        <w:bidi/>
      </w:pPr>
      <w:r>
        <w:rPr>
          <w:lang w:val="ar_AE" w:bidi="ar_AE"/>
        </w:rPr>
      </w:r>
    </w:p>
    <w:p>
      <w:pPr>
        <w:pStyle w:val="Heading2"/>
        <w:bidi/>
      </w:pPr>
      <w:r>
        <w:rPr>
          <w:lang w:val="ar_AE" w:bidi="ar_AE"/>
        </w:rPr>
        <w:t>Joshua 16:1</w:t>
      </w:r>
      <w:r>
        <w:rPr>
          <w:lang w:val="ar_AE" w:bidi="ar_AE"/>
        </w:rPr>
      </w:r>
    </w:p>
    <w:p>
      <w:pPr>
        <w:bidi/>
      </w:pPr>
      <w:r>
        <w:rPr>
          <w:lang w:val="ar_AE" w:bidi="ar_AE"/>
        </w:rPr>
      </w:r>
      <w:r>
        <w:rPr>
          <w:vertAlign w:val="superscript"/>
          <w:lang w:val="ar_AE" w:bidi="ar_AE"/>
        </w:rPr>
        <w:t>1</w:t>
      </w:r>
      <w:r>
        <w:rPr>
          <w:lang w:val="ar_AE" w:bidi="ar_AE"/>
        </w:rPr>
        <w:t xml:space="preserve"> وَخَرَجَتِ ٱلْقُرْعَةُ لِبَنِي يُوسُفَ مِنْ أُرْدُنِّ أَرِيحَا إِلَى مَاءِ أَرِيحَا نَحْوَ ٱلشُّرُوقِ إِلَى ٱلْبَرِّيَّةِ ٱلصَّاعِدَةِ مِنْ أَرِيحَا فِي جَبَلِ بَيْتِ إِيلَ.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وَخَرَجَتْ مِنْ بَيْتِ إِيلَ إِلَى لُوزَ وَعَبَرَتْ إِلَى تُخْمِ ٱلْأَرَكِيِّينَ إِلَى عَطَارُوتَ،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وَنَزَلَتْ غَرْبًا إِلَى تُخْمِ ٱلْيَفْلَطِيِّينَ إِلَى تُخْمِ بَيْتِ حُورُونَ ٱلسُّفْلَى، وَإِلَى جَازَرَ، وَكَانَتْ مَخَارِجُهَا عِنْدَ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فَمَلَكَ ٱبْنَا يُوسُفَ مَنَسَّى وَأَفْرَايِمُ.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وَكَانَ تُخْمُ بَنِي أَفْرَايِمَ حَسَبَ عَشَائِرِهِمْ. وَكَانَ تُخْمُ نَصِيبِهِمْ شَرْقًا: عَطَارُوتَ أَدَّارَ إِلَى بَيْتِ حُورُونَ ٱلْعُلْيَا.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وَخَرَجَ ٱلتُّخْمُ نَحْوَ ٱلْبَحْرِ إِلَى ٱلْمَكْمَتَةِ شِمَالًا، وَدَارَ ٱلتُّخْمُ شَرْقًا إِلَى تَآنَةِ شِيلُوهَ وَعَبَرَهَا شَرْقِيَّ يَنُوحَةَ.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وَنَزَلَ مِنْ يَنُوحَةَ إِلَى عَطَارُوتَ وَنَعَرَاتِ وَوَصَلَ إِلَى أَرِيحَا وَخَرَجَ إِلَى ٱلْأُرْدُنِّ.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وَجَازَ ٱلتُّخْمُ مِنْ تَفُّوحَ غَرْبًا إِلَى وَادِي قَانَةَ، وَكَانَتْ مَخَارِجُهُ عِنْدَ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هَذَا هُوَ نَصِيبُ سِبْطِ بَنِي أَفْرَايِمَ حَسَبَ عَشَائِرِهِمْ مَعَ ٱلْمُدُنِ ٱلْمُفْرَزَةِ لِبَنِي أَفْرَايِمَ فِي وَسَطِ نَصِيبِ بَنِي مَنَسَّى. جَمِيعُ ٱلْمُدُنِ وَضِيَاعِهَا.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فَلَمْ يَطْرُدُوا ٱلْكَنْعَانِيِّينَ ٱلسَّاكِنِينَ فِي جَازَرَ. فَسَكَنَ ٱلْكَنْعَانِيُّونَ فِي وَسَطِ أَفْرَايِمَ إِلَى هَذَا ٱلْيَوْمِ، وَكَانُوا عَبِيدًا تَحْتَ ٱلْجِزْيَةِ.</w:t>
      </w:r>
      <w:r>
        <w:rPr>
          <w:lang w:val="ar_AE" w:bidi="ar_AE"/>
        </w:rPr>
      </w:r>
      <w:r>
        <w:rPr>
          <w:lang w:val="ar_AE" w:bidi="ar_AE"/>
        </w:rPr>
      </w:r>
    </w:p>
    <w:p>
      <w:pPr>
        <w:bidi/>
      </w:pPr>
      <w:r>
        <w:rPr>
          <w:lang w:val="ar_AE" w:bidi="ar_AE"/>
        </w:rPr>
      </w:r>
    </w:p>
    <w:p>
      <w:pPr>
        <w:pStyle w:val="Heading2"/>
        <w:bidi/>
      </w:pPr>
      <w:r>
        <w:rPr>
          <w:lang w:val="ar_AE" w:bidi="ar_AE"/>
        </w:rPr>
        <w:t>Joshua 17:1</w:t>
      </w:r>
      <w:r>
        <w:rPr>
          <w:lang w:val="ar_AE" w:bidi="ar_AE"/>
        </w:rPr>
      </w:r>
    </w:p>
    <w:p>
      <w:pPr>
        <w:bidi/>
      </w:pPr>
      <w:r>
        <w:rPr>
          <w:lang w:val="ar_AE" w:bidi="ar_AE"/>
        </w:rPr>
      </w:r>
      <w:r>
        <w:rPr>
          <w:vertAlign w:val="superscript"/>
          <w:lang w:val="ar_AE" w:bidi="ar_AE"/>
        </w:rPr>
        <w:t>1</w:t>
      </w:r>
      <w:r>
        <w:rPr>
          <w:lang w:val="ar_AE" w:bidi="ar_AE"/>
        </w:rPr>
        <w:t xml:space="preserve"> وَكَانَتِ ٱلْقُرْعَةُ لِسِبْطِ مَنَسَّى، لِأَنَّهُ هُوَ بِكْرُ يُوسُفَ. لِمَاكِيرَ بِكْرِ مَنَسَّى أَبِي جِلْعَادَ، لِأَنَّهُ كَانَ رَجُلَ حَرْبٍ، وَكَانَتْ جِلْعَادُ وَبَاشَانُ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وَكَانَتْ لِبَنِي مَنَسَّى ٱلْبَاقِينَ حَسَبَ عَشَائِرِهِمْ. لِبَنِي أَبِيعَزَرَ وَلِبَنِي حَالَقَ، وَلِبَنِي أَسْرِيئِيلَ، وَلِبَنِي شَكَمَ، وَلِبَنِي حَافَرَ، وَلِبَنِي شَمِيدَاعَ، هَؤُلَاءِ هُمْ بَنُو مَنَسَّى بْنِ يُوسُفَ، ٱلذُّكُورُ حَسَبَ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وَأَمَّا صَلُفْحَادُ بْنُ حَافَرَ بْنِ جِلْعَادَ بْنِ مَاكِيرَ بْنِ مَنَسَّى فَلَمْ يَكُنْ لَهُ بَنُونَ بَلْ بَنَاتٌ. وَهَذِهِ أَسْمَاءُ بَنَاتِهِ: مَحْلَةُ وَنُوعَةُ وَحُجْلَةُ وَمِلْكَةُ وَتِرْصَةُ.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فَتَقَدَّمْنَ أَمَامَ أَلِعَازَارَ ٱلْكَاهِنِ وَأَمَامَ يَشُوعَ بْنِ نُونَ وَأَمَامَ ٱلرُّؤَسَاءِ وَقُلْنَ: «ٱلرَّبُّ أَمَرَ مُوسَى أَنْ يُعْطِيَنَا نَصِيبًا بَيْنَ إِخْوَتِنَا». فَأَعْطَاهُنَّ حَسَبَ قَوْلِ ٱلرَّبِّ نَصِيبًا بَيْنَ إِخْوَةِ أَبِيهِنَّ.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فَأَصَابَ مَنَسَّى عَشَرُ حِصَصٍ، مَا عَدَا أَرْضَ جِلْعَادَ وَبَاشَانَ ٱلَّتِي فِي عَبْرِ ٱلْأُرْدُنِّ.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 بَنَاتِ مَنَسَّى أَخَذْنَ نَصِيبًا بَيْنَ بَنِيهِ، وَكَانَتْ أَرْضُ جِلْعَادَ لِبَنِي مَنَسَّى ٱلْبَاقِينَ.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وَكَانَ تُخْمُ مَنَسَّى مِنْ أَشِيرَ إِلَى ٱلْمَكْمَتَةِ ٱلَّتِي مُقَابِلَ شَكِيمَ، وَٱمْتَدَّ ٱلتُّخْمُ نَحْوَ ٱلْيَمِينِ إِلَى سُكَّانِ عَيْنِ تَفُّوحَ.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كَانَ لِمَنَسَّى أَرْضُ تَفُّوحَ. وَأَمَّا تَفُّوحُ إِلَى تُخْمِ مَنَسَّى هِيَ لِبَنِي أَفْرَايِمَ.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وَنَزَلَ ٱلتُّخْمُ إِلَى وَادِي قَانَةَ جَنُوبِيَّ ٱلْوَادِي. هَذِهِ مُدُنُ أَفْرَايِمَ بَيْنَ مُدُنِ مَنَسَّى. وَتُخْمُ مَنَسَّى شِمَالِيُّ ٱلْوَادِي، وَكَانَتْ مَخَارِجُهُ عِنْدَ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مِنَ ٱلْجَنُوبِ لِأَفْرَايِمَ، وَمِنَ ٱلشِّمَالِ لِمَنَسَّى. وَكَانَ ٱلْبَحْرُ تُخْمَهُ. وَوَصَلَ إِلَى أَشِيرَ شِمَالًا، وَإِلَى يَسَّاكَرَ نَحْوَ ٱلشُّرُوقِ.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وَكَانَ لِمَنَسَّى فِي يَسَّاكَرَ وَفِي أَشِيرَ بَيْتُ شَانَ وَقُرَاهَا، وَيَبْلَعَامُ وَقُرَاهَا، وَسُكَّانُ دُوَرٍ وَقُرَاهَا، وَسُكَّانُ عَيْنِ دُوَرٍ وَقُرَاهَا، وَسُكَّانُ تَعْنَكَ وَقُرَاهَا، وَسُكَّانُ مَجِدُّو وَقُرَاهَا ٱلْمُرْتَفَعَاتُ ٱلثَّلَاثُ.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وَلَمْ يَقْدِرْ بَنُو مَنَسَّى أَنْ يَمْلِكُوا هَذِهِ ٱلْمُدُنَ، فَعَزَمَ ٱلْكَنْعَانِيُّونَ عَلَى ٱلسَّكَنِ فِي تِلْكَ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وَكَانَ لَمَّا تَشَدَّدَ بَنُو إِسْرَائِيلَ أَنَّهُمْ جَعَلُوا ٱلْكَنْعَانِيِّينَ تَحْتَ ٱلْجِزْيَةِ، وَلَمْ يَطْرُدُوهُمْ طَرْدًا.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وَكَلَّمَ بَنُو يُوسُفَ يَشُوعَ قَائِلِينَ: «لِمَاذَا أَعْطَيْتَنِي قُرْعَةً وَاحِدَةً وَحِصَّةً وَاحِدَةً نَصِيبًا وَأَنَا شَعْبٌ عَظِيمٌ، لِأَنَّهُ إِلَى ٱلْآنَ قَدْ بَارَكَنِيَ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فَقَالَ لَهُمْ يَشُوعُ: «إِنْ كُنْتَ شَعْبًا عَظِيمًا، فَٱصْعَدْ إِلَى ٱلْوَعْرِ وَٱقْطَعْ لِنَفْسِكَ هُنَاكَ فِي أَرْضِ ٱلْفِرِزِّيِّينَ وَٱلرَّفَائِيِّينَ، إِذَا ضَاقَ عَلَيْكَ جَبَلُ أَفْرَايِمَ».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فَقَالَ بَنُو يُوسُفَ: «لَا يَكْفِينَا ٱلْجَبَلُ. وَلِجَمِيعِ ٱلْكَنْعَانِيِّينَ ٱلسَّاكِنِينَ فِي أَرْضِ ٱلْوَادِي مَرْكَبَاتُ حَدِيدٍ. لِلَّذِينَ فِي بَيْتِ شَانٍ وَقُرَاهَا، وَلِلَّذِينَ فِي وَادِي يَزْرَعِيلَ».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فَكَلَّمَ يَشُوعُ بَيْتَ يُوسُفَ، أَفْرَايِمَ وَمَنَسَّى، قَائِلًا: «أَنْتَ شَعْبٌ عَظِيمٌ وَلَكَ قُوَّةٌ عَظِيمَةٌ، لَا تَكُونُ لَكَ قُرْعَةٌ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بَلْ يَكُونُ لَكَ ٱلْجَبَلُ لِأَنَّهُ وَعْرٌ، فَتَقْطَعُهُ وَتَكُونُ لَكَ مَخَارِجُهُ. فَتَطْرُدُ ٱلْكَنْعَانِيِّينَ لِأَنَّ لَهُمْ مَرْكَبَاتِ حَدِيدٍ لِأَنَّهُمْ أَشِدَّاءُ».</w:t>
      </w:r>
      <w:r>
        <w:rPr>
          <w:lang w:val="ar_AE" w:bidi="ar_AE"/>
        </w:rPr>
      </w:r>
      <w:r>
        <w:rPr>
          <w:lang w:val="ar_AE" w:bidi="ar_AE"/>
        </w:rPr>
      </w:r>
    </w:p>
    <w:p>
      <w:pPr>
        <w:bidi/>
      </w:pPr>
      <w:r>
        <w:rPr>
          <w:lang w:val="ar_AE" w:bidi="ar_AE"/>
        </w:rPr>
      </w:r>
    </w:p>
    <w:p>
      <w:pPr>
        <w:pStyle w:val="Heading2"/>
        <w:bidi/>
      </w:pPr>
      <w:r>
        <w:rPr>
          <w:lang w:val="ar_AE" w:bidi="ar_AE"/>
        </w:rPr>
        <w:t>Joshua 18:1</w:t>
      </w:r>
      <w:r>
        <w:rPr>
          <w:lang w:val="ar_AE" w:bidi="ar_AE"/>
        </w:rPr>
      </w:r>
    </w:p>
    <w:p>
      <w:pPr>
        <w:bidi/>
      </w:pPr>
      <w:r>
        <w:rPr>
          <w:lang w:val="ar_AE" w:bidi="ar_AE"/>
        </w:rPr>
      </w:r>
      <w:r>
        <w:rPr>
          <w:vertAlign w:val="superscript"/>
          <w:lang w:val="ar_AE" w:bidi="ar_AE"/>
        </w:rPr>
        <w:t>1</w:t>
      </w:r>
      <w:r>
        <w:rPr>
          <w:lang w:val="ar_AE" w:bidi="ar_AE"/>
        </w:rPr>
        <w:t xml:space="preserve"> وَٱجْتَمَعَ كُلُّ جَمَاعَةِ بَنِي إِسْرَائِيلَ فِي شِيلُوهَ وَنَصَبُوا هُنَاكَ خَيْمَةَ ٱلِٱجْتِمَاعِ، وَأُخْضِعَتِ ٱلْأَرْضُ قُدَّامَهُمْ.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وَبَقِيَ مِنْ بَنِي إِسْرَائِيلَ مِمَّنْ لَمْ يَقْسِمُوا نَصِيبَهُمْ، سَبْعَةُ أَسْبَاطٍ.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يَشُوعُ لِبَنِي إِسْرَائِيلَ: «حَتَّى مَتَى أَنْتُمْ مُتَرَاخُونَ عَنِ ٱلدُّخُولِ لِٱمْتِلَاكِ ٱلْأَرْضِ ٱلَّتِي أَعْطَاكُمْ إِيَّاهَا ٱلرَّبُّ إِلَهُ آبَائِكُمْ؟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هَاتُوا ثَلَاثَةَ رِجَالٍ مِنْ كُلِّ سِبْطٍ فَأُرْسِلَهُمْ فَيَقُومُوا وَيَسِيرُوا فِي ٱلْأَرْضِ وَيَكْتُبُوهَا بِحَسَبِ أَنْصِبَتِهِمْ، ثُمَّ يَأْتُوا إِلَيَّ.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وَلْيَقْسِمُوهَا إِلَى سَبْعَةِ أَقْسَامٍ، فَيُقِيمُ يَهُوذَا عَلَى تُخْمِهِ مِنَ ٱلْجَنُوبِ، وَيُقِيمُ بَيْتُ يُوسُفَ عَلَى تُخْمِهِمْ مِنَ ٱلشِّمَالِ.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وَأَنْتُمْ تَكْتُبُونَ ٱلْأَرْضَ سَبْعَةَ أَقْسَامٍ، ثُمَّ تَأْتُونَ إِلَيَّ هُنَا فَأُلْقِي لَكُمْ قُرْعَةً هَهُنَا أَمَامَ ٱلرَّبِّ 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لِأَنَّهُ لَيْسَ لِلَّاوِيِّينَ قِسْمٌ فِي وَسَطِكُمْ، لِأَنَّ كَهَنُوتَ ٱلرَّبِّ هُوَ نَصِيبُهُمْ. وَجَادُ وَرَأُوبَيْنُ وَنِصْفُ سِبْطِ مَنَسَّى قَدْ أَخَذُوا نَصِيبَهُمْ فِي عَبْرِ ٱلْأُرْدُنِّ نَحْوَ ٱلشُّرُوقِ، ٱلَّذِي أَعْطَاهُمْ إِيَّاهُ مُوسَى عَبْدُ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فَقَامَ ٱلرِّجَالُ وَذَهَبُوا. وَأَوْصَى يَشُوعُ ٱلذَّاهِبِينَ لِكِتَابَةِ ٱلْأَرْضِ قَائِلًا: «اِذْهَبُوا وَسِيرُوا فِي ٱلْأَرْضِ وَٱكْتُبُوهَا، ثُمَّ ٱرْجِعُوا إِلَيَّ فَأُلْقِي لَكُمْ هُنَا قُرْعَةً أَمَامَ ٱلرَّبِّ فِي شِيلُوهَ».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فَسَارَ ٱلرِّجَالُ وَعَبَرُوا فِي ٱلْأَرْضِ وَكَتَبُوهَا حَسَبَ ٱلْمُدُنِ سَبْعَةَ أَقْسَامٍ فِي سِفْرٍ، ثُمَّ جَاءُوا إِلَى يَشُوعَ إِلَى ٱلْمَحَلَّةِ فِي شِيلُوهَ.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فَأَلْقَى لَهُمْ يَشُوعُ قُرْعَةً فِي شِيلُوهَ أَمَامَ ٱلرَّبِّ، وَهُنَاكَ قَسَمَ يَشُوعُ ٱلْأَرْضَ لِبَنِي إِسْرَائِيلَ حَسَبَ فِرَقِهِمْ.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وَطَلَعَتْ قُرْعَةُ سِبْطِ بَنِي بَنْيَامِينَ حَسَبَ عَشَائِرِهِمْ، وَخَرَجَ تُخْمُ قُرْعَتِهِمْ بَيْنَ بَنِي يَهُوذَا وَبَنِي يُوسُفَ: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وَكَانَ تُخْمُهُمْ مِنْ جِهَةِ ٱلشِّمَالِ مِنَ ٱلْأُرْدُنِّ. وَصَعِدَ ٱلتُّخْمُ إِلَى جَانِبِ أَرِيحَا مِنَ ٱلشِّمَالِ وَصَعِدَ فِي ٱلْجَبَلِ غَرْبًا، وَكَانَتْ مَخَارِجُهُ عْنْدَ بَرِّيَّةِ بَيْتِ آوِنَ.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وَعَبَرَ ٱلتُّخْمُ مِنْ هُنَاكَ إِلَى لُوزَ، إِلَى جَانِبِ لُوزَ ٱلْجَنُوبِيِّ، هِيَ بَيْتُ إِيلَ، وَنَزَلَ ٱلتُّخْمُ إِلَى عَطَارُوتِ إِدَّارَ عَلَى ٱلْجَبَلِ ٱلَّذِي إِلَى جَنُوبِ بَيْتِ حُورُونَ ٱلسُّفْلَى.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وَٱمْتَدَّ ٱلتُّخْمُ وَدَارَ إِلَى جِهَةِ ٱلْغَرْبِ جَنُوبًا مِنَ ٱلْجَبَلِ ٱلَّذِي مُقَابِلَ بَيْتِ حُورُونَ جَنُوبًا. وَكَانَتْ مَخَارِجُهُ عِنْدَ قَرْيَةِ بَعْلٍ، هِيَ قَرْيَةُ يَعَارِيمَ. مَدِينَةٌ لِبَنِي يَهُوذَا. هَذِهِ هِيَ جِهَةُ ٱلْغَرْبِ.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وَجِهَةُ ٱلْجَنُوبِ هِيَ أَقْصَى قَرْيَةِ يَعَارِيمَ. وَخَرَجَ ٱلتُّخْمُ غَرْبًا وَخَرَجَ إِلَى مَنْبَعِ مِيَاهِ نَفْتُوحَ.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وَنَزَلَ ٱلتُّخْمُ إِلَى طَرَفِ ٱلْجَبَلِ ٱلَّذِي مُقَابِلَ وَادِي ٱبْنِ هِنُّومَ ٱلَّذِي فِي وَادِي ٱلرَّفَائِيِّينَ شِمَالًا، وَنَزَلَ إِلَى وَادِي هِنُّومَ إِلَى جَانِبِ ٱلْيَبُوسِيِّينَ مِنَ ٱلْجَنُوبِ، وَنَزَلَ إِلَى عَيْنِ رُوجَلَ.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وَٱمْتَدَّ مِنَ ٱلشِّمَالِ وَخَرَجَ إِلَى عَيْنِ شَمْسٍ، وَخَرَجَ إِلَى جَلِيلُوتَ ٱلَّتِي مُقَابِلَ عَقَبَةِ أَدُمِّيمَ، وَنَزَلَ إِلَى حَجَرِ بُوهَنَ بْنِ رَأُوبَيْنَ.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وَعَبَرَ إِلَى ٱلْكَتِفِ مُقَابِلَ ٱلْعَرَبَةِ شِمَالًا، وَنَزَلَ إِلَى ٱلْعَرَبَةِ.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وَعَبَرَ ٱلتُّخْمُ إِلَى جَانِبِ بَيْتِ حُجْلَةَ شِمَالًا. وَكَانَتْ مَخَارِجُ ٱلتُّخْمِ عِنْدَ لِسَانِ بَحْرِ ٱلْمِلْحِ شِمَالًا إِلَى طَرَفِ ٱلْأُرْدُنِّ جَنُوبًا. هَذَا هُوَ تُخْمُ ٱلْجَنُوبِ.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وَٱلْأُرْدُنُّ يَتْخُمُهُ مِنْ جِهَةِ ٱلشَّرْقِ. فَهَذَا هُوَ نَصِيبُ بَنِي بَنْيَامِينَ مَعَ تُخُومِهِ مُسْتَدِيرًا حَسَبَ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وَكَانَتْ مُدُنُ سِبْطِ بَنِي بَنْيَامِينَ حَسَبَ عَشَائِرِهِمْ: أَرِيحَا وَبَيْتَ حُجْلَةَ وَوَادِي قَصِيصَ،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وَبَيْتَ ٱلْعَرَبَةِ وَصَمَارَايِمَ وَبَيْتَ إِيلَ،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وَٱلْعَوِّيمَ وَٱلْفَارَةَ وَعَفْرَةَ،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وَكَفْرَ ٱلْعَمُّونِيِّ وَٱلْعُفْنِي وَجَبَعَ، سِتَّ عَشَرَةَ مَدِينَةً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جِبْعُونَ وَٱلرَّامَةَ وَبَئِيرُوتَ،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وَٱلْمِصْفَاةَ وَٱلْكَفِيرَةَ وَٱلْمُوصَةَ،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وَرَاقَمَ وَيَرَفْئِيلَ وَتَرَالَةَ،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وَصَيْلَعَ وَآلفَ وَٱلْيَبُوسِيَّ، هِيَ أُورُشَلِيمُ، وَجِبْعَةَ وَقِرْيَةَ. أَرْبَعَ عَشَرَةَ مَدِينَةً مَعَ ضِيَاعِهَا. هَذَا هُوَ نَصِيبُ بَنِي بَنْيَامِينَ حَسَبَ عَشَائِرِهِمْ.</w:t>
      </w:r>
      <w:r>
        <w:rPr>
          <w:lang w:val="ar_AE" w:bidi="ar_AE"/>
        </w:rPr>
      </w:r>
      <w:r>
        <w:rPr>
          <w:lang w:val="ar_AE" w:bidi="ar_AE"/>
        </w:rPr>
      </w:r>
    </w:p>
    <w:p>
      <w:pPr>
        <w:bidi/>
      </w:pPr>
      <w:r>
        <w:rPr>
          <w:lang w:val="ar_AE" w:bidi="ar_AE"/>
        </w:rPr>
      </w:r>
    </w:p>
    <w:p>
      <w:pPr>
        <w:pStyle w:val="Heading2"/>
        <w:bidi/>
      </w:pPr>
      <w:r>
        <w:rPr>
          <w:lang w:val="ar_AE" w:bidi="ar_AE"/>
        </w:rPr>
        <w:t>Joshua 19:1</w:t>
      </w:r>
      <w:r>
        <w:rPr>
          <w:lang w:val="ar_AE" w:bidi="ar_AE"/>
        </w:rPr>
      </w:r>
    </w:p>
    <w:p>
      <w:pPr>
        <w:bidi/>
      </w:pPr>
      <w:r>
        <w:rPr>
          <w:lang w:val="ar_AE" w:bidi="ar_AE"/>
        </w:rPr>
      </w:r>
      <w:r>
        <w:rPr>
          <w:vertAlign w:val="superscript"/>
          <w:lang w:val="ar_AE" w:bidi="ar_AE"/>
        </w:rPr>
        <w:t>1</w:t>
      </w:r>
      <w:r>
        <w:rPr>
          <w:lang w:val="ar_AE" w:bidi="ar_AE"/>
        </w:rPr>
        <w:t xml:space="preserve"> وَخَرَجَتِ ٱلْقُرْعَةُ ٱلثَّانِيَةُ لِشِمْعُونَ، لِسِبْطِ بَنِي شِمْعُونَ حَسَبَ عَشَائِرِهِمْ، وَكَانَ نَصِيبُهُمْ دَاخِلَ نَصِيبِ بَنِي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فَكَانَ لَهُمْ فِي نَصِيبِهِمْ: بِئْرُ سَبْعٍ وَشَبَعُ وَمُولَادَةُ،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وَحَصَرُ شُوعَالَ وَبَالَةُ وَعَاصَمُ،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وَأَلْتُولَدُ وَبَتُولُ وَحُرْمَةُ،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وَصِقْلَغُ وَبَيْتُ ٱلْمَرْكَبُوتِ وَحَصَرُ سُوسَةَ،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وَبَيْتُ لَبَاوُتَ وَشَارُوحَيْنِ. ثَلَاثَ عَشَرَةَ مَدِينَةً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عَيْنُ وَرِمُّونُ وَعَاتَرُ وَعَاشَانُ. أَرْبَعُ مُدُنٍ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وَجَمِيعُ ٱلضِّيَاعِ ٱلَّتِي حَوَالَيْ هَذِهِ ٱلْمُدُنِ إِلَى بَعْلَةِ بَئْرِ رَامَةِ ٱلْجَنُوبِ. هَذَا هُوَ نَصِيبُ سِبْطِ بَنِي شِمْعُونَ حَسَبَ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وَمِنْ قِسْمِ بَنِي يَهُوذَا كَانَ نَصِيبُ بَنِي شِمْعُونَ. لِأَنَّ قِسْمَ بَنِي يَهُوذَا كَانَ كَثِيرًا عَلَيْهِمْ، فَمَلَكَ بَنُو شِمْعُونَ دَاخِلَ نَصِيبِهِمْ.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وَطَلَعَتِ ٱلْقُرْعَةُ ٱلثَّالِثَةُ لِبَنِي زَبُولُونَ حَسَبَ عَشَائِرِهِمْ. وَكَانَ تُخْمُ نَصِيبِهِمْ إِلَى سَارِيدَ.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وَصَعِدَ تُخْمُهُمْ نَحْوَ ٱلْغَرْبِ وَمَرْعَلَةَ، وَوَصَلَ إِلَى دَبَّاشَةَ، وَوَصَلَ إِلَى ٱلْوَادِي ٱلَّذِي مُقَابِلَ يَقْنَعَامَ،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وَدَارَ مِنْ سَارِيدَ شَرْقًا نَحْوَ شُرُوقِ ٱلشَّمْسِ عَلَى التُّخْمِ كِسْلُوتِ تَابُورَ، وَخَرَجَ إِلَى ٱلدَّبْرَةِ وَصَعِدَ إِلَى يَافِيعَ،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وَمِنْ هُنَاكَ عَبَرَ شَرْقًا نَحْوَ ٱلشُّرُوقِ إِلَى جَتَّ حَافَرَ إِلَى عِتِّ قَاصِينَ، وَخَرَجَ إِلَى رِمُّونَ وَٱمْتَدَّ إِلَى نَيْعَةَ.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وَدَارَ بِهَا ٱلتُّخْمُ شِمَالًا إِلَى حَنَّاتُونَ، وَكَانَتْ مَخَارِجُهُ عِنْدَ وَادِي يَفْتَحْئِيلَ،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وَقَطَّةَ وَنَهْلَالَ وَشِمْرُونَ وَيَدَالَةَ وَبَيْتِ لَحْمٍ. ٱثْنَتَا عَشَرَةَ مَدِينَةً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هَذَا هُوَ نَصِيبُ بَنِي زَبُولُونَ حَسَبَ عَشَائِرِهِمْ. هَذِهِ ٱلْمُدُنُ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وَخَرَجَتِ ٱلْقُرْعَةُ ٱلرَّابِعَةُ لِيَسَّاكَرَ. لِبَنِي يَسَّاكَرَ حَسَبَ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وَكَانَ تُخْمُهُمْ إِلَى يَزْرَعِيلَ وَٱلْكِسْلُوتِ وَشُونَمَ،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وَحَفَارَايِمَ وَشِيئُونَ وَأَنَاحَرَةَ،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وَرَبِّيتَ وَقِشْيُونَ وَآبَصَ،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وَرَمَةَ وَعَيْنِ جَنِّيمَ وَعَيْنِ حَدَّةَ وَبَيْتِ فَصَّيْصَ.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وَوَصَلَ ٱلتُّخْمُ إِلَى تَابُورَ وَشَحْصِيمَةَ وَبَيْتِ شَمْسٍ. وَكَانَتْ مَخَارِجُ تُخْمِهِمْ عِنْدَ ٱلْأُرْدُنِّ. سِتَّ عَشَرَةَ مَدِينَةً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هَذَا هُوَ نَصِيبُ بَنِي يَسَّاكَرَ حَسَبَ عَشَائِرِهِمِ. ٱلْمُدُنُ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وَخَرَجَتِ ٱلْقُرْعَةُ ٱلْخَامِسَةُ لِسِبْطِ بَنِي أَشِيرَ حَسَبَ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وَكَانَ تُخْمُهُمْ حَلْقَةَ وَحَلِي وَبَاطَنَ وَأَكْشَافَ،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وَأَلَّمَّلَكَ وَعَمْعَادَ وَمِشْآلَ، وَوَصَلَ إِلَى كَرْمَلَ غَرْبًا وَإِلَى شِيحُورِ لِبْنَةَ.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وَرَجَعَ نَحْوَ مَشْرِقِ ٱلشَّمْسِ إِلَى بَيْتِ دَاجُونَ، وَوَصَلَ إِلَى زَبُولُونَ وَإِلَى وَادِي يَفْتَحْئِيلَ شِمَالِيَّ بَيْتِ ٱلْعَامِقِ وَنَعِيئِيلَ وَخَرَجَ إِلَى كَابُولَ عَنِ ٱلْيَسَارِ،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وَعَبْرُونَ وَرَحُوبَ وَحَمُّونَ وَقَانَةَ إِلَى صِيْدُونَ ٱلْعَظِيمَةِ.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وَرَجَعَ ٱلتُّخْمُ إِلَى ٱلرَّامَةِ وَإِلَى ٱلْمَدِينَةِ ٱلْمُحَصَّنَةِ صُورٍ، ثُمَّ رَجَعَ ٱلتُّخْمُ إِلَى حُوصَةَ. وَكَانَتْ مَخَارِجُهُ عِنْدَ ٱلْبَحْرِ فِي كُورَةِ أَكْزِيبَ.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وَعُمَّةَ وَأَفِيقَ وَرَحُوبَ. ٱثْنَتَانِ وَعِشْرُونَ مَدِينَةً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هَذَا هُوَ نَصِيبُ سِبْطِ بَنِي أَشِيرَ حَسَبَ عَشَائِرِهِمْ. هَذِهِ ٱلْمُدُنُ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لِبَنِي نَفْتَالِي خَرَجَتِ ٱلْقُرْعَةُ ٱلسَّادِسَةُ. لِبَنِي نَفْتَالِي حَسَبَ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وَكَانَ تُخْمُهُمْ مِنْ حَالَفَ مِنَ ٱلْبَلُّوطَةِ عِنْدَ صَعَنَنِّيمَ وَأَدَامِي ٱلنَّاقِبِ وَيَبْنِئِيلَ إِلَى لَقُّومَ. وَكَانَتْ مَخَارِجُهُ عِنْدَ ٱلْأُرْدُنِّ.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وَرَجَعَ ٱلتُّخْمُ غَرْبًا إِلَى أَزْنُوتِ تَابُورَ، وَخَرَجَ مِنْ هُنَاكَ إِلَى حُقُّوقَ وَوَصَلَ إِلَى زَبُولُونَ جَنُوبًا، وَوَصَلَ إِلَى أَشِيرَ غَرْبًا، وَإِلَى يَهُوذَا ٱلْأُرْدُنِّ نَحْوَ شُرُوقِ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وَمُدُنٌ مُحَصَّنَةٌ: ٱلصِّدِّيمُ وَصَيْرُ وَحَمَّةُ وَرَقَّةُ وَكِنَّارَةُ،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وَأَدَامَةُ وَٱلرَّامَةُ وَحَاصُورُ،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وَقَادَشُ وَإِذْرَعِي وَعَيْنُ حَاصُورَ،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وَيِرْأُونُ وَمَجْدَلُ إِيلَ وَحُورِيمُ وَبَيْتُ عَنَاةَ وَبَيْتُ شَمْسٍ. تِسْعَ عَشْرَةَ مَدِينَةً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هَذَا هُوَ نَصِيبُ سِبْطِ بَنِي نَفْتَالِي حَسَبَ عَشَائِرِهِمِ. اَلْمُدُنُ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لِسِبْطِ بَنِي دَانَ حَسَبَ عَشَائِرِهِمْ خَرَجَتِ ٱلْقُرْعَةُ ٱلسَّابِعَةُ.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وَكَانَ تُخْمُ نَصِيبِهِمْ صَرْعَةَ وَأَشْتَأُولَ وَعِيرَ 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وَشَعَلَبَّيْنِ وَأَيَّلُونَ وَيِتْلَةَ،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وَإِيلُونَ وَتِمْنَةَ وَعَقْرُونَ،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وَإِلْتَقَيْهَ وَجِبَّثُونَ وَبَعْلَةَ،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وَيَهُودَ وَبَنِي بَرَقَ وَجَتَّ رِمُّونَ،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وَمِيَاهَ ٱلْيَرْقُونَ وَٱلرَّقُّونَ مَعَ ٱلتُّخُومِ ٱلَّتِي مُقَابِلَ يَافَا.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وَخَرَجَ تُخْمُ بَنِي دَانَ مِنْهُمْ وَصَعِدَ بَنُو دَانَ، وَحَارَبُوا لَشَمَ وَأَخَذُوهَا وَضَرَبُوهَا بِحَدِّ ٱلسَّيْفِ وَمَلَكُوهَا وَسَكَنُوهَا، وَدَعَوْا لَشَمَ دَانَ، كَٱسْمِ دَانَ أَبِيهِمْ.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هَذَا هُوَ نَصِيبُ سِبْطِ بَنِي دَانَ حَسَبَ عَشَائِرِهِمْ. هَذِهِ ٱلْمُدُنُ مَعَ ضِيَاعِهَا.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وَلَمَّا ٱنْتَهَوْا مِنْ قِسْمَةِ ٱلْأَرْضِ حَسَبَ تُخُومِهَا، أَعْطَى بَنُو إِسْرَائِيلَ يَشُوعَ بْنَ نُونَ نَصِيبًا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حَسَبَ قَوْلِ ٱلرَّبِّ أَعْطَوْهُ ٱلْمَدِينَةَ ٱلَّتِي طَلَبَ: تِمْنَةَ سَارَحَ فِي جَبَلِ أَفْرَايِمَ، فَبَنَى ٱلْمَدِينَةَ وَسَكَنَ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هَذِهِ هِيَ ٱلْأَنْصِبَةُ ٱلَّتِي قَسَمَهَا أَلِعَازَارُ ٱلْكَاهِنُ وَيَشُوعُ بْنُ نُونَ وَرُؤَسَاءُ آبَاءِ أَسْبَاطِ بَنِي إِسْرَائِيلَ بِٱلْقُرْعَةِ فِي شِيلُوهَ أَمَامَ ٱلرَّبِّ لَدَى بَابِ خَيْمَةِ ٱلِٱجْتِمَاعِ، وَٱنْتَهَوْا مِنْ قِسْمَةِ ٱلْأَرْضِ.</w:t>
      </w:r>
      <w:r>
        <w:rPr>
          <w:lang w:val="ar_AE" w:bidi="ar_AE"/>
        </w:rPr>
      </w:r>
      <w:r>
        <w:rPr>
          <w:lang w:val="ar_AE" w:bidi="ar_AE"/>
        </w:rPr>
      </w:r>
    </w:p>
    <w:p>
      <w:pPr>
        <w:bidi/>
      </w:pPr>
      <w:r>
        <w:rPr>
          <w:lang w:val="ar_AE" w:bidi="ar_AE"/>
        </w:rPr>
      </w:r>
    </w:p>
    <w:p>
      <w:pPr>
        <w:pStyle w:val="Heading2"/>
        <w:bidi/>
      </w:pPr>
      <w:r>
        <w:rPr>
          <w:lang w:val="ar_AE" w:bidi="ar_AE"/>
        </w:rPr>
        <w:t>Joshua 20:1</w:t>
      </w:r>
      <w:r>
        <w:rPr>
          <w:lang w:val="ar_AE" w:bidi="ar_AE"/>
        </w:rPr>
      </w:r>
    </w:p>
    <w:p>
      <w:pPr>
        <w:bidi/>
      </w:pPr>
      <w:r>
        <w:rPr>
          <w:lang w:val="ar_AE" w:bidi="ar_AE"/>
        </w:rPr>
      </w:r>
      <w:r>
        <w:rPr>
          <w:vertAlign w:val="superscript"/>
          <w:lang w:val="ar_AE" w:bidi="ar_AE"/>
        </w:rPr>
        <w:t>1</w:t>
      </w:r>
      <w:r>
        <w:rPr>
          <w:lang w:val="ar_AE" w:bidi="ar_AE"/>
        </w:rPr>
        <w:t xml:space="preserve"> وَكَلَّمَ ٱلرَّبُّ يَشُوعَ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بَنِي إِسْرَائِيلَ قَائِلًا: ٱجْعَلُوا لِأَنْفُسِكُمْ مُدُنَ ٱلْمَلْجَإِ كَمَا كَلَّمْتُكُمْ عَلَى يَدِ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لِكَيْ يَهْرُبَ إِلَيْهَا ٱلْقَاتِلُ ضَارِبُ نَفْسٍ سَهْوًا بِغَيْرِ عِلْمٍ، فَتَكُونَ لَكُمْ مَلْجَأً مِنْ وَلِيِّ ٱلدَّمِ.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فَيَهْرُبُ إِلَى وَاحِدَةٍ مِنْ هَذِهِ ٱلْمُدُنِ، وَيَقِفُ فِي مَدْخَلِ بَابِ ٱلْمَدِينَةِ وَيَتَكَلَّمُ بِدَعْوَاهُ فِي آذَانِ شُيُوخِ تِلْكَ ٱلْمَدِينَةِ، فَيَضُمُّونَهُ إِلَيْهِمْ إِلَى ٱلْمَدِينَةِ وَيُعْطُونَهُ مَكَانًا فَيَسْكُنُ 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وَإِذَا تَبِعَهُ وَلِيُّ ٱلدَّمِ فَلَا يُسَلِّمُوا ٱلْقَاتِلَ بِيَدِهِ لِأَنَّهُ بِغَيْرِ عِلْمٍ ضَرَبَ قَرِيبَهُ، وَهُوَ غَيْرُ مُبْغِضٍ لَهُ مِنْ قَبْلُ.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وَيَسْكُنُ فِي تِلْكَ ٱلْمَدِينَةِ حَتَّى يَقِفَ أَمَامَ ٱلْجَمَاعَةِ لِلْقَضَاءِ، إِلَى أَنْ يَمُوتَ ٱلْكَاهِنُ ٱلْعَظِيمُ ٱلَّذِي يَكُونُ فِي تِلْكَ ٱلْأَيَّامِ. حِينَئِذٍ يَرْجِعُ ٱلْقَاتِلُ وَيَأْتِي إِلَى مَدِينَتِهِ وَبَيْتِهِ، إِلَى ٱلْمَدِينَةِ ٱلَّتِي هَرَبَ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فَقَدَّسُوا قَادَشَ فِي ٱلْجَلِيلِ فِي جَبَلِ نَفْتَالِي، وَشَكِيمَ فِي جَبَلِ أَفْرَايِمَ، وَقَرْيَةَ أَرْبَعَ، هِيَ حَبْرُونُ، فِي جَبَلِ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وَفِي عَبْرِ أُرْدُنِّ أَرِيحَا نَحْوَ ٱلشُّرُوقِ جَعَلُوا بَاصَرَ فِي ٱلْبَرِّيَّةِ فِي ٱلسَّهْلِ مِنْ سِبْطِ رَأُوبَيْنَ، وَرَامُوتَ فِي جِلْعَادَ مِنْ سِبْطِ جَادَ، وَجُولَانَ فِي بَاشَانَ مِنْ سِبْطِ مَنَسَّى.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هَذِهِ هِيَ مُدُنُ ٱلْمَلْجَإِ لِكُلِّ بَنِي إِسْرَائِيلَ وَلِلْغَرِيبِ ٱلنَّازِلِ فِي وَسَطِهِمْ لِكَيْ يَهْرُبَ إِلَيْهَا كُلُّ ضَارِبِ نَفْسٍ سَهْوًا، فَلَا يَمُوتَ بِيَدِ وَلِيِّ ٱلدَّمِ حَتَّى يَقِفَ أَمَامَ ٱلْجَمَاعَةِ.</w:t>
      </w:r>
      <w:r>
        <w:rPr>
          <w:lang w:val="ar_AE" w:bidi="ar_AE"/>
        </w:rPr>
      </w:r>
      <w:r>
        <w:rPr>
          <w:lang w:val="ar_AE" w:bidi="ar_AE"/>
        </w:rPr>
      </w:r>
    </w:p>
    <w:p>
      <w:pPr>
        <w:bidi/>
      </w:pPr>
      <w:r>
        <w:rPr>
          <w:lang w:val="ar_AE" w:bidi="ar_AE"/>
        </w:rPr>
      </w:r>
    </w:p>
    <w:p>
      <w:pPr>
        <w:pStyle w:val="Heading2"/>
        <w:bidi/>
      </w:pPr>
      <w:r>
        <w:rPr>
          <w:lang w:val="ar_AE" w:bidi="ar_AE"/>
        </w:rPr>
        <w:t>Joshua 21:1</w:t>
      </w:r>
      <w:r>
        <w:rPr>
          <w:lang w:val="ar_AE" w:bidi="ar_AE"/>
        </w:rPr>
      </w:r>
    </w:p>
    <w:p>
      <w:pPr>
        <w:bidi/>
      </w:pPr>
      <w:r>
        <w:rPr>
          <w:lang w:val="ar_AE" w:bidi="ar_AE"/>
        </w:rPr>
      </w:r>
      <w:r>
        <w:rPr>
          <w:vertAlign w:val="superscript"/>
          <w:lang w:val="ar_AE" w:bidi="ar_AE"/>
        </w:rPr>
        <w:t>1</w:t>
      </w:r>
      <w:r>
        <w:rPr>
          <w:lang w:val="ar_AE" w:bidi="ar_AE"/>
        </w:rPr>
        <w:t xml:space="preserve"> ثُمَّ تَقَدَّمَ رُؤَسَاءُ آبَاءِ ٱللَّاوِيِّينَ إِلَى أَلِعَازَارَ ٱلْكَاهِنِ وَإِلَى يَشُوعَ بْنِ نُونَ وَإِلَى رُؤَسَاءِ آبَاءِ أَسْبَاطِ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وَكَلَّمُوهُمْ فِي شِيلُوهَ فِي أَرْضِ كَنْعَانَ قَائِلِينَ: «قَدْ أَمَرَ ٱلرَّبُّ عَلَى يَدِ مُوسَى أَنْ نُعْطَى مُدُنًا لِلسَّكَنِ مَعَ مَسَارِحِهَا لِبَهَائِمِنَا».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فَأَعْطَى بَنُو إِسْرَائِيلَ ٱللَّاوِيِّينَ مِنْ نَصِيبِهِمْ، حَسَبَ قَوْلِ ٱلرَّبِّ، هَذِهِ ٱلْمُدُنَ مَعَ مَسَارِحهَا.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فَخَرَجَتِ ٱلْقُرْعَةُ لِعَشَائِرِ ٱلْقَهَاتِيِّينَ. فَكَانَ لِبَنِي هَارُونَ ٱلْكَاهِنِ مِنَ ٱللَّاوِيِّينَ بِٱلْقُرْعَةِ ثَلَاثَ عَشَرَةَ مَدِينَةً مِنْ سِبْطِ يَهُوذَا وَمِنْ سِبْطِ شِمْعُونَ وَمِنْ سِبْطِ بَنْيَامِينَ.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وَلِبَنِي قَهَاتَ ٱلْبَاقِينَ عَشَرُ مُدُنٍ بِٱلْقُرْعَةِ مِنْ عَشَائِرِ سِبْطِ أَفْرَايِمَ وَمِنْ سِبْطِ دَانَ وَمِنْ نِصْفِ سِبْطِ مَنَسَّى.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وَلِبَنِي جَرْشُونَ ثَلَاثَ عَشْرَةَ مَدِينَةً بِٱلْقُرْعَةِ مِنْ عَشَائِرِ سِبْطِ يَسَّاكَرَ وَمِنْ سِبْطِ أَشِيرَ وَمِنْ سِبْطِ نَفْتَالِي وَمِنْ نِصْفِ سِبْطِ مَنَسَّى فِي بَاشَانَ.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وَلِبَنِي مَرَارِي حَسَبَ عَشَائِرِهِمِ ٱثْنَتَا عَشَرَةَ مَدِينَةً مِنْ سِبْطِ رَأُوبَيْنَ وَمِنْ سِبْطِ جَادَ وَمِنْ سِبْطِ زَبُولُونَ.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فَأَعْطَى بَنُو إِسْرَائِيلَ ٱللَّاوِيِّينَ هَذِهِ ٱلْمُدُنَ وَمَسَارِحِهَا بِٱلْقُرْعَةِ، كَمَا أَمَرَ ٱلرَّبُّ عَلَى يَدِ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وَأَعْطَوْا مِنْ سِبْطِ بَنِي يَهُوذَا وَمِنْ سِبْطِ بَنِي شِمْعُونَ هَذِهِ ٱلْمُدُنَ ٱلْمُسَمَّاةَ بِأَسْمَائِهَا،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فَكَانَتْ لِبَنِي هَارُونَ مِنْ عَشَائِرِ ٱلْقَهَاتِيِّينَ مِنْ بَنِي لَاوِي، لِأَنَّ ٱلْقُرْعَةَ ٱلْأُولَى كَانَتْ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وَأَعْطَوْهُمْ قَرْيَةَ أَرْبَعَ أَبِي عَنَاقٍ،هِيَ حَبْرُونَ، فِي جَبَلِ يَهُوذَا مَعَ مَسْرَحِهَا حَوَالَيْهَا.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وَأَمَّا حَقْلُ ٱلْمَدِينَةِ وَضِيَاعُهَا فَأَعْطَوْهَا لِكَالَبَ بْنِ يَفُنَّةَ مُلْكًا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وَأَعْطَوْا لِبَنِي هَارُونَ ٱلْكَاهِنِ مَدِينَةَ مَلْجَإِ ٱلْقَاتِلِ حَبْرُونَ مَعَ مَسَارِحِهَا، وَلِبْنَةَ وَمَسَارِحِهَا،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وَيَتِّيرَ وَمَسْرَحَهَا، وَأَشْتَمُوعَ وَمَسْرَحَهَا،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وَحُولُونَ وَمَسْرَحَهَا، وَدَبِيرَ وَمَسْرَحَهَا،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وَعَيْنَ وَمَسْرَحَهَا، وَيُطَّةَ وَمَسْرَحَهَا، وَبَيْتَ شَمْسٍ وَمَسْرَحَهَا. تِسْعَ مُدُنٍ مِنْ هَذَيْنِ ٱلسِّبْطَيْنِ.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وَمِنْ سِبْطِ بَنْيَامِينَ: جِبْعُونَ وَمَسْرَحَهَا، وَجِبْعَ وَمَسْرَحَهَا،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عَنَاثُوثَ وَمَسْرَحَهَا، وَعَلْمُونَ وَمَسْرَحَهَا. أَرْبَعَ 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جَمِيعُ مُدُنِ بَنِي هَارُونَ ٱلْكَهَنَةِ ثَلَاثَ عَشْرَةَ مَدِينَةً مَعَ مَسَارِحِهَا.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وَأَمَّا عَشَائِرُ بَنِي قَهَاتَ، ٱللَّاوِيِّينَ ٱلْبَاقِينَ مِنْ بَنِي قَهَاتَ، فَكَانَتْ مُدُنُ قُرْعَتِهِمْ مِنْ سِبْطِ أَفْرَايِمَ: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وَأَعْطَوْهُمْ شَكِيمَ وَمَسْرَحَهَا، فِي جَبَلِ أَفْرَايِمَ مَدِينَةَ مَلْجَإِ ٱلْقَاتِلِ، وَجَازَرَ وَمَسْرَحَهَا،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وَقِبْصَايِمَ وَمَسْرَحَهَا، وَبَيْتَ حُورُونَ وَمَسْرَحَهَا. أَرْبَعَ 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وَمِنْ سِبْطِ دَانَ إِلْتَقَى وَمَسْرَحَهَا، وَجِبَّثُونَ وَمَسْرَحَهَا،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وَأَيَّلُونَ وَمَسْرَحَهَا، وَجَتَّ رِمُّونَ وَمَسْرَحَهَا. أَرْبَعَ 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وَمِنْ نِصْفِ سِبْطِ مَنَسَّى تَعْنَكَ وَمَسْرَحَهَا، وَجَتَّ رِمُّونَ وَمَسْرَحَهَا. مَدِينَتَيْنِ ٱثْنَتَيْنِ.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كُلُّ ٱلْمُدُنِ عَشَرٌ مَعَ مَسَارِحِهَا لِعَشَائِرِ بَنِي قَهَاتَ ٱلْبَاقِينَ.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وَلِبَنِي جَرْشُونَ مِنْ عَشَائِرِ ٱللَّاوِيِّينَ: مَدِينَةُ مَلْجَإِ ٱلْقَاتِلِ مِنْ نِصْفِ سِبْطِ مَنَسَّى جُولَانُ فِي بَاشَانَ وَمَسْرَحَهَا، وَبَعَشْتَرَةُ وَمَسْرَحَهَا، مَدِينَتَانِ ٱثْنَتَانِ.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وَمِنْ سِبْطِ يَسَّاكَرَ: قِشْيُونُ وَمَسْرَحُهَا، وَدَبْرَةُ وَمَسْرَحُهَا،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وَيَرْمُوتُ وَمَسْرَحُهَا، وَعَيْنُ جَنِّيمَ وَمَسْرَحُهَا. أَرْبَعُ 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وَمِنْ سِبْطِ أَشِيرَ مِشْآلُ وَمَسْرَحَهُا، وَعَبْدُونُ وَمَسْرَحَهُا،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وَحَلْقَةُ وَمَسْرَحُهَا، وَرَحُوبُ وَمَسْرَحُهَا. أَرْبَعُ 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وَمِنْ سِبْطِ نَفْتَالِي مَدِينَةُ مَلْجَإِ ٱلْقَاتِلِ قَادَشُ فِي ٱلْجَلِيلِ وَمَسْرَحَهَا، وَحَمُّوتُ دُورٍ وَمَسْرَحُهَا، وَقَرْتَانُ وَمَسْرَحَهَا. ثَلَاثُ 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جَمِيعُ مُدُنِ ٱلْجَرُشُونِيِّينَ حَسَبَ عَشَائِرِهِمْ ثَلَاثَ عَشَرَةَ مَدِينَةً مَعَ مَسَارِحِهَا.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وَلِعَشَائِرِ بَنِي مَرَارِي ٱللَّاوِيِّينَ ٱلْبَاقِينَ مِنْ سِبْطِ زَبُولُونَ يَقْنَعَامُ وَمَسْرَحُهَا، وَقَرْتَةُ وَمَسْرَحُهَا،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وَدِمْنَةُ وَمَسْرَحُهَا، وَنَحْلَالُ وَمَسْرَحُهَا. أَرْبَعُ 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وَمِنْ سِبْطِ رَأُوبَيْنَ بَاصَرُ وَمَسْرَحُهَا، وَيَهْصَةُ وَمَسْرَحُهَا،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وَقَدِيمُوتُ وَمَسْرَحُهَا، وَمَيْفَعَةُ وَمَسْرَحُهَا. أَرْبَعُ 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وَمِنْ سِبْطِ جَادَ مَدِينَةُ مَلْجَإِ ٱلْقَاتِلِ رَامُوتُ فِي جِلْعَادَ وَمَسْرَحُهَا، وَمَحَنَايِمُ وَمَسْرَحُهَا،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حَشْبُونُ وَمَسْرَحُهَا، وَيَعَزِيرُ وَمَسْرَحَهَا. كُلُّ ٱلْمُدُنِ أَرْبَعٌ.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فَجَمِيعُ ٱلْمُدُنِ ٱلَّتِي لِبَنِي مَرَارِي حَسَبَ عَشَائِرِهِمِ ٱلْبَاقِينَ مِنْ عَشَائِرِ ٱللَّاوِيِّينَ. وَكَانَتْ قُرْعَتُهُمُ ٱثْنَتَا عَشْرَةَ 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جَمِيعُ مُدُنِ ٱللَّاوِيِّينَ فِي وَسَطِ مُلْكِ بَنِي إِسْرَائِيلَ ثَمَانٍ وَأَرْبَعُونَ مَدِينَةً مَعَ مَسَارِحِهَا.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كَانَتْ هَذِهِ ٱلْمُدُنُ مَدِينَةً مَدِينَةً مَعَ مَسَارِحِهَا حَوَالَيْهَا. هَكَذَا لِكُلِّ هَذِهِ ٱلْمُدُنِ.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فَأَعْطَى ٱلرَّبُّ إِسْرَائِيلَ جَمِيعَ ٱلْأَرْضِ ٱلَّتِي أَقْسَمَ أَنْ يُعْطِيَهَا لِآبَائِهِمْ فَٱمْتَلَكُوهَا وَسَكَنُوا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فَأَرَاحَهُمُ ٱلرَّبُّ حَوَالَيْهِمْ حَسَبَ كُلِّ مَا أَقْسَمَ لِآبَائِهِمْ، وَلَمْ يَقِفْ قُدَّامَهُمْ رَجُلٌ مِنْ جَمِيعِ أَعْدَائِهِمْ، بَلْ دَفَعَ ٱلرَّبُّ جَمِيعَ أَعْدَائِهِمْ بِأَيْدِيهِمْ.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لَمْ تَسْقُطْ كَلِمَةٌ مِنْ جَمِيعِ ٱلْكَلَامِ ٱلصَّالِحِ ٱلَّذِي كَلَّمَ بِهِ ٱلرَّبُّ بَيْتَ إِسْرَائِيلَ، بَلِ ٱلْكُلُّ صَارَ.</w:t>
      </w:r>
      <w:r>
        <w:rPr>
          <w:lang w:val="ar_AE" w:bidi="ar_AE"/>
        </w:rPr>
      </w:r>
      <w:r>
        <w:rPr>
          <w:lang w:val="ar_AE" w:bidi="ar_AE"/>
        </w:rPr>
      </w:r>
    </w:p>
    <w:p>
      <w:pPr>
        <w:bidi/>
      </w:pPr>
      <w:r>
        <w:rPr>
          <w:lang w:val="ar_AE" w:bidi="ar_AE"/>
        </w:rPr>
      </w:r>
    </w:p>
    <w:p>
      <w:pPr>
        <w:pStyle w:val="Heading2"/>
        <w:bidi/>
      </w:pPr>
      <w:r>
        <w:rPr>
          <w:lang w:val="ar_AE" w:bidi="ar_AE"/>
        </w:rPr>
        <w:t>Joshua 22:1</w:t>
      </w:r>
      <w:r>
        <w:rPr>
          <w:lang w:val="ar_AE" w:bidi="ar_AE"/>
        </w:rPr>
      </w:r>
    </w:p>
    <w:p>
      <w:pPr>
        <w:bidi/>
      </w:pPr>
      <w:r>
        <w:rPr>
          <w:lang w:val="ar_AE" w:bidi="ar_AE"/>
        </w:rPr>
      </w:r>
      <w:r>
        <w:rPr>
          <w:vertAlign w:val="superscript"/>
          <w:lang w:val="ar_AE" w:bidi="ar_AE"/>
        </w:rPr>
        <w:t>1</w:t>
      </w:r>
      <w:r>
        <w:rPr>
          <w:lang w:val="ar_AE" w:bidi="ar_AE"/>
        </w:rPr>
        <w:t xml:space="preserve"> حِينَئِذٍ دَعَا يَشُوعُ ٱلرَّأُوبَيْنِيِّينَ وَٱلْجَادِيِّينَ وَنِصْفَ سِبْطِ مَنَسَّى،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وَقَالَ لَهُمْ: «إِنَّكُمْ قَدْ حَفِظْتُمْ كُلَّ مَا أَمَرَكُمْ بِهِ مُوسَى عَبْدُ ٱلرَّبِّ، وَسَمِعْتُمْ صَوْتِي فِي كُلِّ مَا أَمَرْتُكُمْ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وَلَمْ تَتْرُكُوا إِخْوَتَكُمْ هَذِهِ ٱلْأَيَّامَ ٱلْكَثِيرَةَ إِلَى هَذَا ٱلْيَوْمِ، وَحَفِظْتُمْ مَا يُحْفَظُ، وَصِيَّةُ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وَٱلْآنَ قَدْ أَرَاحَ ٱلرَّبُّ إِلَهُكُمْ إِخْوَتَكُمْ كَمَا قَالَ لَهُمْ. فَٱنْصَرِفُوا ٱلْآنَ وَٱذْهَبُوا إِلَى خِيَامِكُمْ فِي أَرْضِ مُلْكِكُمُ ٱلَّتِي أَعْطَاكُمْ مُوسَى عَبْدُ ٱلرَّبِّ، فِي عَبْرِ ٱلْأُرْدُنِّ.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وَإِنَّمَا ٱحْرِصُوا جِدًّا أَنْ تَعْمَلُوا ٱلْوَصِيَّةَ وَٱلشَّرِيعَةَ ٱلَّتِي أَمَرَكُمْ بِهَا مُوسَى عَبْدُ ٱلرَّبِّ: أَنْ تُحِبُّوا ٱلرَّبَّ إِلَهَكُمْ، وَتَسِيرُوا فِي كُلِّ طُرُقِهِ، وَتَحْفَظُوا وَصَايَاهُ، وَتَلْصَقُوا بِهِ وَتَعْبُدُوهُ بِكُلِّ قَلْبِكُمْ وَبِكُلِّ نَفْسِكُمْ».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بَارَكَهُمْ يَشُوعُ وَصَرَفَهُمْ، فَذَهَبُوا إِلَى خِيَامِهِمْ.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وَلِنِصْفِ سِبْطِ مَنَسَّى أَعْطَى مُوسَى فِي بَاشَانَ، وَأَمَّا نِصْفُهُ ٱلْآخَرُ فَأَعْطَاهُمْ يَشُوعُ مَعَ إِخْوَتِهِمْ فِي عَبْرِ ٱلْأُرْدُنِّ غَرْبًا. وَعِنْدَمَا صَرَفَهُمْ يَشُوعُ أَيْضًا إِلَى خِيَامِهِمْ بَارَكَهُمْ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وَكَلَّمَهُمْ قَائِلًا: «بِمَالٍ كَثِيرٍ ٱرْجِعُوا إِلَى خِيَامِكُمْ، وَبِمَوَاشٍ كَثِيرَةٍ جِدًّا، بِفِضَّةٍ وَذَهَبٍ وَنُحَاسٍ وَحَدِيدٍ وَمَلَابِسَ كَثِيرَةٍ جِدًّا. اِقْسِمُوا غَنِيمَةَ أَعْدَائِكُمْ مَعَ إِخْوَتِكُمْ».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فَرَجَعَ بَنُو رَأُوبَيْنَ وَبَنُو جَادَ وَنِصْفُ سِبْطِ مَنَسَّى، وَذَهَبُوا مِنْ عِنْدِ بَنِي إِسْرَائِيلَ مِنْ شِيلُوهَ ٱلَّتِي فِي أَرْضِ كَنْعَانَ لِكَيْ يَسِيرُوا إِلَى أَرْضِ جِلْعَادَ، أَرْضِ مُلْكِهِمِ ٱلَّتِي تَمَلَّكُوا بِهَا حَسَبَ قَوْلِ ٱلرَّبِّ عَلَى يَدِ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وَجَاءُوا إِلَى دَائِرَةِ ٱلْأُرْدُنِّ ٱلَّتِي فِي أَرْضِ كَنْعَانَ. وَبَنَى بَنُو رَأُوبَيْنَ وَبَنُو جَادَ وَنِصْفُ سِبْطِ مَنَسَّى هُنَاكَ مَذْبَحًا عَلَى ٱلْأُرْدُنِّ، مَذْبَحًا عَظِيمَ ٱلْمَنْظَرِ.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فَسَمِعَ بَنُو إِسْرَائِيلَ قَوْلًا: «هُوَذَا قَدْ بَنَى بَنُو رَأُوبَيْنَ وَبَنُو جَادَ وَنِصْفُ سِبْطِ مَنَسَّى مَذْبَحًا فِي وَجْهِ أَرْضِ كَنْعَانَ، فِي دَائِرَةِ ٱلْأُرْدُنِّ مُقَابِلَ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وَلَمَّا سَمِعَ بَنُو إِسْرَائِيلَ ٱجْتَمَعَتْ كُلُّ جَمَاعَةِ بَنِي إِسْرَائِيلَ فِي شِيلُوهَ لِكَيْ يَصْعَدُوا إِلَيْهِمْ لِلْحَرْبِ.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فَأَرْسَلَ بَنُو إِسْرَائِيلَ إِلَى بَنِي رَأُوبَيْنَ وَبَنِي جَادَ وَنِصْفِ سِبْطِ مَنَسَّى إِلَى أَرْضِ جِلْعَادَ، فِينَحَاسَ بْنَ أَلِعَازَارَ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وَعَشْرَةَ رُؤَسَاءَ مَعَهُ، رَئِيسًا وَاحِدًا مِنْ كُلِّ بَيْتِ أَبٍ مِنْ جَمِيعِ أَسْبَاطِ إِسْرَائِيلَ، كُلُّ وَاحِدٍ رَئِيسُ بَيْتِ آبَائِهِمْ فِي أُلُوفِ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فَجَاءُوا إِلَى بَنِي رَأُوبَيْنَ وَبَنِي جَادَ وَنِصْفِ سِبْطِ مَنَسَّى إِلَى أَرْضِ جِلْعَادَ، وَكَلَّمُوهُمْ قَائِلِينَ: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«هَكَذَا قَالَتْ كُلُّ جَمَاعَةِ ٱلرَّبِّ: مَا هَذِهِ ٱلْخِيَانَةُ ٱلَّتِي خُنْتُمْ بِهَا إِلَهَ إِسْرَائِيلَ، بِٱلرُّجُوعِ ٱلْيَوْمَ عَنِ ٱلرَّبِّ، بِبُنْيَانِكُمْ لِأَنْفُسِكُمْ مَذْبَحًا لِتَتَمَرَّدُوا ٱلْيَوْمَ عَلَى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أَقَلِيلٌ لَنَا إِثْمُ فَغُورَ ٱلَّذِي لَمْ نَتَطَهَّرْ مِنْهُ إِلَى هَذَا ٱلْيَوْمِ، وَكَانَ ٱلْوَبَأُ فِي جَمَاعَةِ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حَتَّى تَرْجِعُوا أَنْتُمُ ٱلْيَوْمَ عَنِ ٱلرَّبِّ؟ فَيَكُونُ أَنَّكُمُ ٱلْيَوْمَ تَتَمَرَّدُونَ عَلَى ٱلرَّبِّ، وَهُوَ غَدًا يَسْخَطُ عَلَى كُلِّ جَمَاعَةِ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وَلَكِنْ إِذَا كَانَتْ نَجِسَةً أَرْضُ مُلْكِكُمْ فَٱعْبُرُوا إِلَى أَرْضِ مُلْكِ ٱلرَّبِّ ٱلَّتِي يَسْكُنُ فِيهَا مَسْكَنُ ٱلرَّبِّ وَتَمَلَّكُوا بَيْنَنَا، وَعَلَى ٱلرَّبِّ لَا تَتَمَرَّدُوا، وَعَلَيْنَا لَا تَتَمَرَّدُوا بِبِنَائِكُمْ لِأَنْفُسِكُمْ مَذْبَحًا غَيْرَ مَذْبَحِ ٱلرَّبِّ 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خَانَ عَخَانُ بْنُ زَارَحَ خِيَانَةً فِي ٱلْحَرَامِ، فَكَانَ ٱلسَّخَطُ عَلَى كُلِّ جَمَاعَةِ إِسْرَائِيلَ، وَهُوَ رَجُلٌ لَمْ يَهْلِكْ وَحْدَهُ بِإِثْمِهِ؟».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فَأَجَابَ بَنُو رَأُوبَيْنَ وَبَنُو جَادَ وَنِصْفُ سِبْطِ مَنَسَّى وَقَالُوا لِرُؤَسَاءِ أُلُوفِ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«إِلَهُ ٱلْآلِهَةِ ٱلرَّبُّ، إِلَهُ ٱلْآلِهَةِ ٱلرَّبُّ هُوَ يَعْلَمُ، وَإِسْرَائِيلُ سَيَعْلَمُ. إِنْ كَانَ بِتَمَرُّدٍ وَإِنْ كَانَ بِخِيَانَةٍ عَلَى ٱلرَّبِّ، لَا تُخَلِّصْنَا هَذَا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بُنْيَانُنَا لِأَنْفُسِنَا مَذْبَحًا لِلرُّجُوعِ عَنِ ٱلرَّبِّ، أَوْ لِإِصْعَادِ مُحْرَقَةٍ عَلَيْهِ أَوْ تَقْدِمَةٍ أَوْ لِعَمَلِ ذَبَائِحِ سَلَامَةٍ عَلَيْهِ، فَٱلرَّبُّ هُوَ يُطَالِبُ.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وَإِنْ كُنَّا لَمْ نَفْعَلْ ذَلِكَ خَوْفًا وَعَنْ سَبَبٍ قَائِلِينَ: غَدًا يُكَلِّمُ بَنُوكُمْ بَنِينَا قَائِلِينَ: مَا لَكُمْ وَلِلرَّبِّ إِلَهِ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قَدْ جَعَلَ ٱلرَّبُّ تُخْمًا بَيْنَنَا وَبَيْنَكُمْ يَا بَنِي رَأُوبَيْنَ وَبَنِي جَادَ: ٱلْأُرْدُنُّ. لَيْسَ لَكُمْ قِسْمٌ فِي ٱلرَّبِّ. فَيَرُدُّ بَنُوكُمْ بَنِينَا حَتَّى لَا يَخَافُوا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فَقُلْنَا نَصْنَعُ نَحْنُ لِأَنْفُسِنَا. نَبْنِي مَذْبَحًا، لَا لِلْمُحْرَقَةِ وَلَا لِلذَّبِيحَةِ،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بَلْ لِيَكُونَ هُوَ شَاهِدًا بَيْنَنَا وَبَيْنَكُمْ وَبَيْنَ أَجْيَالِنَا بَعْدَنَا، لِكَيْ نَخْدُمَ خِدْمَةَ ٱلرَّبِّ أَمَامَهُ بِمُحْرَقَاتِنَا وَذَبَائِحِنَا وَذَبَائِحِ سَلَامَتِنَا، وَلَا يَقُولُ بَنُوكُمْ غَدًا لِبَنِينَا: لَيْسَ لَكُمْ قِسْمٌ فِي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وَقُلْنَا: يَكُونُ مَتَى قَالُوا كَذَا لَنَا وَلِأَجْيَالِنَا غَدًا، أَنَّنَا نَقُولُ: اُنْظُرُوا شِبْهَ مَذْبَحِ ٱلرَّبِّ ٱلَّذِي عَمِلَ آبَاؤُنَا، لَا لِلْمُحْرَقَةِ وَلَا لِلذَّبِيحَةِ، بَلْ هُوَ شَاهِدٌ بَيْنَنَا وَبَيْنَكُمْ.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حَاشَا لَنَا مِنْهُ أَنْ نَتَمَرَّدَ عَلَى ٱلرَّبِّ وَنَرْجِعَ ٱلْيَوْمَ عَنِ ٱلرَّبِّ لِبِنَاءِ مَذْبَحٍ لِلْمُحْرَقَةِ أَوِ ٱلتَّقْدِمَةِ أَوِ ٱلذَّبِيحَةِ، عَدَا مَذْبَحِ ٱلرَّبِّ إِلَهِنَا ٱلَّذِي هُوَ قُدَّامَ مَسْكَنِهِ».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فَسَمِعَ فِينْحَاسُ ٱلْكَاهِنُ وَرُؤَسَاءُ ٱلْجَمَاعَةِ وَرُؤُوسُ أُلُوفِ إِسْرَائِيلَ ٱلَّذِينَ مَعَهُ ٱلْكَلَامَ ٱلَّذِي تَكَلَّمَ بِهِ بَنُو رَأُوبَيْنَ وَبَنُو جَادَ وَبَنُو مَنَسَّى، فَحَسُنَ فِي أَعْيُنِهِمْ.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فَقَالَ فِينْحَاسُ بْنُ أَلِعَازَارَ ٱلْكَاهِنِ لِبَنِي رَأُوبَيْنَ وَبَنِي جَادَ وَبَنِي مَنَسَّى: «ٱلْيَوْمَ عَلِمْنَا أَنَّ ٱلرَّبَّ بَيْنَنَا لِأَنَّكُمْ لَمْ تَخُونُوا ٱلرَّبَّ بِهَذِهِ ٱلْخِيَانَةِ. فَٱلْآنَ قَدْ أَنْقَذْتُمْ بَنِي إِسْرَائِيلَ مِنْ 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ثُمَّ رَجَعَ فِينْحَاسُ بْنُ أَلِعَازَارَ ٱلكَاهِنِ وَٱلرُّؤَسَاءُ مِنْ عِنْدِ بَنِي رَأُوبَيْنَ وَبَنِي جَادَ مِنْ أَرْضِ جِلْعَادَ إِلَى أَرْضِ كَنْعَانَ إِلَى بَنِي إِسْرَائِيلَ، وَرَدُّوا عَلَيْهِمْ خَبَرًا.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فَحَسُنَ ٱلْأَمْرُ فِي أَعْيُنِ بَنِي إِسْرَائِيلَ، وَبَارَكَ بَنُو إِسْرَائِيلَ ٱللهَ، وَلَمْ يَفْتَكِرُوا بِٱلصُّعُودِ إِلَيْهِمْ لِلْحَرْبِ وَتَخْرِيبِ ٱلْأَرْضِ ٱلَّتِي كَانَ بَنُو رَأُوبَيْنَ وَبَنُو جَادَ سَاكِنِينَ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وَسَمَّى بَنُو رَأُوبَيْنَ وَبَنُو جَادَ ٱلْمَذْبَحَ «عِيدًا» لِأَنَّهُ «شَاهِدٌ بَيْنَنَا أَنَّ ٱلرَّبَّ هُوَ ٱللهُ».</w:t>
      </w:r>
      <w:r>
        <w:rPr>
          <w:lang w:val="ar_AE" w:bidi="ar_AE"/>
        </w:rPr>
      </w:r>
      <w:r>
        <w:rPr>
          <w:lang w:val="ar_AE" w:bidi="ar_AE"/>
        </w:rPr>
      </w:r>
    </w:p>
    <w:p>
      <w:pPr>
        <w:bidi/>
      </w:pPr>
      <w:r>
        <w:rPr>
          <w:lang w:val="ar_AE" w:bidi="ar_AE"/>
        </w:rPr>
      </w:r>
    </w:p>
    <w:p>
      <w:pPr>
        <w:pStyle w:val="Heading2"/>
        <w:bidi/>
      </w:pPr>
      <w:r>
        <w:rPr>
          <w:lang w:val="ar_AE" w:bidi="ar_AE"/>
        </w:rPr>
        <w:t>Joshua 23:1</w:t>
      </w:r>
      <w:r>
        <w:rPr>
          <w:lang w:val="ar_AE" w:bidi="ar_AE"/>
        </w:rPr>
      </w:r>
    </w:p>
    <w:p>
      <w:pPr>
        <w:bidi/>
      </w:pPr>
      <w:r>
        <w:rPr>
          <w:lang w:val="ar_AE" w:bidi="ar_AE"/>
        </w:rPr>
      </w:r>
      <w:r>
        <w:rPr>
          <w:vertAlign w:val="superscript"/>
          <w:lang w:val="ar_AE" w:bidi="ar_AE"/>
        </w:rPr>
        <w:t>1</w:t>
      </w:r>
      <w:r>
        <w:rPr>
          <w:lang w:val="ar_AE" w:bidi="ar_AE"/>
        </w:rPr>
        <w:t xml:space="preserve"> وَكَانَ غِبَّ أَيَّامٍ كَثِيرَةٍ، بَعْدَمَا أَرَاحَ ٱلرَّبُّ إِسْرَائِيلَ مِنْ أَعْدَائِهِمْ حَوَالَيْهِمْ، أَنَّ يَشُوعَ شَاخَ. تَقَدَّمَ فِي ٱلْأَيَّامِ.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فَدَعَا يَشُوعُ جَمِيعَ إِسْرَائِيلَ وَشُيُوخَهُ وَرُؤَسَاءَهُ وَقُضَاتَهُ وَعُرَفَاءَهُ وَقَالَ لَهُمْ: «أَنَا قَدْ شِخْتُ. تَقَدَّمْتُ فِي ٱلْأَيَّامِ.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وَأَنْتُمْ قَدْ رَأَيْتُمْ كُلَّ مَا عَمِلَ ٱلرَّبُّ إِلَهُكُمْ بِجَمِيعِ أُولَئِكَ ٱلشُّعُوبِ مِنْ أَجْلِكُمْ، لِأَنَّ ٱلرَّبَّ إِلَهَكُمْ هُوَ ٱلْمُحَارِبُ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اُنْظُرُوا. قَدْ قَسَمْتُ لَكُمْ بِٱلْقُرْعَةِ هَؤُلَاءِ ٱلشُّعُوبَ ٱلْبَاقِينَ مُلْكًا حَسَبَ أَسْبَاطِكُمْ، مِنَ ٱلْأُرْدُنِّ وَجَمِيعِ ٱلشُّعُوبِ ٱلَّتِي قَرَضْتُهَا، وَٱلْبَحْرِ ٱلْعَظِيمِ نَحْوَ غُرُوبِ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وَٱلرَّبُّ إِلَهُكُمْ هُوَ يَنْفِيهِمْ مِنْ أَمَامِكُمْ وَيَطْرُدُهُمْ مِنْ قُدَّامِكُمْ، فَتَمْلِكُونَ أَرْضَهُمْ كَمَا كَلَّمَكُمُ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فَتَشَدَّدُوا جِدًّا لِتَحْفَظُوا وَتَعْمَلُوا كُلَّ ٱلْمَكْتُوبِ فِي سِفْرِ شَرِيعَةِ مُوسَى حَتَّى لَا تَحِيدُوا عَنْهَا يَمِينًا أَوْ شِمَالًا.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حَتَّى لَا تَدْخُلُوا إِلَى هَؤُلَاءِ ٱلشُّعُوبِ، أُولَئِكَ ٱلْبَاقِينَ مَعَكُمْ، وَلَا تَذْكُرُوا ٱسْمَ آلِهَتِهِمْ، وَلَا تَحْلِفُوا بِهَا، وَلَا تَعْبُدُوهَا، وَلَا تَسْجُدُوا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 ٱلْصَقُوا بِٱلرَّبِّ إِلَهِكُمْ كَمَا فَعَلْتُمْ إِلَى هَذَا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قَدْ طَرَدَ ٱلرَّبُّ مِنْ أَمَامِكُمْ شُعُوبًا عَظِيمَةً وَقَوِيَّةً، وَأَمَّا أَنْتُمْ فَلَمْ يَقِفْ أَحَدٌ قُدَّامَكُمْ إِلَى هَذَا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رَجُلٌ وَاحِدٌ مِنْكُمْ يَطْرُدُ أَلْفًا، لِأَنَّ ٱلرَّبَّ إِلَهَكُمْ هُوَ ٱلْمُحَارِبُ عَنْكُمْ كَمَا كَلَّمَكُمْ.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فَٱحْتَفِظُوا جِدًّا لِأَنْفُسِكُمْ أَنْ تُحِبُّوا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«وَلَكِنْ إِذَا رَجَعْتُمْ وَلَصِقْتُمْ بِبَقِيَّةِ هَؤُلَاءِ ٱلشُّعُوبِ، أُولَئِكَ ٱلْبَاقِينَ مَعَكُمْ، وَصَاهَرْتُمُوهُمْ وَدَخَلْتُمْ إِلَيْهِمْ وَهُمْ إِلَيْكُمْ،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فَٱعْلَمُوا يَقِينًا أَنَّ ٱلرَّبَّ إِلَهَكُمْ لَا يَعُودُ يَطْرُدُ أُولَئِكَ ٱلشُّعُوبَ مِنْ أَمَامِكُمْ، فَيَكُونُوا لَكُمْ فَخًّا وَشَرَكًا وَسَوْطًا عَلَى جَوَانِبِكُمْ، وَشَوْكًا فِي أَعْيُنِكُمْ، حَتَّى تَبِيدُوا عَنْ تِلْكَ ٱلْأَرْضِ ٱلصَّالِحَةِ ٱلَّتِي أَعْطَاكُمْ إِيَّاهَا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وَهَا أَنَا ٱلْيَوْمَ ذَاهِبٌ فِي طَرِيقِ ٱلْأَرْضِ كُلِّهَا. وَتَعْلَمُونَ بِكُلِّ قُلُوبِكُمْ وَكُلِّ أَنْفُسِكُمْ أَنَّهُ لَمْ تَسْقُطْ كَلِمَةٌ وَاحِدَةٌ مِنْ جَمِيعِ ٱلْكَلَامِ ٱلصَّالِحِ ٱلَّذِي تَكَلَّمَ بِهِ ٱلرَّبُّ عَنْكُمُ. ٱلْكُلُّ صَارَ لَكُمْ. لَمْ تَسْقُطْ مِنْهُ كَلِمَةٌ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وَيَكُونُ كَمَا أَنَّهُ أَتَى عَلَيْكُمْ كُلُّ ٱلْكَلَامِ ٱلصَّالِحِ ٱلَّذِي تَكَلَّمَ بِهِ ٱلرَّبُّ إِلَهُكُمْ عَنْكُمْ، كَذَلِكَ يَجْلِبُ عَلَيْكُمُ ٱلرَّبُّ كُلَّ ٱلْكَلَامِ ٱلرَّدِيءِ حَتَّى يُبِيدَكُمْ عَنْ هَذِهِ ٱلْأَرْضِ ٱلصَّالِحَةِ ٱلَّتِي أَعْطَاكُمُ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حِينَمَا تَتَعَدَّوْنَ عَهْدَ ٱلرَّبِّ إِلَهِكُمُ ٱلَّذِي أَمَرَكُمْ بِهِ وَتَسِيرُونَ وَتَعْبُدُونَ آلِهَةً أُخْرَى وَتَسْجُدُونَ لَهَا، يَحْمَى غَضَبُ ٱلرَّبِّ عَلَيْكُمْ فَتَبِيدُونَ سَرِيعًا عَنِ ٱلْأَرْضِ ٱلصَّالِحَةِ ٱلَّتِي أَعْطَاكُمْ».</w:t>
      </w:r>
      <w:r>
        <w:rPr>
          <w:lang w:val="ar_AE" w:bidi="ar_AE"/>
        </w:rPr>
      </w:r>
      <w:r>
        <w:rPr>
          <w:lang w:val="ar_AE" w:bidi="ar_AE"/>
        </w:rPr>
      </w:r>
    </w:p>
    <w:p>
      <w:pPr>
        <w:bidi/>
      </w:pPr>
      <w:r>
        <w:rPr>
          <w:lang w:val="ar_AE" w:bidi="ar_AE"/>
        </w:rPr>
      </w:r>
    </w:p>
    <w:p>
      <w:pPr>
        <w:pStyle w:val="Heading2"/>
        <w:bidi/>
      </w:pPr>
      <w:r>
        <w:rPr>
          <w:lang w:val="ar_AE" w:bidi="ar_AE"/>
        </w:rPr>
        <w:t>Joshua 24:1</w:t>
      </w:r>
      <w:r>
        <w:rPr>
          <w:lang w:val="ar_AE" w:bidi="ar_AE"/>
        </w:rPr>
      </w:r>
    </w:p>
    <w:p>
      <w:pPr>
        <w:bidi/>
      </w:pPr>
      <w:r>
        <w:rPr>
          <w:lang w:val="ar_AE" w:bidi="ar_AE"/>
        </w:rPr>
      </w:r>
      <w:r>
        <w:rPr>
          <w:vertAlign w:val="superscript"/>
          <w:lang w:val="ar_AE" w:bidi="ar_AE"/>
        </w:rPr>
        <w:t>1</w:t>
      </w:r>
      <w:r>
        <w:rPr>
          <w:lang w:val="ar_AE" w:bidi="ar_AE"/>
        </w:rPr>
        <w:t xml:space="preserve"> وَجَمَعَ يَشُوعُ جَمِيعَ أَسْبَاطِ إِسْرَائِيلَ إِلَى شَكِيمَ. وَدَعَا شُيُوخَ إِسْرَائِيلَ وَرُؤَسَاءَهُمْ وَقُضَاتَهُمْ وَعُرَفَاءَهُمْ فَمَثَلُوا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وَقَالَ يَشُوعُ لِجَمِيعِ ٱلشَّعْبِ: «هَكَذَا قَالَ ٱلرَّبُّ إِلَهُ إِسْرَائِيلَ: آبَاؤُكُمْ سَكَنُوا فِي عَبْرِ ٱلنَّهْرِ مُنْذُ ٱلدَّهْرِ. تَارَحُ أَبُو إِبْرَاهِيمَ وَأَبُو نَاحُورَ، وَعَبَدُوا آلِهَةً 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فَأَخَذْتُ إِبْرَاهِيمَ أَبَاكُمْ مِنْ عَبْرِ ٱلنَّهْرِ وَسِرْتُ بِهِ فِي كُلِّ أَرْضِ كَنْعَانَ، وَأَكْثَرْتُ نَسْلَهُ وَأَعْطَيْتُهُ إِسْحَاقَ.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وَأَعْطَيْتُ إِسْحَاقَ يَعْقُوبَ وَعِيسُوَ، وَأَعْطَيْتُ عِيسُوَ جَبَلَ سَعِيرَ لِيَمْلِكَهُ. وَأَمَّا يَعْقُوبُ وَبَنُوهُ فَنَزَلُوا إِلَى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وَأَرْسَلْتُ مُوسَى وَهَارُونَ وَضَرَبْتُ مِصْرَ حَسَبَ مَا فَعَلْتُ فِي وَسَطِهَا، ثُمَّ أَخْرَجْتُكُمْ.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فَأَخْرَجْتُ آبَاءَكُمْ مِنْ مِصْرَ، وَدَخَلْتُمُ ٱلْبَحْرَ وَتَبِعَ ٱلْمِصْرِيُّونَ آبَاءَكُمْ بِمَرْكَبَاتٍ وَفُرْسَانٍ إِلَى بَحْرِ سُوفٍ.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فَصَرَخُوا إِلَى ٱلرَّبِّ، فَجَعَلَ ظَلَامًا بَيْنَكُمْ وَبَيْنَ ٱلْمِصْرِيِّينَ، وَجَلَبَ عَلَيْهِمِ ٱلْبَحْرَ فَغَطَّاهُمْ. وَرَأَتْ أَعْيُنُكُمْ مَا فَعَلْتُ فِي مِصْرَ، وَأَقَمْتُمْ فِي ٱلْقَفْرِ أَيَّامًا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أَتَيْتُ بِكُمْ إِلَى أَرْضِ ٱلْأَمُورِيِّينَ ٱلسَّاكِنِينَ فِي عَبْرِ ٱلْأُرْدُنِّ فَحَارَبُوكُمْ، وَدَفَعْتُهُمْ بِيَدِكُمْ فَمَلَكْتُمْ أَرْضَهُمْ وَأَهْلَكْتُهُمْ مِنْ أَمَامِكُمْ.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وَقَامَ بَالَاقُ بْنُ صِفُّورَ مَلِكُ مُوآبَ وَحَارَبَ إِسْرَائِيلَ، وَأَرْسَلَ وَدَعَا بَلْعَامَ بْنَ بَعُورَ لِكَيْ يَلْعَنَكُمْ.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وَلَمْ أَشَأْ أَنْ أَسْمَعَ لِبَلْعَامَ، فَبَارَكَكُمْ بَرَكَةً وَأَنْقَذْتُكُمْ مِنْ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عَبَرْتُمُ ٱلْأُرْدُنَّ وَأَتَيْتُمْ إِلَى أَرِيحَا. فَحَارَبَكُمْ أَصْحَابُ أَرِيحَا: ٱلْأَمُورِيُّونَ وَٱلْفِرِزِّيُّونَ وَٱلْكَنْعَانِيُّونَ وَٱلْحِثِّيُّونَ وَٱلْجِرْجَاشِيُّونَ وَٱلْحِوِّيُّونَ وَٱلْيَبُوسِيُّونَ، فَدَفَعْتُهُمْ بِيَدِكُمْ.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وَأَرْسَلْتُ قُدَّامَكُمُ ٱلزَّنَابِيرَ وَطَرَدْتُهُمْ مِنْ أَمَامِكُمْ، أَيْ مَلِكَيِ ٱلْأَمُورِيِّينَ، لَا بِسَيْفِكَ وَلَا بِقَوْسِكَ.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وَأَعْطَيْتُكُمْ أَرْضًا لَمْ تَتْعَبُوا عَلَيْهَا، وَمُدُنًا لَمْ تَبْنُوهَا وَتَسْكُنُونَ بِهَا، وَمِنْ كُرُومٍ وَزَيْتُونٍ لَمْ تَغْرِسُوهَا تَأْكُلُونَ.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فَٱلْآنَ ٱخْشَوْا ٱلرَّبَّ وَٱعْبُدُوهُ بِكَمَالٍ وَأَمَانَةٍ، وَٱنْزِعُوا ٱلْآلِهَةَ ٱلَّذِينَ عَبَدَهُمْ آبَاؤُكُمْ فِي عَبْرِ ٱلنَّهْرِ وَفِي مِصْرَ، وَٱعْبُدُوا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وَإِنْ سَاءَ فِي أَعْيُنِكُمْ أَنْ تَعْبُدُوا ٱلرَّبَّ، فَٱخْتَارُوا لِأَنْفُسِكُمُ ٱلْيَوْمَ مَنْ تَعْبُدُونَ: إِنْ كَانَ ٱلْآلِهَةَ ٱلَّذِينَ عَبَدَهُمْ آبَاؤُكُمُ ٱلَّذِينَ فِي عَبْرِ ٱلنَّهْرِ، وَإِنْ كَانَ آلِهَةَ ٱلْأَمُورِيِّينَ ٱلَّذِينَ أَنْتُمْ سَاكِنُونَ فِي أَرْضِهِمْ. وَأَمَّا أَنَا وَبَيْتِي فَنَعْبُدُ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فَأَجَابَ ٱلشَّعْبُ وَقَالُوا: «حَاشَا لَنَا أَنْ نَتْرُكَ ٱلرَّبَّ لِنَعْبُدَ آلِهَةً 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لِأَنَّ ٱلرَّبَّ إِلَهَنَا هُوَ ٱلَّذِي أَصْعَدَنَا وَآبَاءَنَا مِنْ أَرْضِ مِصْرَ مِنْ بَيْتِ ٱلْعُبُودِيَّةِ، وَٱلَّذِي عَمِلَ أَمَامَ أَعْيُنِنَا تِلْكَ ٱلْآيَاتِ ٱلْعَظِيمَةَ، وَحَفِظَنَا فِي كُلِّ ٱلطَّرِيقِ ٱلَّتِي سِرْنَا فِيهَا وَفِي جَمِيعِ ٱلشُّعُوبِ ٱلَّذِينَ عَبَرْنَا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وَطَرَدَ ٱلرَّبُّ مِنْ أَمَامِنَا جَمِيعَ ٱلشُّعُوبِ، وَٱلْأَمُورِيِّينَ ٱلسَّاكِنِينَ ٱلْأَرْضَ. فَنَحْنُ أَيْضًا نَعْبُدُ ٱلرَّبَّ لِأَنَّهُ هُوَ 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 يَشُوعُ لِلشَّعْبِ: «لَا تَقْدِرُونَ أَنْ تَعْبُدُوا ٱلرَّبَّ لِأَنَّهُ إِلَهٌ قُدُّوسٌ وَإِلَهٌ غَيُورٌ هُوَ. لَا يَغْفِرُ ذُنُوبَكُمْ وَخَطَايَاكُمْ.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وَإِذَا تَرَكْتُمُ ٱلرَّبَّ وَعَبَدْتُمْ آلِهَةً غَرِيبَةً يَرْجِعُ فَيُسِيءُ إِلَيْكُمْ وَيُفْنِيكُمْ بَعْدَ أَنْ أَحْسَنَ إِلَيْكُمْ».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 ٱلشَّعْبُ لِيَشُوعَ: «لَا. بَلِ ٱلرَّبَّ نَعْبُدُ».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فَقَالَ يَشُوعُ لِلشَّعْبِ: «أَنْتُمْ شُهُودٌ عَلَى أَنْفُسِكُمْ أَنَّكُمْ قَدِ ٱخْتَرْتُمْ لِأَنْفُسِكُمُ ٱلرَّبَّ لِتَعْبُدُوهُ». فَقَالُوا: «نَحْنُ شُهُودٌ».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«فَٱلْآنَ ٱنْزِعُوا ٱلْآلِهَةَ ٱلْغَرِيبَةَ ٱلَّتِي فِي وَسَطِكُمْ وَأَمِيلُوا قُلُوبَكُمْ إِلَى ٱلرَّبِّ إِلَهِ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فَقَالَ ٱلشَّعْبُ لِيَشُوعَ: «ٱلرَّبَّ إِلَهَنَا نَعْبُدُ وَلِصَوْتِهِ نَسْمَعُ».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وَقَطَعَ يَشُوعُ عَهْدًا لِلشَّعْبِ فِي ذَلِكَ ٱلْيَوْمِ، وَجَعَلَ لَهُمْ فَرِيضَةً وَحُكْمًا فِي شَكِيمَ.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وَكَتَبَ يَشُوعُ هَذَا ٱلْكَلَامَ فِي سِفْرِ شَرِيعَةِ ٱللهِ. وَأَخَذَ حَجَرًا كَبِيرًا وَنَصَبَهُ هُنَاكَ تَحْتَ ٱلْبَلُّوطَةِ ٱلَّتِي عِنْدَ مَقْدِسِ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ثُمَّ قَالَ يَشُوعُ لِجَمِيعِ ٱلشَّعْبِ: «إِنَّ هَذَا ٱلْحَجَرَ يَكُونُ شَاهِدًا عَلَيْنَا، لِأَنَّهُ قَدْ سَمِعَ كُلَّ كَلَامِ ٱلرَّبِّ ٱلَّذِي كَلَّمَنَا بِهِ، فَيَكُونُ شَاهِدًا عَلَيْكُمْ لِئَلَّا تَجْحَدُوا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ثُمَّ صَرَفَ يَشُوعُ ٱلشَّعْبَ كُلَّ وَاحِدٍ إِلَى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وَكَانَ بَعْدَ هَذَا ٱلْكَلَامِ أَنَّهُ مَاتَ يَشُوعُ بْنُ نُونٍ عَبْدُ ٱلرَّبِّ ٱبْنَ مِئَةٍ وَعَشْرِ سِنِينَ.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فَدَفَنُوهُ فِي تُخْمِ مُلْكِهِ، فِي تِمْنَةَ سَارَحَ ٱلَّتِي فِي جَبَلِ أَفْرَايِمَ شِمَالِيَّ جَبَلِ جَاعَشَ.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وَعَبَدَ إِسْرَائِيلُ ٱلرَّبَّ كُلَّ أَيَّامِ يَشُوعَ، وَكُلَّ أَيَّامِ ٱلشُّيُوخِ ٱلَّذِينَ طَالَتْ أَيَّامُهُمْ بَعْدَ يَشُوعَ وَٱلَّذِينَ عَرَفُوا كُلَّ عَمَلِ ٱلرَّبِّ ٱلَّذِي عَمِلَهُ لِإِسْرَائِيلَ.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وَعِظَامُ يُوسُفَ ٱلَّتِي أَصْعَدَهَا بَنُو إِسْرَائِيلَ مِنْ مِصْرَ دَفَنُوهَا فِي شَكِيمَ، فِي قِطْعَةِ ٱلْحَقْلِ ٱلَّتِي ٱشْتَرَاهَا يَعْقُوبُ مِنْ بَنِي حَمُورَ أَبِي شَكِيمَ بِمِئَةِ قَسِيطَةٍ، فَصَارَتْ لِبَنِي يُوسُفَ مُلْكًا.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وَمَاتَ أَلِعَازَارُ بْنُ هَارُونَ فَدَفَنُوهُ فِي جِبْعَةِ فِينْحَاسَ ٱبْنِهِ ٱلَّتِي أُعْطِيَتْ لَهُ فِي جَبَلِ أَفْرَايِمَ.</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