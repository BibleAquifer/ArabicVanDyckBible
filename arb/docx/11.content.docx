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1 Kings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وَشَاخَ ٱلْمَلِكُ دَاوُدُ. تَقَدَّمَ فِي ٱلْأَيَّامِ. وَكَانُوا يُدَثِّرُونَهُ بِٱلثِّيَابِ فَلَمْ يَدْفَأْ.</w:t>
      </w:r>
    </w:p>
    <w:p>
      <w:pPr>
        <w:bidi/>
      </w:pPr>
      <w:r>
        <w:rPr>
          <w:rtl/>
          <w:cs/>
          <w:lang w:val="ar_AE" w:bidi="ar_AE"/>
        </w:rPr>
      </w:r>
      <w:r>
        <w:rPr>
          <w:vertAlign w:val="superscript"/>
          <w:rtl/>
          <w:cs/>
          <w:lang w:val="ar_AE" w:bidi="ar_AE"/>
        </w:rPr>
        <w:t>2</w:t>
      </w:r>
      <w:r>
        <w:rPr>
          <w:rtl/>
          <w:cs/>
          <w:lang w:val="ar_AE" w:bidi="ar_AE"/>
        </w:rPr>
        <w:t xml:space="preserve"> فَقَالَ لَهُ عَبِيدُهُ: «لِيُفَتِّشُوا لِسَيِّدِنَا ٱلْمَلِكِ عَلَى فَتَاةٍ عَذْرَاءَ، فَلْتَقِفْ أَمَامَ ٱلْمَلِكِ وَلْتَكُنْ لَهُ حَاضِنَةً وَلْتَضْطَجِعْ فِي حِضْنِكَ فَيَدْفَأَ سَيِّدُنَا ٱلْمَلِكُ».</w:t>
      </w:r>
    </w:p>
    <w:p>
      <w:pPr>
        <w:bidi/>
      </w:pPr>
      <w:r>
        <w:rPr>
          <w:rtl/>
          <w:cs/>
          <w:lang w:val="ar_AE" w:bidi="ar_AE"/>
        </w:rPr>
      </w:r>
      <w:r>
        <w:rPr>
          <w:vertAlign w:val="superscript"/>
          <w:rtl/>
          <w:cs/>
          <w:lang w:val="ar_AE" w:bidi="ar_AE"/>
        </w:rPr>
        <w:t>3</w:t>
      </w:r>
      <w:r>
        <w:rPr>
          <w:rtl/>
          <w:cs/>
          <w:lang w:val="ar_AE" w:bidi="ar_AE"/>
        </w:rPr>
        <w:t xml:space="preserve"> فَفَتَّشُوا عَلَى فَتَاةٍ جَمِيلَةٍ فِي جَمِيعِ تُخُومِ إِسْرَائِيلَ، فَوَجَدُوا أَبِيشَجَ ٱلشُّونَمِيَّةَ، فَجَاءُوا بِهَا إِلَى ٱلْمَلِكِ.</w:t>
      </w:r>
    </w:p>
    <w:p>
      <w:pPr>
        <w:bidi/>
      </w:pPr>
      <w:r>
        <w:rPr>
          <w:rtl/>
          <w:cs/>
          <w:lang w:val="ar_AE" w:bidi="ar_AE"/>
        </w:rPr>
      </w:r>
      <w:r>
        <w:rPr>
          <w:vertAlign w:val="superscript"/>
          <w:rtl/>
          <w:cs/>
          <w:lang w:val="ar_AE" w:bidi="ar_AE"/>
        </w:rPr>
        <w:t>4</w:t>
      </w:r>
      <w:r>
        <w:rPr>
          <w:rtl/>
          <w:cs/>
          <w:lang w:val="ar_AE" w:bidi="ar_AE"/>
        </w:rPr>
        <w:t xml:space="preserve"> وَكَانَتِ ٱلْفَتَاةُ جَمِيلَةً جِدًّا، فَكَانَتْ حَاضِنَةَ ٱلْمَلِكِ. وَكَانَتْ تَخْدِمُهُ، وَلَكِنَّ ٱلْمَلِكَ لَمْ يَعْرِفْهَا.</w:t>
      </w:r>
    </w:p>
    <w:p>
      <w:pPr>
        <w:bidi/>
      </w:pPr>
      <w:r>
        <w:rPr>
          <w:rtl/>
          <w:cs/>
          <w:lang w:val="ar_AE" w:bidi="ar_AE"/>
        </w:rPr>
      </w:r>
      <w:r>
        <w:rPr>
          <w:vertAlign w:val="superscript"/>
          <w:rtl/>
          <w:cs/>
          <w:lang w:val="ar_AE" w:bidi="ar_AE"/>
        </w:rPr>
        <w:t>5</w:t>
      </w:r>
      <w:r>
        <w:rPr>
          <w:rtl/>
          <w:cs/>
          <w:lang w:val="ar_AE" w:bidi="ar_AE"/>
        </w:rPr>
        <w:t xml:space="preserve"> ثُمَّ إِنَّ أَدُونِيَّا ٱبْنَ حَجِّيثَ تَرَفَّعَ قَائِلًا: «أَنَا أَمْلِكُ». وَعَدَّ لِنَفْسِهِ عَجَلَاتٍ وَفُرْسَانًا وَخَمْسِينَ رَجُلًا يَجْرُونَ أَمَامَهُ.</w:t>
      </w:r>
    </w:p>
    <w:p>
      <w:pPr>
        <w:bidi/>
      </w:pPr>
      <w:r>
        <w:rPr>
          <w:rtl/>
          <w:cs/>
          <w:lang w:val="ar_AE" w:bidi="ar_AE"/>
        </w:rPr>
      </w:r>
      <w:r>
        <w:rPr>
          <w:vertAlign w:val="superscript"/>
          <w:rtl/>
          <w:cs/>
          <w:lang w:val="ar_AE" w:bidi="ar_AE"/>
        </w:rPr>
        <w:t>6</w:t>
      </w:r>
      <w:r>
        <w:rPr>
          <w:rtl/>
          <w:cs/>
          <w:lang w:val="ar_AE" w:bidi="ar_AE"/>
        </w:rPr>
        <w:t xml:space="preserve"> وَلَمْ يُغْضِبْهُ أَبُوهُ قَطُّ قَائِلًا: «لِمَاذَا فَعَلْتَ هَكَذَا؟» وَهُوَ أَيْضًا جَمِيلُ ٱلصُّورَةِ جِدًّا، وَقَدْ وَلَدَتْهُ أُمُّهُ بَعْدَ أَبْشَالُومَ.</w:t>
      </w:r>
    </w:p>
    <w:p>
      <w:pPr>
        <w:bidi/>
      </w:pPr>
      <w:r>
        <w:rPr>
          <w:rtl/>
          <w:cs/>
          <w:lang w:val="ar_AE" w:bidi="ar_AE"/>
        </w:rPr>
      </w:r>
      <w:r>
        <w:rPr>
          <w:vertAlign w:val="superscript"/>
          <w:rtl/>
          <w:cs/>
          <w:lang w:val="ar_AE" w:bidi="ar_AE"/>
        </w:rPr>
        <w:t>7</w:t>
      </w:r>
      <w:r>
        <w:rPr>
          <w:rtl/>
          <w:cs/>
          <w:lang w:val="ar_AE" w:bidi="ar_AE"/>
        </w:rPr>
        <w:t xml:space="preserve"> وَكَانَ كَلَامُهُ مَعَ يُوآبَ ٱبْنِ صَرُويَةَ، وَمَعَ أَبِيَاثَارَ ٱلْكَاهِنِ، فَأَعَانَا أَدُونِيَّا.</w:t>
      </w:r>
    </w:p>
    <w:p>
      <w:pPr>
        <w:bidi/>
      </w:pPr>
      <w:r>
        <w:rPr>
          <w:rtl/>
          <w:cs/>
          <w:lang w:val="ar_AE" w:bidi="ar_AE"/>
        </w:rPr>
      </w:r>
      <w:r>
        <w:rPr>
          <w:vertAlign w:val="superscript"/>
          <w:rtl/>
          <w:cs/>
          <w:lang w:val="ar_AE" w:bidi="ar_AE"/>
        </w:rPr>
        <w:t>8</w:t>
      </w:r>
      <w:r>
        <w:rPr>
          <w:rtl/>
          <w:cs/>
          <w:lang w:val="ar_AE" w:bidi="ar_AE"/>
        </w:rPr>
        <w:t xml:space="preserve"> وَأَمَّا صَادُوقُ ٱلْكَاهِنُ وَبَنَايَاهُو بْنُ يَهُويَادَاعَ وَنَاثَانُ ٱلنَّبِيُّ وَشِمْعِي وَرِيعِي وَٱلْجَبَابِرَةُ ٱلَّذِينَ لِدَاوُدَ فَلَمْ يَكُونُوا مَعَ أَدُونِيَّا.</w:t>
      </w:r>
    </w:p>
    <w:p>
      <w:pPr>
        <w:bidi/>
      </w:pPr>
      <w:r>
        <w:rPr>
          <w:rtl/>
          <w:cs/>
          <w:lang w:val="ar_AE" w:bidi="ar_AE"/>
        </w:rPr>
      </w:r>
      <w:r>
        <w:rPr>
          <w:vertAlign w:val="superscript"/>
          <w:rtl/>
          <w:cs/>
          <w:lang w:val="ar_AE" w:bidi="ar_AE"/>
        </w:rPr>
        <w:t>9</w:t>
      </w:r>
      <w:r>
        <w:rPr>
          <w:rtl/>
          <w:cs/>
          <w:lang w:val="ar_AE" w:bidi="ar_AE"/>
        </w:rPr>
        <w:t xml:space="preserve"> فَذَبَحَ أَدُونِيَّا غَنَمًا وَبَقَرًا وَمَعْلُوفَاتٍ عِنْدَ حَجَرِ ٱلزَّاحِفَةِ ٱلَّذِي بِجَانِبِ عَيْنِ رُوجَلَ، وَدَعَا جَمِيعَ إِخْوَتِهِ بَنِي ٱلْمَلِكِ وَجَمِيعَ رِجَالِ يَهُوذَا عَبِيدِ ٱلْمَلِكِ،</w:t>
      </w:r>
    </w:p>
    <w:p>
      <w:pPr>
        <w:bidi/>
      </w:pPr>
      <w:r>
        <w:rPr>
          <w:rtl/>
          <w:cs/>
          <w:lang w:val="ar_AE" w:bidi="ar_AE"/>
        </w:rPr>
      </w:r>
      <w:r>
        <w:rPr>
          <w:vertAlign w:val="superscript"/>
          <w:rtl/>
          <w:cs/>
          <w:lang w:val="ar_AE" w:bidi="ar_AE"/>
        </w:rPr>
        <w:t>10</w:t>
      </w:r>
      <w:r>
        <w:rPr>
          <w:rtl/>
          <w:cs/>
          <w:lang w:val="ar_AE" w:bidi="ar_AE"/>
        </w:rPr>
        <w:t xml:space="preserve"> وَأَمَّا نَاثَانُ ٱلنَّبِيُّ وَبَنَايَاهُو وَٱلْجَبَابِرَةُ وَسُلَيْمَانُ أَخُوهُ فَلَمْ يَدْعُهُمْ.</w:t>
      </w:r>
    </w:p>
    <w:p>
      <w:pPr>
        <w:bidi/>
      </w:pPr>
      <w:r>
        <w:rPr>
          <w:rtl/>
          <w:cs/>
          <w:lang w:val="ar_AE" w:bidi="ar_AE"/>
        </w:rPr>
      </w:r>
      <w:r>
        <w:rPr>
          <w:vertAlign w:val="superscript"/>
          <w:rtl/>
          <w:cs/>
          <w:lang w:val="ar_AE" w:bidi="ar_AE"/>
        </w:rPr>
        <w:t>11</w:t>
      </w:r>
      <w:r>
        <w:rPr>
          <w:rtl/>
          <w:cs/>
          <w:lang w:val="ar_AE" w:bidi="ar_AE"/>
        </w:rPr>
        <w:t xml:space="preserve"> فَكَلَّمَ نَاثَانُ بَثْشَبَعَ أُمِّ سُلَيْمَانَ قَائِلًا: «أَمَا سَمِعْتِ أَنَّ أَدُونِيَّا ٱبْنَ حَجِّيثَ قَدْ مَلَكَ، وَسَيِّدُنَا دَاوُدُ لَا يَعْلَمُ؟</w:t>
      </w:r>
    </w:p>
    <w:p>
      <w:pPr>
        <w:bidi/>
      </w:pPr>
      <w:r>
        <w:rPr>
          <w:rtl/>
          <w:cs/>
          <w:lang w:val="ar_AE" w:bidi="ar_AE"/>
        </w:rPr>
      </w:r>
      <w:r>
        <w:rPr>
          <w:vertAlign w:val="superscript"/>
          <w:rtl/>
          <w:cs/>
          <w:lang w:val="ar_AE" w:bidi="ar_AE"/>
        </w:rPr>
        <w:t>12</w:t>
      </w:r>
      <w:r>
        <w:rPr>
          <w:rtl/>
          <w:cs/>
          <w:lang w:val="ar_AE" w:bidi="ar_AE"/>
        </w:rPr>
        <w:t xml:space="preserve"> فَٱلْآنَ تَعَالَيْ أُشِيرُ عَلَيْكِ مَشُورَةً فَتُنَجِّي نَفْسَكِ وَنَفْسَ ٱبْنِكِ سُلَيْمَانَ.</w:t>
      </w:r>
    </w:p>
    <w:p>
      <w:pPr>
        <w:bidi/>
      </w:pPr>
      <w:r>
        <w:rPr>
          <w:rtl/>
          <w:cs/>
          <w:lang w:val="ar_AE" w:bidi="ar_AE"/>
        </w:rPr>
      </w:r>
      <w:r>
        <w:rPr>
          <w:vertAlign w:val="superscript"/>
          <w:rtl/>
          <w:cs/>
          <w:lang w:val="ar_AE" w:bidi="ar_AE"/>
        </w:rPr>
        <w:t>13</w:t>
      </w:r>
      <w:r>
        <w:rPr>
          <w:rtl/>
          <w:cs/>
          <w:lang w:val="ar_AE" w:bidi="ar_AE"/>
        </w:rPr>
        <w:t xml:space="preserve"> اِذْهَبِي وَٱدْخُلِي إِلَى ٱلْمَلِكِ دَاوُدَ وَقُولِي لَهُ: أَمَا حَلَفْتَ أَنْتَ يَا سَيِّدِي ٱلْمَلِكُ لِأَمَتِكَ قَائِلًا: إِنَّ سُلَيْمَانَ ٱبْنَكِ يَمْلِكُ بَعْدِي، وَهُوَ يَجْلِسُ عَلَى كُرْسِيِّي؟ فَلِمَاذَا مَلَكَ أَدُونِيَّا؟</w:t>
      </w:r>
    </w:p>
    <w:p>
      <w:pPr>
        <w:bidi/>
      </w:pPr>
      <w:r>
        <w:rPr>
          <w:rtl/>
          <w:cs/>
          <w:lang w:val="ar_AE" w:bidi="ar_AE"/>
        </w:rPr>
      </w:r>
      <w:r>
        <w:rPr>
          <w:vertAlign w:val="superscript"/>
          <w:rtl/>
          <w:cs/>
          <w:lang w:val="ar_AE" w:bidi="ar_AE"/>
        </w:rPr>
        <w:t>14</w:t>
      </w:r>
      <w:r>
        <w:rPr>
          <w:rtl/>
          <w:cs/>
          <w:lang w:val="ar_AE" w:bidi="ar_AE"/>
        </w:rPr>
        <w:t xml:space="preserve"> وَفِيمَا أَنْتِ مُتَكَلِّمَةٌ هُنَاكَ مَعَ ٱلْمَلِكِ، أَدْخُلُ أَنَا وَرَاءَكِ وَأُكَمِّلُ كَلَامَكِ».</w:t>
      </w:r>
    </w:p>
    <w:p>
      <w:pPr>
        <w:bidi/>
      </w:pPr>
      <w:r>
        <w:rPr>
          <w:rtl/>
          <w:cs/>
          <w:lang w:val="ar_AE" w:bidi="ar_AE"/>
        </w:rPr>
      </w:r>
      <w:r>
        <w:rPr>
          <w:vertAlign w:val="superscript"/>
          <w:rtl/>
          <w:cs/>
          <w:lang w:val="ar_AE" w:bidi="ar_AE"/>
        </w:rPr>
        <w:t>15</w:t>
      </w:r>
      <w:r>
        <w:rPr>
          <w:rtl/>
          <w:cs/>
          <w:lang w:val="ar_AE" w:bidi="ar_AE"/>
        </w:rPr>
        <w:t xml:space="preserve"> فَدَخَلَتْ بَثْشَبَعُ إِلَى ٱلْمَلِكِ إِلَى ٱلْمِخْدَعِ. وَكَانَ ٱلْمَلِكُ قَدْ شَاخَ جِدًّا وَكَانَتْ أَبِيشَجُ ٱلشُّونَمِيَّةُ تَخْدِمُ ٱلْمَلِكَ.</w:t>
      </w:r>
    </w:p>
    <w:p>
      <w:pPr>
        <w:bidi/>
      </w:pPr>
      <w:r>
        <w:rPr>
          <w:rtl/>
          <w:cs/>
          <w:lang w:val="ar_AE" w:bidi="ar_AE"/>
        </w:rPr>
      </w:r>
      <w:r>
        <w:rPr>
          <w:vertAlign w:val="superscript"/>
          <w:rtl/>
          <w:cs/>
          <w:lang w:val="ar_AE" w:bidi="ar_AE"/>
        </w:rPr>
        <w:t>16</w:t>
      </w:r>
      <w:r>
        <w:rPr>
          <w:rtl/>
          <w:cs/>
          <w:lang w:val="ar_AE" w:bidi="ar_AE"/>
        </w:rPr>
        <w:t xml:space="preserve"> فَخَرَّتْ بَثْشَبَعُ وَسَجَدَتْ لِلْمَلِكِ، فَقَالَ ٱلْمَلِكُ: «مَا لَكِ؟»</w:t>
      </w:r>
    </w:p>
    <w:p>
      <w:pPr>
        <w:bidi/>
      </w:pPr>
      <w:r>
        <w:rPr>
          <w:rtl/>
          <w:cs/>
          <w:lang w:val="ar_AE" w:bidi="ar_AE"/>
        </w:rPr>
      </w:r>
      <w:r>
        <w:rPr>
          <w:vertAlign w:val="superscript"/>
          <w:rtl/>
          <w:cs/>
          <w:lang w:val="ar_AE" w:bidi="ar_AE"/>
        </w:rPr>
        <w:t>17</w:t>
      </w:r>
      <w:r>
        <w:rPr>
          <w:rtl/>
          <w:cs/>
          <w:lang w:val="ar_AE" w:bidi="ar_AE"/>
        </w:rPr>
        <w:t xml:space="preserve"> فَقَالَتْ لَهُ «أَنْتَ يَا سَيِّدِي حَلَفْتَ بِٱلرَّبِّ إِلَهِكَ لِأَمَتِكَ قَائِلًا: إِنَّ سُلَيْمَانَ ٱبْنَكِ يَمْلِكُ بَعْدِي وَهُوَ يَجْلِسُ عَلَى كُرْسِيِّي.</w:t>
      </w:r>
    </w:p>
    <w:p>
      <w:pPr>
        <w:bidi/>
      </w:pPr>
      <w:r>
        <w:rPr>
          <w:rtl/>
          <w:cs/>
          <w:lang w:val="ar_AE" w:bidi="ar_AE"/>
        </w:rPr>
      </w:r>
      <w:r>
        <w:rPr>
          <w:vertAlign w:val="superscript"/>
          <w:rtl/>
          <w:cs/>
          <w:lang w:val="ar_AE" w:bidi="ar_AE"/>
        </w:rPr>
        <w:t>18</w:t>
      </w:r>
      <w:r>
        <w:rPr>
          <w:rtl/>
          <w:cs/>
          <w:lang w:val="ar_AE" w:bidi="ar_AE"/>
        </w:rPr>
        <w:t xml:space="preserve"> وَٱلْآنَ هُوَذَا أَدُونِيَّا قَدْ مَلَكَ. وَٱلْآنَ أَنْتَ يَاسَيِّدِي ٱلْمَلِكُ لَا تَعْلَمُ ذَلِكَ.</w:t>
      </w:r>
    </w:p>
    <w:p>
      <w:pPr>
        <w:bidi/>
      </w:pPr>
      <w:r>
        <w:rPr>
          <w:rtl/>
          <w:cs/>
          <w:lang w:val="ar_AE" w:bidi="ar_AE"/>
        </w:rPr>
      </w:r>
      <w:r>
        <w:rPr>
          <w:vertAlign w:val="superscript"/>
          <w:rtl/>
          <w:cs/>
          <w:lang w:val="ar_AE" w:bidi="ar_AE"/>
        </w:rPr>
        <w:t>19</w:t>
      </w:r>
      <w:r>
        <w:rPr>
          <w:rtl/>
          <w:cs/>
          <w:lang w:val="ar_AE" w:bidi="ar_AE"/>
        </w:rPr>
        <w:t xml:space="preserve"> وَقَدْ ذَبَحَ ثِيرَانًا وَمَعْلُوفَاتٍ وَغَنَمًا بِكَثْرَةٍ، وَدَعَا جَمِيعَ بَنِي ٱلْمَلِكِ، وَأَبِيَاثَارَ ٱلْكَاهِنَ وَيُوآبَ رَئِيسَ ٱلْجَيْشِ، وَلَمْ يَدْعُ سُلَيْمَانَ عَبْدَكَ.</w:t>
      </w:r>
    </w:p>
    <w:p>
      <w:pPr>
        <w:bidi/>
      </w:pPr>
      <w:r>
        <w:rPr>
          <w:rtl/>
          <w:cs/>
          <w:lang w:val="ar_AE" w:bidi="ar_AE"/>
        </w:rPr>
      </w:r>
      <w:r>
        <w:rPr>
          <w:vertAlign w:val="superscript"/>
          <w:rtl/>
          <w:cs/>
          <w:lang w:val="ar_AE" w:bidi="ar_AE"/>
        </w:rPr>
        <w:t>20</w:t>
      </w:r>
      <w:r>
        <w:rPr>
          <w:rtl/>
          <w:cs/>
          <w:lang w:val="ar_AE" w:bidi="ar_AE"/>
        </w:rPr>
        <w:t xml:space="preserve"> وَأَنْتَ يَا سَيِّدِي ٱلْمَلِكُ أَعْيُنُ جَمِيعِ إِسْرَائِيلَ نَحْوَكَ لِكَيْ تُخْبِرَهُمْ مَنْ يَجْلِسُ عَلَى كُرْسِيِّ سَيِّدِي ٱلْمَلِكِ بَعْدَهُ.</w:t>
      </w:r>
    </w:p>
    <w:p>
      <w:pPr>
        <w:bidi/>
      </w:pPr>
      <w:r>
        <w:rPr>
          <w:rtl/>
          <w:cs/>
          <w:lang w:val="ar_AE" w:bidi="ar_AE"/>
        </w:rPr>
      </w:r>
      <w:r>
        <w:rPr>
          <w:vertAlign w:val="superscript"/>
          <w:rtl/>
          <w:cs/>
          <w:lang w:val="ar_AE" w:bidi="ar_AE"/>
        </w:rPr>
        <w:t>21</w:t>
      </w:r>
      <w:r>
        <w:rPr>
          <w:rtl/>
          <w:cs/>
          <w:lang w:val="ar_AE" w:bidi="ar_AE"/>
        </w:rPr>
        <w:t xml:space="preserve"> فَيَكُونُ إِذَا ٱضْطَجَعَ سَيِّدِي ٱلْمَلِكُ مَعَ آبَائِهِ أَنِّي أَنَا وَٱبْنِي سُلَيْمَانَ نُحْسَبُ مُذْنِبَيْنِ».</w:t>
      </w:r>
    </w:p>
    <w:p>
      <w:pPr>
        <w:bidi/>
      </w:pPr>
      <w:r>
        <w:rPr>
          <w:rtl/>
          <w:cs/>
          <w:lang w:val="ar_AE" w:bidi="ar_AE"/>
        </w:rPr>
      </w:r>
      <w:r>
        <w:rPr>
          <w:vertAlign w:val="superscript"/>
          <w:rtl/>
          <w:cs/>
          <w:lang w:val="ar_AE" w:bidi="ar_AE"/>
        </w:rPr>
        <w:t>22</w:t>
      </w:r>
      <w:r>
        <w:rPr>
          <w:rtl/>
          <w:cs/>
          <w:lang w:val="ar_AE" w:bidi="ar_AE"/>
        </w:rPr>
        <w:t xml:space="preserve"> وَبَيْنَمَا هِيَ مُتَكَلِّمَةٌ مَعَ ٱلْمَلِكِ، إِذَا نَاثَانُ ٱلنَّبِيُّ دَاخِلٌ.</w:t>
      </w:r>
    </w:p>
    <w:p>
      <w:pPr>
        <w:bidi/>
      </w:pPr>
      <w:r>
        <w:rPr>
          <w:rtl/>
          <w:cs/>
          <w:lang w:val="ar_AE" w:bidi="ar_AE"/>
        </w:rPr>
      </w:r>
      <w:r>
        <w:rPr>
          <w:vertAlign w:val="superscript"/>
          <w:rtl/>
          <w:cs/>
          <w:lang w:val="ar_AE" w:bidi="ar_AE"/>
        </w:rPr>
        <w:t>23</w:t>
      </w:r>
      <w:r>
        <w:rPr>
          <w:rtl/>
          <w:cs/>
          <w:lang w:val="ar_AE" w:bidi="ar_AE"/>
        </w:rPr>
        <w:t xml:space="preserve"> فَأَخْبَرُوا ٱلْمَلِكَ قَائِلِينَ: «هُوَذَا نَاثَانُ ٱلنَّبِيُّ». فَدَخَلَ إِلَى أَمَامِ ٱلْمَلِكِ وَسَجَدَ لِلْمَلِكِ عَلَى وَجْهِهِ إِلَى ٱلْأَرْضِ.</w:t>
      </w:r>
    </w:p>
    <w:p>
      <w:pPr>
        <w:bidi/>
      </w:pPr>
      <w:r>
        <w:rPr>
          <w:rtl/>
          <w:cs/>
          <w:lang w:val="ar_AE" w:bidi="ar_AE"/>
        </w:rPr>
      </w:r>
      <w:r>
        <w:rPr>
          <w:vertAlign w:val="superscript"/>
          <w:rtl/>
          <w:cs/>
          <w:lang w:val="ar_AE" w:bidi="ar_AE"/>
        </w:rPr>
        <w:t>24</w:t>
      </w:r>
      <w:r>
        <w:rPr>
          <w:rtl/>
          <w:cs/>
          <w:lang w:val="ar_AE" w:bidi="ar_AE"/>
        </w:rPr>
        <w:t xml:space="preserve"> وَقَالَ نَاثَانُ: «يَا سَيِّدِي ٱلْمَلِكَ، أَأَنْتَ قُلْتَ إِنَّ أَدُونِيَّا يَمْلِكُ بَعْدِي وَهُوَ يَجْلِسُ عَلَى كُرْسِيِّي؟</w:t>
      </w:r>
    </w:p>
    <w:p>
      <w:pPr>
        <w:bidi/>
      </w:pPr>
      <w:r>
        <w:rPr>
          <w:rtl/>
          <w:cs/>
          <w:lang w:val="ar_AE" w:bidi="ar_AE"/>
        </w:rPr>
      </w:r>
      <w:r>
        <w:rPr>
          <w:vertAlign w:val="superscript"/>
          <w:rtl/>
          <w:cs/>
          <w:lang w:val="ar_AE" w:bidi="ar_AE"/>
        </w:rPr>
        <w:t>25</w:t>
      </w:r>
      <w:r>
        <w:rPr>
          <w:rtl/>
          <w:cs/>
          <w:lang w:val="ar_AE" w:bidi="ar_AE"/>
        </w:rPr>
        <w:t xml:space="preserve"> لِأَنَّهُ نَزَلَ ٱلْيَوْمَ وَذَبَحَ ثِيرَانًا وَمَعْلُوفَاتٍ وَغَنَمًا بِكَثْرَةٍ، وَدَعَا جَمِيعَ بَنِي ٱلْمَلِكِ وَرُؤَسَاءَ ٱلْجَيْشِ وَأَبِيَاثَارَ ٱلْكَاهِنَ، وَهَا هُمْ يَأْكُلُونَ وَيَشْرَبُونَ أَمَامَهُ وَيَقُولُونَ: لِيَحْيَ ٱلْمَلِكُ أَدُونِيَّا.</w:t>
      </w:r>
    </w:p>
    <w:p>
      <w:pPr>
        <w:bidi/>
      </w:pPr>
      <w:r>
        <w:rPr>
          <w:rtl/>
          <w:cs/>
          <w:lang w:val="ar_AE" w:bidi="ar_AE"/>
        </w:rPr>
      </w:r>
      <w:r>
        <w:rPr>
          <w:vertAlign w:val="superscript"/>
          <w:rtl/>
          <w:cs/>
          <w:lang w:val="ar_AE" w:bidi="ar_AE"/>
        </w:rPr>
        <w:t>26</w:t>
      </w:r>
      <w:r>
        <w:rPr>
          <w:rtl/>
          <w:cs/>
          <w:lang w:val="ar_AE" w:bidi="ar_AE"/>
        </w:rPr>
        <w:t xml:space="preserve"> وَأَمَّا أَنَا عَبْدُكَ وَصَادُوقُ ٱلْكَاهِنُ وَبَنَايَاهُو بْنُ يَهُويَادَاعَ وَسُلَيْمَانُ عَبْدُكَ فَلَمْ يَدْعُنَا.</w:t>
      </w:r>
    </w:p>
    <w:p>
      <w:pPr>
        <w:bidi/>
      </w:pPr>
      <w:r>
        <w:rPr>
          <w:rtl/>
          <w:cs/>
          <w:lang w:val="ar_AE" w:bidi="ar_AE"/>
        </w:rPr>
      </w:r>
      <w:r>
        <w:rPr>
          <w:vertAlign w:val="superscript"/>
          <w:rtl/>
          <w:cs/>
          <w:lang w:val="ar_AE" w:bidi="ar_AE"/>
        </w:rPr>
        <w:t>27</w:t>
      </w:r>
      <w:r>
        <w:rPr>
          <w:rtl/>
          <w:cs/>
          <w:lang w:val="ar_AE" w:bidi="ar_AE"/>
        </w:rPr>
        <w:t xml:space="preserve"> هَلْ مِنْ قِبَلِ سَيِّدِي ٱلْمَلِكِ كَانَ هَذَا ٱلْأَمْرُ، وَلَمْ تُعْلِمْ عَبْدَكَ مَنْ يَجْلِسُ عَلَى كُرْسِيِّ سَيِّدِي ٱلْمَلِكِ بَعْدَهُ؟».</w:t>
      </w:r>
    </w:p>
    <w:p>
      <w:pPr>
        <w:bidi/>
      </w:pPr>
      <w:r>
        <w:rPr>
          <w:rtl/>
          <w:cs/>
          <w:lang w:val="ar_AE" w:bidi="ar_AE"/>
        </w:rPr>
      </w:r>
      <w:r>
        <w:rPr>
          <w:vertAlign w:val="superscript"/>
          <w:rtl/>
          <w:cs/>
          <w:lang w:val="ar_AE" w:bidi="ar_AE"/>
        </w:rPr>
        <w:t>28</w:t>
      </w:r>
      <w:r>
        <w:rPr>
          <w:rtl/>
          <w:cs/>
          <w:lang w:val="ar_AE" w:bidi="ar_AE"/>
        </w:rPr>
        <w:t xml:space="preserve"> فَأَجَابَ ٱلْمَلِكُ دَاوُدُ وَقَالَ: «اُدْعُ لِي بَثْشَبَعَ». فَدَخَلَتْ إِلَى أَمَامِ ٱلْمَلِكِ وَوَقَفَتْ بَيْنَ يَدَيِ ٱلْمَلِكِ.</w:t>
      </w:r>
    </w:p>
    <w:p>
      <w:pPr>
        <w:bidi/>
      </w:pPr>
      <w:r>
        <w:rPr>
          <w:rtl/>
          <w:cs/>
          <w:lang w:val="ar_AE" w:bidi="ar_AE"/>
        </w:rPr>
      </w:r>
      <w:r>
        <w:rPr>
          <w:vertAlign w:val="superscript"/>
          <w:rtl/>
          <w:cs/>
          <w:lang w:val="ar_AE" w:bidi="ar_AE"/>
        </w:rPr>
        <w:t>29</w:t>
      </w:r>
      <w:r>
        <w:rPr>
          <w:rtl/>
          <w:cs/>
          <w:lang w:val="ar_AE" w:bidi="ar_AE"/>
        </w:rPr>
        <w:t xml:space="preserve"> فَحَلَفَ ٱلْمَلِكُ وَقَالَ: «حَيٌّ هُوَ ٱلرَّبُّ ٱلَّذِي فَدَى نَفْسِي مِنْ كُلِّ ضِيقَةٍ،</w:t>
      </w:r>
    </w:p>
    <w:p>
      <w:pPr>
        <w:bidi/>
      </w:pPr>
      <w:r>
        <w:rPr>
          <w:rtl/>
          <w:cs/>
          <w:lang w:val="ar_AE" w:bidi="ar_AE"/>
        </w:rPr>
      </w:r>
      <w:r>
        <w:rPr>
          <w:vertAlign w:val="superscript"/>
          <w:rtl/>
          <w:cs/>
          <w:lang w:val="ar_AE" w:bidi="ar_AE"/>
        </w:rPr>
        <w:t>30</w:t>
      </w:r>
      <w:r>
        <w:rPr>
          <w:rtl/>
          <w:cs/>
          <w:lang w:val="ar_AE" w:bidi="ar_AE"/>
        </w:rPr>
        <w:t xml:space="preserve"> إِنَّهُ كَمَا حَلَفْتُ لَكِ بِٱلرَّبِّ إِلَهِ إِسْرَائِيلَ قَائِلًا: إِنَّ سُلَيْمَانَ ٱبْنَكِ يَمْلِكُ بَعْدِي، وَهُوَ يَجْلِسُ عَلَى كُرْسِيِّي عِوَضًا عَنِّي، كَذَلِكَ أَفْعَلُ هَذَا ٱلْيَوْمَ».</w:t>
      </w:r>
    </w:p>
    <w:p>
      <w:pPr>
        <w:bidi/>
      </w:pPr>
      <w:r>
        <w:rPr>
          <w:rtl/>
          <w:cs/>
          <w:lang w:val="ar_AE" w:bidi="ar_AE"/>
        </w:rPr>
      </w:r>
      <w:r>
        <w:rPr>
          <w:vertAlign w:val="superscript"/>
          <w:rtl/>
          <w:cs/>
          <w:lang w:val="ar_AE" w:bidi="ar_AE"/>
        </w:rPr>
        <w:t>31</w:t>
      </w:r>
      <w:r>
        <w:rPr>
          <w:rtl/>
          <w:cs/>
          <w:lang w:val="ar_AE" w:bidi="ar_AE"/>
        </w:rPr>
        <w:t xml:space="preserve"> فَخَرَّتْ بَثْشَبَعُ عَلَى وَجْهِهَا إِلَى ٱلْأَرْضِ وَسَجَدَتْ لِلْمَلِكِ وَقَالَتْ: «لِيَحْيَ سَيِّدِي ٱلْمَلِكُ دَاوُدُ إِلَى ٱلْأَبَدِ».</w:t>
      </w:r>
    </w:p>
    <w:p>
      <w:pPr>
        <w:bidi/>
      </w:pPr>
      <w:r>
        <w:rPr>
          <w:rtl/>
          <w:cs/>
          <w:lang w:val="ar_AE" w:bidi="ar_AE"/>
        </w:rPr>
      </w:r>
      <w:r>
        <w:rPr>
          <w:vertAlign w:val="superscript"/>
          <w:rtl/>
          <w:cs/>
          <w:lang w:val="ar_AE" w:bidi="ar_AE"/>
        </w:rPr>
        <w:t>32</w:t>
      </w:r>
      <w:r>
        <w:rPr>
          <w:rtl/>
          <w:cs/>
          <w:lang w:val="ar_AE" w:bidi="ar_AE"/>
        </w:rPr>
        <w:t xml:space="preserve"> وَقَالَ ٱلْمَلِكُ دَاوُدُ: «اُدْعُ لِي صَادُوقَ ٱلْكَاهِنَ وَنَاثَانَ ٱلنَّبِيَّ وَبَنَايَاهُوَ بْنَ يَهُويَادَاعَ». فَدَخَلُوا إِلَى أَمَامِ ٱلْمَلِكِ.</w:t>
      </w:r>
    </w:p>
    <w:p>
      <w:pPr>
        <w:bidi/>
      </w:pPr>
      <w:r>
        <w:rPr>
          <w:rtl/>
          <w:cs/>
          <w:lang w:val="ar_AE" w:bidi="ar_AE"/>
        </w:rPr>
      </w:r>
      <w:r>
        <w:rPr>
          <w:vertAlign w:val="superscript"/>
          <w:rtl/>
          <w:cs/>
          <w:lang w:val="ar_AE" w:bidi="ar_AE"/>
        </w:rPr>
        <w:t>33</w:t>
      </w:r>
      <w:r>
        <w:rPr>
          <w:rtl/>
          <w:cs/>
          <w:lang w:val="ar_AE" w:bidi="ar_AE"/>
        </w:rPr>
        <w:t xml:space="preserve"> فَقَالَ ٱلْمَلِكُ لَهُمْ: «خُذُوا مَعَكُمْ عَبِيدَ سَيِّدِكُمْ، وَأَرْكِبُوا سُلَيْمَانَ ٱبْنِي عَلَى ٱلْبَغْلَةِ ٱلَّتِي لِي، وَٱنْزِلُوا بِهِ إِلَى جِيحُونَ،</w:t>
      </w:r>
    </w:p>
    <w:p>
      <w:pPr>
        <w:bidi/>
      </w:pPr>
      <w:r>
        <w:rPr>
          <w:rtl/>
          <w:cs/>
          <w:lang w:val="ar_AE" w:bidi="ar_AE"/>
        </w:rPr>
      </w:r>
      <w:r>
        <w:rPr>
          <w:vertAlign w:val="superscript"/>
          <w:rtl/>
          <w:cs/>
          <w:lang w:val="ar_AE" w:bidi="ar_AE"/>
        </w:rPr>
        <w:t>34</w:t>
      </w:r>
      <w:r>
        <w:rPr>
          <w:rtl/>
          <w:cs/>
          <w:lang w:val="ar_AE" w:bidi="ar_AE"/>
        </w:rPr>
        <w:t xml:space="preserve"> وَلْيَمْسَحْهُ هُنَاكَ صَادُوقُ ٱلْكَاهِنُ وَنَاثَانُ ٱلنَّبِيُّ مَلِكًا عَلَى إِسْرَائِيلَ، وَٱضْرِبُوا بِٱلْبُوقِ وَقُولُوا: لِيَحْيَ ٱلْمَلِكُ سُلَيْمَانُ.</w:t>
      </w:r>
    </w:p>
    <w:p>
      <w:pPr>
        <w:bidi/>
      </w:pPr>
      <w:r>
        <w:rPr>
          <w:rtl/>
          <w:cs/>
          <w:lang w:val="ar_AE" w:bidi="ar_AE"/>
        </w:rPr>
      </w:r>
      <w:r>
        <w:rPr>
          <w:vertAlign w:val="superscript"/>
          <w:rtl/>
          <w:cs/>
          <w:lang w:val="ar_AE" w:bidi="ar_AE"/>
        </w:rPr>
        <w:t>35</w:t>
      </w:r>
      <w:r>
        <w:rPr>
          <w:rtl/>
          <w:cs/>
          <w:lang w:val="ar_AE" w:bidi="ar_AE"/>
        </w:rPr>
        <w:t xml:space="preserve"> وَتَصْعَدُونَ وَرَاءَهُ، فَيَأْتِي وَيَجْلِسُ عَلَى كُرْسِيِّي وَهُوَ يَمْلِكُ عِوَضًا عَنِّي، وَإِيَّاهُ قَدْ أَوْصَيْتُ أَنْ يَكُونَ رَئِيسًا عَلَى إِسْرَائِيلَ وَيَهُوذَا».</w:t>
      </w:r>
    </w:p>
    <w:p>
      <w:pPr>
        <w:bidi/>
      </w:pPr>
      <w:r>
        <w:rPr>
          <w:rtl/>
          <w:cs/>
          <w:lang w:val="ar_AE" w:bidi="ar_AE"/>
        </w:rPr>
      </w:r>
      <w:r>
        <w:rPr>
          <w:vertAlign w:val="superscript"/>
          <w:rtl/>
          <w:cs/>
          <w:lang w:val="ar_AE" w:bidi="ar_AE"/>
        </w:rPr>
        <w:t>36</w:t>
      </w:r>
      <w:r>
        <w:rPr>
          <w:rtl/>
          <w:cs/>
          <w:lang w:val="ar_AE" w:bidi="ar_AE"/>
        </w:rPr>
        <w:t xml:space="preserve"> فَأَجَابَ بَنَايَاهُو بْنُ يَهُويَادَاعَ ٱلْمَلِكَ وَقَالَ: «آمِينَ. هَكَذَا يَقُولُ ٱلرَّبُّ إِلَهُ سَيِّدِي ٱلْمَلِكِ.</w:t>
      </w:r>
    </w:p>
    <w:p>
      <w:pPr>
        <w:bidi/>
      </w:pPr>
      <w:r>
        <w:rPr>
          <w:rtl/>
          <w:cs/>
          <w:lang w:val="ar_AE" w:bidi="ar_AE"/>
        </w:rPr>
      </w:r>
      <w:r>
        <w:rPr>
          <w:vertAlign w:val="superscript"/>
          <w:rtl/>
          <w:cs/>
          <w:lang w:val="ar_AE" w:bidi="ar_AE"/>
        </w:rPr>
        <w:t>37</w:t>
      </w:r>
      <w:r>
        <w:rPr>
          <w:rtl/>
          <w:cs/>
          <w:lang w:val="ar_AE" w:bidi="ar_AE"/>
        </w:rPr>
        <w:t xml:space="preserve"> كَمَا كَانَ ٱلرَّبُّ مَعَ سَيِّدِي ٱلْمَلِكِ كَذَلِكَ لِيَكُنْ مَعَ سُلَيْمَانَ، وَيَجْعَلْ كُرْسِيَّهُ أَعْظَمَ مِنْ كُرْسِيِّ سَيِّدِي ٱلْمَلِكِ دَاوُدَ».</w:t>
      </w:r>
    </w:p>
    <w:p>
      <w:pPr>
        <w:bidi/>
      </w:pPr>
      <w:r>
        <w:rPr>
          <w:rtl/>
          <w:cs/>
          <w:lang w:val="ar_AE" w:bidi="ar_AE"/>
        </w:rPr>
      </w:r>
      <w:r>
        <w:rPr>
          <w:vertAlign w:val="superscript"/>
          <w:rtl/>
          <w:cs/>
          <w:lang w:val="ar_AE" w:bidi="ar_AE"/>
        </w:rPr>
        <w:t>38</w:t>
      </w:r>
      <w:r>
        <w:rPr>
          <w:rtl/>
          <w:cs/>
          <w:lang w:val="ar_AE" w:bidi="ar_AE"/>
        </w:rPr>
        <w:t xml:space="preserve"> فَنَزَلَ صَادُوقُ ٱلْكَاهِنُ وَنَاثَانُ ٱلنَّبِيُّ وَبَنَايَاهُو بْنُ يَهُويَادَاعَ وَٱلْجَلَّادُونَ وَٱلسُّعَاةُ، وَأَرْكَبُوا سُلَيْمَانَ عَلَى بَغْلَةِ ٱلْمَلِكِ دَاوُدَ، وَذَهَبُوا بِهِ إِلَى جِيحُونَ.</w:t>
      </w:r>
    </w:p>
    <w:p>
      <w:pPr>
        <w:bidi/>
      </w:pPr>
      <w:r>
        <w:rPr>
          <w:rtl/>
          <w:cs/>
          <w:lang w:val="ar_AE" w:bidi="ar_AE"/>
        </w:rPr>
      </w:r>
      <w:r>
        <w:rPr>
          <w:vertAlign w:val="superscript"/>
          <w:rtl/>
          <w:cs/>
          <w:lang w:val="ar_AE" w:bidi="ar_AE"/>
        </w:rPr>
        <w:t>39</w:t>
      </w:r>
      <w:r>
        <w:rPr>
          <w:rtl/>
          <w:cs/>
          <w:lang w:val="ar_AE" w:bidi="ar_AE"/>
        </w:rPr>
        <w:t xml:space="preserve"> فَأَخَذَ صَادُوقُ ٱلْكَاهِنُ قَرْنَ ٱلدُّهْنِ مِنَ ٱلْخَيْمَةِ وَمَسَحَ سُلَيْمَانَ. وَضَرَبُوا بِٱلْبُوقِ، وَقَالَ جَمِيعُ ٱلشَّعْبِ: «لِيَحْيَ ٱلْمَلِكُ سُلَيْمَانُ».</w:t>
      </w:r>
    </w:p>
    <w:p>
      <w:pPr>
        <w:bidi/>
      </w:pPr>
      <w:r>
        <w:rPr>
          <w:rtl/>
          <w:cs/>
          <w:lang w:val="ar_AE" w:bidi="ar_AE"/>
        </w:rPr>
      </w:r>
      <w:r>
        <w:rPr>
          <w:vertAlign w:val="superscript"/>
          <w:rtl/>
          <w:cs/>
          <w:lang w:val="ar_AE" w:bidi="ar_AE"/>
        </w:rPr>
        <w:t>40</w:t>
      </w:r>
      <w:r>
        <w:rPr>
          <w:rtl/>
          <w:cs/>
          <w:lang w:val="ar_AE" w:bidi="ar_AE"/>
        </w:rPr>
        <w:t xml:space="preserve"> وَصَعِدَ جَمِيعُ ٱلشَّعْبِ وَرَاءَهُ. وَكَانَ ٱلشَّعْبُ يَضْرِبُونَ بِٱلنَّايِ وَيَفْرَحُونَ فَرَحًا عَظِيمًا حَتَّى ٱنْشَقَّتِ ٱلْأَرْضُ مِنْ أَصْوَاتِهِمْ.</w:t>
      </w:r>
    </w:p>
    <w:p>
      <w:pPr>
        <w:bidi/>
      </w:pPr>
      <w:r>
        <w:rPr>
          <w:rtl/>
          <w:cs/>
          <w:lang w:val="ar_AE" w:bidi="ar_AE"/>
        </w:rPr>
      </w:r>
      <w:r>
        <w:rPr>
          <w:vertAlign w:val="superscript"/>
          <w:rtl/>
          <w:cs/>
          <w:lang w:val="ar_AE" w:bidi="ar_AE"/>
        </w:rPr>
        <w:t>41</w:t>
      </w:r>
      <w:r>
        <w:rPr>
          <w:rtl/>
          <w:cs/>
          <w:lang w:val="ar_AE" w:bidi="ar_AE"/>
        </w:rPr>
        <w:t xml:space="preserve"> فَسَمِعَ أَدُونِيَّا وَجَمِيعُ ٱلْمَدْعُوِّينَ ٱلّذِينَ عِنْدهُ بَعْدَمَا ٱنْتَهَوْا مِنَ ٱلْأَكْلِ. وَسَمِعَ يُوآبُ صَوْتَ ٱلْبُوقِ فَقَالَ: «لِمَاذَا صَوْتُ ٱلْقَرْيَةِ مُضْطَرِبٌ؟»</w:t>
      </w:r>
    </w:p>
    <w:p>
      <w:pPr>
        <w:bidi/>
      </w:pPr>
      <w:r>
        <w:rPr>
          <w:rtl/>
          <w:cs/>
          <w:lang w:val="ar_AE" w:bidi="ar_AE"/>
        </w:rPr>
      </w:r>
      <w:r>
        <w:rPr>
          <w:vertAlign w:val="superscript"/>
          <w:rtl/>
          <w:cs/>
          <w:lang w:val="ar_AE" w:bidi="ar_AE"/>
        </w:rPr>
        <w:t>42</w:t>
      </w:r>
      <w:r>
        <w:rPr>
          <w:rtl/>
          <w:cs/>
          <w:lang w:val="ar_AE" w:bidi="ar_AE"/>
        </w:rPr>
        <w:t xml:space="preserve"> وَفِيمَا هُوَ يَتَكَلَّمُ إِذَا بِيُونَاثَانَ بْنِ أَبِيَاثَارَ ٱلْكَاهِنِ قَدْ جَاءَ، فَقَالَ أَدُونِيَّا: «تَعَالَ، لِأَنَّكَ ذُو بَأْسٍ وَتُبَشِّرُ بِٱلْخَيْرِ».</w:t>
      </w:r>
    </w:p>
    <w:p>
      <w:pPr>
        <w:bidi/>
      </w:pPr>
      <w:r>
        <w:rPr>
          <w:rtl/>
          <w:cs/>
          <w:lang w:val="ar_AE" w:bidi="ar_AE"/>
        </w:rPr>
      </w:r>
      <w:r>
        <w:rPr>
          <w:vertAlign w:val="superscript"/>
          <w:rtl/>
          <w:cs/>
          <w:lang w:val="ar_AE" w:bidi="ar_AE"/>
        </w:rPr>
        <w:t>43</w:t>
      </w:r>
      <w:r>
        <w:rPr>
          <w:rtl/>
          <w:cs/>
          <w:lang w:val="ar_AE" w:bidi="ar_AE"/>
        </w:rPr>
        <w:t xml:space="preserve"> فَأَجَابَ يُونَاثَانُ وَقَالَ لِأَدُونِيَّا: «بَلْ سَيِّدُنَا ٱلْمَلِكُ دَاوُدُ قَدْ مَلَّكَ سُلَيْمَانَ.</w:t>
      </w:r>
    </w:p>
    <w:p>
      <w:pPr>
        <w:bidi/>
      </w:pPr>
      <w:r>
        <w:rPr>
          <w:rtl/>
          <w:cs/>
          <w:lang w:val="ar_AE" w:bidi="ar_AE"/>
        </w:rPr>
      </w:r>
      <w:r>
        <w:rPr>
          <w:vertAlign w:val="superscript"/>
          <w:rtl/>
          <w:cs/>
          <w:lang w:val="ar_AE" w:bidi="ar_AE"/>
        </w:rPr>
        <w:t>44</w:t>
      </w:r>
      <w:r>
        <w:rPr>
          <w:rtl/>
          <w:cs/>
          <w:lang w:val="ar_AE" w:bidi="ar_AE"/>
        </w:rPr>
        <w:t xml:space="preserve"> وَأَرْسَلَ ٱلْمَلِكُ مَعَهُ صَادُوقَ ٱلْكَاهِنَ وَنَاثَانَ ٱلنَّبِيَّ وَبَنَايَاهُوَ بْنَ يَهُويَادَاعَ وَٱلْجَلَّادِينَ وَٱلسُّعَاةَ، وَقَدْ أَرْكَبُوهُ عَلَى بَغْلَةِ ٱلْمَلِكِ،</w:t>
      </w:r>
    </w:p>
    <w:p>
      <w:pPr>
        <w:bidi/>
      </w:pPr>
      <w:r>
        <w:rPr>
          <w:rtl/>
          <w:cs/>
          <w:lang w:val="ar_AE" w:bidi="ar_AE"/>
        </w:rPr>
      </w:r>
      <w:r>
        <w:rPr>
          <w:vertAlign w:val="superscript"/>
          <w:rtl/>
          <w:cs/>
          <w:lang w:val="ar_AE" w:bidi="ar_AE"/>
        </w:rPr>
        <w:t>45</w:t>
      </w:r>
      <w:r>
        <w:rPr>
          <w:rtl/>
          <w:cs/>
          <w:lang w:val="ar_AE" w:bidi="ar_AE"/>
        </w:rPr>
        <w:t xml:space="preserve"> وَمَسَحَهُ صَادُوقُ ٱلْكَاهِنُ وَنَاثَانُ ٱلنَّبِيُّ مَلِكًا فِي جِيحُونَ، وَصَعِدُوا مِنْ هُنَاكَ فَرِحِينَ حَتَّى ٱضْطَرَبَتِ ٱلْقَرْيَةُ. هَذَا هُوَ ٱلصَّوْتُ ٱلَّذِي سَمِعْتُمُوهُ.</w:t>
      </w:r>
    </w:p>
    <w:p>
      <w:pPr>
        <w:bidi/>
      </w:pPr>
      <w:r>
        <w:rPr>
          <w:rtl/>
          <w:cs/>
          <w:lang w:val="ar_AE" w:bidi="ar_AE"/>
        </w:rPr>
      </w:r>
      <w:r>
        <w:rPr>
          <w:vertAlign w:val="superscript"/>
          <w:rtl/>
          <w:cs/>
          <w:lang w:val="ar_AE" w:bidi="ar_AE"/>
        </w:rPr>
        <w:t>46</w:t>
      </w:r>
      <w:r>
        <w:rPr>
          <w:rtl/>
          <w:cs/>
          <w:lang w:val="ar_AE" w:bidi="ar_AE"/>
        </w:rPr>
        <w:t xml:space="preserve"> وَأَيْضًا قَدْ جَلَسَ سُلَيْمَانُ عَلَى كُرْسِيِّ ٱلْمَمْلَكَةِ.</w:t>
      </w:r>
    </w:p>
    <w:p>
      <w:pPr>
        <w:bidi/>
      </w:pPr>
      <w:r>
        <w:rPr>
          <w:rtl/>
          <w:cs/>
          <w:lang w:val="ar_AE" w:bidi="ar_AE"/>
        </w:rPr>
      </w:r>
      <w:r>
        <w:rPr>
          <w:vertAlign w:val="superscript"/>
          <w:rtl/>
          <w:cs/>
          <w:lang w:val="ar_AE" w:bidi="ar_AE"/>
        </w:rPr>
        <w:t>47</w:t>
      </w:r>
      <w:r>
        <w:rPr>
          <w:rtl/>
          <w:cs/>
          <w:lang w:val="ar_AE" w:bidi="ar_AE"/>
        </w:rPr>
        <w:t xml:space="preserve"> وَأَيْضًا جَاءَ عَبِيدُ ٱلْمَلِكِ لِيُبَارِكُوا سَيِّدَنَا ٱلْمَلِكَ دَاوُدَ قَائِلِينَ: يَجْعَلُ إِلَهُكَ ٱسْمَ سُلَيْمَانَ أَحْسَنَ مِنِ ٱسْمِكَ، وَكُرْسِيَّهُ أَعْظَمَ مِنْ كُرْسِيِّكَ. فَسَجَدَ ٱلْمَلِكُ عَلَى سَرِيرِهِ.</w:t>
      </w:r>
    </w:p>
    <w:p>
      <w:pPr>
        <w:bidi/>
      </w:pPr>
      <w:r>
        <w:rPr>
          <w:rtl/>
          <w:cs/>
          <w:lang w:val="ar_AE" w:bidi="ar_AE"/>
        </w:rPr>
      </w:r>
      <w:r>
        <w:rPr>
          <w:vertAlign w:val="superscript"/>
          <w:rtl/>
          <w:cs/>
          <w:lang w:val="ar_AE" w:bidi="ar_AE"/>
        </w:rPr>
        <w:t>48</w:t>
      </w:r>
      <w:r>
        <w:rPr>
          <w:rtl/>
          <w:cs/>
          <w:lang w:val="ar_AE" w:bidi="ar_AE"/>
        </w:rPr>
        <w:t xml:space="preserve"> وَأَيْضًا هَكَذَا قَالَ ٱلْمَلِكُ: مُبَارَكٌ ٱلرَّبُّ إِلَهُ إِسْرَائِيلَ ٱلَّذِي أَعْطَانِيَ ٱلْيَوْمَ مَنْ يَجْلِسُ عَلَى كُرْسِيِّي وَعَيْنَايَ تُبْصِرَانِ».</w:t>
      </w:r>
    </w:p>
    <w:p>
      <w:pPr>
        <w:bidi/>
      </w:pPr>
      <w:r>
        <w:rPr>
          <w:rtl/>
          <w:cs/>
          <w:lang w:val="ar_AE" w:bidi="ar_AE"/>
        </w:rPr>
      </w:r>
      <w:r>
        <w:rPr>
          <w:vertAlign w:val="superscript"/>
          <w:rtl/>
          <w:cs/>
          <w:lang w:val="ar_AE" w:bidi="ar_AE"/>
        </w:rPr>
        <w:t>49</w:t>
      </w:r>
      <w:r>
        <w:rPr>
          <w:rtl/>
          <w:cs/>
          <w:lang w:val="ar_AE" w:bidi="ar_AE"/>
        </w:rPr>
        <w:t xml:space="preserve"> فَٱرْتَعَدَ وَقَامَ جَمِيعُ مَدْعُوِّي أَدُونِيَّا، وَذَهَبُوا كُلُّ وَاحِدٍ فِي طَرِيقِهِ.</w:t>
      </w:r>
    </w:p>
    <w:p>
      <w:pPr>
        <w:bidi/>
      </w:pPr>
      <w:r>
        <w:rPr>
          <w:rtl/>
          <w:cs/>
          <w:lang w:val="ar_AE" w:bidi="ar_AE"/>
        </w:rPr>
      </w:r>
      <w:r>
        <w:rPr>
          <w:vertAlign w:val="superscript"/>
          <w:rtl/>
          <w:cs/>
          <w:lang w:val="ar_AE" w:bidi="ar_AE"/>
        </w:rPr>
        <w:t>50</w:t>
      </w:r>
      <w:r>
        <w:rPr>
          <w:rtl/>
          <w:cs/>
          <w:lang w:val="ar_AE" w:bidi="ar_AE"/>
        </w:rPr>
        <w:t xml:space="preserve"> وَخَافَ أَدُونِيَّا مِنْ قِبَلِ سُلَيْمَانَ، وَقَامَ وَٱنْطَلَقَ وَتَمَسَّكَ بِقُرُونِ ٱلْمَذْبَحِ.</w:t>
      </w:r>
    </w:p>
    <w:p>
      <w:pPr>
        <w:bidi/>
      </w:pPr>
      <w:r>
        <w:rPr>
          <w:rtl/>
          <w:cs/>
          <w:lang w:val="ar_AE" w:bidi="ar_AE"/>
        </w:rPr>
      </w:r>
      <w:r>
        <w:rPr>
          <w:vertAlign w:val="superscript"/>
          <w:rtl/>
          <w:cs/>
          <w:lang w:val="ar_AE" w:bidi="ar_AE"/>
        </w:rPr>
        <w:t>51</w:t>
      </w:r>
      <w:r>
        <w:rPr>
          <w:rtl/>
          <w:cs/>
          <w:lang w:val="ar_AE" w:bidi="ar_AE"/>
        </w:rPr>
        <w:t xml:space="preserve"> فَأُخْبِرَ سُلَيْمَانُ وَقِيلَ لَهُ: «هُوَذَا أَدُونِيَّا خَائِفٌ مِنَ ٱلْمَلِكِ سُلَيْمَانَ، وَهُوَذَا قَدْ تَمَسَّكَ بِقُرُونِ ٱلْمَذْبَحِ قَائِلًا: لِيَحْلِفْ لِي ٱلْيَوْمَ ٱلْمَلِكُ سُلَيْمَانُ إِنَّهُ لَا يَقْتُلُ عَبْدَهُ بِٱلسَّيْفِ».</w:t>
      </w:r>
    </w:p>
    <w:p>
      <w:pPr>
        <w:bidi/>
      </w:pPr>
      <w:r>
        <w:rPr>
          <w:rtl/>
          <w:cs/>
          <w:lang w:val="ar_AE" w:bidi="ar_AE"/>
        </w:rPr>
      </w:r>
      <w:r>
        <w:rPr>
          <w:vertAlign w:val="superscript"/>
          <w:rtl/>
          <w:cs/>
          <w:lang w:val="ar_AE" w:bidi="ar_AE"/>
        </w:rPr>
        <w:t>52</w:t>
      </w:r>
      <w:r>
        <w:rPr>
          <w:rtl/>
          <w:cs/>
          <w:lang w:val="ar_AE" w:bidi="ar_AE"/>
        </w:rPr>
        <w:t xml:space="preserve"> فَقَالَ سُلَيْمَانُ: «إِنْ كَانَ ذَا فَضِيلَةٍ لَا يَسْقُطُ مِنْ شَعْرِهِ إِلَى ٱلْأَرْضِ، وَلَكِنْ إِنْ وُجِدَ بِهِ شَرٌّ فَإِنَّهُ يَمُوتُ».</w:t>
      </w:r>
    </w:p>
    <w:p>
      <w:pPr>
        <w:bidi/>
      </w:pPr>
      <w:r>
        <w:rPr>
          <w:rtl/>
          <w:cs/>
          <w:lang w:val="ar_AE" w:bidi="ar_AE"/>
        </w:rPr>
      </w:r>
      <w:r>
        <w:rPr>
          <w:vertAlign w:val="superscript"/>
          <w:rtl/>
          <w:cs/>
          <w:lang w:val="ar_AE" w:bidi="ar_AE"/>
        </w:rPr>
        <w:t>53</w:t>
      </w:r>
      <w:r>
        <w:rPr>
          <w:rtl/>
          <w:cs/>
          <w:lang w:val="ar_AE" w:bidi="ar_AE"/>
        </w:rPr>
        <w:t xml:space="preserve"> فَأَرْسَلَ ٱلْمَلِكُ سُلَيْمَانُ فَأَنْزَلُوهُ عَنِ ٱلْمَذْبَحِ، فَأَتَى وَسَجَدَ لِلْمَلِكِ سُلَيْمَانَ. فَقَالَ لَهُ سُلَيْمَانُ: «ٱذْهَبْ إِلَى بَيْتِكَ».</w:t>
      </w:r>
    </w:p>
    <w:p>
      <w:pPr>
        <w:pStyle w:val="Heading2"/>
        <w:bidi/>
      </w:pPr>
      <w:r>
        <w:rPr>
          <w:rtl/>
          <w:cs/>
          <w:lang w:val="ar_AE" w:bidi="ar_AE"/>
        </w:rPr>
        <w:t>1 Kings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قَرُبَتْ أَيَّامُ وَفَاةِ دَاوُدَ أَوْصَى سُلَيْمَانَ ٱبْنَهُ قَائِلًا:</w:t>
      </w:r>
    </w:p>
    <w:p>
      <w:pPr>
        <w:bidi/>
      </w:pPr>
      <w:r>
        <w:rPr>
          <w:rtl/>
          <w:cs/>
          <w:lang w:val="ar_AE" w:bidi="ar_AE"/>
        </w:rPr>
      </w:r>
      <w:r>
        <w:rPr>
          <w:vertAlign w:val="superscript"/>
          <w:rtl/>
          <w:cs/>
          <w:lang w:val="ar_AE" w:bidi="ar_AE"/>
        </w:rPr>
        <w:t>2</w:t>
      </w:r>
      <w:r>
        <w:rPr>
          <w:rtl/>
          <w:cs/>
          <w:lang w:val="ar_AE" w:bidi="ar_AE"/>
        </w:rPr>
        <w:t xml:space="preserve"> «أَنَا ذَاهِبٌ فِي طَرِيقِ ٱلْأَرْضِ كُلِّهَا، فَتَشَدَّدْ وَكُنْ رَجُلًا.</w:t>
      </w:r>
    </w:p>
    <w:p>
      <w:pPr>
        <w:bidi/>
      </w:pPr>
      <w:r>
        <w:rPr>
          <w:rtl/>
          <w:cs/>
          <w:lang w:val="ar_AE" w:bidi="ar_AE"/>
        </w:rPr>
      </w:r>
      <w:r>
        <w:rPr>
          <w:vertAlign w:val="superscript"/>
          <w:rtl/>
          <w:cs/>
          <w:lang w:val="ar_AE" w:bidi="ar_AE"/>
        </w:rPr>
        <w:t>3</w:t>
      </w:r>
      <w:r>
        <w:rPr>
          <w:rtl/>
          <w:cs/>
          <w:lang w:val="ar_AE" w:bidi="ar_AE"/>
        </w:rPr>
        <w:t xml:space="preserve"> اِحْفَظْ شَعَائِرَ ٱلرَّبِّ إِلَهِكَ، إِذْ تَسِيرُ فِي طُرُقِهِ، وَتَحْفَظُ فَرَائِضَهُ، وَصَايَاهُ وَأَحْكَامَهُ وَشَهَادَاتِهِ، كَمَا هُوَ مَكْتُوبٌ فِي شَرِيعَةِ مُوسَى، لِكَيْ تُفْلِحَ فِي كُلِّ مَا تَفْعَلُ وَحَيْثُمَا تَوَجَّهْتَ.</w:t>
      </w:r>
    </w:p>
    <w:p>
      <w:pPr>
        <w:bidi/>
      </w:pPr>
      <w:r>
        <w:rPr>
          <w:rtl/>
          <w:cs/>
          <w:lang w:val="ar_AE" w:bidi="ar_AE"/>
        </w:rPr>
      </w:r>
      <w:r>
        <w:rPr>
          <w:vertAlign w:val="superscript"/>
          <w:rtl/>
          <w:cs/>
          <w:lang w:val="ar_AE" w:bidi="ar_AE"/>
        </w:rPr>
        <w:t>4</w:t>
      </w:r>
      <w:r>
        <w:rPr>
          <w:rtl/>
          <w:cs/>
          <w:lang w:val="ar_AE" w:bidi="ar_AE"/>
        </w:rPr>
        <w:t xml:space="preserve"> لِكَيْ يُقِيمَ ٱلرَّبُّ كَلَامَهُ ٱلَّذِي تَكَلَّمَ بِهِ عَنِّي قَائِلًا: إِذَا حَفِظَ بَنُوكَ طَرِيقَهُمْ وَسَلَكُوا أَمَامِي بِٱلْأَمَانَةِ مِنْ كُلِّ قُلُوبِهِمْ وَكُلِّ أَنْفُسِهِمْ، قَالَ لَا يُعْدَمُ لَكَ رَجُلٌ عَنْ كُرْسِيِّ إِسْرَائِيلَ.</w:t>
      </w:r>
    </w:p>
    <w:p>
      <w:pPr>
        <w:bidi/>
      </w:pPr>
      <w:r>
        <w:rPr>
          <w:rtl/>
          <w:cs/>
          <w:lang w:val="ar_AE" w:bidi="ar_AE"/>
        </w:rPr>
      </w:r>
      <w:r>
        <w:rPr>
          <w:vertAlign w:val="superscript"/>
          <w:rtl/>
          <w:cs/>
          <w:lang w:val="ar_AE" w:bidi="ar_AE"/>
        </w:rPr>
        <w:t>5</w:t>
      </w:r>
      <w:r>
        <w:rPr>
          <w:rtl/>
          <w:cs/>
          <w:lang w:val="ar_AE" w:bidi="ar_AE"/>
        </w:rPr>
        <w:t xml:space="preserve"> وَأَنْتَ أَيْضًا تَعْلَمُ مَا فَعَلَ بِي يُوآبُ ٱبْنُ صَرُويَةَ، مَا فَعَلَ لِرَئِيسَيْ جُيُوشِ إِسْرَائِيلَ: ٱبْنَيْرَ بْنِ نَيْرَ وَعَمَاسَا بْنِ يَثْرٍ، إِذْ قَتَلَهُمَا وَسَفَكَ دَمَ ٱلْحَرْبِ فِي ٱلصُّلْحِ، وَجَعَلَ دَمَ ٱلْحَرْبِ فِي مِنْطَقَتِهِ ٱلَّتِي عَلَى حَقَوَيْهِ وَفِي نَعْلَيْهِ ٱللَّتَيْنِ بِرِجْلَيْهِ.</w:t>
      </w:r>
    </w:p>
    <w:p>
      <w:pPr>
        <w:bidi/>
      </w:pPr>
      <w:r>
        <w:rPr>
          <w:rtl/>
          <w:cs/>
          <w:lang w:val="ar_AE" w:bidi="ar_AE"/>
        </w:rPr>
      </w:r>
      <w:r>
        <w:rPr>
          <w:vertAlign w:val="superscript"/>
          <w:rtl/>
          <w:cs/>
          <w:lang w:val="ar_AE" w:bidi="ar_AE"/>
        </w:rPr>
        <w:t>6</w:t>
      </w:r>
      <w:r>
        <w:rPr>
          <w:rtl/>
          <w:cs/>
          <w:lang w:val="ar_AE" w:bidi="ar_AE"/>
        </w:rPr>
        <w:t xml:space="preserve"> فَٱفْعَلْ حَسَبَ حِكْمَتِكَ وَلَا تَدَعْ شَيْبَتَهُ تَنْحَدِرُ بِسَلَامٍ إِلَى ٱلْهَاوِيَةِ.</w:t>
      </w:r>
    </w:p>
    <w:p>
      <w:pPr>
        <w:bidi/>
      </w:pPr>
      <w:r>
        <w:rPr>
          <w:rtl/>
          <w:cs/>
          <w:lang w:val="ar_AE" w:bidi="ar_AE"/>
        </w:rPr>
      </w:r>
      <w:r>
        <w:rPr>
          <w:vertAlign w:val="superscript"/>
          <w:rtl/>
          <w:cs/>
          <w:lang w:val="ar_AE" w:bidi="ar_AE"/>
        </w:rPr>
        <w:t>7</w:t>
      </w:r>
      <w:r>
        <w:rPr>
          <w:rtl/>
          <w:cs/>
          <w:lang w:val="ar_AE" w:bidi="ar_AE"/>
        </w:rPr>
        <w:t xml:space="preserve"> وَٱفْعَلْ مَعْرُوفًا لِبَنِي بَرْزِلَّايِ ٱلْجِلْعَادِيِّ فَيَكُونُوا بَيْنَ ٱلْآكِلِينَ عَلَى مَائِدَتِكَ، لِأَنَّهُمْ هَكَذَا تَقَدَّمُوا إِلَيَّ عِنْدَ هَرَبِي مِنْ وَجْهِ أَبْشَالُومَ أَخِيكَ.</w:t>
      </w:r>
    </w:p>
    <w:p>
      <w:pPr>
        <w:bidi/>
      </w:pPr>
      <w:r>
        <w:rPr>
          <w:rtl/>
          <w:cs/>
          <w:lang w:val="ar_AE" w:bidi="ar_AE"/>
        </w:rPr>
      </w:r>
      <w:r>
        <w:rPr>
          <w:vertAlign w:val="superscript"/>
          <w:rtl/>
          <w:cs/>
          <w:lang w:val="ar_AE" w:bidi="ar_AE"/>
        </w:rPr>
        <w:t>8</w:t>
      </w:r>
      <w:r>
        <w:rPr>
          <w:rtl/>
          <w:cs/>
          <w:lang w:val="ar_AE" w:bidi="ar_AE"/>
        </w:rPr>
        <w:t xml:space="preserve"> وَهُوَذَا مَعَكَ شِمْعِي بْنُ جِيرَا ٱلْبَنْيَامِينِيُّ مِنْ بَحُورِيمَ، وَهُوَ لَعَنَنِي لَعْنَةً شَدِيدَةً يَوْمَ ٱنْطَلَقْتُ إِلَى مَحَنَايِمَ، وَقَدْ نَزَلَ لِلِقَائِي إِلَى ٱلْأُرْدُنِّ، فَحَلَفْتُ لَهُ بِٱلرَّبِّ قَائِلًا: إِنِّي لَا أُمِيتُكَ بِٱلسَّيْفِ.</w:t>
      </w:r>
    </w:p>
    <w:p>
      <w:pPr>
        <w:bidi/>
      </w:pPr>
      <w:r>
        <w:rPr>
          <w:rtl/>
          <w:cs/>
          <w:lang w:val="ar_AE" w:bidi="ar_AE"/>
        </w:rPr>
      </w:r>
      <w:r>
        <w:rPr>
          <w:vertAlign w:val="superscript"/>
          <w:rtl/>
          <w:cs/>
          <w:lang w:val="ar_AE" w:bidi="ar_AE"/>
        </w:rPr>
        <w:t>9</w:t>
      </w:r>
      <w:r>
        <w:rPr>
          <w:rtl/>
          <w:cs/>
          <w:lang w:val="ar_AE" w:bidi="ar_AE"/>
        </w:rPr>
        <w:t xml:space="preserve"> وَٱلْآنَ فَلَا تُبَرِّرْهُ لِأَنَّكَ أَنْتَ رَجُلٌ حَكِيمٌ، فَٱعْلَمْ مَا تَفْعَلُ بِهِ وَأَحْدِرْ شَيْبَتَهُ بِٱلدَّمِ إِلَى ٱلْهَاوِيَةِ».».</w:t>
      </w:r>
    </w:p>
    <w:p>
      <w:pPr>
        <w:bidi/>
      </w:pPr>
      <w:r>
        <w:rPr>
          <w:rtl/>
          <w:cs/>
          <w:lang w:val="ar_AE" w:bidi="ar_AE"/>
        </w:rPr>
      </w:r>
      <w:r>
        <w:rPr>
          <w:vertAlign w:val="superscript"/>
          <w:rtl/>
          <w:cs/>
          <w:lang w:val="ar_AE" w:bidi="ar_AE"/>
        </w:rPr>
        <w:t>10</w:t>
      </w:r>
      <w:r>
        <w:rPr>
          <w:rtl/>
          <w:cs/>
          <w:lang w:val="ar_AE" w:bidi="ar_AE"/>
        </w:rPr>
        <w:t xml:space="preserve"> وَٱضْطَجَعَ دَاوُدُ مَعَ آبَائِهِ، وَدُفِنَ فِي مَدِينَةِ دَاوُدَ.</w:t>
      </w:r>
    </w:p>
    <w:p>
      <w:pPr>
        <w:bidi/>
      </w:pPr>
      <w:r>
        <w:rPr>
          <w:rtl/>
          <w:cs/>
          <w:lang w:val="ar_AE" w:bidi="ar_AE"/>
        </w:rPr>
      </w:r>
      <w:r>
        <w:rPr>
          <w:vertAlign w:val="superscript"/>
          <w:rtl/>
          <w:cs/>
          <w:lang w:val="ar_AE" w:bidi="ar_AE"/>
        </w:rPr>
        <w:t>11</w:t>
      </w:r>
      <w:r>
        <w:rPr>
          <w:rtl/>
          <w:cs/>
          <w:lang w:val="ar_AE" w:bidi="ar_AE"/>
        </w:rPr>
        <w:t xml:space="preserve"> وَكَانَ ٱلزَّمَانُ ٱلَّذِي مَلَكَ فِيهِ دَاوُدُ عَلَى إِسْرَائِيلَ أَرْبَعِينَ سَنَةً. فِي حَبْرُونَ مَلَكَ سَبْعَ سِنِينٍ، وَفِي أُورُشَلِيمَ مَلَكَ ثَلَاثًا وَثَلَاثِينَ سَنَةً.</w:t>
      </w:r>
    </w:p>
    <w:p>
      <w:pPr>
        <w:bidi/>
      </w:pPr>
      <w:r>
        <w:rPr>
          <w:rtl/>
          <w:cs/>
          <w:lang w:val="ar_AE" w:bidi="ar_AE"/>
        </w:rPr>
      </w:r>
      <w:r>
        <w:rPr>
          <w:vertAlign w:val="superscript"/>
          <w:rtl/>
          <w:cs/>
          <w:lang w:val="ar_AE" w:bidi="ar_AE"/>
        </w:rPr>
        <w:t>12</w:t>
      </w:r>
      <w:r>
        <w:rPr>
          <w:rtl/>
          <w:cs/>
          <w:lang w:val="ar_AE" w:bidi="ar_AE"/>
        </w:rPr>
        <w:t xml:space="preserve"> وَجَلَسَ سُلَيْمَانُ عَلَى كُرْسِيِّ دَاوُدَ أَبِيهِ، وَتَثَبَّتَ مُلْكُهُ جِدًّا.</w:t>
      </w:r>
    </w:p>
    <w:p>
      <w:pPr>
        <w:bidi/>
      </w:pPr>
      <w:r>
        <w:rPr>
          <w:rtl/>
          <w:cs/>
          <w:lang w:val="ar_AE" w:bidi="ar_AE"/>
        </w:rPr>
      </w:r>
      <w:r>
        <w:rPr>
          <w:vertAlign w:val="superscript"/>
          <w:rtl/>
          <w:cs/>
          <w:lang w:val="ar_AE" w:bidi="ar_AE"/>
        </w:rPr>
        <w:t>13</w:t>
      </w:r>
      <w:r>
        <w:rPr>
          <w:rtl/>
          <w:cs/>
          <w:lang w:val="ar_AE" w:bidi="ar_AE"/>
        </w:rPr>
        <w:t xml:space="preserve"> ثُمَّ جَاءَ أَدُونِيَّا ٱبْنُ حَجِّيثَ إِلَى بَثْشَبَعَ أُمِّ سُلَيْمَانَ. فَقَالَتْ: «أَلِلسَّلَامِ جِئْتَ؟» فَقَالَ: «لِلسَّلَامِ».</w:t>
      </w:r>
    </w:p>
    <w:p>
      <w:pPr>
        <w:bidi/>
      </w:pPr>
      <w:r>
        <w:rPr>
          <w:rtl/>
          <w:cs/>
          <w:lang w:val="ar_AE" w:bidi="ar_AE"/>
        </w:rPr>
      </w:r>
      <w:r>
        <w:rPr>
          <w:vertAlign w:val="superscript"/>
          <w:rtl/>
          <w:cs/>
          <w:lang w:val="ar_AE" w:bidi="ar_AE"/>
        </w:rPr>
        <w:t>14</w:t>
      </w:r>
      <w:r>
        <w:rPr>
          <w:rtl/>
          <w:cs/>
          <w:lang w:val="ar_AE" w:bidi="ar_AE"/>
        </w:rPr>
        <w:t xml:space="preserve"> ثُمَّ قَالَ: «لِي مَعَكِ كَلِمَةٌ». فَقَالَتْ: «تَكَلَّمْ».</w:t>
      </w:r>
    </w:p>
    <w:p>
      <w:pPr>
        <w:bidi/>
      </w:pPr>
      <w:r>
        <w:rPr>
          <w:rtl/>
          <w:cs/>
          <w:lang w:val="ar_AE" w:bidi="ar_AE"/>
        </w:rPr>
      </w:r>
      <w:r>
        <w:rPr>
          <w:vertAlign w:val="superscript"/>
          <w:rtl/>
          <w:cs/>
          <w:lang w:val="ar_AE" w:bidi="ar_AE"/>
        </w:rPr>
        <w:t>15</w:t>
      </w:r>
      <w:r>
        <w:rPr>
          <w:rtl/>
          <w:cs/>
          <w:lang w:val="ar_AE" w:bidi="ar_AE"/>
        </w:rPr>
        <w:t xml:space="preserve"> فَقَالَ: «أَنْتِ تَعْلَمِينَ أَنَّ ٱلْمُلْكَ كَانَ لِي، وَقَدْ جَعَلَ جَمِيعُ إِسْرَائِيلَ وُجُوهَهُمْ نَحْوِي لِأَمْلِكَ، فَدَارَ ٱلْمُلْكُ وَصَارَ لِأَخِي لِأَنَّهُ مِنْ قِبَلِ ٱلرَّبِّ صَارَ لَهُ.</w:t>
      </w:r>
    </w:p>
    <w:p>
      <w:pPr>
        <w:bidi/>
      </w:pPr>
      <w:r>
        <w:rPr>
          <w:rtl/>
          <w:cs/>
          <w:lang w:val="ar_AE" w:bidi="ar_AE"/>
        </w:rPr>
      </w:r>
      <w:r>
        <w:rPr>
          <w:vertAlign w:val="superscript"/>
          <w:rtl/>
          <w:cs/>
          <w:lang w:val="ar_AE" w:bidi="ar_AE"/>
        </w:rPr>
        <w:t>16</w:t>
      </w:r>
      <w:r>
        <w:rPr>
          <w:rtl/>
          <w:cs/>
          <w:lang w:val="ar_AE" w:bidi="ar_AE"/>
        </w:rPr>
        <w:t xml:space="preserve"> وَٱلْآنَ أَسْأَلُكِ سُؤَالًا وَاحِدًا فَلَا تَرُدِّينِي فِيهِ». فَقَالَتْ لَهُ: «تَكَلَّمْ».</w:t>
      </w:r>
    </w:p>
    <w:p>
      <w:pPr>
        <w:bidi/>
      </w:pPr>
      <w:r>
        <w:rPr>
          <w:rtl/>
          <w:cs/>
          <w:lang w:val="ar_AE" w:bidi="ar_AE"/>
        </w:rPr>
      </w:r>
      <w:r>
        <w:rPr>
          <w:vertAlign w:val="superscript"/>
          <w:rtl/>
          <w:cs/>
          <w:lang w:val="ar_AE" w:bidi="ar_AE"/>
        </w:rPr>
        <w:t>17</w:t>
      </w:r>
      <w:r>
        <w:rPr>
          <w:rtl/>
          <w:cs/>
          <w:lang w:val="ar_AE" w:bidi="ar_AE"/>
        </w:rPr>
        <w:t xml:space="preserve"> فَقَالَ: «قُولِي لِسُلَيْمَانَ ٱلْمَلِكِ، لِأَنَّهُ لَا يَرُدُّكِ، أَنْ يُعْطِيَنِي أَبِيشَجَ ٱلشُّونَمِيَّةَ ٱمْرَأَةً».</w:t>
      </w:r>
    </w:p>
    <w:p>
      <w:pPr>
        <w:bidi/>
      </w:pPr>
      <w:r>
        <w:rPr>
          <w:rtl/>
          <w:cs/>
          <w:lang w:val="ar_AE" w:bidi="ar_AE"/>
        </w:rPr>
      </w:r>
      <w:r>
        <w:rPr>
          <w:vertAlign w:val="superscript"/>
          <w:rtl/>
          <w:cs/>
          <w:lang w:val="ar_AE" w:bidi="ar_AE"/>
        </w:rPr>
        <w:t>18</w:t>
      </w:r>
      <w:r>
        <w:rPr>
          <w:rtl/>
          <w:cs/>
          <w:lang w:val="ar_AE" w:bidi="ar_AE"/>
        </w:rPr>
        <w:t xml:space="preserve"> فَقَالَتْ بَثْشَبَعُ: «حَسَنًا. أَنَا أَتَكَلَّمُ عَنْكَ إِلَى ٱلْمَلِكِ».</w:t>
      </w:r>
    </w:p>
    <w:p>
      <w:pPr>
        <w:bidi/>
      </w:pPr>
      <w:r>
        <w:rPr>
          <w:rtl/>
          <w:cs/>
          <w:lang w:val="ar_AE" w:bidi="ar_AE"/>
        </w:rPr>
      </w:r>
      <w:r>
        <w:rPr>
          <w:vertAlign w:val="superscript"/>
          <w:rtl/>
          <w:cs/>
          <w:lang w:val="ar_AE" w:bidi="ar_AE"/>
        </w:rPr>
        <w:t>19</w:t>
      </w:r>
      <w:r>
        <w:rPr>
          <w:rtl/>
          <w:cs/>
          <w:lang w:val="ar_AE" w:bidi="ar_AE"/>
        </w:rPr>
        <w:t xml:space="preserve"> فَدَخَلَتْ بَثْشَبَعُ إِلَى ٱلْمَلِكِ سُلَيْمَانَ لِتُكَلِّمَهُ عَنْ أَدُونِيَّا. فَقَامَ ٱلْمَلِكُ لِلِقَائِهَا وَسَجَدَ لَهَا وَجَلَسَ عَلَى كُرْسِيِّهِ، وَوَضَعَ كُرْسِيًّا لِأُمِّ ٱلْمَلِكِ فَجَلَسَتْ عَنْ يَمِينِهِ.</w:t>
      </w:r>
    </w:p>
    <w:p>
      <w:pPr>
        <w:bidi/>
      </w:pPr>
      <w:r>
        <w:rPr>
          <w:rtl/>
          <w:cs/>
          <w:lang w:val="ar_AE" w:bidi="ar_AE"/>
        </w:rPr>
      </w:r>
      <w:r>
        <w:rPr>
          <w:vertAlign w:val="superscript"/>
          <w:rtl/>
          <w:cs/>
          <w:lang w:val="ar_AE" w:bidi="ar_AE"/>
        </w:rPr>
        <w:t>20</w:t>
      </w:r>
      <w:r>
        <w:rPr>
          <w:rtl/>
          <w:cs/>
          <w:lang w:val="ar_AE" w:bidi="ar_AE"/>
        </w:rPr>
        <w:t xml:space="preserve"> وَقَالَتْ: «إِنَّمَا أَسْأَلُكَ سُؤَالًا وَاحِدًا صَغِيرًا. لَا تَرُدَّنِي». فَقَالَ لَهَا ٱلْمَلِكُ: «ٱسْأَلِي يَا أُمِّي، لِأَنِّي لَا أَرُدُّكِ».</w:t>
      </w:r>
    </w:p>
    <w:p>
      <w:pPr>
        <w:bidi/>
      </w:pPr>
      <w:r>
        <w:rPr>
          <w:rtl/>
          <w:cs/>
          <w:lang w:val="ar_AE" w:bidi="ar_AE"/>
        </w:rPr>
      </w:r>
      <w:r>
        <w:rPr>
          <w:vertAlign w:val="superscript"/>
          <w:rtl/>
          <w:cs/>
          <w:lang w:val="ar_AE" w:bidi="ar_AE"/>
        </w:rPr>
        <w:t>21</w:t>
      </w:r>
      <w:r>
        <w:rPr>
          <w:rtl/>
          <w:cs/>
          <w:lang w:val="ar_AE" w:bidi="ar_AE"/>
        </w:rPr>
        <w:t xml:space="preserve"> فَقَالَتْ: «لِتُعْطَ أَبِيشَجُ ٱلشُّونَمِيَّةُ لِأَدُونِيَّا أَخِيكَ ٱمْرَأَةً».</w:t>
      </w:r>
    </w:p>
    <w:p>
      <w:pPr>
        <w:bidi/>
      </w:pPr>
      <w:r>
        <w:rPr>
          <w:rtl/>
          <w:cs/>
          <w:lang w:val="ar_AE" w:bidi="ar_AE"/>
        </w:rPr>
      </w:r>
      <w:r>
        <w:rPr>
          <w:vertAlign w:val="superscript"/>
          <w:rtl/>
          <w:cs/>
          <w:lang w:val="ar_AE" w:bidi="ar_AE"/>
        </w:rPr>
        <w:t>22</w:t>
      </w:r>
      <w:r>
        <w:rPr>
          <w:rtl/>
          <w:cs/>
          <w:lang w:val="ar_AE" w:bidi="ar_AE"/>
        </w:rPr>
        <w:t xml:space="preserve"> فَأَجَابَ ٱلْمَلِكُ سُلَيْمَانُ وَقَالَ لِأُمِّهِ: «وَلِمَاذَا أَنْتِ تَسْأَلِينَ أَبِيشَجَ ٱلشُّونَمِيَّةَ لِأَدُونِيَّا؟ فَٱسْأَلِي لَهُ ٱلْمُلْكَ لِأَنَّهُ أَخِي ٱلْأَكْبَرُ مِنِّي! لَهُ وَلِأَبِيَاثَارَ ٱلْكَاهِنِ وَلِيُوآبَ ٱبْنِ صَرُويَةَ».</w:t>
      </w:r>
    </w:p>
    <w:p>
      <w:pPr>
        <w:bidi/>
      </w:pPr>
      <w:r>
        <w:rPr>
          <w:rtl/>
          <w:cs/>
          <w:lang w:val="ar_AE" w:bidi="ar_AE"/>
        </w:rPr>
      </w:r>
      <w:r>
        <w:rPr>
          <w:vertAlign w:val="superscript"/>
          <w:rtl/>
          <w:cs/>
          <w:lang w:val="ar_AE" w:bidi="ar_AE"/>
        </w:rPr>
        <w:t>23</w:t>
      </w:r>
      <w:r>
        <w:rPr>
          <w:rtl/>
          <w:cs/>
          <w:lang w:val="ar_AE" w:bidi="ar_AE"/>
        </w:rPr>
        <w:t xml:space="preserve"> وَحَلَفَ سُلَيْمَانُ ٱلْمَلِكُ بِٱلرَّبِّ قَائِلًا: «هَكَذَا يَفْعَلُ لِيَ ٱللهُ وَهَكَذَا يَزِيدُ، إِنَّهُ قَدْ تَكَلَّمَ أَدُونِيَّا بِهَذَا ٱلْكَلَامِ ضِدَّ نَفْسِهِ.</w:t>
      </w:r>
    </w:p>
    <w:p>
      <w:pPr>
        <w:bidi/>
      </w:pPr>
      <w:r>
        <w:rPr>
          <w:rtl/>
          <w:cs/>
          <w:lang w:val="ar_AE" w:bidi="ar_AE"/>
        </w:rPr>
      </w:r>
      <w:r>
        <w:rPr>
          <w:vertAlign w:val="superscript"/>
          <w:rtl/>
          <w:cs/>
          <w:lang w:val="ar_AE" w:bidi="ar_AE"/>
        </w:rPr>
        <w:t>24</w:t>
      </w:r>
      <w:r>
        <w:rPr>
          <w:rtl/>
          <w:cs/>
          <w:lang w:val="ar_AE" w:bidi="ar_AE"/>
        </w:rPr>
        <w:t xml:space="preserve"> وَٱلْآنَ حَيٌّ هُوَ ٱلرَّبُّ ٱلَّذِي ثَبَّتَنِي وَأَجْلَسَنِي عَلَى كُرْسِيِّ دَاوُدَ أَبِي، وَٱلَّذِي صَنَعَ لِي بَيْتًا كَمَا تَكَلَّمَ، إِنَّهُ ٱلْيَوْمَ يُقْتَلُ أَدُونِيَّا».</w:t>
      </w:r>
    </w:p>
    <w:p>
      <w:pPr>
        <w:bidi/>
      </w:pPr>
      <w:r>
        <w:rPr>
          <w:rtl/>
          <w:cs/>
          <w:lang w:val="ar_AE" w:bidi="ar_AE"/>
        </w:rPr>
      </w:r>
      <w:r>
        <w:rPr>
          <w:vertAlign w:val="superscript"/>
          <w:rtl/>
          <w:cs/>
          <w:lang w:val="ar_AE" w:bidi="ar_AE"/>
        </w:rPr>
        <w:t>25</w:t>
      </w:r>
      <w:r>
        <w:rPr>
          <w:rtl/>
          <w:cs/>
          <w:lang w:val="ar_AE" w:bidi="ar_AE"/>
        </w:rPr>
        <w:t xml:space="preserve"> فَأَرْسَلَ ٱلْمَلِكُ سُلَيْمَانُ بِيَدِ بَنَايَاهُو بْنِ يَهُويَادَاعَ، فَبَطَشَ بِهِ فَمَاتَ.</w:t>
      </w:r>
    </w:p>
    <w:p>
      <w:pPr>
        <w:bidi/>
      </w:pPr>
      <w:r>
        <w:rPr>
          <w:rtl/>
          <w:cs/>
          <w:lang w:val="ar_AE" w:bidi="ar_AE"/>
        </w:rPr>
      </w:r>
      <w:r>
        <w:rPr>
          <w:vertAlign w:val="superscript"/>
          <w:rtl/>
          <w:cs/>
          <w:lang w:val="ar_AE" w:bidi="ar_AE"/>
        </w:rPr>
        <w:t>26</w:t>
      </w:r>
      <w:r>
        <w:rPr>
          <w:rtl/>
          <w:cs/>
          <w:lang w:val="ar_AE" w:bidi="ar_AE"/>
        </w:rPr>
        <w:t xml:space="preserve"> وَقَالَ ٱلْمَلِكُ لِأَبِيَاثَارَ ٱلْكَاهِنِ: «ٱذْهَبْ إِلَى عَنَاثُوثَ إِلَى حُقُولِكَ، لِأَنَّكَ مُسْتَوْجِبُ ٱلْمَوْتِ، وَلَسْتُ أَقْتُلُكَ فِي هَذَا ٱلْيَوْمِ، لِأَنَّكَ حَمَلْتَ تَابُوتَ سَيِّدِي ٱلرَّبِّ أَمَامَ دَاوُدَ أَبِي، وَلِأَنَّكَ تَذَلَّلْتَ بِكُلِّ مَا تَذَلَّلَ بِهِ أَبِي».</w:t>
      </w:r>
    </w:p>
    <w:p>
      <w:pPr>
        <w:bidi/>
      </w:pPr>
      <w:r>
        <w:rPr>
          <w:rtl/>
          <w:cs/>
          <w:lang w:val="ar_AE" w:bidi="ar_AE"/>
        </w:rPr>
      </w:r>
      <w:r>
        <w:rPr>
          <w:vertAlign w:val="superscript"/>
          <w:rtl/>
          <w:cs/>
          <w:lang w:val="ar_AE" w:bidi="ar_AE"/>
        </w:rPr>
        <w:t>27</w:t>
      </w:r>
      <w:r>
        <w:rPr>
          <w:rtl/>
          <w:cs/>
          <w:lang w:val="ar_AE" w:bidi="ar_AE"/>
        </w:rPr>
        <w:t xml:space="preserve"> وَطَرَدَ سُلَيْمَانُ أَبِيَاثَارَ عَنْ أَنْ يَكُونَ كَاهِنًا لِلرَّبِّ، لِإِتْمَامِ كَلَامِ ٱلرَّبِّ ٱلَّذِي تَكَلَّمَ بِهِ عَلَى بَيْتِ عَالِي فِي شِيلُوهَ.</w:t>
      </w:r>
    </w:p>
    <w:p>
      <w:pPr>
        <w:bidi/>
      </w:pPr>
      <w:r>
        <w:rPr>
          <w:rtl/>
          <w:cs/>
          <w:lang w:val="ar_AE" w:bidi="ar_AE"/>
        </w:rPr>
      </w:r>
      <w:r>
        <w:rPr>
          <w:vertAlign w:val="superscript"/>
          <w:rtl/>
          <w:cs/>
          <w:lang w:val="ar_AE" w:bidi="ar_AE"/>
        </w:rPr>
        <w:t>28</w:t>
      </w:r>
      <w:r>
        <w:rPr>
          <w:rtl/>
          <w:cs/>
          <w:lang w:val="ar_AE" w:bidi="ar_AE"/>
        </w:rPr>
        <w:t xml:space="preserve"> فَأَتَى ٱلْخَبَرُ إِلَى يُوآبَ، لِأَنَّ يُوآبَ مَالَ وَرَاءَ أَدُونِيَّا وَلَمْ يَمِلْ وَرَاءَ أَبْشَالُومَ، فَهَرَبَ يُوآبُ إِلَى خَيْمَةِ ٱلرَّبِّ وَتَمَسَّكَ بِقُرُونِ ٱلْمَذْبَحِ.</w:t>
      </w:r>
    </w:p>
    <w:p>
      <w:pPr>
        <w:bidi/>
      </w:pPr>
      <w:r>
        <w:rPr>
          <w:rtl/>
          <w:cs/>
          <w:lang w:val="ar_AE" w:bidi="ar_AE"/>
        </w:rPr>
      </w:r>
      <w:r>
        <w:rPr>
          <w:vertAlign w:val="superscript"/>
          <w:rtl/>
          <w:cs/>
          <w:lang w:val="ar_AE" w:bidi="ar_AE"/>
        </w:rPr>
        <w:t>29</w:t>
      </w:r>
      <w:r>
        <w:rPr>
          <w:rtl/>
          <w:cs/>
          <w:lang w:val="ar_AE" w:bidi="ar_AE"/>
        </w:rPr>
        <w:t xml:space="preserve"> فَأُخْبِرَ ٱلْمَلِكُ سُلَيْمَانُ بِأَنَّ يُوآبَ قَدْ هَرَبَ إِلَى خَيْمَةِ ٱلرَّبِّ وَهَا هُوَ بِجَانِبِ ٱلْمَذْبَحِ. فَأَرْسَلَ سُلَيْمَانُ بَنَايَاهُوَ بْنَ يَهُويَادَاعَ قَائِلًا: «ٱذْهَبِ ٱبْطِشْ بِهِ».</w:t>
      </w:r>
    </w:p>
    <w:p>
      <w:pPr>
        <w:bidi/>
      </w:pPr>
      <w:r>
        <w:rPr>
          <w:rtl/>
          <w:cs/>
          <w:lang w:val="ar_AE" w:bidi="ar_AE"/>
        </w:rPr>
      </w:r>
      <w:r>
        <w:rPr>
          <w:vertAlign w:val="superscript"/>
          <w:rtl/>
          <w:cs/>
          <w:lang w:val="ar_AE" w:bidi="ar_AE"/>
        </w:rPr>
        <w:t>30</w:t>
      </w:r>
      <w:r>
        <w:rPr>
          <w:rtl/>
          <w:cs/>
          <w:lang w:val="ar_AE" w:bidi="ar_AE"/>
        </w:rPr>
        <w:t xml:space="preserve"> فَدَخَلَ بَنَايَاهُو إِلَى خَيْمَةِ ٱلرَّبِّ وَقَالَ لَهُ: «هَكَذَا يَقُولُ ٱلْمَلِكُ: ٱخْرُجْ». فَقَالَ: «كَّلَا، وَلَكِنَّنِي هُنَا أَمُوتُ». فَرَدَّ بَنَايَاهُو ٱلْجَوَابَ عَلَى ٱلْمَلِكِ قَائِلًا: «هَكَذَا تَكَلَّمَ يُوآبُ وَهَكَذَا جَاوَبَنِي».</w:t>
      </w:r>
    </w:p>
    <w:p>
      <w:pPr>
        <w:bidi/>
      </w:pPr>
      <w:r>
        <w:rPr>
          <w:rtl/>
          <w:cs/>
          <w:lang w:val="ar_AE" w:bidi="ar_AE"/>
        </w:rPr>
      </w:r>
      <w:r>
        <w:rPr>
          <w:vertAlign w:val="superscript"/>
          <w:rtl/>
          <w:cs/>
          <w:lang w:val="ar_AE" w:bidi="ar_AE"/>
        </w:rPr>
        <w:t>31</w:t>
      </w:r>
      <w:r>
        <w:rPr>
          <w:rtl/>
          <w:cs/>
          <w:lang w:val="ar_AE" w:bidi="ar_AE"/>
        </w:rPr>
        <w:t xml:space="preserve"> فَقَالَ لَهُ ٱلْمَلِكُ: «ٱفْعَلْ كَمَا تَكَلَّمَ، وَٱبْطِشْ بِهِ وَٱدْفِنْهُ، وَأَزِلْ عَنِّي وَعَنْ بَيْتِ أَبِي ٱلدَّمَ ٱلزَّكِيَّ ٱلَّذِي سَفَكَهُ يُوآبُ،</w:t>
      </w:r>
    </w:p>
    <w:p>
      <w:pPr>
        <w:bidi/>
      </w:pPr>
      <w:r>
        <w:rPr>
          <w:rtl/>
          <w:cs/>
          <w:lang w:val="ar_AE" w:bidi="ar_AE"/>
        </w:rPr>
      </w:r>
      <w:r>
        <w:rPr>
          <w:vertAlign w:val="superscript"/>
          <w:rtl/>
          <w:cs/>
          <w:lang w:val="ar_AE" w:bidi="ar_AE"/>
        </w:rPr>
        <w:t>32</w:t>
      </w:r>
      <w:r>
        <w:rPr>
          <w:rtl/>
          <w:cs/>
          <w:lang w:val="ar_AE" w:bidi="ar_AE"/>
        </w:rPr>
        <w:t xml:space="preserve"> فَيَرُدُّ ٱلرَّبُّ دَمَهُ عَلَى رَأْسِهِ، لِأَنَّهُ بَطَشَ بِرَجُلَيْنِ بَرِيئَيْنِ وَخَيْرٍ مِنْهُ وَقَتَلَهُمَا بِٱلسَّيْفِ، وَأَبِي دَاوُدُ لَا يَعْلَمُ، وَهُمَا أَبْنَيْرُ بْنُ نَيْرٍ رَئِيسُ جَيْشِ إِسْرَائِيلَ، وَعَمَاسَا بْنُ يَثَرٍ رَئِيسُ جَيْشِ يَهُوذَا.</w:t>
      </w:r>
    </w:p>
    <w:p>
      <w:pPr>
        <w:bidi/>
      </w:pPr>
      <w:r>
        <w:rPr>
          <w:rtl/>
          <w:cs/>
          <w:lang w:val="ar_AE" w:bidi="ar_AE"/>
        </w:rPr>
      </w:r>
      <w:r>
        <w:rPr>
          <w:vertAlign w:val="superscript"/>
          <w:rtl/>
          <w:cs/>
          <w:lang w:val="ar_AE" w:bidi="ar_AE"/>
        </w:rPr>
        <w:t>33</w:t>
      </w:r>
      <w:r>
        <w:rPr>
          <w:rtl/>
          <w:cs/>
          <w:lang w:val="ar_AE" w:bidi="ar_AE"/>
        </w:rPr>
        <w:t xml:space="preserve"> فَيَرْتَدُّ دَمُهُمَا عَلَى رَأْسِ يُوآبَ وَرَأْسِ نَسْلِهِ إِلَى ٱلْأَبَدِ، وَيَكُونُ لِدَاوُدَ وَنَسْلِهِ وَبَيْتِهِ وَكُرْسِيِّهِ سَلَامٌ إِلَى ٱلْأَبَدِ مِنْ عِنْدِ ٱلرَّبِّ».</w:t>
      </w:r>
    </w:p>
    <w:p>
      <w:pPr>
        <w:bidi/>
      </w:pPr>
      <w:r>
        <w:rPr>
          <w:rtl/>
          <w:cs/>
          <w:lang w:val="ar_AE" w:bidi="ar_AE"/>
        </w:rPr>
      </w:r>
      <w:r>
        <w:rPr>
          <w:vertAlign w:val="superscript"/>
          <w:rtl/>
          <w:cs/>
          <w:lang w:val="ar_AE" w:bidi="ar_AE"/>
        </w:rPr>
        <w:t>34</w:t>
      </w:r>
      <w:r>
        <w:rPr>
          <w:rtl/>
          <w:cs/>
          <w:lang w:val="ar_AE" w:bidi="ar_AE"/>
        </w:rPr>
        <w:t xml:space="preserve"> فَصَعِدَ بَنَايَاهُو بْنُ يَهُويَادَاعَ وَبَطَشَ بِهِ وَقَتَلَهُ، فَدُفِنَ فِي بَيْتِهِ فِي ٱلْبَرِّيَّةِ.</w:t>
      </w:r>
    </w:p>
    <w:p>
      <w:pPr>
        <w:bidi/>
      </w:pPr>
      <w:r>
        <w:rPr>
          <w:rtl/>
          <w:cs/>
          <w:lang w:val="ar_AE" w:bidi="ar_AE"/>
        </w:rPr>
      </w:r>
      <w:r>
        <w:rPr>
          <w:vertAlign w:val="superscript"/>
          <w:rtl/>
          <w:cs/>
          <w:lang w:val="ar_AE" w:bidi="ar_AE"/>
        </w:rPr>
        <w:t>35</w:t>
      </w:r>
      <w:r>
        <w:rPr>
          <w:rtl/>
          <w:cs/>
          <w:lang w:val="ar_AE" w:bidi="ar_AE"/>
        </w:rPr>
        <w:t xml:space="preserve"> وَجَعَلَ ٱلْمَلِكُ بَنَايَاهُوَ بْنَ يَهُويَادَاعَ مَكَانَهُ عَلَى ٱلْجَيْشِ، وَجَعَلَ ٱلْمَلِكُ صَادُوقَ ٱلْكَاهِنَ مَكَانَ أَبِيَاثَارَ.</w:t>
      </w:r>
    </w:p>
    <w:p>
      <w:pPr>
        <w:bidi/>
      </w:pPr>
      <w:r>
        <w:rPr>
          <w:rtl/>
          <w:cs/>
          <w:lang w:val="ar_AE" w:bidi="ar_AE"/>
        </w:rPr>
      </w:r>
      <w:r>
        <w:rPr>
          <w:vertAlign w:val="superscript"/>
          <w:rtl/>
          <w:cs/>
          <w:lang w:val="ar_AE" w:bidi="ar_AE"/>
        </w:rPr>
        <w:t>36</w:t>
      </w:r>
      <w:r>
        <w:rPr>
          <w:rtl/>
          <w:cs/>
          <w:lang w:val="ar_AE" w:bidi="ar_AE"/>
        </w:rPr>
        <w:t xml:space="preserve"> ثُمَّ أَرْسَلَ ٱلْمَلِكُ وَدَعَا شِمْعِيَ وَقَالَ لَهُ: «اِبْنِ لِنَفْسِكَ بَيْتًا فِي أُورُشَلِيمَ، وَأَقِمْ هُنَاكَ وَلَا تَخْرُجْ مِنْ هُنَاكَ إِلَى هُنَا أَوْ هُنَالِكَ.</w:t>
      </w:r>
    </w:p>
    <w:p>
      <w:pPr>
        <w:bidi/>
      </w:pPr>
      <w:r>
        <w:rPr>
          <w:rtl/>
          <w:cs/>
          <w:lang w:val="ar_AE" w:bidi="ar_AE"/>
        </w:rPr>
      </w:r>
      <w:r>
        <w:rPr>
          <w:vertAlign w:val="superscript"/>
          <w:rtl/>
          <w:cs/>
          <w:lang w:val="ar_AE" w:bidi="ar_AE"/>
        </w:rPr>
        <w:t>37</w:t>
      </w:r>
      <w:r>
        <w:rPr>
          <w:rtl/>
          <w:cs/>
          <w:lang w:val="ar_AE" w:bidi="ar_AE"/>
        </w:rPr>
        <w:t xml:space="preserve"> فَيَوْمَ تَخْرُجُ وَتَعْبُرُ وَادِيَ قَدْرُونَ، ٱعْلَمَنَّ بِأَنَّكَ مَوْتًا تَمُوتُ، وَيَكُونُ دَمُكَ عَلَى رَأْسِكَ».</w:t>
      </w:r>
    </w:p>
    <w:p>
      <w:pPr>
        <w:bidi/>
      </w:pPr>
      <w:r>
        <w:rPr>
          <w:rtl/>
          <w:cs/>
          <w:lang w:val="ar_AE" w:bidi="ar_AE"/>
        </w:rPr>
      </w:r>
      <w:r>
        <w:rPr>
          <w:vertAlign w:val="superscript"/>
          <w:rtl/>
          <w:cs/>
          <w:lang w:val="ar_AE" w:bidi="ar_AE"/>
        </w:rPr>
        <w:t>38</w:t>
      </w:r>
      <w:r>
        <w:rPr>
          <w:rtl/>
          <w:cs/>
          <w:lang w:val="ar_AE" w:bidi="ar_AE"/>
        </w:rPr>
        <w:t xml:space="preserve"> فَقَالَ شِمْعِي لِلْمَلِكِ: «حَسَنٌ ٱلْأَمْرُ. كَمَا تَكَلَّمَ سَيِّدِي ٱلْمَلِكُ كَذَلِكَ يَصْنَعُ عَبْدُكَ». فَأَقَامَ شِمْعِي فِي أُورُشَلِيمَ أَيَّامًا كَثِيرَةً.</w:t>
      </w:r>
    </w:p>
    <w:p>
      <w:pPr>
        <w:bidi/>
      </w:pPr>
      <w:r>
        <w:rPr>
          <w:rtl/>
          <w:cs/>
          <w:lang w:val="ar_AE" w:bidi="ar_AE"/>
        </w:rPr>
      </w:r>
      <w:r>
        <w:rPr>
          <w:vertAlign w:val="superscript"/>
          <w:rtl/>
          <w:cs/>
          <w:lang w:val="ar_AE" w:bidi="ar_AE"/>
        </w:rPr>
        <w:t>39</w:t>
      </w:r>
      <w:r>
        <w:rPr>
          <w:rtl/>
          <w:cs/>
          <w:lang w:val="ar_AE" w:bidi="ar_AE"/>
        </w:rPr>
        <w:t xml:space="preserve"> وَفِي نِهَايَةِ ثَلَاثِ سِنِينَ هَرَبَ عَبْدَانِ لِشِمْعِي إِلَى أَخِيشَ بْنِ مَعْكَةَ مَلِكِ جَتَّ، فَأَخْبَرُوا شِمْعِي قَائِلِينَ: «هُوَذَا عَبْدَاكَ فِي جَتَّ».</w:t>
      </w:r>
    </w:p>
    <w:p>
      <w:pPr>
        <w:bidi/>
      </w:pPr>
      <w:r>
        <w:rPr>
          <w:rtl/>
          <w:cs/>
          <w:lang w:val="ar_AE" w:bidi="ar_AE"/>
        </w:rPr>
      </w:r>
      <w:r>
        <w:rPr>
          <w:vertAlign w:val="superscript"/>
          <w:rtl/>
          <w:cs/>
          <w:lang w:val="ar_AE" w:bidi="ar_AE"/>
        </w:rPr>
        <w:t>40</w:t>
      </w:r>
      <w:r>
        <w:rPr>
          <w:rtl/>
          <w:cs/>
          <w:lang w:val="ar_AE" w:bidi="ar_AE"/>
        </w:rPr>
        <w:t xml:space="preserve"> فَقَامَ شِمْعِي وَشَدَّ عَلَى حِمَارِهِ وَذَهَبَ إِلَى جَتَّ إِلَى أَخِيشَ لِيُفَتِّشَ عَلَى عَبْدَيْهِ، فَٱنْطَلَقَ شِمْعِي وَأَتَى بِعَبْدَيْهِ مِنْ جَتَّ.</w:t>
      </w:r>
    </w:p>
    <w:p>
      <w:pPr>
        <w:bidi/>
      </w:pPr>
      <w:r>
        <w:rPr>
          <w:rtl/>
          <w:cs/>
          <w:lang w:val="ar_AE" w:bidi="ar_AE"/>
        </w:rPr>
      </w:r>
      <w:r>
        <w:rPr>
          <w:vertAlign w:val="superscript"/>
          <w:rtl/>
          <w:cs/>
          <w:lang w:val="ar_AE" w:bidi="ar_AE"/>
        </w:rPr>
        <w:t>41</w:t>
      </w:r>
      <w:r>
        <w:rPr>
          <w:rtl/>
          <w:cs/>
          <w:lang w:val="ar_AE" w:bidi="ar_AE"/>
        </w:rPr>
        <w:t xml:space="preserve"> فَأُخْبِرَ سُلَيْمَانُ بِأَنَّ شِمْعِي قَدِ ٱنْطَلَقَ مِنْ أُورُشَلِيمَ إِلَى جَتَّ وَرَجَعَ.</w:t>
      </w:r>
    </w:p>
    <w:p>
      <w:pPr>
        <w:bidi/>
      </w:pPr>
      <w:r>
        <w:rPr>
          <w:rtl/>
          <w:cs/>
          <w:lang w:val="ar_AE" w:bidi="ar_AE"/>
        </w:rPr>
      </w:r>
      <w:r>
        <w:rPr>
          <w:vertAlign w:val="superscript"/>
          <w:rtl/>
          <w:cs/>
          <w:lang w:val="ar_AE" w:bidi="ar_AE"/>
        </w:rPr>
        <w:t>42</w:t>
      </w:r>
      <w:r>
        <w:rPr>
          <w:rtl/>
          <w:cs/>
          <w:lang w:val="ar_AE" w:bidi="ar_AE"/>
        </w:rPr>
        <w:t xml:space="preserve"> فَأَرْسَلَ ٱلْمَلِكُ وَدَعَا شِمْعِيَ وَقَالَ لَهُ: «أَمَا ٱسْتَحْلَفْتُكَ بِٱلرَّبِّ وَأَشْهَدْتُ عَلَيْكَ قَائِلًا: إِنَّكَ يَوْمَ تَخْرُجُ وَتَذْهَبُ إِلَى هُنَا وَهُنَالِكَ، ٱعْلَمَنَّ بِأَنَّكَ مَوْتًا تَمُوتُ؟ فَقُلْتَ لِي: حَسَنٌ ٱلْأَمْرُ. قَدْ سَمِعْتُ.</w:t>
      </w:r>
    </w:p>
    <w:p>
      <w:pPr>
        <w:bidi/>
      </w:pPr>
      <w:r>
        <w:rPr>
          <w:rtl/>
          <w:cs/>
          <w:lang w:val="ar_AE" w:bidi="ar_AE"/>
        </w:rPr>
      </w:r>
      <w:r>
        <w:rPr>
          <w:vertAlign w:val="superscript"/>
          <w:rtl/>
          <w:cs/>
          <w:lang w:val="ar_AE" w:bidi="ar_AE"/>
        </w:rPr>
        <w:t>43</w:t>
      </w:r>
      <w:r>
        <w:rPr>
          <w:rtl/>
          <w:cs/>
          <w:lang w:val="ar_AE" w:bidi="ar_AE"/>
        </w:rPr>
        <w:t xml:space="preserve"> فَلِمَاذَا لَمْ تَحْفَظْ يَمِينَ ٱلرَّبِّ وَٱلْوَصِيَّةَ ٱلَّتِي أَوْصَيْتُكَ بِهَا؟».</w:t>
      </w:r>
    </w:p>
    <w:p>
      <w:pPr>
        <w:bidi/>
      </w:pPr>
      <w:r>
        <w:rPr>
          <w:rtl/>
          <w:cs/>
          <w:lang w:val="ar_AE" w:bidi="ar_AE"/>
        </w:rPr>
      </w:r>
      <w:r>
        <w:rPr>
          <w:vertAlign w:val="superscript"/>
          <w:rtl/>
          <w:cs/>
          <w:lang w:val="ar_AE" w:bidi="ar_AE"/>
        </w:rPr>
        <w:t>44</w:t>
      </w:r>
      <w:r>
        <w:rPr>
          <w:rtl/>
          <w:cs/>
          <w:lang w:val="ar_AE" w:bidi="ar_AE"/>
        </w:rPr>
        <w:t xml:space="preserve"> ثُمَّ قَالَ ٱلْمَلِكُ لِشِمْعِي: «أَنْتَ عَرَفْتَ كُلَّ ٱلشَّرِّ ٱلَّذِي عَلِمَهُ قَلْبُكَ ٱلَّذِي فَعَلْتَهُ لِدَاوُدَ أَبِي، فَلِيَرُدَّ ٱلرَّبُّ شَرَّكَ عَلَى رَأْسِكَ.</w:t>
      </w:r>
    </w:p>
    <w:p>
      <w:pPr>
        <w:bidi/>
      </w:pPr>
      <w:r>
        <w:rPr>
          <w:rtl/>
          <w:cs/>
          <w:lang w:val="ar_AE" w:bidi="ar_AE"/>
        </w:rPr>
      </w:r>
      <w:r>
        <w:rPr>
          <w:vertAlign w:val="superscript"/>
          <w:rtl/>
          <w:cs/>
          <w:lang w:val="ar_AE" w:bidi="ar_AE"/>
        </w:rPr>
        <w:t>45</w:t>
      </w:r>
      <w:r>
        <w:rPr>
          <w:rtl/>
          <w:cs/>
          <w:lang w:val="ar_AE" w:bidi="ar_AE"/>
        </w:rPr>
        <w:t xml:space="preserve"> وَٱلْمَلِكُ سُلَيْمَانُ يُبَارَكُ، وَكُرْسِيُّ دَاوُدَ يَكُونُ ثَابِتًا أَمَامَ ٱلرَّبِّ إِلَى ٱلْأَبَدِ».</w:t>
      </w:r>
    </w:p>
    <w:p>
      <w:pPr>
        <w:bidi/>
      </w:pPr>
      <w:r>
        <w:rPr>
          <w:rtl/>
          <w:cs/>
          <w:lang w:val="ar_AE" w:bidi="ar_AE"/>
        </w:rPr>
      </w:r>
      <w:r>
        <w:rPr>
          <w:vertAlign w:val="superscript"/>
          <w:rtl/>
          <w:cs/>
          <w:lang w:val="ar_AE" w:bidi="ar_AE"/>
        </w:rPr>
        <w:t>46</w:t>
      </w:r>
      <w:r>
        <w:rPr>
          <w:rtl/>
          <w:cs/>
          <w:lang w:val="ar_AE" w:bidi="ar_AE"/>
        </w:rPr>
        <w:t xml:space="preserve"> وَأَمَرَ ٱلْمَلِكُ بَنَايَاهُوَ بْنَ يَهُويَادَاعَ، فَخَرَجَ وَبَطَشَ بِهِ فَمَاتَ. وَتَثَبَّتَ ٱلْمُلْكُ بِيَدِ سُلَيْمَانَ.</w:t>
      </w:r>
    </w:p>
    <w:p>
      <w:pPr>
        <w:pStyle w:val="Heading2"/>
        <w:bidi/>
      </w:pPr>
      <w:r>
        <w:rPr>
          <w:rtl/>
          <w:cs/>
          <w:lang w:val="ar_AE" w:bidi="ar_AE"/>
        </w:rPr>
        <w:t>1 Kings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وَصَاهَرَ سُلَيْمَانُ فِرْعَوْنَ مَلِكَ مِصْرَ، وَأَخَذَ بِنْتَ فِرْعَوْنَ وَأَتَى بِهَا إِلَى مَدِينَةِ دَاوُدَ إِلَى أَنْ أَكْمَلَ بِنَاءَ بَيْتِهِ وَبَيْتِ ٱلرَّبِّ وَسُورِ أُورُشَلِيمَ حَوَالَيْهَا.</w:t>
      </w:r>
    </w:p>
    <w:p>
      <w:pPr>
        <w:bidi/>
      </w:pPr>
      <w:r>
        <w:rPr>
          <w:rtl/>
          <w:cs/>
          <w:lang w:val="ar_AE" w:bidi="ar_AE"/>
        </w:rPr>
      </w:r>
      <w:r>
        <w:rPr>
          <w:vertAlign w:val="superscript"/>
          <w:rtl/>
          <w:cs/>
          <w:lang w:val="ar_AE" w:bidi="ar_AE"/>
        </w:rPr>
        <w:t>2</w:t>
      </w:r>
      <w:r>
        <w:rPr>
          <w:rtl/>
          <w:cs/>
          <w:lang w:val="ar_AE" w:bidi="ar_AE"/>
        </w:rPr>
        <w:t xml:space="preserve"> إِلَّا أَنَّ ٱلشَّعْبَ كَانُوا يَذْبَحُونَ فِي ٱلْمُرْتَفَعَاتِ، لِأَنَّهُ لَمْ يُبْنَ بَيْتٌ لِٱسْمِ ٱلرَّبِّ إِلَى تِلْكَ ٱلْأَيَّامِ.</w:t>
      </w:r>
    </w:p>
    <w:p>
      <w:pPr>
        <w:bidi/>
      </w:pPr>
      <w:r>
        <w:rPr>
          <w:rtl/>
          <w:cs/>
          <w:lang w:val="ar_AE" w:bidi="ar_AE"/>
        </w:rPr>
      </w:r>
      <w:r>
        <w:rPr>
          <w:vertAlign w:val="superscript"/>
          <w:rtl/>
          <w:cs/>
          <w:lang w:val="ar_AE" w:bidi="ar_AE"/>
        </w:rPr>
        <w:t>3</w:t>
      </w:r>
      <w:r>
        <w:rPr>
          <w:rtl/>
          <w:cs/>
          <w:lang w:val="ar_AE" w:bidi="ar_AE"/>
        </w:rPr>
        <w:t xml:space="preserve"> وَأَحَبَّ سُلَيْمَانُ ٱلرَّبَّ سَائِرًا فِي فَرَائِضِ دَاوُدَ أَبِيهِ، إِلَّا أَنَّهُ كَانَ يَذْبَحُ وَيُوقِدُ فِي ٱلْمُرْتَفَعَاتِ.</w:t>
      </w:r>
    </w:p>
    <w:p>
      <w:pPr>
        <w:bidi/>
      </w:pPr>
      <w:r>
        <w:rPr>
          <w:rtl/>
          <w:cs/>
          <w:lang w:val="ar_AE" w:bidi="ar_AE"/>
        </w:rPr>
      </w:r>
      <w:r>
        <w:rPr>
          <w:vertAlign w:val="superscript"/>
          <w:rtl/>
          <w:cs/>
          <w:lang w:val="ar_AE" w:bidi="ar_AE"/>
        </w:rPr>
        <w:t>4</w:t>
      </w:r>
      <w:r>
        <w:rPr>
          <w:rtl/>
          <w:cs/>
          <w:lang w:val="ar_AE" w:bidi="ar_AE"/>
        </w:rPr>
        <w:t xml:space="preserve"> وَذَهَبَ ٱلْمَلِكُ إِلَى جِبْعُونَ لِيَذْبَحَ هُنَاكَ، لِأَنَّهَا هِيَ ٱلْمُرْتَفَعَةُ ٱلْعُظْمَى، وَأَصْعَدَ سُلَيْمَانُ أَلْفَ مُحْرَقَةٍ عَلَى ذَلِكَ ٱلْمَذْبَحِ.</w:t>
      </w:r>
    </w:p>
    <w:p>
      <w:pPr>
        <w:bidi/>
      </w:pPr>
      <w:r>
        <w:rPr>
          <w:rtl/>
          <w:cs/>
          <w:lang w:val="ar_AE" w:bidi="ar_AE"/>
        </w:rPr>
      </w:r>
      <w:r>
        <w:rPr>
          <w:vertAlign w:val="superscript"/>
          <w:rtl/>
          <w:cs/>
          <w:lang w:val="ar_AE" w:bidi="ar_AE"/>
        </w:rPr>
        <w:t>5</w:t>
      </w:r>
      <w:r>
        <w:rPr>
          <w:rtl/>
          <w:cs/>
          <w:lang w:val="ar_AE" w:bidi="ar_AE"/>
        </w:rPr>
        <w:t xml:space="preserve"> فِي جِبْعُونَ تَرَاءَى ٱلرَّبُّ لِسُلَيْمَانَ فِي حُلْمٍ لَيْلًا، وَقَالَ ٱللهُ: «ٱسْأَلْ مَاذَا أُعْطِيكَ».</w:t>
      </w:r>
    </w:p>
    <w:p>
      <w:pPr>
        <w:bidi/>
      </w:pPr>
      <w:r>
        <w:rPr>
          <w:rtl/>
          <w:cs/>
          <w:lang w:val="ar_AE" w:bidi="ar_AE"/>
        </w:rPr>
      </w:r>
      <w:r>
        <w:rPr>
          <w:vertAlign w:val="superscript"/>
          <w:rtl/>
          <w:cs/>
          <w:lang w:val="ar_AE" w:bidi="ar_AE"/>
        </w:rPr>
        <w:t>6</w:t>
      </w:r>
      <w:r>
        <w:rPr>
          <w:rtl/>
          <w:cs/>
          <w:lang w:val="ar_AE" w:bidi="ar_AE"/>
        </w:rPr>
        <w:t xml:space="preserve"> فَقَالَ سُلَيْمَانُ: «إِنَّكَ قَدْ فَعَلْتَ مَعَ عَبْدِكَ دَاوُدَ أَبِي رَحْمَةً عَظِيمَةً حَسْبَمَا سَارَ أَمَامَكَ بِأَمَانَةٍ وَبِرٍّ وَٱسْتِقَامَةِ قَلْبٍ مَعَكَ، فَحَفِظْتَ لَهُ هَذِهِ ٱلرَّحْمَةَ ٱلْعَظِيمَةَ وَأَعْطَيْتَهُ ٱبْنًا يَجْلِسُ عَلَى كُرْسِيِّهِ كَهَذَا ٱلْيَوْمِ.</w:t>
      </w:r>
    </w:p>
    <w:p>
      <w:pPr>
        <w:bidi/>
      </w:pPr>
      <w:r>
        <w:rPr>
          <w:rtl/>
          <w:cs/>
          <w:lang w:val="ar_AE" w:bidi="ar_AE"/>
        </w:rPr>
      </w:r>
      <w:r>
        <w:rPr>
          <w:vertAlign w:val="superscript"/>
          <w:rtl/>
          <w:cs/>
          <w:lang w:val="ar_AE" w:bidi="ar_AE"/>
        </w:rPr>
        <w:t>7</w:t>
      </w:r>
      <w:r>
        <w:rPr>
          <w:rtl/>
          <w:cs/>
          <w:lang w:val="ar_AE" w:bidi="ar_AE"/>
        </w:rPr>
        <w:t xml:space="preserve"> وَٱلْآنَ أَيُّهَا ٱلرَّبُّ إِلَهِي، أَنْتَ مَلَّكْتَ عَبْدَكَ مَكَانَ دَاوُدَ أَبِي، وَأَنَا فَتىً صَغِيرٌ لَا أَعْلَمُ ٱلْخُرُوجَ وَٱلدُّخُولَ.</w:t>
      </w:r>
    </w:p>
    <w:p>
      <w:pPr>
        <w:bidi/>
      </w:pPr>
      <w:r>
        <w:rPr>
          <w:rtl/>
          <w:cs/>
          <w:lang w:val="ar_AE" w:bidi="ar_AE"/>
        </w:rPr>
      </w:r>
      <w:r>
        <w:rPr>
          <w:vertAlign w:val="superscript"/>
          <w:rtl/>
          <w:cs/>
          <w:lang w:val="ar_AE" w:bidi="ar_AE"/>
        </w:rPr>
        <w:t>8</w:t>
      </w:r>
      <w:r>
        <w:rPr>
          <w:rtl/>
          <w:cs/>
          <w:lang w:val="ar_AE" w:bidi="ar_AE"/>
        </w:rPr>
        <w:t xml:space="preserve"> وَعَبْدُكَ فِي وَسَطِ شَعْبِكَ ٱلَّذِي ٱخْتَرْتَهُ، شَعْبٌ كَثِيرٌ لَا يُحْصَى وَلَا يُعَدُّ مِنَ ٱلْكَثْرَةِ.</w:t>
      </w:r>
    </w:p>
    <w:p>
      <w:pPr>
        <w:bidi/>
      </w:pPr>
      <w:r>
        <w:rPr>
          <w:rtl/>
          <w:cs/>
          <w:lang w:val="ar_AE" w:bidi="ar_AE"/>
        </w:rPr>
      </w:r>
      <w:r>
        <w:rPr>
          <w:vertAlign w:val="superscript"/>
          <w:rtl/>
          <w:cs/>
          <w:lang w:val="ar_AE" w:bidi="ar_AE"/>
        </w:rPr>
        <w:t>9</w:t>
      </w:r>
      <w:r>
        <w:rPr>
          <w:rtl/>
          <w:cs/>
          <w:lang w:val="ar_AE" w:bidi="ar_AE"/>
        </w:rPr>
        <w:t xml:space="preserve"> فَأَعْطِ عَبْدَكَ قَلْبًا فَهِيمًا لِأَحْكُمَ عَلَى شَعْبِكَ وَأُمَيِّزَ بَيْنَ ٱلْخَيْرِ وَٱلشَّرِّ، لِأَنَّهُ مَنْ يَقْدِرُ أَنْ يَحْكُمَ عَلَى شَعْبِكَ ٱلْعَظِيمِ هَذَا؟»</w:t>
      </w:r>
    </w:p>
    <w:p>
      <w:pPr>
        <w:bidi/>
      </w:pPr>
      <w:r>
        <w:rPr>
          <w:rtl/>
          <w:cs/>
          <w:lang w:val="ar_AE" w:bidi="ar_AE"/>
        </w:rPr>
      </w:r>
      <w:r>
        <w:rPr>
          <w:vertAlign w:val="superscript"/>
          <w:rtl/>
          <w:cs/>
          <w:lang w:val="ar_AE" w:bidi="ar_AE"/>
        </w:rPr>
        <w:t>10</w:t>
      </w:r>
      <w:r>
        <w:rPr>
          <w:rtl/>
          <w:cs/>
          <w:lang w:val="ar_AE" w:bidi="ar_AE"/>
        </w:rPr>
        <w:t xml:space="preserve"> فَحَسُنَ ٱلْكَلَامُ فِي عَيْنَيِ ٱلرَّبِّ، لِأَنَّ سُلَيْمَانَ سَأَلَ هَذَا ٱلْأَمْرَ.</w:t>
      </w:r>
    </w:p>
    <w:p>
      <w:pPr>
        <w:bidi/>
      </w:pPr>
      <w:r>
        <w:rPr>
          <w:rtl/>
          <w:cs/>
          <w:lang w:val="ar_AE" w:bidi="ar_AE"/>
        </w:rPr>
      </w:r>
      <w:r>
        <w:rPr>
          <w:vertAlign w:val="superscript"/>
          <w:rtl/>
          <w:cs/>
          <w:lang w:val="ar_AE" w:bidi="ar_AE"/>
        </w:rPr>
        <w:t>11</w:t>
      </w:r>
      <w:r>
        <w:rPr>
          <w:rtl/>
          <w:cs/>
          <w:lang w:val="ar_AE" w:bidi="ar_AE"/>
        </w:rPr>
        <w:t xml:space="preserve"> فَقَالَ لَهُ ٱللهُ: «مِنْ أَجْلِ أَنَّكَ قَدْ سَأَلْتَ هَذَا ٱلْأَمْرَ، وَلَمْ تَسْأَلْ لِنَفْسِكَ أَيَّامًا كَثِيرَةً وَلَا سَأَلْتَ لِنَفْسِكَ غِنًى، وَلَا سَأَلْتَ أَنْفُسَ أَعْدَائِكَ، بَلْ سَأَلْتَ لِنَفْسِكَ تَمْيِيزًا لِتَفْهَمَ ٱلْحُكْمَ،</w:t>
      </w:r>
    </w:p>
    <w:p>
      <w:pPr>
        <w:bidi/>
      </w:pPr>
      <w:r>
        <w:rPr>
          <w:rtl/>
          <w:cs/>
          <w:lang w:val="ar_AE" w:bidi="ar_AE"/>
        </w:rPr>
      </w:r>
      <w:r>
        <w:rPr>
          <w:vertAlign w:val="superscript"/>
          <w:rtl/>
          <w:cs/>
          <w:lang w:val="ar_AE" w:bidi="ar_AE"/>
        </w:rPr>
        <w:t>12</w:t>
      </w:r>
      <w:r>
        <w:rPr>
          <w:rtl/>
          <w:cs/>
          <w:lang w:val="ar_AE" w:bidi="ar_AE"/>
        </w:rPr>
        <w:t xml:space="preserve"> هُوَذَا قَدْ فَعَلْتُ حَسَبَ كَلَامِكَ. هُوَذَا أَعْطَيْتُكَ قَلْبًا حَكِيمًا وَمُمَيِّزًا حَتَّى إِنَّهُ لَمْ يَكُنْ مِثْلُكَ قَبْلَكَ وَلَا يَقُومُ بَعْدَكَ نَظِيرُكَ.</w:t>
      </w:r>
    </w:p>
    <w:p>
      <w:pPr>
        <w:bidi/>
      </w:pPr>
      <w:r>
        <w:rPr>
          <w:rtl/>
          <w:cs/>
          <w:lang w:val="ar_AE" w:bidi="ar_AE"/>
        </w:rPr>
      </w:r>
      <w:r>
        <w:rPr>
          <w:vertAlign w:val="superscript"/>
          <w:rtl/>
          <w:cs/>
          <w:lang w:val="ar_AE" w:bidi="ar_AE"/>
        </w:rPr>
        <w:t>13</w:t>
      </w:r>
      <w:r>
        <w:rPr>
          <w:rtl/>
          <w:cs/>
          <w:lang w:val="ar_AE" w:bidi="ar_AE"/>
        </w:rPr>
        <w:t xml:space="preserve"> وَقَدْ أَعْطَيْتُكَ أَيْضًا مَا لَمْ تَسْأَلْهُ، غِنًى وَكَرَامَةً حَتَّى إِنَّهُ لَا يَكُونُ رَجُلٌ مِثْلَكَ فِي ٱلْمُلُوكِ كُلَّ أَيَّامِكَ.</w:t>
      </w:r>
    </w:p>
    <w:p>
      <w:pPr>
        <w:bidi/>
      </w:pPr>
      <w:r>
        <w:rPr>
          <w:rtl/>
          <w:cs/>
          <w:lang w:val="ar_AE" w:bidi="ar_AE"/>
        </w:rPr>
      </w:r>
      <w:r>
        <w:rPr>
          <w:vertAlign w:val="superscript"/>
          <w:rtl/>
          <w:cs/>
          <w:lang w:val="ar_AE" w:bidi="ar_AE"/>
        </w:rPr>
        <w:t>14</w:t>
      </w:r>
      <w:r>
        <w:rPr>
          <w:rtl/>
          <w:cs/>
          <w:lang w:val="ar_AE" w:bidi="ar_AE"/>
        </w:rPr>
        <w:t xml:space="preserve"> فَإِنْ سَلَكْتَ فِي طَرِيقِي وَحَفِظْتَ فَرَائِضِي وَوَصَايَايَ، كَمَا سَلَكَ دَاوُدُ أَبُوكَ، فَإِنِّي أُطِيلُ أَيَّامَكَ».</w:t>
      </w:r>
    </w:p>
    <w:p>
      <w:pPr>
        <w:bidi/>
      </w:pPr>
      <w:r>
        <w:rPr>
          <w:rtl/>
          <w:cs/>
          <w:lang w:val="ar_AE" w:bidi="ar_AE"/>
        </w:rPr>
      </w:r>
      <w:r>
        <w:rPr>
          <w:vertAlign w:val="superscript"/>
          <w:rtl/>
          <w:cs/>
          <w:lang w:val="ar_AE" w:bidi="ar_AE"/>
        </w:rPr>
        <w:t>15</w:t>
      </w:r>
      <w:r>
        <w:rPr>
          <w:rtl/>
          <w:cs/>
          <w:lang w:val="ar_AE" w:bidi="ar_AE"/>
        </w:rPr>
        <w:t xml:space="preserve"> فَٱسْتَيْقَظَ سُلَيْمَانُ وَإِذَا هُوَ حُلْمٌ. وَجَاءَ إِلَى أُورُشَلِيمَ وَوَقَفَ أَمَامَ تَابُوتِ عَهْدِ ٱلرَّبِّ وَأَصْعَدَ مُحْرَقَاتٍ وَقَرَّبَ ذَبَائِحَ سَلَامَةٍ، وَعَمِلَ وَلِيمَةً لِكُلِّ عَبِيدِهِ.</w:t>
      </w:r>
    </w:p>
    <w:p>
      <w:pPr>
        <w:bidi/>
      </w:pPr>
      <w:r>
        <w:rPr>
          <w:rtl/>
          <w:cs/>
          <w:lang w:val="ar_AE" w:bidi="ar_AE"/>
        </w:rPr>
      </w:r>
      <w:r>
        <w:rPr>
          <w:vertAlign w:val="superscript"/>
          <w:rtl/>
          <w:cs/>
          <w:lang w:val="ar_AE" w:bidi="ar_AE"/>
        </w:rPr>
        <w:t>16</w:t>
      </w:r>
      <w:r>
        <w:rPr>
          <w:rtl/>
          <w:cs/>
          <w:lang w:val="ar_AE" w:bidi="ar_AE"/>
        </w:rPr>
        <w:t xml:space="preserve"> حِينَئِذٍ أَتَتِ ٱمْرَأَتَانِ زَانِيَتَانِ إِلَى ٱلْمَلِكِ وَوَقَفَتَا بَيْنَ يَدَيْهِ.</w:t>
      </w:r>
    </w:p>
    <w:p>
      <w:pPr>
        <w:bidi/>
      </w:pPr>
      <w:r>
        <w:rPr>
          <w:rtl/>
          <w:cs/>
          <w:lang w:val="ar_AE" w:bidi="ar_AE"/>
        </w:rPr>
      </w:r>
      <w:r>
        <w:rPr>
          <w:vertAlign w:val="superscript"/>
          <w:rtl/>
          <w:cs/>
          <w:lang w:val="ar_AE" w:bidi="ar_AE"/>
        </w:rPr>
        <w:t>17</w:t>
      </w:r>
      <w:r>
        <w:rPr>
          <w:rtl/>
          <w:cs/>
          <w:lang w:val="ar_AE" w:bidi="ar_AE"/>
        </w:rPr>
        <w:t xml:space="preserve"> فَقَالَتِ ٱلْمَرْأَةُ ٱلْوَاحِدَةُ: «ٱسْتَمِعْ يَاسَيِّدِي. إِنِّي أَنَا وَهَذِهِ ٱلْمَرْأَةُ سَاكِنَتَانِ فِي بَيْتٍ وَاحِدٍ، وَقَدْ وَلَدْتُ مَعَهَا فِي ٱلْبَيْتِ.</w:t>
      </w:r>
    </w:p>
    <w:p>
      <w:pPr>
        <w:bidi/>
      </w:pPr>
      <w:r>
        <w:rPr>
          <w:rtl/>
          <w:cs/>
          <w:lang w:val="ar_AE" w:bidi="ar_AE"/>
        </w:rPr>
      </w:r>
      <w:r>
        <w:rPr>
          <w:vertAlign w:val="superscript"/>
          <w:rtl/>
          <w:cs/>
          <w:lang w:val="ar_AE" w:bidi="ar_AE"/>
        </w:rPr>
        <w:t>18</w:t>
      </w:r>
      <w:r>
        <w:rPr>
          <w:rtl/>
          <w:cs/>
          <w:lang w:val="ar_AE" w:bidi="ar_AE"/>
        </w:rPr>
        <w:t xml:space="preserve"> وَفِي ٱلْيَوْمِ ٱلثَّالِثِ بَعْدَ وِلَادَتِي وَلَدَتْ هَذِهِ ٱلْمَرْأَةُ أَيْضًا، وَكُنَّا مَعًا، وَلَمْ يَكُنْ مَعَنَا غَرِيبٌ فِي ٱلْبَيْتِ غَيْرَنَا نَحْنُ كِلْتَيْنَا فِي ٱلْبَيْتِ.</w:t>
      </w:r>
    </w:p>
    <w:p>
      <w:pPr>
        <w:bidi/>
      </w:pPr>
      <w:r>
        <w:rPr>
          <w:rtl/>
          <w:cs/>
          <w:lang w:val="ar_AE" w:bidi="ar_AE"/>
        </w:rPr>
      </w:r>
      <w:r>
        <w:rPr>
          <w:vertAlign w:val="superscript"/>
          <w:rtl/>
          <w:cs/>
          <w:lang w:val="ar_AE" w:bidi="ar_AE"/>
        </w:rPr>
        <w:t>19</w:t>
      </w:r>
      <w:r>
        <w:rPr>
          <w:rtl/>
          <w:cs/>
          <w:lang w:val="ar_AE" w:bidi="ar_AE"/>
        </w:rPr>
        <w:t xml:space="preserve"> فَمَاتَ ٱبْنُ هَذِهِ فِي ٱللَّيْلِ، لِأَنَّهَا ٱضْطَجَعَتْ عَلَيْهِ.</w:t>
      </w:r>
    </w:p>
    <w:p>
      <w:pPr>
        <w:bidi/>
      </w:pPr>
      <w:r>
        <w:rPr>
          <w:rtl/>
          <w:cs/>
          <w:lang w:val="ar_AE" w:bidi="ar_AE"/>
        </w:rPr>
      </w:r>
      <w:r>
        <w:rPr>
          <w:vertAlign w:val="superscript"/>
          <w:rtl/>
          <w:cs/>
          <w:lang w:val="ar_AE" w:bidi="ar_AE"/>
        </w:rPr>
        <w:t>20</w:t>
      </w:r>
      <w:r>
        <w:rPr>
          <w:rtl/>
          <w:cs/>
          <w:lang w:val="ar_AE" w:bidi="ar_AE"/>
        </w:rPr>
        <w:t xml:space="preserve"> فَقَامَتْ فِي وَسَطِ ٱللَّيْلِ وَأَخَذَتِ ٱبْنِي مِنْ جَانِبِي وَأَمَتُكَ نَائِمَةٌ، وَأَضْجَعَتْهُ فِي حِضْنِهَا، وَأَضْجَعَتِ ٱبْنَهَا ٱلْمَيْتَ فِي حِضْنِي.</w:t>
      </w:r>
    </w:p>
    <w:p>
      <w:pPr>
        <w:bidi/>
      </w:pPr>
      <w:r>
        <w:rPr>
          <w:rtl/>
          <w:cs/>
          <w:lang w:val="ar_AE" w:bidi="ar_AE"/>
        </w:rPr>
      </w:r>
      <w:r>
        <w:rPr>
          <w:vertAlign w:val="superscript"/>
          <w:rtl/>
          <w:cs/>
          <w:lang w:val="ar_AE" w:bidi="ar_AE"/>
        </w:rPr>
        <w:t>21</w:t>
      </w:r>
      <w:r>
        <w:rPr>
          <w:rtl/>
          <w:cs/>
          <w:lang w:val="ar_AE" w:bidi="ar_AE"/>
        </w:rPr>
        <w:t xml:space="preserve"> فَلَمَّا قُمْتُ صَبَاحًا لِأُرَضِّعَ ٱبْنِي، إِذَا هُوَ مَيْتٌ. وَلَمَّا تَأَمَّلْتُ فِيهِ فِي ٱلصَّبَاحِ، إِذَا هُوَ لَيْسَ ٱبْنِيَ ٱلَّذِي وَلَدْتُهُ».</w:t>
      </w:r>
    </w:p>
    <w:p>
      <w:pPr>
        <w:bidi/>
      </w:pPr>
      <w:r>
        <w:rPr>
          <w:rtl/>
          <w:cs/>
          <w:lang w:val="ar_AE" w:bidi="ar_AE"/>
        </w:rPr>
      </w:r>
      <w:r>
        <w:rPr>
          <w:vertAlign w:val="superscript"/>
          <w:rtl/>
          <w:cs/>
          <w:lang w:val="ar_AE" w:bidi="ar_AE"/>
        </w:rPr>
        <w:t>22</w:t>
      </w:r>
      <w:r>
        <w:rPr>
          <w:rtl/>
          <w:cs/>
          <w:lang w:val="ar_AE" w:bidi="ar_AE"/>
        </w:rPr>
        <w:t xml:space="preserve"> وَكَانَتِ ٱلْمَرْأَةُ ٱلْأُخْرَى تَقُولُ: «كَلَّا، بَلِ ٱبْنِيَ ٱلْحَيُّ وَٱبْنُكِ ٱلْمَيْتُ». وَهَذِهِ تَقُولُ: «لَا، بَلِ ٱبْنُكِ ٱلْمَيْتُ وَٱبْنِيَ ٱلْحَيُّ». وَتَكَلَّمَتَا أَمَامَ ٱلْمَلِكِ.</w:t>
      </w:r>
    </w:p>
    <w:p>
      <w:pPr>
        <w:bidi/>
      </w:pPr>
      <w:r>
        <w:rPr>
          <w:rtl/>
          <w:cs/>
          <w:lang w:val="ar_AE" w:bidi="ar_AE"/>
        </w:rPr>
      </w:r>
      <w:r>
        <w:rPr>
          <w:vertAlign w:val="superscript"/>
          <w:rtl/>
          <w:cs/>
          <w:lang w:val="ar_AE" w:bidi="ar_AE"/>
        </w:rPr>
        <w:t>23</w:t>
      </w:r>
      <w:r>
        <w:rPr>
          <w:rtl/>
          <w:cs/>
          <w:lang w:val="ar_AE" w:bidi="ar_AE"/>
        </w:rPr>
        <w:t xml:space="preserve"> فَقَالَ ٱلْمَلِكُ: «هَذِهِ تَقُولُ: هَذَا ٱبْنِيَ ٱلْحَيُّ وَٱبْنُكِ ٱلْمَيْتُ، وَتِلْكَ تَقُولُ: لَا، بَلِ ٱبْنُكِ ٱلْمَيْتُ وَٱبْنِيَ ٱلْحَيُّ».</w:t>
      </w:r>
    </w:p>
    <w:p>
      <w:pPr>
        <w:bidi/>
      </w:pPr>
      <w:r>
        <w:rPr>
          <w:rtl/>
          <w:cs/>
          <w:lang w:val="ar_AE" w:bidi="ar_AE"/>
        </w:rPr>
      </w:r>
      <w:r>
        <w:rPr>
          <w:vertAlign w:val="superscript"/>
          <w:rtl/>
          <w:cs/>
          <w:lang w:val="ar_AE" w:bidi="ar_AE"/>
        </w:rPr>
        <w:t>24</w:t>
      </w:r>
      <w:r>
        <w:rPr>
          <w:rtl/>
          <w:cs/>
          <w:lang w:val="ar_AE" w:bidi="ar_AE"/>
        </w:rPr>
        <w:t xml:space="preserve"> فَقَالَ ٱلْمَلِكُ: «اِيتُونِي بِسَيْفٍ». فَأَتَوْا بِسَيْفٍ بَيْنَ يَدَيِ ٱلْمَلِكِ.</w:t>
      </w:r>
    </w:p>
    <w:p>
      <w:pPr>
        <w:bidi/>
      </w:pPr>
      <w:r>
        <w:rPr>
          <w:rtl/>
          <w:cs/>
          <w:lang w:val="ar_AE" w:bidi="ar_AE"/>
        </w:rPr>
      </w:r>
      <w:r>
        <w:rPr>
          <w:vertAlign w:val="superscript"/>
          <w:rtl/>
          <w:cs/>
          <w:lang w:val="ar_AE" w:bidi="ar_AE"/>
        </w:rPr>
        <w:t>25</w:t>
      </w:r>
      <w:r>
        <w:rPr>
          <w:rtl/>
          <w:cs/>
          <w:lang w:val="ar_AE" w:bidi="ar_AE"/>
        </w:rPr>
        <w:t xml:space="preserve"> فَقَالَ ٱلْمَلِكُ: «ٱشْطُرُوا ٱلْوَلَدَ ٱلْحَيَّ ٱثْنَيْنِ، وَأَعْطُوا نِصْفًا لِلْوَاحِدَةِ وَنِصْفًا لِلْأُخْرَى».</w:t>
      </w:r>
    </w:p>
    <w:p>
      <w:pPr>
        <w:bidi/>
      </w:pPr>
      <w:r>
        <w:rPr>
          <w:rtl/>
          <w:cs/>
          <w:lang w:val="ar_AE" w:bidi="ar_AE"/>
        </w:rPr>
      </w:r>
      <w:r>
        <w:rPr>
          <w:vertAlign w:val="superscript"/>
          <w:rtl/>
          <w:cs/>
          <w:lang w:val="ar_AE" w:bidi="ar_AE"/>
        </w:rPr>
        <w:t>26</w:t>
      </w:r>
      <w:r>
        <w:rPr>
          <w:rtl/>
          <w:cs/>
          <w:lang w:val="ar_AE" w:bidi="ar_AE"/>
        </w:rPr>
        <w:t xml:space="preserve"> فَتَكَلَّمَتِ ٱلْمَرْأَةُ ٱلَّتِي ٱبْنُهَا ٱلْحَيُّ إِلَى ٱلْمَلِكِ، لِأَنَّ أَحْشَاءَهَا ٱضْطَرَمَتْ عَلَى ٱبْنِهَا، وَقَالَتِ: «ٱسْتَمِعْ يَا سَيِّدِي. أَعْطُوهَا ٱلْوَلَدَ ٱلْحَيَّ وَلَا تُمِيتُوهُ». وَأَمَّا تِلْكَ فَقَالَتْ: «لَا يَكُونُ لِي وَلَا لَكِ. اُشْطُرُوهُ».</w:t>
      </w:r>
    </w:p>
    <w:p>
      <w:pPr>
        <w:bidi/>
      </w:pPr>
      <w:r>
        <w:rPr>
          <w:rtl/>
          <w:cs/>
          <w:lang w:val="ar_AE" w:bidi="ar_AE"/>
        </w:rPr>
      </w:r>
      <w:r>
        <w:rPr>
          <w:vertAlign w:val="superscript"/>
          <w:rtl/>
          <w:cs/>
          <w:lang w:val="ar_AE" w:bidi="ar_AE"/>
        </w:rPr>
        <w:t>27</w:t>
      </w:r>
      <w:r>
        <w:rPr>
          <w:rtl/>
          <w:cs/>
          <w:lang w:val="ar_AE" w:bidi="ar_AE"/>
        </w:rPr>
        <w:t xml:space="preserve"> فَأَجَابَ ٱلْمَلِكُ وَقَالَ: «أَعْطُوهَا ٱلْوَلَدَ ٱلْحَيَّ وَلَا تُمِيتُوهُ فَإِنَّهَا أُمُّهُ».</w:t>
      </w:r>
    </w:p>
    <w:p>
      <w:pPr>
        <w:bidi/>
      </w:pPr>
      <w:r>
        <w:rPr>
          <w:rtl/>
          <w:cs/>
          <w:lang w:val="ar_AE" w:bidi="ar_AE"/>
        </w:rPr>
      </w:r>
      <w:r>
        <w:rPr>
          <w:vertAlign w:val="superscript"/>
          <w:rtl/>
          <w:cs/>
          <w:lang w:val="ar_AE" w:bidi="ar_AE"/>
        </w:rPr>
        <w:t>28</w:t>
      </w:r>
      <w:r>
        <w:rPr>
          <w:rtl/>
          <w:cs/>
          <w:lang w:val="ar_AE" w:bidi="ar_AE"/>
        </w:rPr>
        <w:t xml:space="preserve"> وَلَمَّا سَمِعَ جَمِيعُ إِسْرَائِيلَ بِٱلْحُكْمِ ٱلَّذِي حَكَمَ بِهِ ٱلْمَلِكُ خَافُوا ٱلْمَلِكَ، لِأَنَّهُمْ رَأَوْا حِكْمَةَ ٱللهِ فِيهِ لِإِجْرَاءِ ٱلْحُكْمِ.</w:t>
      </w:r>
    </w:p>
    <w:p>
      <w:pPr>
        <w:pStyle w:val="Heading2"/>
        <w:bidi/>
      </w:pPr>
      <w:r>
        <w:rPr>
          <w:rtl/>
          <w:cs/>
          <w:lang w:val="ar_AE" w:bidi="ar_AE"/>
        </w:rPr>
        <w:t>1 Kings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ٱلْمَلِكُ سُلَيْمَانُ مَلِكًا عَلَى جَمِيعِ إِسْرَائِيلَ.</w:t>
      </w:r>
    </w:p>
    <w:p>
      <w:pPr>
        <w:bidi/>
      </w:pPr>
      <w:r>
        <w:rPr>
          <w:rtl/>
          <w:cs/>
          <w:lang w:val="ar_AE" w:bidi="ar_AE"/>
        </w:rPr>
      </w:r>
      <w:r>
        <w:rPr>
          <w:vertAlign w:val="superscript"/>
          <w:rtl/>
          <w:cs/>
          <w:lang w:val="ar_AE" w:bidi="ar_AE"/>
        </w:rPr>
        <w:t>2</w:t>
      </w:r>
      <w:r>
        <w:rPr>
          <w:rtl/>
          <w:cs/>
          <w:lang w:val="ar_AE" w:bidi="ar_AE"/>
        </w:rPr>
        <w:t xml:space="preserve"> وَهَؤُلَاءِ هُمُ ٱلرُّؤَسَاءُ ٱلَّذِينَ لَهُ: عَزَرْيَاهُو بْنُ صَادُوقَ ٱلْكَاهِنِ،</w:t>
      </w:r>
    </w:p>
    <w:p>
      <w:pPr>
        <w:bidi/>
      </w:pPr>
      <w:r>
        <w:rPr>
          <w:rtl/>
          <w:cs/>
          <w:lang w:val="ar_AE" w:bidi="ar_AE"/>
        </w:rPr>
      </w:r>
      <w:r>
        <w:rPr>
          <w:vertAlign w:val="superscript"/>
          <w:rtl/>
          <w:cs/>
          <w:lang w:val="ar_AE" w:bidi="ar_AE"/>
        </w:rPr>
        <w:t>3</w:t>
      </w:r>
      <w:r>
        <w:rPr>
          <w:rtl/>
          <w:cs/>
          <w:lang w:val="ar_AE" w:bidi="ar_AE"/>
        </w:rPr>
        <w:t xml:space="preserve"> وَأَلِيحُورَفُ وَأَخِيَّا ٱبْنَا شِيشَا كَاتِبَانِ. وَيَهُوشَافَاطُ بْنُ أَخِيلُودَ ٱلْمُسَجِّلُ،</w:t>
      </w:r>
    </w:p>
    <w:p>
      <w:pPr>
        <w:bidi/>
      </w:pPr>
      <w:r>
        <w:rPr>
          <w:rtl/>
          <w:cs/>
          <w:lang w:val="ar_AE" w:bidi="ar_AE"/>
        </w:rPr>
      </w:r>
      <w:r>
        <w:rPr>
          <w:vertAlign w:val="superscript"/>
          <w:rtl/>
          <w:cs/>
          <w:lang w:val="ar_AE" w:bidi="ar_AE"/>
        </w:rPr>
        <w:t>4</w:t>
      </w:r>
      <w:r>
        <w:rPr>
          <w:rtl/>
          <w:cs/>
          <w:lang w:val="ar_AE" w:bidi="ar_AE"/>
        </w:rPr>
        <w:t xml:space="preserve"> وَبَنَايَاهُو بْنُ يَهُويَادَاعَ عَلَى ٱلْجَيْشِ، وَصَادُوقُ وَأَبِيَاثَارُ كَاهِنَانِ.</w:t>
      </w:r>
    </w:p>
    <w:p>
      <w:pPr>
        <w:bidi/>
      </w:pPr>
      <w:r>
        <w:rPr>
          <w:rtl/>
          <w:cs/>
          <w:lang w:val="ar_AE" w:bidi="ar_AE"/>
        </w:rPr>
      </w:r>
      <w:r>
        <w:rPr>
          <w:vertAlign w:val="superscript"/>
          <w:rtl/>
          <w:cs/>
          <w:lang w:val="ar_AE" w:bidi="ar_AE"/>
        </w:rPr>
        <w:t>5</w:t>
      </w:r>
      <w:r>
        <w:rPr>
          <w:rtl/>
          <w:cs/>
          <w:lang w:val="ar_AE" w:bidi="ar_AE"/>
        </w:rPr>
        <w:t xml:space="preserve"> وَعَزَرْيَاهُو بْنُ نَاثَانَ عَلَى ٱلْوُكَلَاءِ، وَزَابُودُ بْنُ نَاثَانَ كَاهِنٌ وَصَاحِبُ ٱلْمَلِكِ.</w:t>
      </w:r>
    </w:p>
    <w:p>
      <w:pPr>
        <w:bidi/>
      </w:pPr>
      <w:r>
        <w:rPr>
          <w:rtl/>
          <w:cs/>
          <w:lang w:val="ar_AE" w:bidi="ar_AE"/>
        </w:rPr>
      </w:r>
      <w:r>
        <w:rPr>
          <w:vertAlign w:val="superscript"/>
          <w:rtl/>
          <w:cs/>
          <w:lang w:val="ar_AE" w:bidi="ar_AE"/>
        </w:rPr>
        <w:t>6</w:t>
      </w:r>
      <w:r>
        <w:rPr>
          <w:rtl/>
          <w:cs/>
          <w:lang w:val="ar_AE" w:bidi="ar_AE"/>
        </w:rPr>
        <w:t xml:space="preserve"> وَأَخِيشَارُ عَلَى ٱلْبَيْتِ، وَأَدُونِيرَامُ بْنُ عَبْدَا عَلَى ٱلتَّسْخِيرِ.</w:t>
      </w:r>
    </w:p>
    <w:p>
      <w:pPr>
        <w:bidi/>
      </w:pPr>
      <w:r>
        <w:rPr>
          <w:rtl/>
          <w:cs/>
          <w:lang w:val="ar_AE" w:bidi="ar_AE"/>
        </w:rPr>
      </w:r>
      <w:r>
        <w:rPr>
          <w:vertAlign w:val="superscript"/>
          <w:rtl/>
          <w:cs/>
          <w:lang w:val="ar_AE" w:bidi="ar_AE"/>
        </w:rPr>
        <w:t>7</w:t>
      </w:r>
      <w:r>
        <w:rPr>
          <w:rtl/>
          <w:cs/>
          <w:lang w:val="ar_AE" w:bidi="ar_AE"/>
        </w:rPr>
        <w:t xml:space="preserve"> وَكَانَ لِسُلَيْمَانَ ٱثْنَا عَشَرَ وَكِيلًا عَلَى جَمِيعِ إِسْرَائِيلَ يَمْتَارُونَ لِلْمَلِكِ وَبَيْتِهِ. كَانَ عَلَى ٱلْوَاحِدِ أَنْ يَمْتَارَ شَهْرًا فِي ٱلسَّنَةِ.</w:t>
      </w:r>
    </w:p>
    <w:p>
      <w:pPr>
        <w:bidi/>
      </w:pPr>
      <w:r>
        <w:rPr>
          <w:rtl/>
          <w:cs/>
          <w:lang w:val="ar_AE" w:bidi="ar_AE"/>
        </w:rPr>
      </w:r>
      <w:r>
        <w:rPr>
          <w:vertAlign w:val="superscript"/>
          <w:rtl/>
          <w:cs/>
          <w:lang w:val="ar_AE" w:bidi="ar_AE"/>
        </w:rPr>
        <w:t>8</w:t>
      </w:r>
      <w:r>
        <w:rPr>
          <w:rtl/>
          <w:cs/>
          <w:lang w:val="ar_AE" w:bidi="ar_AE"/>
        </w:rPr>
        <w:t xml:space="preserve"> وَهَذِهِ أَسْمَاؤُهُمُ: ٱبْنُ حُورَ فِي جَبَلِ أَفْرَايِمَ.</w:t>
      </w:r>
    </w:p>
    <w:p>
      <w:pPr>
        <w:bidi/>
      </w:pPr>
      <w:r>
        <w:rPr>
          <w:rtl/>
          <w:cs/>
          <w:lang w:val="ar_AE" w:bidi="ar_AE"/>
        </w:rPr>
      </w:r>
      <w:r>
        <w:rPr>
          <w:vertAlign w:val="superscript"/>
          <w:rtl/>
          <w:cs/>
          <w:lang w:val="ar_AE" w:bidi="ar_AE"/>
        </w:rPr>
        <w:t>9</w:t>
      </w:r>
      <w:r>
        <w:rPr>
          <w:rtl/>
          <w:cs/>
          <w:lang w:val="ar_AE" w:bidi="ar_AE"/>
        </w:rPr>
        <w:t xml:space="preserve"> ٱبْنُ دَقَرَ فِي مَاقَصَ وَشَعَلُبِّيمَ وَبَيْتِ شَمْسٍ وَأَيْلُونِ بَيْتِ حَانَانَ.</w:t>
      </w:r>
    </w:p>
    <w:p>
      <w:pPr>
        <w:bidi/>
      </w:pPr>
      <w:r>
        <w:rPr>
          <w:rtl/>
          <w:cs/>
          <w:lang w:val="ar_AE" w:bidi="ar_AE"/>
        </w:rPr>
      </w:r>
      <w:r>
        <w:rPr>
          <w:vertAlign w:val="superscript"/>
          <w:rtl/>
          <w:cs/>
          <w:lang w:val="ar_AE" w:bidi="ar_AE"/>
        </w:rPr>
        <w:t>10</w:t>
      </w:r>
      <w:r>
        <w:rPr>
          <w:rtl/>
          <w:cs/>
          <w:lang w:val="ar_AE" w:bidi="ar_AE"/>
        </w:rPr>
        <w:t xml:space="preserve"> ٱبْنُ حَسَدَ فِي أَرُبُوتَ. كَانَتْ لَهُ سُوكُوهُ وَكُلُّ أَرْضِ حَافَرَ.</w:t>
      </w:r>
    </w:p>
    <w:p>
      <w:pPr>
        <w:bidi/>
      </w:pPr>
      <w:r>
        <w:rPr>
          <w:rtl/>
          <w:cs/>
          <w:lang w:val="ar_AE" w:bidi="ar_AE"/>
        </w:rPr>
      </w:r>
      <w:r>
        <w:rPr>
          <w:vertAlign w:val="superscript"/>
          <w:rtl/>
          <w:cs/>
          <w:lang w:val="ar_AE" w:bidi="ar_AE"/>
        </w:rPr>
        <w:t>11</w:t>
      </w:r>
      <w:r>
        <w:rPr>
          <w:rtl/>
          <w:cs/>
          <w:lang w:val="ar_AE" w:bidi="ar_AE"/>
        </w:rPr>
        <w:t xml:space="preserve"> ٱبْنُ أَبِينَادَابَ فِي كُلِّ مُرْتَفَعَاتِ دُورٍ. كَانَتْ طَافَةُ بِنْتُ سُلَيْمَانَ لَهُ ٱمْرَأَةً.</w:t>
      </w:r>
    </w:p>
    <w:p>
      <w:pPr>
        <w:bidi/>
      </w:pPr>
      <w:r>
        <w:rPr>
          <w:rtl/>
          <w:cs/>
          <w:lang w:val="ar_AE" w:bidi="ar_AE"/>
        </w:rPr>
      </w:r>
      <w:r>
        <w:rPr>
          <w:vertAlign w:val="superscript"/>
          <w:rtl/>
          <w:cs/>
          <w:lang w:val="ar_AE" w:bidi="ar_AE"/>
        </w:rPr>
        <w:t>12</w:t>
      </w:r>
      <w:r>
        <w:rPr>
          <w:rtl/>
          <w:cs/>
          <w:lang w:val="ar_AE" w:bidi="ar_AE"/>
        </w:rPr>
        <w:t xml:space="preserve"> بَعْنَا بْنُ أَخِيلُودَ فِي تَعْنَكَ وَمَجِدُّو وَكُلِّ بَيْتِ شَانٍ ٱلَّتِي بِجَانِبِ صُرْتَانَ تَحْتَ يَزْرَعِيلَ، مِنْ بَيْتِ شَانَ إِلَى آبَلَ مَحُولَةَ، إِلَى مَعْبَرِ يَقْمَعَامَ.</w:t>
      </w:r>
    </w:p>
    <w:p>
      <w:pPr>
        <w:bidi/>
      </w:pPr>
      <w:r>
        <w:rPr>
          <w:rtl/>
          <w:cs/>
          <w:lang w:val="ar_AE" w:bidi="ar_AE"/>
        </w:rPr>
      </w:r>
      <w:r>
        <w:rPr>
          <w:vertAlign w:val="superscript"/>
          <w:rtl/>
          <w:cs/>
          <w:lang w:val="ar_AE" w:bidi="ar_AE"/>
        </w:rPr>
        <w:t>13</w:t>
      </w:r>
      <w:r>
        <w:rPr>
          <w:rtl/>
          <w:cs/>
          <w:lang w:val="ar_AE" w:bidi="ar_AE"/>
        </w:rPr>
        <w:t xml:space="preserve"> ٱبْنُ جَابَرَ فِي رَامُوتِ جِلْعَادَ. لَهُ حَوُّوثُ يَائِيرَ ٱبْنِ مَنَسَّى ٱلَّتِي فِي جِلْعَادَ، وَلَهُ كُورَةُ أَرْجُوبَ ٱلَّتِي فِي بَاشَانَ. سِتُّونَ مَدِينَةً عَظِيمَةً بِأَسْوَارٍ وَعَوَارِضَ مِنْ نُحَاسٍ.</w:t>
      </w:r>
    </w:p>
    <w:p>
      <w:pPr>
        <w:bidi/>
      </w:pPr>
      <w:r>
        <w:rPr>
          <w:rtl/>
          <w:cs/>
          <w:lang w:val="ar_AE" w:bidi="ar_AE"/>
        </w:rPr>
      </w:r>
      <w:r>
        <w:rPr>
          <w:vertAlign w:val="superscript"/>
          <w:rtl/>
          <w:cs/>
          <w:lang w:val="ar_AE" w:bidi="ar_AE"/>
        </w:rPr>
        <w:t>14</w:t>
      </w:r>
      <w:r>
        <w:rPr>
          <w:rtl/>
          <w:cs/>
          <w:lang w:val="ar_AE" w:bidi="ar_AE"/>
        </w:rPr>
        <w:t xml:space="preserve"> أَخِينَادَابُ بْنُ عُدُّو فِي مَحَنَايِمَ.</w:t>
      </w:r>
    </w:p>
    <w:p>
      <w:pPr>
        <w:bidi/>
      </w:pPr>
      <w:r>
        <w:rPr>
          <w:rtl/>
          <w:cs/>
          <w:lang w:val="ar_AE" w:bidi="ar_AE"/>
        </w:rPr>
      </w:r>
      <w:r>
        <w:rPr>
          <w:vertAlign w:val="superscript"/>
          <w:rtl/>
          <w:cs/>
          <w:lang w:val="ar_AE" w:bidi="ar_AE"/>
        </w:rPr>
        <w:t>15</w:t>
      </w:r>
      <w:r>
        <w:rPr>
          <w:rtl/>
          <w:cs/>
          <w:lang w:val="ar_AE" w:bidi="ar_AE"/>
        </w:rPr>
        <w:t xml:space="preserve"> أَخِيمَعَصُ فِي نَفْتَالِي، وَهُوَ أَيْضًا أَخَذَ بَاسِمَةَ بِنْتَ سُلَيْمَانَ ٱمْرَأَةً.</w:t>
      </w:r>
    </w:p>
    <w:p>
      <w:pPr>
        <w:bidi/>
      </w:pPr>
      <w:r>
        <w:rPr>
          <w:rtl/>
          <w:cs/>
          <w:lang w:val="ar_AE" w:bidi="ar_AE"/>
        </w:rPr>
      </w:r>
      <w:r>
        <w:rPr>
          <w:vertAlign w:val="superscript"/>
          <w:rtl/>
          <w:cs/>
          <w:lang w:val="ar_AE" w:bidi="ar_AE"/>
        </w:rPr>
        <w:t>16</w:t>
      </w:r>
      <w:r>
        <w:rPr>
          <w:rtl/>
          <w:cs/>
          <w:lang w:val="ar_AE" w:bidi="ar_AE"/>
        </w:rPr>
        <w:t xml:space="preserve"> بَعْنَا بْنُ حُوشَايَ فِي أَشِيرَ وَبَعَلُوتَ.</w:t>
      </w:r>
    </w:p>
    <w:p>
      <w:pPr>
        <w:bidi/>
      </w:pPr>
      <w:r>
        <w:rPr>
          <w:rtl/>
          <w:cs/>
          <w:lang w:val="ar_AE" w:bidi="ar_AE"/>
        </w:rPr>
      </w:r>
      <w:r>
        <w:rPr>
          <w:vertAlign w:val="superscript"/>
          <w:rtl/>
          <w:cs/>
          <w:lang w:val="ar_AE" w:bidi="ar_AE"/>
        </w:rPr>
        <w:t>17</w:t>
      </w:r>
      <w:r>
        <w:rPr>
          <w:rtl/>
          <w:cs/>
          <w:lang w:val="ar_AE" w:bidi="ar_AE"/>
        </w:rPr>
        <w:t xml:space="preserve"> يَهُوشَافَاطُ بْنُ فَارُوحَ فِي يَسَّاكَرَ.</w:t>
      </w:r>
    </w:p>
    <w:p>
      <w:pPr>
        <w:bidi/>
      </w:pPr>
      <w:r>
        <w:rPr>
          <w:rtl/>
          <w:cs/>
          <w:lang w:val="ar_AE" w:bidi="ar_AE"/>
        </w:rPr>
      </w:r>
      <w:r>
        <w:rPr>
          <w:vertAlign w:val="superscript"/>
          <w:rtl/>
          <w:cs/>
          <w:lang w:val="ar_AE" w:bidi="ar_AE"/>
        </w:rPr>
        <w:t>18</w:t>
      </w:r>
      <w:r>
        <w:rPr>
          <w:rtl/>
          <w:cs/>
          <w:lang w:val="ar_AE" w:bidi="ar_AE"/>
        </w:rPr>
        <w:t xml:space="preserve"> شِمْعِي بْنُ أَيْلَاَ فِي بَنْيَامِينَ.</w:t>
      </w:r>
    </w:p>
    <w:p>
      <w:pPr>
        <w:bidi/>
      </w:pPr>
      <w:r>
        <w:rPr>
          <w:rtl/>
          <w:cs/>
          <w:lang w:val="ar_AE" w:bidi="ar_AE"/>
        </w:rPr>
      </w:r>
      <w:r>
        <w:rPr>
          <w:vertAlign w:val="superscript"/>
          <w:rtl/>
          <w:cs/>
          <w:lang w:val="ar_AE" w:bidi="ar_AE"/>
        </w:rPr>
        <w:t>19</w:t>
      </w:r>
      <w:r>
        <w:rPr>
          <w:rtl/>
          <w:cs/>
          <w:lang w:val="ar_AE" w:bidi="ar_AE"/>
        </w:rPr>
        <w:t xml:space="preserve"> جَابِرُ بْنُ أُورِي فِي أَرْضِ جِلْعَادَ، أَرْضِ سِيحُونَ مَلِكِ ٱلْأَمُورِيِّينَ وَعُوجَ مَلِكِ بَاشَانَ. وَوَكِيلٌ وَاحِدٌ ٱلَّذِي فِي ٱلْأَرْضِ.</w:t>
      </w:r>
    </w:p>
    <w:p>
      <w:pPr>
        <w:bidi/>
      </w:pPr>
      <w:r>
        <w:rPr>
          <w:rtl/>
          <w:cs/>
          <w:lang w:val="ar_AE" w:bidi="ar_AE"/>
        </w:rPr>
      </w:r>
      <w:r>
        <w:rPr>
          <w:vertAlign w:val="superscript"/>
          <w:rtl/>
          <w:cs/>
          <w:lang w:val="ar_AE" w:bidi="ar_AE"/>
        </w:rPr>
        <w:t>20</w:t>
      </w:r>
      <w:r>
        <w:rPr>
          <w:rtl/>
          <w:cs/>
          <w:lang w:val="ar_AE" w:bidi="ar_AE"/>
        </w:rPr>
        <w:t xml:space="preserve"> وَكَانَ يَهُوذَا وَإِسْرَائِيلُ كَثِيرِينَ كَٱلرَّمْلِ ٱلَّذِي عَلَى ٱلْبَحْرِ فِي ٱلْكَثْرَةِ. يَأْكُلُونَ وَيَشْرَبُونَ وَيَفْرَحُونَ.</w:t>
      </w:r>
    </w:p>
    <w:p>
      <w:pPr>
        <w:bidi/>
      </w:pPr>
      <w:r>
        <w:rPr>
          <w:rtl/>
          <w:cs/>
          <w:lang w:val="ar_AE" w:bidi="ar_AE"/>
        </w:rPr>
      </w:r>
      <w:r>
        <w:rPr>
          <w:vertAlign w:val="superscript"/>
          <w:rtl/>
          <w:cs/>
          <w:lang w:val="ar_AE" w:bidi="ar_AE"/>
        </w:rPr>
        <w:t>21</w:t>
      </w:r>
      <w:r>
        <w:rPr>
          <w:rtl/>
          <w:cs/>
          <w:lang w:val="ar_AE" w:bidi="ar_AE"/>
        </w:rPr>
        <w:t xml:space="preserve"> وَكَانَ سُلَيْمَانُ مُتَسَلِّطًا عَلَى جَمِيعِ ٱلْمَمَالِكِ مِنَ ٱلنَّهْرِ إِلَى أَرْضِ فِلِسْطِينَ، وَإِلَى تُخُومِ مِصْرَ. كَانُوا يُقَدِّمُونَ ٱلْهَدَايَا وَيَخْدِمُونَ سُلَيْمَانَ كُلَّ أَيَّامِ حَيَاتِهِ.</w:t>
      </w:r>
    </w:p>
    <w:p>
      <w:pPr>
        <w:bidi/>
      </w:pPr>
      <w:r>
        <w:rPr>
          <w:rtl/>
          <w:cs/>
          <w:lang w:val="ar_AE" w:bidi="ar_AE"/>
        </w:rPr>
      </w:r>
      <w:r>
        <w:rPr>
          <w:vertAlign w:val="superscript"/>
          <w:rtl/>
          <w:cs/>
          <w:lang w:val="ar_AE" w:bidi="ar_AE"/>
        </w:rPr>
        <w:t>22</w:t>
      </w:r>
      <w:r>
        <w:rPr>
          <w:rtl/>
          <w:cs/>
          <w:lang w:val="ar_AE" w:bidi="ar_AE"/>
        </w:rPr>
        <w:t xml:space="preserve"> وَكَانَ طَعَامُ سُلَيْمَانَ لِلْيَوْمِ ٱلْوَاحِدِ: ثَلَاثِينَ كُرَّ سَمِيذٍ، وَسِتِّينَ كُرَّ دَقِيقٍ،</w:t>
      </w:r>
    </w:p>
    <w:p>
      <w:pPr>
        <w:bidi/>
      </w:pPr>
      <w:r>
        <w:rPr>
          <w:rtl/>
          <w:cs/>
          <w:lang w:val="ar_AE" w:bidi="ar_AE"/>
        </w:rPr>
      </w:r>
      <w:r>
        <w:rPr>
          <w:vertAlign w:val="superscript"/>
          <w:rtl/>
          <w:cs/>
          <w:lang w:val="ar_AE" w:bidi="ar_AE"/>
        </w:rPr>
        <w:t>23</w:t>
      </w:r>
      <w:r>
        <w:rPr>
          <w:rtl/>
          <w:cs/>
          <w:lang w:val="ar_AE" w:bidi="ar_AE"/>
        </w:rPr>
        <w:t xml:space="preserve"> وَعَشْرَةَ ثِيرَانٍ مُسَمَّنَةٍ، وَعِشْرِينَ ثَوْرًا مِنَ ٱلْمَرَاعِي، وَمِئَةَ خَرُوفٍ، مَا عَدَا ٱلْأَيَائِلَ وَٱلظِّبَاءَ وَٱلْيَحَامِيرَ وَٱلْإِوَزَّ ٱلْمُسَمَّنَ.</w:t>
      </w:r>
    </w:p>
    <w:p>
      <w:pPr>
        <w:bidi/>
      </w:pPr>
      <w:r>
        <w:rPr>
          <w:rtl/>
          <w:cs/>
          <w:lang w:val="ar_AE" w:bidi="ar_AE"/>
        </w:rPr>
      </w:r>
      <w:r>
        <w:rPr>
          <w:vertAlign w:val="superscript"/>
          <w:rtl/>
          <w:cs/>
          <w:lang w:val="ar_AE" w:bidi="ar_AE"/>
        </w:rPr>
        <w:t>24</w:t>
      </w:r>
      <w:r>
        <w:rPr>
          <w:rtl/>
          <w:cs/>
          <w:lang w:val="ar_AE" w:bidi="ar_AE"/>
        </w:rPr>
        <w:t xml:space="preserve"> لِأَنَّهُ كَانَ مُتَسَلِّطًا عَلَى كُلِّ مَا عَبْرَ ٱلنَّهْرِ مِنْ تَفْسَحَ إِلَى غَزَّةَ، عَلَى كُلِّ مُلُوكِ عَبْرِ ٱلنَّهْرِ، وَكَانَ لَهُ صُلْحٌ مِنْ جَمِيعِ جَوَانِبِهِ حَوَالَيْهِ.</w:t>
      </w:r>
    </w:p>
    <w:p>
      <w:pPr>
        <w:bidi/>
      </w:pPr>
      <w:r>
        <w:rPr>
          <w:rtl/>
          <w:cs/>
          <w:lang w:val="ar_AE" w:bidi="ar_AE"/>
        </w:rPr>
      </w:r>
      <w:r>
        <w:rPr>
          <w:vertAlign w:val="superscript"/>
          <w:rtl/>
          <w:cs/>
          <w:lang w:val="ar_AE" w:bidi="ar_AE"/>
        </w:rPr>
        <w:t>25</w:t>
      </w:r>
      <w:r>
        <w:rPr>
          <w:rtl/>
          <w:cs/>
          <w:lang w:val="ar_AE" w:bidi="ar_AE"/>
        </w:rPr>
        <w:t xml:space="preserve"> وَسَكَنَ يَهُوذَا وَإِسْرَائِيلُ آمِنِينَ، كُلُّ وَاحِدٍ تَحْتَ كَرْمَتِهِ وَتَحْتَ تِينَتِهِ، مِنْ دَانَ إِلَى بِئْرِ سَبْعٍ، كُلَّ أَيَّامِ سُلَيْمَانَ.</w:t>
      </w:r>
    </w:p>
    <w:p>
      <w:pPr>
        <w:bidi/>
      </w:pPr>
      <w:r>
        <w:rPr>
          <w:rtl/>
          <w:cs/>
          <w:lang w:val="ar_AE" w:bidi="ar_AE"/>
        </w:rPr>
      </w:r>
      <w:r>
        <w:rPr>
          <w:vertAlign w:val="superscript"/>
          <w:rtl/>
          <w:cs/>
          <w:lang w:val="ar_AE" w:bidi="ar_AE"/>
        </w:rPr>
        <w:t>26</w:t>
      </w:r>
      <w:r>
        <w:rPr>
          <w:rtl/>
          <w:cs/>
          <w:lang w:val="ar_AE" w:bidi="ar_AE"/>
        </w:rPr>
        <w:t xml:space="preserve"> وَكَانَ لِسُلَيْمَانَ أَرْبَعُونَ أَلْفَ مِذْوَدٍ لِخَيْلِ مَرْكَبَاتِهِ، وَٱثْنَا عَشَرَ أَلْفَ فَارِسٍ.</w:t>
      </w:r>
    </w:p>
    <w:p>
      <w:pPr>
        <w:bidi/>
      </w:pPr>
      <w:r>
        <w:rPr>
          <w:rtl/>
          <w:cs/>
          <w:lang w:val="ar_AE" w:bidi="ar_AE"/>
        </w:rPr>
      </w:r>
      <w:r>
        <w:rPr>
          <w:vertAlign w:val="superscript"/>
          <w:rtl/>
          <w:cs/>
          <w:lang w:val="ar_AE" w:bidi="ar_AE"/>
        </w:rPr>
        <w:t>27</w:t>
      </w:r>
      <w:r>
        <w:rPr>
          <w:rtl/>
          <w:cs/>
          <w:lang w:val="ar_AE" w:bidi="ar_AE"/>
        </w:rPr>
        <w:t xml:space="preserve"> وَهَؤُلَاءِ ٱلْوُكَلَاءُ كَانُوا يَمْتَارُونَ لِلْمَلِكِ سُلَيْمَانَ وَلِكُلِّ مَنْ تَقَدَّمَ إِلَى مَائِدَةِ ٱلْمَلِكِ سُلَيْمَانَ، كُلُّ وَاحِدٍ فِي شَهْرِهِ. لَمْ يَكُونُوا يَحْتَاجُونَ إِلَى شَيْءٍ.</w:t>
      </w:r>
    </w:p>
    <w:p>
      <w:pPr>
        <w:bidi/>
      </w:pPr>
      <w:r>
        <w:rPr>
          <w:rtl/>
          <w:cs/>
          <w:lang w:val="ar_AE" w:bidi="ar_AE"/>
        </w:rPr>
      </w:r>
      <w:r>
        <w:rPr>
          <w:vertAlign w:val="superscript"/>
          <w:rtl/>
          <w:cs/>
          <w:lang w:val="ar_AE" w:bidi="ar_AE"/>
        </w:rPr>
        <w:t>28</w:t>
      </w:r>
      <w:r>
        <w:rPr>
          <w:rtl/>
          <w:cs/>
          <w:lang w:val="ar_AE" w:bidi="ar_AE"/>
        </w:rPr>
        <w:t xml:space="preserve"> وَكَانُوا يَأْتُونَ بِشَعِيرٍ وَتِبْنٍ لِلْخَيْلِ وَٱلْجِيَادِ إِلَى ٱلْمَوْضِعِ ٱلَّذِي يَكُونُ فِيهِ، كُلُّ وَاحِدٍ حَسَبَ قَضَائِهِ.</w:t>
      </w:r>
    </w:p>
    <w:p>
      <w:pPr>
        <w:bidi/>
      </w:pPr>
      <w:r>
        <w:rPr>
          <w:rtl/>
          <w:cs/>
          <w:lang w:val="ar_AE" w:bidi="ar_AE"/>
        </w:rPr>
      </w:r>
      <w:r>
        <w:rPr>
          <w:vertAlign w:val="superscript"/>
          <w:rtl/>
          <w:cs/>
          <w:lang w:val="ar_AE" w:bidi="ar_AE"/>
        </w:rPr>
        <w:t>29</w:t>
      </w:r>
      <w:r>
        <w:rPr>
          <w:rtl/>
          <w:cs/>
          <w:lang w:val="ar_AE" w:bidi="ar_AE"/>
        </w:rPr>
        <w:t xml:space="preserve"> وَأَعْطَى ٱللهُ سُلَيْمَانَ حِكْمَةً وَفَهْمًا كَثِيرًا جِدًّا، وَرَحْبَةَ قَلْبٍ كَٱلرَّمْلِ ٱلَّذِي عَلَى شَاطِئِ ٱلْبَحْرِ.</w:t>
      </w:r>
    </w:p>
    <w:p>
      <w:pPr>
        <w:bidi/>
      </w:pPr>
      <w:r>
        <w:rPr>
          <w:rtl/>
          <w:cs/>
          <w:lang w:val="ar_AE" w:bidi="ar_AE"/>
        </w:rPr>
      </w:r>
      <w:r>
        <w:rPr>
          <w:vertAlign w:val="superscript"/>
          <w:rtl/>
          <w:cs/>
          <w:lang w:val="ar_AE" w:bidi="ar_AE"/>
        </w:rPr>
        <w:t>30</w:t>
      </w:r>
      <w:r>
        <w:rPr>
          <w:rtl/>
          <w:cs/>
          <w:lang w:val="ar_AE" w:bidi="ar_AE"/>
        </w:rPr>
        <w:t xml:space="preserve"> وَفَاقَتْ حِكْمَةُ سُلَيْمَانَ حِكْمَةَ جَمِيعِ بَنِي ٱلْمَشْرِقِ وَكُلَّ حِكْمَةِ مِصْرَ.</w:t>
      </w:r>
    </w:p>
    <w:p>
      <w:pPr>
        <w:bidi/>
      </w:pPr>
      <w:r>
        <w:rPr>
          <w:rtl/>
          <w:cs/>
          <w:lang w:val="ar_AE" w:bidi="ar_AE"/>
        </w:rPr>
      </w:r>
      <w:r>
        <w:rPr>
          <w:vertAlign w:val="superscript"/>
          <w:rtl/>
          <w:cs/>
          <w:lang w:val="ar_AE" w:bidi="ar_AE"/>
        </w:rPr>
        <w:t>31</w:t>
      </w:r>
      <w:r>
        <w:rPr>
          <w:rtl/>
          <w:cs/>
          <w:lang w:val="ar_AE" w:bidi="ar_AE"/>
        </w:rPr>
        <w:t xml:space="preserve"> وَكَانَ أَحْكَمَ مِنْ جَمِيعِ ٱلنَّاسِ، مِنْ إِيثَانَ ٱلْأَزْرَاحِيِّ وَهَيْمَانَ وَكَلْكُولَ وَدَرْدَعَ بَنِي مَاحُولَ. وَكَانَ صِيتُهُ فِي جَمِيعِ ٱلْأُمَمِ حَوَالَيْهِ.</w:t>
      </w:r>
    </w:p>
    <w:p>
      <w:pPr>
        <w:bidi/>
      </w:pPr>
      <w:r>
        <w:rPr>
          <w:rtl/>
          <w:cs/>
          <w:lang w:val="ar_AE" w:bidi="ar_AE"/>
        </w:rPr>
      </w:r>
      <w:r>
        <w:rPr>
          <w:vertAlign w:val="superscript"/>
          <w:rtl/>
          <w:cs/>
          <w:lang w:val="ar_AE" w:bidi="ar_AE"/>
        </w:rPr>
        <w:t>32</w:t>
      </w:r>
      <w:r>
        <w:rPr>
          <w:rtl/>
          <w:cs/>
          <w:lang w:val="ar_AE" w:bidi="ar_AE"/>
        </w:rPr>
        <w:t xml:space="preserve"> وَتَكَلَّمَ بِثَلَاثَةِ آلَافِ مَثَلٍ، وَكَانَتْ نَشَائِدُهُ أَلْفًا وَخَمْسًا.</w:t>
      </w:r>
    </w:p>
    <w:p>
      <w:pPr>
        <w:bidi/>
      </w:pPr>
      <w:r>
        <w:rPr>
          <w:rtl/>
          <w:cs/>
          <w:lang w:val="ar_AE" w:bidi="ar_AE"/>
        </w:rPr>
      </w:r>
      <w:r>
        <w:rPr>
          <w:vertAlign w:val="superscript"/>
          <w:rtl/>
          <w:cs/>
          <w:lang w:val="ar_AE" w:bidi="ar_AE"/>
        </w:rPr>
        <w:t>33</w:t>
      </w:r>
      <w:r>
        <w:rPr>
          <w:rtl/>
          <w:cs/>
          <w:lang w:val="ar_AE" w:bidi="ar_AE"/>
        </w:rPr>
        <w:t xml:space="preserve"> وَتَكَلَّمَ عَنِ ٱلْأَشْجَارِ، مِنَ ٱلْأَرْزِ ٱلَّذِي فِي لُبْنَانَ إِلَى ٱلزُّوفَا ٱلنَّابِتِ فِي ٱلْحَائِطِ. وَتَكَلَّمَ عَنِ ٱلْبَهَائِمِ وَعَنِ ٱلطَّيْرِ وَعَنِ ٱلدَّبِيبِ وَعَنِ ٱلسَّمَكِ.</w:t>
      </w:r>
    </w:p>
    <w:p>
      <w:pPr>
        <w:bidi/>
      </w:pPr>
      <w:r>
        <w:rPr>
          <w:rtl/>
          <w:cs/>
          <w:lang w:val="ar_AE" w:bidi="ar_AE"/>
        </w:rPr>
      </w:r>
      <w:r>
        <w:rPr>
          <w:vertAlign w:val="superscript"/>
          <w:rtl/>
          <w:cs/>
          <w:lang w:val="ar_AE" w:bidi="ar_AE"/>
        </w:rPr>
        <w:t>34</w:t>
      </w:r>
      <w:r>
        <w:rPr>
          <w:rtl/>
          <w:cs/>
          <w:lang w:val="ar_AE" w:bidi="ar_AE"/>
        </w:rPr>
        <w:t xml:space="preserve"> وَكَانُوا يَأْتُونَ مِنْ جَمِيعِ ٱلشُّعُوبِ لِيَسْمَعُوا حِكْمَةَ سُلَيْمَانَ، مِنْ جَمِيعِ مُلُوكِ ٱلْأَرْضِ ٱلَّذِينَ سَمِعُوا بِحِكْمَتِهِ.</w:t>
      </w:r>
    </w:p>
    <w:p>
      <w:pPr>
        <w:pStyle w:val="Heading2"/>
        <w:bidi/>
      </w:pPr>
      <w:r>
        <w:rPr>
          <w:rtl/>
          <w:cs/>
          <w:lang w:val="ar_AE" w:bidi="ar_AE"/>
        </w:rPr>
        <w:t>1 Kings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وَأَرْسَلَ حِيرَامُ مَلِكُ صُورَ عَبِيدَهُ إِلَى سُلَيْمَانَ، لِأَنَّهُ سَمِعَ أَنَّهُمْ مَسَحُوهُ مَلِكًا مَكَانَ أَبِيهِ، لِأَنَّ حِيرَامَ كَانَ مُحِبًّا لِدَاوُدَ كُلَّ ٱلْأَيَّامِ.</w:t>
      </w:r>
    </w:p>
    <w:p>
      <w:pPr>
        <w:bidi/>
      </w:pPr>
      <w:r>
        <w:rPr>
          <w:rtl/>
          <w:cs/>
          <w:lang w:val="ar_AE" w:bidi="ar_AE"/>
        </w:rPr>
      </w:r>
      <w:r>
        <w:rPr>
          <w:vertAlign w:val="superscript"/>
          <w:rtl/>
          <w:cs/>
          <w:lang w:val="ar_AE" w:bidi="ar_AE"/>
        </w:rPr>
        <w:t>2</w:t>
      </w:r>
      <w:r>
        <w:rPr>
          <w:rtl/>
          <w:cs/>
          <w:lang w:val="ar_AE" w:bidi="ar_AE"/>
        </w:rPr>
        <w:t xml:space="preserve"> فَأَرْسَلَ سُلَيْمَانُ إِلَى حِيرَامَ يَقُولُ:</w:t>
      </w:r>
    </w:p>
    <w:p>
      <w:pPr>
        <w:bidi/>
      </w:pPr>
      <w:r>
        <w:rPr>
          <w:rtl/>
          <w:cs/>
          <w:lang w:val="ar_AE" w:bidi="ar_AE"/>
        </w:rPr>
      </w:r>
      <w:r>
        <w:rPr>
          <w:vertAlign w:val="superscript"/>
          <w:rtl/>
          <w:cs/>
          <w:lang w:val="ar_AE" w:bidi="ar_AE"/>
        </w:rPr>
        <w:t>3</w:t>
      </w:r>
      <w:r>
        <w:rPr>
          <w:rtl/>
          <w:cs/>
          <w:lang w:val="ar_AE" w:bidi="ar_AE"/>
        </w:rPr>
        <w:t xml:space="preserve"> «أَنْتَ تَعْلَمُ دَاوُدَ أَبِي أَنَّهُ لَمْ يَسْتَطِعْ أَنْ يَبْنِيَ بَيْتًا لِٱسْمِ ٱلرَّبِّ إِلَهِهِ بِسَبَبِ ٱلْحُرُوبِ ٱلَّتِي أَحَاطَتْ بِهِ، حَتَّى جَعَلَهُمُ ٱلرَّبُّ تَحْتَ بَطْنِ قَدَمَيْهِ.</w:t>
      </w:r>
    </w:p>
    <w:p>
      <w:pPr>
        <w:bidi/>
      </w:pPr>
      <w:r>
        <w:rPr>
          <w:rtl/>
          <w:cs/>
          <w:lang w:val="ar_AE" w:bidi="ar_AE"/>
        </w:rPr>
      </w:r>
      <w:r>
        <w:rPr>
          <w:vertAlign w:val="superscript"/>
          <w:rtl/>
          <w:cs/>
          <w:lang w:val="ar_AE" w:bidi="ar_AE"/>
        </w:rPr>
        <w:t>4</w:t>
      </w:r>
      <w:r>
        <w:rPr>
          <w:rtl/>
          <w:cs/>
          <w:lang w:val="ar_AE" w:bidi="ar_AE"/>
        </w:rPr>
        <w:t xml:space="preserve"> وَٱلْآنَ فَقَدْ أَرَاحَنِيَ ٱلرَّبُّ إِلَهِي مِنْ كُلِّ ٱلْجِهَاتِ فَلَا يُوجَدُ خَصْمٌ وَلَا حَادِثَةُ شَرٍّ.</w:t>
      </w:r>
    </w:p>
    <w:p>
      <w:pPr>
        <w:bidi/>
      </w:pPr>
      <w:r>
        <w:rPr>
          <w:rtl/>
          <w:cs/>
          <w:lang w:val="ar_AE" w:bidi="ar_AE"/>
        </w:rPr>
      </w:r>
      <w:r>
        <w:rPr>
          <w:vertAlign w:val="superscript"/>
          <w:rtl/>
          <w:cs/>
          <w:lang w:val="ar_AE" w:bidi="ar_AE"/>
        </w:rPr>
        <w:t>5</w:t>
      </w:r>
      <w:r>
        <w:rPr>
          <w:rtl/>
          <w:cs/>
          <w:lang w:val="ar_AE" w:bidi="ar_AE"/>
        </w:rPr>
        <w:t xml:space="preserve"> وَهَأَنَذَا قَائِلٌ عَلَى بِنَاءِ بَيْتٍ لِٱسْمِ ٱلرَّبِّ إِلَهِي كَمَا كَلَّمَ ٱلرَّبُّ دَاوُدَ أَبِي قَائِلًا: إِنَّ ٱبْنَكَ ٱلَّذِي أَجْعَلُهُ مَكَانَكَ عَلَى كُرْسِيِّكَ هُوَ يَبْنِي ٱلْبَيْتَ لِٱسْمِي.</w:t>
      </w:r>
    </w:p>
    <w:p>
      <w:pPr>
        <w:bidi/>
      </w:pPr>
      <w:r>
        <w:rPr>
          <w:rtl/>
          <w:cs/>
          <w:lang w:val="ar_AE" w:bidi="ar_AE"/>
        </w:rPr>
      </w:r>
      <w:r>
        <w:rPr>
          <w:vertAlign w:val="superscript"/>
          <w:rtl/>
          <w:cs/>
          <w:lang w:val="ar_AE" w:bidi="ar_AE"/>
        </w:rPr>
        <w:t>6</w:t>
      </w:r>
      <w:r>
        <w:rPr>
          <w:rtl/>
          <w:cs/>
          <w:lang w:val="ar_AE" w:bidi="ar_AE"/>
        </w:rPr>
        <w:t xml:space="preserve"> وَٱلْآنَ فَأْمُرْ أَنْ يَقْطَعُوا لِي أَرْزًا مِنْ لُبْنَانَ، وَيَكُونُ عَبِيدِي مَعَ عَبِيدِكَ، وَأُجْرَةُ عَبِيدِكَ أُعْطِيكَ إِيَّاهَا حَسَبَ كُلِّ مَا تَقُولُ، لِأَنَّكَ تَعْلَمُ أَنَّهُ لَيْسَ بَيْنَنَا أَحَدٌ يَعْرِفُ قَطْعَ ٱلْخَشَبِ مِثْلَ ٱلصِّيْدُونِيِّينَ».</w:t>
      </w:r>
    </w:p>
    <w:p>
      <w:pPr>
        <w:bidi/>
      </w:pPr>
      <w:r>
        <w:rPr>
          <w:rtl/>
          <w:cs/>
          <w:lang w:val="ar_AE" w:bidi="ar_AE"/>
        </w:rPr>
      </w:r>
      <w:r>
        <w:rPr>
          <w:vertAlign w:val="superscript"/>
          <w:rtl/>
          <w:cs/>
          <w:lang w:val="ar_AE" w:bidi="ar_AE"/>
        </w:rPr>
        <w:t>7</w:t>
      </w:r>
      <w:r>
        <w:rPr>
          <w:rtl/>
          <w:cs/>
          <w:lang w:val="ar_AE" w:bidi="ar_AE"/>
        </w:rPr>
        <w:t xml:space="preserve"> فَلَمَّا سَمِعَ حِيرَامُ كَلَامَ سُلَيْمَانَ، فَرِحَ جِدًّا وَقَالَ: «مُبَارَكٌ ٱلْيَوْمَ ٱلرَّبُّ ٱلَّذِي أَعْطَى دَاوُدَ ٱبْنًا حَكِيمًا عَلَى هَذَا ٱلشَّعْبِ ٱلْكَثِيرِ».</w:t>
      </w:r>
    </w:p>
    <w:p>
      <w:pPr>
        <w:bidi/>
      </w:pPr>
      <w:r>
        <w:rPr>
          <w:rtl/>
          <w:cs/>
          <w:lang w:val="ar_AE" w:bidi="ar_AE"/>
        </w:rPr>
      </w:r>
      <w:r>
        <w:rPr>
          <w:vertAlign w:val="superscript"/>
          <w:rtl/>
          <w:cs/>
          <w:lang w:val="ar_AE" w:bidi="ar_AE"/>
        </w:rPr>
        <w:t>8</w:t>
      </w:r>
      <w:r>
        <w:rPr>
          <w:rtl/>
          <w:cs/>
          <w:lang w:val="ar_AE" w:bidi="ar_AE"/>
        </w:rPr>
        <w:t xml:space="preserve"> وَأَرْسَلَ حِيرَامُ إِلَى سُلَيْمَانَ قَائِلًا: «قَدْ سَمِعْتُ مَا أَرْسَلْتَ بِهِ إِلَيَّ. أَنَا أَفْعَلُ كُلَّ مَسَرَّتِكَ فِي خَشَبِ ٱلْأَرْزِ وَخَشَبِ ٱلسَّرْوِ.</w:t>
      </w:r>
    </w:p>
    <w:p>
      <w:pPr>
        <w:bidi/>
      </w:pPr>
      <w:r>
        <w:rPr>
          <w:rtl/>
          <w:cs/>
          <w:lang w:val="ar_AE" w:bidi="ar_AE"/>
        </w:rPr>
      </w:r>
      <w:r>
        <w:rPr>
          <w:vertAlign w:val="superscript"/>
          <w:rtl/>
          <w:cs/>
          <w:lang w:val="ar_AE" w:bidi="ar_AE"/>
        </w:rPr>
        <w:t>9</w:t>
      </w:r>
      <w:r>
        <w:rPr>
          <w:rtl/>
          <w:cs/>
          <w:lang w:val="ar_AE" w:bidi="ar_AE"/>
        </w:rPr>
        <w:t xml:space="preserve"> عَبِيدِي يُنْزِلُونَ ذَلِكَ مِنْ لُبْنَانَ إِلَى ٱلْبَحْرِ، وَأَنَا أَجْعَلُهُ أَرْمَاثًا فِي ٱلْبَحْرِ إِلَى ٱلْمَوْضِعِ ٱلَّذِي تُعَرِّفُنِي عَنْهُ وَأَنْفُضُهُ هُنَاكَ، وَأَنْتَ تَحْمِلُهُ، وَأَنْتَ تَعْمَلُ مَرْضَاتِي بِإِعْطَائِكَ طَعَامًا لِبَيْتِي».</w:t>
      </w:r>
    </w:p>
    <w:p>
      <w:pPr>
        <w:bidi/>
      </w:pPr>
      <w:r>
        <w:rPr>
          <w:rtl/>
          <w:cs/>
          <w:lang w:val="ar_AE" w:bidi="ar_AE"/>
        </w:rPr>
      </w:r>
      <w:r>
        <w:rPr>
          <w:vertAlign w:val="superscript"/>
          <w:rtl/>
          <w:cs/>
          <w:lang w:val="ar_AE" w:bidi="ar_AE"/>
        </w:rPr>
        <w:t>10</w:t>
      </w:r>
      <w:r>
        <w:rPr>
          <w:rtl/>
          <w:cs/>
          <w:lang w:val="ar_AE" w:bidi="ar_AE"/>
        </w:rPr>
        <w:t xml:space="preserve"> فَكَانَ حِيرَامُ يُعْطِي سُلَيْمَانَ خَشَبَ أَرْزٍ وَخَشَبَ سَرْوٍ حَسَبَ كُلِّ مَسَرَّتِهِ.</w:t>
      </w:r>
    </w:p>
    <w:p>
      <w:pPr>
        <w:bidi/>
      </w:pPr>
      <w:r>
        <w:rPr>
          <w:rtl/>
          <w:cs/>
          <w:lang w:val="ar_AE" w:bidi="ar_AE"/>
        </w:rPr>
      </w:r>
      <w:r>
        <w:rPr>
          <w:vertAlign w:val="superscript"/>
          <w:rtl/>
          <w:cs/>
          <w:lang w:val="ar_AE" w:bidi="ar_AE"/>
        </w:rPr>
        <w:t>11</w:t>
      </w:r>
      <w:r>
        <w:rPr>
          <w:rtl/>
          <w:cs/>
          <w:lang w:val="ar_AE" w:bidi="ar_AE"/>
        </w:rPr>
        <w:t xml:space="preserve"> وَأَعْطَى سُلَيْمَانُ حِيرَامَ عِشْرِينَ أَلْفَ كُرِّ حِنْطَةٍ طَعَامًا لِبَيْتِهِ، وَعِشْرِينَ كُرَّ زَيْتِ رَضٍّ. هَكَذَا كَانَ سُلَيْمَانُ يُعْطِي حِيرَامَ سَنَةً فَسَنَةً.</w:t>
      </w:r>
    </w:p>
    <w:p>
      <w:pPr>
        <w:bidi/>
      </w:pPr>
      <w:r>
        <w:rPr>
          <w:rtl/>
          <w:cs/>
          <w:lang w:val="ar_AE" w:bidi="ar_AE"/>
        </w:rPr>
      </w:r>
      <w:r>
        <w:rPr>
          <w:vertAlign w:val="superscript"/>
          <w:rtl/>
          <w:cs/>
          <w:lang w:val="ar_AE" w:bidi="ar_AE"/>
        </w:rPr>
        <w:t>12</w:t>
      </w:r>
      <w:r>
        <w:rPr>
          <w:rtl/>
          <w:cs/>
          <w:lang w:val="ar_AE" w:bidi="ar_AE"/>
        </w:rPr>
        <w:t xml:space="preserve"> وَٱلرَّبُّ أَعْطَى سُلَيْمَانَ حِكْمَةً كَمَا كَلَّمَهُ. وَكَانَ صُلْحٌ بَيْنَ حِيرَامَ وَسُلَيْمَانَ، وَقَطَعَا كِلَاهُمَا عَهْدًا.</w:t>
      </w:r>
    </w:p>
    <w:p>
      <w:pPr>
        <w:bidi/>
      </w:pPr>
      <w:r>
        <w:rPr>
          <w:rtl/>
          <w:cs/>
          <w:lang w:val="ar_AE" w:bidi="ar_AE"/>
        </w:rPr>
      </w:r>
      <w:r>
        <w:rPr>
          <w:vertAlign w:val="superscript"/>
          <w:rtl/>
          <w:cs/>
          <w:lang w:val="ar_AE" w:bidi="ar_AE"/>
        </w:rPr>
        <w:t>13</w:t>
      </w:r>
      <w:r>
        <w:rPr>
          <w:rtl/>
          <w:cs/>
          <w:lang w:val="ar_AE" w:bidi="ar_AE"/>
        </w:rPr>
        <w:t xml:space="preserve"> وَسَخَّرَ ٱلْمَلِكُ سُلَيْمَانُ مِنْ جَمِيعِ إِسْرَائِيلَ، وَكَانَتِ ٱلسُّخَرُ ثَلَاثِينَ أَلْفَ رَجُلٍ.</w:t>
      </w:r>
    </w:p>
    <w:p>
      <w:pPr>
        <w:bidi/>
      </w:pPr>
      <w:r>
        <w:rPr>
          <w:rtl/>
          <w:cs/>
          <w:lang w:val="ar_AE" w:bidi="ar_AE"/>
        </w:rPr>
      </w:r>
      <w:r>
        <w:rPr>
          <w:vertAlign w:val="superscript"/>
          <w:rtl/>
          <w:cs/>
          <w:lang w:val="ar_AE" w:bidi="ar_AE"/>
        </w:rPr>
        <w:t>14</w:t>
      </w:r>
      <w:r>
        <w:rPr>
          <w:rtl/>
          <w:cs/>
          <w:lang w:val="ar_AE" w:bidi="ar_AE"/>
        </w:rPr>
        <w:t xml:space="preserve"> فَأَرْسَلَهُمْ إِلَى لُبْنَانَ عَشْرَةَ آلَافٍ فِي ٱلشَّهْرِ بِٱلنَّوْبَةِ. يَكُونُونَ شَهْرًا فِي لُبْنَانَ وَشَهْرَيْنِ فِي بُيُوتِهِمْ. وَكَانَ أَدُونِيرَامُ عَلَى ٱلتَّسْخِيرِ.</w:t>
      </w:r>
    </w:p>
    <w:p>
      <w:pPr>
        <w:bidi/>
      </w:pPr>
      <w:r>
        <w:rPr>
          <w:rtl/>
          <w:cs/>
          <w:lang w:val="ar_AE" w:bidi="ar_AE"/>
        </w:rPr>
      </w:r>
      <w:r>
        <w:rPr>
          <w:vertAlign w:val="superscript"/>
          <w:rtl/>
          <w:cs/>
          <w:lang w:val="ar_AE" w:bidi="ar_AE"/>
        </w:rPr>
        <w:t>15</w:t>
      </w:r>
      <w:r>
        <w:rPr>
          <w:rtl/>
          <w:cs/>
          <w:lang w:val="ar_AE" w:bidi="ar_AE"/>
        </w:rPr>
        <w:t xml:space="preserve"> وَكَانَ لِسُلَيْمَانَ سَبْعُونَ أَلْفًا يَحْمِلُونَ أَحْمَالًا، وَثَمَانُونَ أَلْفًا يَقْطَعُونَ فِي ٱلْجَبَلِ،</w:t>
      </w:r>
    </w:p>
    <w:p>
      <w:pPr>
        <w:bidi/>
      </w:pPr>
      <w:r>
        <w:rPr>
          <w:rtl/>
          <w:cs/>
          <w:lang w:val="ar_AE" w:bidi="ar_AE"/>
        </w:rPr>
      </w:r>
      <w:r>
        <w:rPr>
          <w:vertAlign w:val="superscript"/>
          <w:rtl/>
          <w:cs/>
          <w:lang w:val="ar_AE" w:bidi="ar_AE"/>
        </w:rPr>
        <w:t>16</w:t>
      </w:r>
      <w:r>
        <w:rPr>
          <w:rtl/>
          <w:cs/>
          <w:lang w:val="ar_AE" w:bidi="ar_AE"/>
        </w:rPr>
        <w:t xml:space="preserve"> مَا عَدَا رُؤَسَاءَ ٱلْوُكَلَاءِ لِسُلَيْمَانَ ٱلَّذِينَ عَلَى ٱلْعَمَلِ ثَلَاثَةَ آلَافٍ وَثَلَاثَ مِئَةٍ، ٱلْمُتَسَلِّطِينَ عَلَى ٱلشَّعْبِ ٱلْعَامِلِينَ ٱلْعَمَلَ.</w:t>
      </w:r>
    </w:p>
    <w:p>
      <w:pPr>
        <w:bidi/>
      </w:pPr>
      <w:r>
        <w:rPr>
          <w:rtl/>
          <w:cs/>
          <w:lang w:val="ar_AE" w:bidi="ar_AE"/>
        </w:rPr>
      </w:r>
      <w:r>
        <w:rPr>
          <w:vertAlign w:val="superscript"/>
          <w:rtl/>
          <w:cs/>
          <w:lang w:val="ar_AE" w:bidi="ar_AE"/>
        </w:rPr>
        <w:t>17</w:t>
      </w:r>
      <w:r>
        <w:rPr>
          <w:rtl/>
          <w:cs/>
          <w:lang w:val="ar_AE" w:bidi="ar_AE"/>
        </w:rPr>
        <w:t xml:space="preserve"> وَأَمَرَ ٱلْمَلِكُ أَنْ يَقْلَعُوا حِجَارَةً كَبِيرَةً، حِجَارَةً كَرِيمَةً لِتَأْسِيسِ ٱلْبَيْتِ، حِجَارَةً مُرَبَّعَةً.</w:t>
      </w:r>
    </w:p>
    <w:p>
      <w:pPr>
        <w:bidi/>
      </w:pPr>
      <w:r>
        <w:rPr>
          <w:rtl/>
          <w:cs/>
          <w:lang w:val="ar_AE" w:bidi="ar_AE"/>
        </w:rPr>
      </w:r>
      <w:r>
        <w:rPr>
          <w:vertAlign w:val="superscript"/>
          <w:rtl/>
          <w:cs/>
          <w:lang w:val="ar_AE" w:bidi="ar_AE"/>
        </w:rPr>
        <w:t>18</w:t>
      </w:r>
      <w:r>
        <w:rPr>
          <w:rtl/>
          <w:cs/>
          <w:lang w:val="ar_AE" w:bidi="ar_AE"/>
        </w:rPr>
        <w:t xml:space="preserve"> فَنَحَتَهَا بَنَّاؤُو سُلَيْمَانَ، وَبَنَّاؤُو حِيرَامَ وَٱلْجِبْلِيُّونَ، وَهَيَّأُوا ٱلْأَخْشَابَ وَٱلْحِجَارَةَ لِبِنَاءِ ٱلْبَيْتِ.</w:t>
      </w:r>
    </w:p>
    <w:p>
      <w:pPr>
        <w:pStyle w:val="Heading2"/>
        <w:bidi/>
      </w:pPr>
      <w:r>
        <w:rPr>
          <w:rtl/>
          <w:cs/>
          <w:lang w:val="ar_AE" w:bidi="ar_AE"/>
        </w:rPr>
        <w:t>1 Kings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سَنَةِ ٱلْأَرْبَعِ مِئَةٍ وَٱلثَّمَانِينَ لِخُرُوجِ بَنِي إِسْرَائِيلَ مِنْ أَرْضِ مِصْرَ، فِي ٱلسَّنَةِ ٱلرَّابِعَةِ لِمُلْكِ سُلَيْمَانَ عَلَى إِسْرَائِيلَ، فِي شَهْرِ زِيُو وَهُوَ ٱلشَّهْرُ ٱلثَّانِي، أَنَّهُ بَنَى ٱلْبَيْتَ لِلرَّبِّ.</w:t>
      </w:r>
    </w:p>
    <w:p>
      <w:pPr>
        <w:bidi/>
      </w:pPr>
      <w:r>
        <w:rPr>
          <w:rtl/>
          <w:cs/>
          <w:lang w:val="ar_AE" w:bidi="ar_AE"/>
        </w:rPr>
      </w:r>
      <w:r>
        <w:rPr>
          <w:vertAlign w:val="superscript"/>
          <w:rtl/>
          <w:cs/>
          <w:lang w:val="ar_AE" w:bidi="ar_AE"/>
        </w:rPr>
        <w:t>2</w:t>
      </w:r>
      <w:r>
        <w:rPr>
          <w:rtl/>
          <w:cs/>
          <w:lang w:val="ar_AE" w:bidi="ar_AE"/>
        </w:rPr>
        <w:t xml:space="preserve"> وَٱلْبَيْتُ ٱلَّذِي بَنَاهُ ٱلْمَلِكُ سُلَيْمَانُ لِلرَّبِّ طُولُهُ سِتُّونَ ذِرَاعًا، وَعَرْضُهُ عِشْرُونَ ذِرَاعًا، وَسَمْكُهُ ثَلَاثُونَ ذِرَاعًا.</w:t>
      </w:r>
    </w:p>
    <w:p>
      <w:pPr>
        <w:bidi/>
      </w:pPr>
      <w:r>
        <w:rPr>
          <w:rtl/>
          <w:cs/>
          <w:lang w:val="ar_AE" w:bidi="ar_AE"/>
        </w:rPr>
      </w:r>
      <w:r>
        <w:rPr>
          <w:vertAlign w:val="superscript"/>
          <w:rtl/>
          <w:cs/>
          <w:lang w:val="ar_AE" w:bidi="ar_AE"/>
        </w:rPr>
        <w:t>3</w:t>
      </w:r>
      <w:r>
        <w:rPr>
          <w:rtl/>
          <w:cs/>
          <w:lang w:val="ar_AE" w:bidi="ar_AE"/>
        </w:rPr>
        <w:t xml:space="preserve"> وَٱلرِّوَاقُ قُدَّامَ هَيْكَلِ ٱلْبَيْتِ طُولُهُ عِشْرُونَ ذِرَاعًا حَسَبَ عَرْضِ ٱلْبَيْتِ، وَعَرْضُهُ عَشَرُ أَذْرُعٍ قُدَّامَ ٱلْبَيْتِ.</w:t>
      </w:r>
    </w:p>
    <w:p>
      <w:pPr>
        <w:bidi/>
      </w:pPr>
      <w:r>
        <w:rPr>
          <w:rtl/>
          <w:cs/>
          <w:lang w:val="ar_AE" w:bidi="ar_AE"/>
        </w:rPr>
      </w:r>
      <w:r>
        <w:rPr>
          <w:vertAlign w:val="superscript"/>
          <w:rtl/>
          <w:cs/>
          <w:lang w:val="ar_AE" w:bidi="ar_AE"/>
        </w:rPr>
        <w:t>4</w:t>
      </w:r>
      <w:r>
        <w:rPr>
          <w:rtl/>
          <w:cs/>
          <w:lang w:val="ar_AE" w:bidi="ar_AE"/>
        </w:rPr>
        <w:t xml:space="preserve"> وَعَمِلَ لِلْبَيْتِ كُوًى مَسْقُوفَةً مُشَبَّكَةً.</w:t>
      </w:r>
    </w:p>
    <w:p>
      <w:pPr>
        <w:bidi/>
      </w:pPr>
      <w:r>
        <w:rPr>
          <w:rtl/>
          <w:cs/>
          <w:lang w:val="ar_AE" w:bidi="ar_AE"/>
        </w:rPr>
      </w:r>
      <w:r>
        <w:rPr>
          <w:vertAlign w:val="superscript"/>
          <w:rtl/>
          <w:cs/>
          <w:lang w:val="ar_AE" w:bidi="ar_AE"/>
        </w:rPr>
        <w:t>5</w:t>
      </w:r>
      <w:r>
        <w:rPr>
          <w:rtl/>
          <w:cs/>
          <w:lang w:val="ar_AE" w:bidi="ar_AE"/>
        </w:rPr>
        <w:t xml:space="preserve"> وَبَنَى مَعَ حَائِطِ ٱلْبَيْتِ طِبَاقًا حَوَالَيْهِ مَعَ حِيطَانِ ٱلْبَيْتِ حَوْلَ ٱلْهَيْكَلِ وَٱلْمِحْرَابِ، وَعَمِلَ غُرُفَاتٍ فِي مُسْتَدِيرِهَا.</w:t>
      </w:r>
    </w:p>
    <w:p>
      <w:pPr>
        <w:bidi/>
      </w:pPr>
      <w:r>
        <w:rPr>
          <w:rtl/>
          <w:cs/>
          <w:lang w:val="ar_AE" w:bidi="ar_AE"/>
        </w:rPr>
      </w:r>
      <w:r>
        <w:rPr>
          <w:vertAlign w:val="superscript"/>
          <w:rtl/>
          <w:cs/>
          <w:lang w:val="ar_AE" w:bidi="ar_AE"/>
        </w:rPr>
        <w:t>6</w:t>
      </w:r>
      <w:r>
        <w:rPr>
          <w:rtl/>
          <w:cs/>
          <w:lang w:val="ar_AE" w:bidi="ar_AE"/>
        </w:rPr>
        <w:t xml:space="preserve"> فَٱلطَّبَقَةُ ٱلسُّفْلَى عَرْضُهَا خَمْسُ أَذْرُعٍ، وَٱلْوُسْطَى عَرْضُهَا سِتُّ أَذْرُعٍ، وَٱلثَّالِثَةُ عَرْضُهَا سَبْعُ أَذْرُعٍ، لِأَنَّهُ جَعَلَ لِلْبَيْتِ حَوَالَيْهِ مِنْ خَارِجٍ أَخْصَامًا لِئَلَّا تَتَمَكَّنَ ٱلْجَوَائِزُ فِي حِيطَانِ ٱلْبَيْتِ.</w:t>
      </w:r>
    </w:p>
    <w:p>
      <w:pPr>
        <w:bidi/>
      </w:pPr>
      <w:r>
        <w:rPr>
          <w:rtl/>
          <w:cs/>
          <w:lang w:val="ar_AE" w:bidi="ar_AE"/>
        </w:rPr>
      </w:r>
      <w:r>
        <w:rPr>
          <w:vertAlign w:val="superscript"/>
          <w:rtl/>
          <w:cs/>
          <w:lang w:val="ar_AE" w:bidi="ar_AE"/>
        </w:rPr>
        <w:t>7</w:t>
      </w:r>
      <w:r>
        <w:rPr>
          <w:rtl/>
          <w:cs/>
          <w:lang w:val="ar_AE" w:bidi="ar_AE"/>
        </w:rPr>
        <w:t xml:space="preserve"> وَٱلْبَيْتُ فِي بِنَائِهِ بُنِيَ بِحِجَارَةٍ صَحِيحَةٍ مُقْتَلَعَةٍ، وَلَمْ يُسْمَعْ فِي ٱلْبَيْتِ عِنْدَ بِنَائِهِ مِنْحَتٌ وَلَا مِعْوَلٌ وَلَا أَدَاةٌ مِنْ حَدِيدٍ.</w:t>
      </w:r>
    </w:p>
    <w:p>
      <w:pPr>
        <w:bidi/>
      </w:pPr>
      <w:r>
        <w:rPr>
          <w:rtl/>
          <w:cs/>
          <w:lang w:val="ar_AE" w:bidi="ar_AE"/>
        </w:rPr>
      </w:r>
      <w:r>
        <w:rPr>
          <w:vertAlign w:val="superscript"/>
          <w:rtl/>
          <w:cs/>
          <w:lang w:val="ar_AE" w:bidi="ar_AE"/>
        </w:rPr>
        <w:t>8</w:t>
      </w:r>
      <w:r>
        <w:rPr>
          <w:rtl/>
          <w:cs/>
          <w:lang w:val="ar_AE" w:bidi="ar_AE"/>
        </w:rPr>
        <w:t xml:space="preserve"> وَكَانَ بَابُ ٱلْغُرْفَةِ ٱلْوُسْطَى فِي جَانِبِ ٱلْبَيْتِ ٱلْأَيْمَنِ، وَكَانُوا يَصْعَدُونَ بِدَرَجٍ مُعَطَّفٍ إِلَى ٱلْوُسْطَى، وَمِنَ ٱلْوُسْطَى إِلَى ٱلثَّالِثَةِ.</w:t>
      </w:r>
    </w:p>
    <w:p>
      <w:pPr>
        <w:bidi/>
      </w:pPr>
      <w:r>
        <w:rPr>
          <w:rtl/>
          <w:cs/>
          <w:lang w:val="ar_AE" w:bidi="ar_AE"/>
        </w:rPr>
      </w:r>
      <w:r>
        <w:rPr>
          <w:vertAlign w:val="superscript"/>
          <w:rtl/>
          <w:cs/>
          <w:lang w:val="ar_AE" w:bidi="ar_AE"/>
        </w:rPr>
        <w:t>9</w:t>
      </w:r>
      <w:r>
        <w:rPr>
          <w:rtl/>
          <w:cs/>
          <w:lang w:val="ar_AE" w:bidi="ar_AE"/>
        </w:rPr>
        <w:t xml:space="preserve"> فَبَنَى ٱلْبَيْتَ وَأَكْمَلَهُ، وَسَقَفَ ٱلْبَيْتَ بِأَلْوَاحٍ وَجَوَائِزَ مِنَ ٱلْأَرْزِ.</w:t>
      </w:r>
    </w:p>
    <w:p>
      <w:pPr>
        <w:bidi/>
      </w:pPr>
      <w:r>
        <w:rPr>
          <w:rtl/>
          <w:cs/>
          <w:lang w:val="ar_AE" w:bidi="ar_AE"/>
        </w:rPr>
      </w:r>
      <w:r>
        <w:rPr>
          <w:vertAlign w:val="superscript"/>
          <w:rtl/>
          <w:cs/>
          <w:lang w:val="ar_AE" w:bidi="ar_AE"/>
        </w:rPr>
        <w:t>10</w:t>
      </w:r>
      <w:r>
        <w:rPr>
          <w:rtl/>
          <w:cs/>
          <w:lang w:val="ar_AE" w:bidi="ar_AE"/>
        </w:rPr>
        <w:t xml:space="preserve"> وَبَنَى ٱلْغُرُفَاتِ عَلَى ٱلْبَيْتِ كُلِّهِ سَمْكُهَا خَمْسُ أَذْرُعٍ، وَتَمَكَّنَتْ فِي ٱلْبَيْتِ بِخَشَبِ أَرْزٍ.</w:t>
      </w:r>
    </w:p>
    <w:p>
      <w:pPr>
        <w:bidi/>
      </w:pPr>
      <w:r>
        <w:rPr>
          <w:rtl/>
          <w:cs/>
          <w:lang w:val="ar_AE" w:bidi="ar_AE"/>
        </w:rPr>
      </w:r>
      <w:r>
        <w:rPr>
          <w:vertAlign w:val="superscript"/>
          <w:rtl/>
          <w:cs/>
          <w:lang w:val="ar_AE" w:bidi="ar_AE"/>
        </w:rPr>
        <w:t>11</w:t>
      </w:r>
      <w:r>
        <w:rPr>
          <w:rtl/>
          <w:cs/>
          <w:lang w:val="ar_AE" w:bidi="ar_AE"/>
        </w:rPr>
        <w:t xml:space="preserve"> وَكَانَ كَلَامُ ٱلرَّبِّ إِلَى سُلَيْمَانَ قَائِلًا:</w:t>
      </w:r>
    </w:p>
    <w:p>
      <w:pPr>
        <w:bidi/>
      </w:pPr>
      <w:r>
        <w:rPr>
          <w:rtl/>
          <w:cs/>
          <w:lang w:val="ar_AE" w:bidi="ar_AE"/>
        </w:rPr>
      </w:r>
      <w:r>
        <w:rPr>
          <w:vertAlign w:val="superscript"/>
          <w:rtl/>
          <w:cs/>
          <w:lang w:val="ar_AE" w:bidi="ar_AE"/>
        </w:rPr>
        <w:t>12</w:t>
      </w:r>
      <w:r>
        <w:rPr>
          <w:rtl/>
          <w:cs/>
          <w:lang w:val="ar_AE" w:bidi="ar_AE"/>
        </w:rPr>
        <w:t xml:space="preserve"> «هَذَا ٱلْبَيْتُ ٱلَّذِي أَنْتَ بَانِيهِ، إِنْ سَلَكْتَ فِي فَرَائِضِي وَعَمِلْتَ أَحْكَامِي وَحَفِظْتَ كُلَّ وَصَايَايَ لِلسُّلُوكِ بِهَا، فَإِنِّي أُقِيمُ مَعَكَ كَلَامِي ٱلَّذِي تَكَلَّمْتُ بِهِ إِلَى دَاوُدَ أَبِيكَ،</w:t>
      </w:r>
    </w:p>
    <w:p>
      <w:pPr>
        <w:bidi/>
      </w:pPr>
      <w:r>
        <w:rPr>
          <w:rtl/>
          <w:cs/>
          <w:lang w:val="ar_AE" w:bidi="ar_AE"/>
        </w:rPr>
      </w:r>
      <w:r>
        <w:rPr>
          <w:vertAlign w:val="superscript"/>
          <w:rtl/>
          <w:cs/>
          <w:lang w:val="ar_AE" w:bidi="ar_AE"/>
        </w:rPr>
        <w:t>13</w:t>
      </w:r>
      <w:r>
        <w:rPr>
          <w:rtl/>
          <w:cs/>
          <w:lang w:val="ar_AE" w:bidi="ar_AE"/>
        </w:rPr>
        <w:t xml:space="preserve"> وَأَسْكُنُ فِي وَسْطِ بَنِي إِسْرَائِيلَ، وَلَا أَتْرُكُ شَعْبِي إِسْرَائِيلَ».</w:t>
      </w:r>
    </w:p>
    <w:p>
      <w:pPr>
        <w:bidi/>
      </w:pPr>
      <w:r>
        <w:rPr>
          <w:rtl/>
          <w:cs/>
          <w:lang w:val="ar_AE" w:bidi="ar_AE"/>
        </w:rPr>
      </w:r>
      <w:r>
        <w:rPr>
          <w:vertAlign w:val="superscript"/>
          <w:rtl/>
          <w:cs/>
          <w:lang w:val="ar_AE" w:bidi="ar_AE"/>
        </w:rPr>
        <w:t>14</w:t>
      </w:r>
      <w:r>
        <w:rPr>
          <w:rtl/>
          <w:cs/>
          <w:lang w:val="ar_AE" w:bidi="ar_AE"/>
        </w:rPr>
        <w:t xml:space="preserve"> فَبَنَى سُلَيْمَانُ ٱلْبَيْتَ وَأَكْمَلَهُ.</w:t>
      </w:r>
    </w:p>
    <w:p>
      <w:pPr>
        <w:bidi/>
      </w:pPr>
      <w:r>
        <w:rPr>
          <w:rtl/>
          <w:cs/>
          <w:lang w:val="ar_AE" w:bidi="ar_AE"/>
        </w:rPr>
      </w:r>
      <w:r>
        <w:rPr>
          <w:vertAlign w:val="superscript"/>
          <w:rtl/>
          <w:cs/>
          <w:lang w:val="ar_AE" w:bidi="ar_AE"/>
        </w:rPr>
        <w:t>15</w:t>
      </w:r>
      <w:r>
        <w:rPr>
          <w:rtl/>
          <w:cs/>
          <w:lang w:val="ar_AE" w:bidi="ar_AE"/>
        </w:rPr>
        <w:t xml:space="preserve"> وَبَنَى حِيطَانَ ٱلْبَيْتِ مِنْ دَاخِلٍ بِأَضْلَاعِ أَرْزٍ مِنْ أَرْضِ ٱلْبَيْتِ إِلَى حِيطَانِ ٱلسَّقْفِ، وَغَشَّاهُ مِنْ دَاخِلٍ بِخَشَبٍ، وَفَرَشَ أَرْضَ ٱلْبَيْتِ بِأَخْشَابِ سَرْوٍ.</w:t>
      </w:r>
    </w:p>
    <w:p>
      <w:pPr>
        <w:bidi/>
      </w:pPr>
      <w:r>
        <w:rPr>
          <w:rtl/>
          <w:cs/>
          <w:lang w:val="ar_AE" w:bidi="ar_AE"/>
        </w:rPr>
      </w:r>
      <w:r>
        <w:rPr>
          <w:vertAlign w:val="superscript"/>
          <w:rtl/>
          <w:cs/>
          <w:lang w:val="ar_AE" w:bidi="ar_AE"/>
        </w:rPr>
        <w:t>16</w:t>
      </w:r>
      <w:r>
        <w:rPr>
          <w:rtl/>
          <w:cs/>
          <w:lang w:val="ar_AE" w:bidi="ar_AE"/>
        </w:rPr>
        <w:t xml:space="preserve"> وَبَنَى عِشْرِينَ ذِرَاعًا مِنْ مُؤَخَّرِ ٱلْبَيْتِ بِأَضْلَاعِ أَرْزٍ مِنَ ٱلْأَرْضِ إِلَى ٱلْحِيطَانِ. وَبَنَى دَاخِلَهُ لِأَجْلِ ٱلْمِحْرَابِ، أَيْ قُدْسِ ٱلْأَقْدَاسِ.</w:t>
      </w:r>
    </w:p>
    <w:p>
      <w:pPr>
        <w:bidi/>
      </w:pPr>
      <w:r>
        <w:rPr>
          <w:rtl/>
          <w:cs/>
          <w:lang w:val="ar_AE" w:bidi="ar_AE"/>
        </w:rPr>
      </w:r>
      <w:r>
        <w:rPr>
          <w:vertAlign w:val="superscript"/>
          <w:rtl/>
          <w:cs/>
          <w:lang w:val="ar_AE" w:bidi="ar_AE"/>
        </w:rPr>
        <w:t>17</w:t>
      </w:r>
      <w:r>
        <w:rPr>
          <w:rtl/>
          <w:cs/>
          <w:lang w:val="ar_AE" w:bidi="ar_AE"/>
        </w:rPr>
        <w:t xml:space="preserve"> وَأَرْبَعُونَ ذِرَاعًا كَانَتِ ٱلْبَيْتَ، أَيِ ٱلْهَيْكَلَ ٱلَّذِي أَمَامَهُ.</w:t>
      </w:r>
    </w:p>
    <w:p>
      <w:pPr>
        <w:bidi/>
      </w:pPr>
      <w:r>
        <w:rPr>
          <w:rtl/>
          <w:cs/>
          <w:lang w:val="ar_AE" w:bidi="ar_AE"/>
        </w:rPr>
      </w:r>
      <w:r>
        <w:rPr>
          <w:vertAlign w:val="superscript"/>
          <w:rtl/>
          <w:cs/>
          <w:lang w:val="ar_AE" w:bidi="ar_AE"/>
        </w:rPr>
        <w:t>18</w:t>
      </w:r>
      <w:r>
        <w:rPr>
          <w:rtl/>
          <w:cs/>
          <w:lang w:val="ar_AE" w:bidi="ar_AE"/>
        </w:rPr>
        <w:t xml:space="preserve"> وَأَرْزُ ٱلْبَيْتِ مِنْ دَاخِلٍ كَانَ مَنْقُورًا عَلَى شِكْلِ قِثَّاءٍ وَبَرَاعِمِ زُهُورٍ. ٱلْجَمِيعُ أَرْزٌ. لَمْ يَكُنْ يُرَى حَجَرٌ.</w:t>
      </w:r>
    </w:p>
    <w:p>
      <w:pPr>
        <w:bidi/>
      </w:pPr>
      <w:r>
        <w:rPr>
          <w:rtl/>
          <w:cs/>
          <w:lang w:val="ar_AE" w:bidi="ar_AE"/>
        </w:rPr>
      </w:r>
      <w:r>
        <w:rPr>
          <w:vertAlign w:val="superscript"/>
          <w:rtl/>
          <w:cs/>
          <w:lang w:val="ar_AE" w:bidi="ar_AE"/>
        </w:rPr>
        <w:t>19</w:t>
      </w:r>
      <w:r>
        <w:rPr>
          <w:rtl/>
          <w:cs/>
          <w:lang w:val="ar_AE" w:bidi="ar_AE"/>
        </w:rPr>
        <w:t xml:space="preserve"> وَهَيَّأَ مِحْرَابًا فِي وَسَطِ ٱلْبَيْتِ مِنْ دَاخِلٍ لِيَضَعَ هُنَاكَ تَابُوتَ عَهْدِ ٱلرَّبِّ.</w:t>
      </w:r>
    </w:p>
    <w:p>
      <w:pPr>
        <w:bidi/>
      </w:pPr>
      <w:r>
        <w:rPr>
          <w:rtl/>
          <w:cs/>
          <w:lang w:val="ar_AE" w:bidi="ar_AE"/>
        </w:rPr>
      </w:r>
      <w:r>
        <w:rPr>
          <w:vertAlign w:val="superscript"/>
          <w:rtl/>
          <w:cs/>
          <w:lang w:val="ar_AE" w:bidi="ar_AE"/>
        </w:rPr>
        <w:t>20</w:t>
      </w:r>
      <w:r>
        <w:rPr>
          <w:rtl/>
          <w:cs/>
          <w:lang w:val="ar_AE" w:bidi="ar_AE"/>
        </w:rPr>
        <w:t xml:space="preserve"> وَلِأَجْلِ ٱلْمِحْرَابِ عِشْرُونَ ذِرَاعًا طُولًا وَعِشْرُونَ ذِرَاعًا عَرْضًا وَعِشْرُونَ ذِرَاعًا سَمْكًا. وَغَشَّاهُ بِذَهَبٍ خَالِصٍ، وَغَشَّى ٱلْمَذْبَحَ بِأَرْزٍ.</w:t>
      </w:r>
    </w:p>
    <w:p>
      <w:pPr>
        <w:bidi/>
      </w:pPr>
      <w:r>
        <w:rPr>
          <w:rtl/>
          <w:cs/>
          <w:lang w:val="ar_AE" w:bidi="ar_AE"/>
        </w:rPr>
      </w:r>
      <w:r>
        <w:rPr>
          <w:vertAlign w:val="superscript"/>
          <w:rtl/>
          <w:cs/>
          <w:lang w:val="ar_AE" w:bidi="ar_AE"/>
        </w:rPr>
        <w:t>21</w:t>
      </w:r>
      <w:r>
        <w:rPr>
          <w:rtl/>
          <w:cs/>
          <w:lang w:val="ar_AE" w:bidi="ar_AE"/>
        </w:rPr>
        <w:t xml:space="preserve"> وَغَشَّى سُلَيْمَانُ ٱلْبَيْتَ مِنْ دَاخِلٍ بِذَهَبٍ خَالِصٍ. وَسَدَّ بِسَلَاسِلِ ذَهَبٍ قُدَّامَ ٱلْمِحْرَابِ. وَغَشَّاهُ بِذَهَبٍ.</w:t>
      </w:r>
    </w:p>
    <w:p>
      <w:pPr>
        <w:bidi/>
      </w:pPr>
      <w:r>
        <w:rPr>
          <w:rtl/>
          <w:cs/>
          <w:lang w:val="ar_AE" w:bidi="ar_AE"/>
        </w:rPr>
      </w:r>
      <w:r>
        <w:rPr>
          <w:vertAlign w:val="superscript"/>
          <w:rtl/>
          <w:cs/>
          <w:lang w:val="ar_AE" w:bidi="ar_AE"/>
        </w:rPr>
        <w:t>22</w:t>
      </w:r>
      <w:r>
        <w:rPr>
          <w:rtl/>
          <w:cs/>
          <w:lang w:val="ar_AE" w:bidi="ar_AE"/>
        </w:rPr>
        <w:t xml:space="preserve"> وَجَمِيعُ ٱلْبَيْتِ غَشَّاهُ بِذَهَبٍ إِلَى تَمَامِ كُلِّ ٱلْبَيْتِ، وَكُلُّ ٱلْمَذْبَحِ ٱلَّذِي لِلْمِحْرَابِ غَشَّاهُ بِذَهَبٍ.</w:t>
      </w:r>
    </w:p>
    <w:p>
      <w:pPr>
        <w:bidi/>
      </w:pPr>
      <w:r>
        <w:rPr>
          <w:rtl/>
          <w:cs/>
          <w:lang w:val="ar_AE" w:bidi="ar_AE"/>
        </w:rPr>
      </w:r>
      <w:r>
        <w:rPr>
          <w:vertAlign w:val="superscript"/>
          <w:rtl/>
          <w:cs/>
          <w:lang w:val="ar_AE" w:bidi="ar_AE"/>
        </w:rPr>
        <w:t>23</w:t>
      </w:r>
      <w:r>
        <w:rPr>
          <w:rtl/>
          <w:cs/>
          <w:lang w:val="ar_AE" w:bidi="ar_AE"/>
        </w:rPr>
        <w:t xml:space="preserve"> وَعَمِلَ فِي ٱلْمِحْرَابِ كَرُوبَيْنِ مِنْ خَشَبِ ٱلزَّيْتُونِ، عُلُوُّ ٱلْوَاحِدِ عَشَرُ أَذْرُعٍ.</w:t>
      </w:r>
    </w:p>
    <w:p>
      <w:pPr>
        <w:bidi/>
      </w:pPr>
      <w:r>
        <w:rPr>
          <w:rtl/>
          <w:cs/>
          <w:lang w:val="ar_AE" w:bidi="ar_AE"/>
        </w:rPr>
      </w:r>
      <w:r>
        <w:rPr>
          <w:vertAlign w:val="superscript"/>
          <w:rtl/>
          <w:cs/>
          <w:lang w:val="ar_AE" w:bidi="ar_AE"/>
        </w:rPr>
        <w:t>24</w:t>
      </w:r>
      <w:r>
        <w:rPr>
          <w:rtl/>
          <w:cs/>
          <w:lang w:val="ar_AE" w:bidi="ar_AE"/>
        </w:rPr>
        <w:t xml:space="preserve"> وَخَمْسُ أَذْرُعٍ جَنَاحُ ٱلْكَرُوبِ ٱلْوَاحِدُ، وَخَمْسُ أَذْرُعٍ جَنَاحُ ٱلْكَرُوبِ ٱلْآخَرُ. عَشَرُ أَذْرُعٍ مِنْ طَرَفِ جَنَاحِهِ إِلَى طَرَفِ جَنَاحِهِ.</w:t>
      </w:r>
    </w:p>
    <w:p>
      <w:pPr>
        <w:bidi/>
      </w:pPr>
      <w:r>
        <w:rPr>
          <w:rtl/>
          <w:cs/>
          <w:lang w:val="ar_AE" w:bidi="ar_AE"/>
        </w:rPr>
      </w:r>
      <w:r>
        <w:rPr>
          <w:vertAlign w:val="superscript"/>
          <w:rtl/>
          <w:cs/>
          <w:lang w:val="ar_AE" w:bidi="ar_AE"/>
        </w:rPr>
        <w:t>25</w:t>
      </w:r>
      <w:r>
        <w:rPr>
          <w:rtl/>
          <w:cs/>
          <w:lang w:val="ar_AE" w:bidi="ar_AE"/>
        </w:rPr>
        <w:t xml:space="preserve"> وَعَشَرُ أَذْرُعٍ ٱلْكَرُوبُ ٱلْآخَرُ. قِيَاسٌ وَاحِدٌ، وَشَكْلٌ وَاحِدٌ لِلْكَرُوبَيْنِ.</w:t>
      </w:r>
    </w:p>
    <w:p>
      <w:pPr>
        <w:bidi/>
      </w:pPr>
      <w:r>
        <w:rPr>
          <w:rtl/>
          <w:cs/>
          <w:lang w:val="ar_AE" w:bidi="ar_AE"/>
        </w:rPr>
      </w:r>
      <w:r>
        <w:rPr>
          <w:vertAlign w:val="superscript"/>
          <w:rtl/>
          <w:cs/>
          <w:lang w:val="ar_AE" w:bidi="ar_AE"/>
        </w:rPr>
        <w:t>26</w:t>
      </w:r>
      <w:r>
        <w:rPr>
          <w:rtl/>
          <w:cs/>
          <w:lang w:val="ar_AE" w:bidi="ar_AE"/>
        </w:rPr>
        <w:t xml:space="preserve"> عُلُوُّ ٱلْكَرُوبِ ٱلْوَاحِدِ عَشَرُ أَذْرُعٍ وَكَذَا ٱلْكَرُوبُ ٱلْآخَرُ.</w:t>
      </w:r>
    </w:p>
    <w:p>
      <w:pPr>
        <w:bidi/>
      </w:pPr>
      <w:r>
        <w:rPr>
          <w:rtl/>
          <w:cs/>
          <w:lang w:val="ar_AE" w:bidi="ar_AE"/>
        </w:rPr>
      </w:r>
      <w:r>
        <w:rPr>
          <w:vertAlign w:val="superscript"/>
          <w:rtl/>
          <w:cs/>
          <w:lang w:val="ar_AE" w:bidi="ar_AE"/>
        </w:rPr>
        <w:t>27</w:t>
      </w:r>
      <w:r>
        <w:rPr>
          <w:rtl/>
          <w:cs/>
          <w:lang w:val="ar_AE" w:bidi="ar_AE"/>
        </w:rPr>
        <w:t xml:space="preserve"> وَجَعَلَ ٱلْكَرُوبَيْنِ فِي وَسْطِ ٱلْبَيْتِ ٱلدَّاخِلِيِّ، وَبَسَطُوا أَجْنِحَةَ ٱلْكَرُوبَيْنِ فَمَسَّ جَنَاحُ ٱلْوَاحِدِ ٱلْحَائِطَ وَجَنَاحُ ٱلْكَرُوبِ ٱلْآخَرِ مَسَّ ٱلْحَائِطَ ٱلْآخَرَ. وَكَانَتْ أَجْنِحَتُهُمَا فِي وَسْطِ ٱلْبَيْتِ يَمَسُّ أَحَدُهُمَا ٱلْآخَرَ.</w:t>
      </w:r>
    </w:p>
    <w:p>
      <w:pPr>
        <w:bidi/>
      </w:pPr>
      <w:r>
        <w:rPr>
          <w:rtl/>
          <w:cs/>
          <w:lang w:val="ar_AE" w:bidi="ar_AE"/>
        </w:rPr>
      </w:r>
      <w:r>
        <w:rPr>
          <w:vertAlign w:val="superscript"/>
          <w:rtl/>
          <w:cs/>
          <w:lang w:val="ar_AE" w:bidi="ar_AE"/>
        </w:rPr>
        <w:t>28</w:t>
      </w:r>
      <w:r>
        <w:rPr>
          <w:rtl/>
          <w:cs/>
          <w:lang w:val="ar_AE" w:bidi="ar_AE"/>
        </w:rPr>
        <w:t xml:space="preserve"> وَغَشَّى ٱلْكَرُوبَيْنِ بِذَهَبٍ.</w:t>
      </w:r>
    </w:p>
    <w:p>
      <w:pPr>
        <w:bidi/>
      </w:pPr>
      <w:r>
        <w:rPr>
          <w:rtl/>
          <w:cs/>
          <w:lang w:val="ar_AE" w:bidi="ar_AE"/>
        </w:rPr>
      </w:r>
      <w:r>
        <w:rPr>
          <w:vertAlign w:val="superscript"/>
          <w:rtl/>
          <w:cs/>
          <w:lang w:val="ar_AE" w:bidi="ar_AE"/>
        </w:rPr>
        <w:t>29</w:t>
      </w:r>
      <w:r>
        <w:rPr>
          <w:rtl/>
          <w:cs/>
          <w:lang w:val="ar_AE" w:bidi="ar_AE"/>
        </w:rPr>
        <w:t xml:space="preserve"> وَجَمِيعُ حِيطَانِ ٱلْبَيْتِ فِي مُسْتَدِيرِهَا رَسَمَهَا نَقْشًا بِنَقْرِ كَرُوبِيمَ وَنَخِيلٍ وَبَرَاعِمِ زُهُورٍ مِنْ دَاخِلٍ وَمِنْ خَارِجٍ.</w:t>
      </w:r>
    </w:p>
    <w:p>
      <w:pPr>
        <w:bidi/>
      </w:pPr>
      <w:r>
        <w:rPr>
          <w:rtl/>
          <w:cs/>
          <w:lang w:val="ar_AE" w:bidi="ar_AE"/>
        </w:rPr>
      </w:r>
      <w:r>
        <w:rPr>
          <w:vertAlign w:val="superscript"/>
          <w:rtl/>
          <w:cs/>
          <w:lang w:val="ar_AE" w:bidi="ar_AE"/>
        </w:rPr>
        <w:t>30</w:t>
      </w:r>
      <w:r>
        <w:rPr>
          <w:rtl/>
          <w:cs/>
          <w:lang w:val="ar_AE" w:bidi="ar_AE"/>
        </w:rPr>
        <w:t xml:space="preserve"> وَغَشَّى أَرْضَ ٱلْبَيْتِ بِذَهَبٍ مِنْ دَاخِلٍ وَمِنْ خَارِجٍ.</w:t>
      </w:r>
    </w:p>
    <w:p>
      <w:pPr>
        <w:bidi/>
      </w:pPr>
      <w:r>
        <w:rPr>
          <w:rtl/>
          <w:cs/>
          <w:lang w:val="ar_AE" w:bidi="ar_AE"/>
        </w:rPr>
      </w:r>
      <w:r>
        <w:rPr>
          <w:vertAlign w:val="superscript"/>
          <w:rtl/>
          <w:cs/>
          <w:lang w:val="ar_AE" w:bidi="ar_AE"/>
        </w:rPr>
        <w:t>31</w:t>
      </w:r>
      <w:r>
        <w:rPr>
          <w:rtl/>
          <w:cs/>
          <w:lang w:val="ar_AE" w:bidi="ar_AE"/>
        </w:rPr>
        <w:t xml:space="preserve"> وَعَمِلَ لِبَابِ ٱلْمِحْرَابِ مِصْرَاعَيْنِ مِنْ خَشَبِ ٱلزَّيْتُونِ. ٱلسَّاكِفُ وَٱلْقَائِمَتَانِ مُخَمَّسَةٌ.</w:t>
      </w:r>
    </w:p>
    <w:p>
      <w:pPr>
        <w:bidi/>
      </w:pPr>
      <w:r>
        <w:rPr>
          <w:rtl/>
          <w:cs/>
          <w:lang w:val="ar_AE" w:bidi="ar_AE"/>
        </w:rPr>
      </w:r>
      <w:r>
        <w:rPr>
          <w:vertAlign w:val="superscript"/>
          <w:rtl/>
          <w:cs/>
          <w:lang w:val="ar_AE" w:bidi="ar_AE"/>
        </w:rPr>
        <w:t>32</w:t>
      </w:r>
      <w:r>
        <w:rPr>
          <w:rtl/>
          <w:cs/>
          <w:lang w:val="ar_AE" w:bidi="ar_AE"/>
        </w:rPr>
        <w:t xml:space="preserve"> وَٱلْمِصْرَاعَانِ مِنْ خَشَبِ ٱلزَّيْتُونِ. وَرَسَمَ عَلَيْهِمَا نَقْشَ كَرُوبِيمَ وَنَخِيلٍ وَبَرَاعِمِ زُهُورٍ، وَغَشَّاهُمَا بِذَهَبٍ، وَرَصَّعَ ٱلْكَرُوبِيمَ وَٱلنَّخِيلَ بِذَهَبٍ.</w:t>
      </w:r>
    </w:p>
    <w:p>
      <w:pPr>
        <w:bidi/>
      </w:pPr>
      <w:r>
        <w:rPr>
          <w:rtl/>
          <w:cs/>
          <w:lang w:val="ar_AE" w:bidi="ar_AE"/>
        </w:rPr>
      </w:r>
      <w:r>
        <w:rPr>
          <w:vertAlign w:val="superscript"/>
          <w:rtl/>
          <w:cs/>
          <w:lang w:val="ar_AE" w:bidi="ar_AE"/>
        </w:rPr>
        <w:t>33</w:t>
      </w:r>
      <w:r>
        <w:rPr>
          <w:rtl/>
          <w:cs/>
          <w:lang w:val="ar_AE" w:bidi="ar_AE"/>
        </w:rPr>
        <w:t xml:space="preserve"> وَكَذَلِكَ عَمِلَ لِمَدْخَلِ ٱلْهَيْكَلِ قَوَائِمَ مِنْ خَشَبِ ٱلزَّيْتُونِ مُرَبَّعَةً،</w:t>
      </w:r>
    </w:p>
    <w:p>
      <w:pPr>
        <w:bidi/>
      </w:pPr>
      <w:r>
        <w:rPr>
          <w:rtl/>
          <w:cs/>
          <w:lang w:val="ar_AE" w:bidi="ar_AE"/>
        </w:rPr>
      </w:r>
      <w:r>
        <w:rPr>
          <w:vertAlign w:val="superscript"/>
          <w:rtl/>
          <w:cs/>
          <w:lang w:val="ar_AE" w:bidi="ar_AE"/>
        </w:rPr>
        <w:t>34</w:t>
      </w:r>
      <w:r>
        <w:rPr>
          <w:rtl/>
          <w:cs/>
          <w:lang w:val="ar_AE" w:bidi="ar_AE"/>
        </w:rPr>
        <w:t xml:space="preserve"> وَمِصْرَاعَيْنِ مِنْ خَشَبِ ٱلسَّرْوِ. ٱلْمِصْرَاعُ ٱلْوَاحِدُ دَفَّتَانِ تَنْطَوِيَانِ، وَٱلْمِصْرَاعُ ٱلْآخَرُ دَفَّتَانِ تَنْطَوِيَانِ.</w:t>
      </w:r>
    </w:p>
    <w:p>
      <w:pPr>
        <w:bidi/>
      </w:pPr>
      <w:r>
        <w:rPr>
          <w:rtl/>
          <w:cs/>
          <w:lang w:val="ar_AE" w:bidi="ar_AE"/>
        </w:rPr>
      </w:r>
      <w:r>
        <w:rPr>
          <w:vertAlign w:val="superscript"/>
          <w:rtl/>
          <w:cs/>
          <w:lang w:val="ar_AE" w:bidi="ar_AE"/>
        </w:rPr>
        <w:t>35</w:t>
      </w:r>
      <w:r>
        <w:rPr>
          <w:rtl/>
          <w:cs/>
          <w:lang w:val="ar_AE" w:bidi="ar_AE"/>
        </w:rPr>
        <w:t xml:space="preserve"> وَنَحَتَ كَرُوبِيمَ وَنَخِيلًا وَبَرَاعِمَ زُهُورٍ، وَغَشَّاهَا بِذَهَبٍ مُطَرَّقٍ عَلَى ٱلْمَنْقُوشِ.</w:t>
      </w:r>
    </w:p>
    <w:p>
      <w:pPr>
        <w:bidi/>
      </w:pPr>
      <w:r>
        <w:rPr>
          <w:rtl/>
          <w:cs/>
          <w:lang w:val="ar_AE" w:bidi="ar_AE"/>
        </w:rPr>
      </w:r>
      <w:r>
        <w:rPr>
          <w:vertAlign w:val="superscript"/>
          <w:rtl/>
          <w:cs/>
          <w:lang w:val="ar_AE" w:bidi="ar_AE"/>
        </w:rPr>
        <w:t>36</w:t>
      </w:r>
      <w:r>
        <w:rPr>
          <w:rtl/>
          <w:cs/>
          <w:lang w:val="ar_AE" w:bidi="ar_AE"/>
        </w:rPr>
        <w:t xml:space="preserve"> وَبَنَى ٱلدَّارَ ٱلدَّاخِلِيَّةَ ثَلَاثَةَ صُفُوفٍ مَنْحُوتَةٍ، وَصَفًّا مِنْ جَوَائِزِ ٱلْأَرْزِ.</w:t>
      </w:r>
    </w:p>
    <w:p>
      <w:pPr>
        <w:bidi/>
      </w:pPr>
      <w:r>
        <w:rPr>
          <w:rtl/>
          <w:cs/>
          <w:lang w:val="ar_AE" w:bidi="ar_AE"/>
        </w:rPr>
      </w:r>
      <w:r>
        <w:rPr>
          <w:vertAlign w:val="superscript"/>
          <w:rtl/>
          <w:cs/>
          <w:lang w:val="ar_AE" w:bidi="ar_AE"/>
        </w:rPr>
        <w:t>37</w:t>
      </w:r>
      <w:r>
        <w:rPr>
          <w:rtl/>
          <w:cs/>
          <w:lang w:val="ar_AE" w:bidi="ar_AE"/>
        </w:rPr>
        <w:t xml:space="preserve"> فِي ٱلسَّنَةِ ٱلرَّابِعَةِ أُسِّسَ بَيْتُ ٱلرَّبِّ فِي شَهْرِ زِيُو.</w:t>
      </w:r>
    </w:p>
    <w:p>
      <w:pPr>
        <w:bidi/>
      </w:pPr>
      <w:r>
        <w:rPr>
          <w:rtl/>
          <w:cs/>
          <w:lang w:val="ar_AE" w:bidi="ar_AE"/>
        </w:rPr>
      </w:r>
      <w:r>
        <w:rPr>
          <w:vertAlign w:val="superscript"/>
          <w:rtl/>
          <w:cs/>
          <w:lang w:val="ar_AE" w:bidi="ar_AE"/>
        </w:rPr>
        <w:t>38</w:t>
      </w:r>
      <w:r>
        <w:rPr>
          <w:rtl/>
          <w:cs/>
          <w:lang w:val="ar_AE" w:bidi="ar_AE"/>
        </w:rPr>
        <w:t xml:space="preserve"> وَفِي ٱلسَّنَةِ ٱلْحَادِيَةِ عَشْرَةَ فِي شَهْرِ بُولَ، وَهُوَ ٱلشَّهْرُ ٱلثَّامِنُ، أُكْمِلَ ٱلْبَيْتُ فِي جَمِيعِ أُمُورِهِ وَأَحْكَامِهِ. فَبَنَاهُ فِي سَبْعِ سِنِينٍ.</w:t>
      </w:r>
    </w:p>
    <w:p>
      <w:pPr>
        <w:pStyle w:val="Heading2"/>
        <w:bidi/>
      </w:pPr>
      <w:r>
        <w:rPr>
          <w:rtl/>
          <w:cs/>
          <w:lang w:val="ar_AE" w:bidi="ar_AE"/>
        </w:rPr>
        <w:t>1 Kings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بَيْتُهُ فَبَنَاهُ سُلَيْمَانُ فِي ثَلَاثَ عَشْرَةَ سَنَةً وَأَكْمَلَ كُلَّ بَيْتِهِ.</w:t>
      </w:r>
    </w:p>
    <w:p>
      <w:pPr>
        <w:bidi/>
      </w:pPr>
      <w:r>
        <w:rPr>
          <w:rtl/>
          <w:cs/>
          <w:lang w:val="ar_AE" w:bidi="ar_AE"/>
        </w:rPr>
      </w:r>
      <w:r>
        <w:rPr>
          <w:vertAlign w:val="superscript"/>
          <w:rtl/>
          <w:cs/>
          <w:lang w:val="ar_AE" w:bidi="ar_AE"/>
        </w:rPr>
        <w:t>2</w:t>
      </w:r>
      <w:r>
        <w:rPr>
          <w:rtl/>
          <w:cs/>
          <w:lang w:val="ar_AE" w:bidi="ar_AE"/>
        </w:rPr>
        <w:t xml:space="preserve"> وَبَنَى بَيْتَ وَعْرِ لُبْنَانَ، طُولُهُ مِئَةُ ذِرَاعٍ وَعَرْضُهُ خَمْسُونَ ذِرَاعًا وَسَمْكُهُ ثَلَاثُونَ ذِرَاعًا، عَلَى أَرْبَعَةِ صُفُوفٍ مِنْ أَعْمِدَةِ أَرْزٍ وَجَوَائِزُ أَرْزٍ عَلَى ٱلْأَعْمِدَةِ.</w:t>
      </w:r>
    </w:p>
    <w:p>
      <w:pPr>
        <w:bidi/>
      </w:pPr>
      <w:r>
        <w:rPr>
          <w:rtl/>
          <w:cs/>
          <w:lang w:val="ar_AE" w:bidi="ar_AE"/>
        </w:rPr>
      </w:r>
      <w:r>
        <w:rPr>
          <w:vertAlign w:val="superscript"/>
          <w:rtl/>
          <w:cs/>
          <w:lang w:val="ar_AE" w:bidi="ar_AE"/>
        </w:rPr>
        <w:t>3</w:t>
      </w:r>
      <w:r>
        <w:rPr>
          <w:rtl/>
          <w:cs/>
          <w:lang w:val="ar_AE" w:bidi="ar_AE"/>
        </w:rPr>
        <w:t xml:space="preserve"> وَسُقِفَ بِأَرْزٍ مِنْ فَوْقُ عَلَى ٱلْغُرُفَاتِ ٱلْخَمْسِ وَٱلْأَرْبَعِينَ ٱلَّتِي عَلَى ٱلْأَعْمِدَةِ. كُلُّ صَفٍّ خَمْسَ عَشْرَةَ.</w:t>
      </w:r>
    </w:p>
    <w:p>
      <w:pPr>
        <w:bidi/>
      </w:pPr>
      <w:r>
        <w:rPr>
          <w:rtl/>
          <w:cs/>
          <w:lang w:val="ar_AE" w:bidi="ar_AE"/>
        </w:rPr>
      </w:r>
      <w:r>
        <w:rPr>
          <w:vertAlign w:val="superscript"/>
          <w:rtl/>
          <w:cs/>
          <w:lang w:val="ar_AE" w:bidi="ar_AE"/>
        </w:rPr>
        <w:t>4</w:t>
      </w:r>
      <w:r>
        <w:rPr>
          <w:rtl/>
          <w:cs/>
          <w:lang w:val="ar_AE" w:bidi="ar_AE"/>
        </w:rPr>
        <w:t xml:space="preserve"> وَٱلسُّقُوفُ ثَلَاثُ طِبَاقٍ، وَكُوَّةٌ مُقَابِلَ كُوَّةٍ ثَلَاثَ مَرَّاتٍ.</w:t>
      </w:r>
    </w:p>
    <w:p>
      <w:pPr>
        <w:bidi/>
      </w:pPr>
      <w:r>
        <w:rPr>
          <w:rtl/>
          <w:cs/>
          <w:lang w:val="ar_AE" w:bidi="ar_AE"/>
        </w:rPr>
      </w:r>
      <w:r>
        <w:rPr>
          <w:vertAlign w:val="superscript"/>
          <w:rtl/>
          <w:cs/>
          <w:lang w:val="ar_AE" w:bidi="ar_AE"/>
        </w:rPr>
        <w:t>5</w:t>
      </w:r>
      <w:r>
        <w:rPr>
          <w:rtl/>
          <w:cs/>
          <w:lang w:val="ar_AE" w:bidi="ar_AE"/>
        </w:rPr>
        <w:t xml:space="preserve"> وَجَمِيعُ ٱلْأَبْوَابِ وَٱلْقَوَائِمِ مُرَبَّعَةٌ مَسْقُوفَةٌ، وَوَجْهُ كُوَّةٍ مُقَابِلَ كُوَّةٍ ثَلَاثَ مَرَّاتٍ.</w:t>
      </w:r>
    </w:p>
    <w:p>
      <w:pPr>
        <w:bidi/>
      </w:pPr>
      <w:r>
        <w:rPr>
          <w:rtl/>
          <w:cs/>
          <w:lang w:val="ar_AE" w:bidi="ar_AE"/>
        </w:rPr>
      </w:r>
      <w:r>
        <w:rPr>
          <w:vertAlign w:val="superscript"/>
          <w:rtl/>
          <w:cs/>
          <w:lang w:val="ar_AE" w:bidi="ar_AE"/>
        </w:rPr>
        <w:t>6</w:t>
      </w:r>
      <w:r>
        <w:rPr>
          <w:rtl/>
          <w:cs/>
          <w:lang w:val="ar_AE" w:bidi="ar_AE"/>
        </w:rPr>
        <w:t xml:space="preserve"> وَعَمِلَ رِوَاقَ ٱلْأَعْمِدَةِ طُولُهُ خَمْسُونَ ذِرَاعًا وَعَرْضُهُ ثَلَاثُونَ ذِرَاعًا. وَرِوَاقًا آخَرَ قُدَّامَهَا وَأَعْمِدَةً وَأُسْكُفَّةً قُدَّامَهَا.</w:t>
      </w:r>
    </w:p>
    <w:p>
      <w:pPr>
        <w:bidi/>
      </w:pPr>
      <w:r>
        <w:rPr>
          <w:rtl/>
          <w:cs/>
          <w:lang w:val="ar_AE" w:bidi="ar_AE"/>
        </w:rPr>
      </w:r>
      <w:r>
        <w:rPr>
          <w:vertAlign w:val="superscript"/>
          <w:rtl/>
          <w:cs/>
          <w:lang w:val="ar_AE" w:bidi="ar_AE"/>
        </w:rPr>
        <w:t>7</w:t>
      </w:r>
      <w:r>
        <w:rPr>
          <w:rtl/>
          <w:cs/>
          <w:lang w:val="ar_AE" w:bidi="ar_AE"/>
        </w:rPr>
        <w:t xml:space="preserve"> وَعَمِلَ رِوَاقَ ٱلْكُرْسِيِّ حَيْثُ يَقْضِي، أَيْ رِوَاقَ ٱلْقَضَاءِ، وَغُشِّيَ بِأَرْزٍ مِنْ أَرْضٍ إِلَى سَقْفٍ.</w:t>
      </w:r>
    </w:p>
    <w:p>
      <w:pPr>
        <w:bidi/>
      </w:pPr>
      <w:r>
        <w:rPr>
          <w:rtl/>
          <w:cs/>
          <w:lang w:val="ar_AE" w:bidi="ar_AE"/>
        </w:rPr>
      </w:r>
      <w:r>
        <w:rPr>
          <w:vertAlign w:val="superscript"/>
          <w:rtl/>
          <w:cs/>
          <w:lang w:val="ar_AE" w:bidi="ar_AE"/>
        </w:rPr>
        <w:t>8</w:t>
      </w:r>
      <w:r>
        <w:rPr>
          <w:rtl/>
          <w:cs/>
          <w:lang w:val="ar_AE" w:bidi="ar_AE"/>
        </w:rPr>
        <w:t xml:space="preserve"> وَبَيْتُهُ ٱلَّذِي كَانَ يَسْكُنُهُ فِي دَارٍ أُخْرَى دَاخِلَ ٱلرِّوَاقِ، كَانَ كَهَذَا ٱلْعَمَلِ. وَعَمِلَ بَيْتًا لِٱبْنَةِ فِرْعَوْنَ ٱلَّتِي أَخَذَهَا سُلَيْمَانُ، كَهَذَا ٱلرِّوَاقِ.</w:t>
      </w:r>
    </w:p>
    <w:p>
      <w:pPr>
        <w:bidi/>
      </w:pPr>
      <w:r>
        <w:rPr>
          <w:rtl/>
          <w:cs/>
          <w:lang w:val="ar_AE" w:bidi="ar_AE"/>
        </w:rPr>
      </w:r>
      <w:r>
        <w:rPr>
          <w:vertAlign w:val="superscript"/>
          <w:rtl/>
          <w:cs/>
          <w:lang w:val="ar_AE" w:bidi="ar_AE"/>
        </w:rPr>
        <w:t>9</w:t>
      </w:r>
      <w:r>
        <w:rPr>
          <w:rtl/>
          <w:cs/>
          <w:lang w:val="ar_AE" w:bidi="ar_AE"/>
        </w:rPr>
        <w:t xml:space="preserve"> كُلُّ هَذِهِ مِنْ حِجَارَةٍ كَرِيمَةٍ كَقِيَاسِ ٱلْحِجَارَةِ ٱلْمَنْحُوتَةِ مَنْشُورَةٍ بِمِنْشَارٍ مِنْ دَاخِلٍ وَمِنْ خَارِجٍ، مِنَ ٱلْأَسَاسِ إِلَى ٱلْإِفْرِيزِ، وَمِنْ خَارِجٍ إِلَى ٱلدَّارِ ٱلْكَبِيرَةِ.</w:t>
      </w:r>
    </w:p>
    <w:p>
      <w:pPr>
        <w:bidi/>
      </w:pPr>
      <w:r>
        <w:rPr>
          <w:rtl/>
          <w:cs/>
          <w:lang w:val="ar_AE" w:bidi="ar_AE"/>
        </w:rPr>
      </w:r>
      <w:r>
        <w:rPr>
          <w:vertAlign w:val="superscript"/>
          <w:rtl/>
          <w:cs/>
          <w:lang w:val="ar_AE" w:bidi="ar_AE"/>
        </w:rPr>
        <w:t>10</w:t>
      </w:r>
      <w:r>
        <w:rPr>
          <w:rtl/>
          <w:cs/>
          <w:lang w:val="ar_AE" w:bidi="ar_AE"/>
        </w:rPr>
        <w:t xml:space="preserve"> وَكَانَ مُؤَسَّسًا عَلَى حِجَارَةٍ كَرِيمَةٍ، حِجَارَةٍ عَظِيمَةٍ، حِجَارَةِ عَشَرِ أَذْرُعٍ، وَحِجَارَةِ ثَمَانِ أَذْرُعٍ.</w:t>
      </w:r>
    </w:p>
    <w:p>
      <w:pPr>
        <w:bidi/>
      </w:pPr>
      <w:r>
        <w:rPr>
          <w:rtl/>
          <w:cs/>
          <w:lang w:val="ar_AE" w:bidi="ar_AE"/>
        </w:rPr>
      </w:r>
      <w:r>
        <w:rPr>
          <w:vertAlign w:val="superscript"/>
          <w:rtl/>
          <w:cs/>
          <w:lang w:val="ar_AE" w:bidi="ar_AE"/>
        </w:rPr>
        <w:t>11</w:t>
      </w:r>
      <w:r>
        <w:rPr>
          <w:rtl/>
          <w:cs/>
          <w:lang w:val="ar_AE" w:bidi="ar_AE"/>
        </w:rPr>
        <w:t xml:space="preserve"> وَمِنْ فَوْقُ حِجَارَةٌ كَرِيمَةٌ كَقِيَاسِ ٱلْمَنْحُوتَةِ، وَأَرْزٌ.</w:t>
      </w:r>
    </w:p>
    <w:p>
      <w:pPr>
        <w:bidi/>
      </w:pPr>
      <w:r>
        <w:rPr>
          <w:rtl/>
          <w:cs/>
          <w:lang w:val="ar_AE" w:bidi="ar_AE"/>
        </w:rPr>
      </w:r>
      <w:r>
        <w:rPr>
          <w:vertAlign w:val="superscript"/>
          <w:rtl/>
          <w:cs/>
          <w:lang w:val="ar_AE" w:bidi="ar_AE"/>
        </w:rPr>
        <w:t>12</w:t>
      </w:r>
      <w:r>
        <w:rPr>
          <w:rtl/>
          <w:cs/>
          <w:lang w:val="ar_AE" w:bidi="ar_AE"/>
        </w:rPr>
        <w:t xml:space="preserve"> وَلِلدَّارِ ٱلْكَبِيرَةِ فِي مُسْتَدِيرِهَا ثَلَاثَةُ صُفُوفٍ مَنْحُوتَةٍ، وَصَفٌّ مِنْ جَوَائِزِ ٱلْأَرْزِ. كَذَلِكَ دَارُ بَيْتِ ٱلرَّبِّ ٱلدَّاخِلِيَّةُ وَرِوَاقُ ٱلْبَيْتِ.</w:t>
      </w:r>
    </w:p>
    <w:p>
      <w:pPr>
        <w:bidi/>
      </w:pPr>
      <w:r>
        <w:rPr>
          <w:rtl/>
          <w:cs/>
          <w:lang w:val="ar_AE" w:bidi="ar_AE"/>
        </w:rPr>
      </w:r>
      <w:r>
        <w:rPr>
          <w:vertAlign w:val="superscript"/>
          <w:rtl/>
          <w:cs/>
          <w:lang w:val="ar_AE" w:bidi="ar_AE"/>
        </w:rPr>
        <w:t>13</w:t>
      </w:r>
      <w:r>
        <w:rPr>
          <w:rtl/>
          <w:cs/>
          <w:lang w:val="ar_AE" w:bidi="ar_AE"/>
        </w:rPr>
        <w:t xml:space="preserve"> وَأَرْسَلَ ٱلْمَلِكُ سُلَيْمَانُ وَأَخَذَ حِيرَامَ مِنْ صُورَ.</w:t>
      </w:r>
    </w:p>
    <w:p>
      <w:pPr>
        <w:bidi/>
      </w:pPr>
      <w:r>
        <w:rPr>
          <w:rtl/>
          <w:cs/>
          <w:lang w:val="ar_AE" w:bidi="ar_AE"/>
        </w:rPr>
      </w:r>
      <w:r>
        <w:rPr>
          <w:vertAlign w:val="superscript"/>
          <w:rtl/>
          <w:cs/>
          <w:lang w:val="ar_AE" w:bidi="ar_AE"/>
        </w:rPr>
        <w:t>14</w:t>
      </w:r>
      <w:r>
        <w:rPr>
          <w:rtl/>
          <w:cs/>
          <w:lang w:val="ar_AE" w:bidi="ar_AE"/>
        </w:rPr>
        <w:t xml:space="preserve"> وَهُوَ ٱبْنُ ٱمْرَأَةٍ أَرْمَلَةٍ مِنْ سِبْطِ نَفْتَالِي، وَأَبُوهُ رَجُلٌ صُورِيٌّ نَحَّاسٌ، وَكَانَ مُمْتَلِئًا حِكْمَةً وَفَهْمًا وَمَعْرِفَةً لِعَمَلِ كُلِّ عَمَلٍ فِي ٱلنُّحَاسِ. فَأَتَى إِلَى ٱلْمَلِكِ سُلَيْمَانَ وَعَمِلَ كُلَّ عَمَلِهِ.</w:t>
      </w:r>
    </w:p>
    <w:p>
      <w:pPr>
        <w:bidi/>
      </w:pPr>
      <w:r>
        <w:rPr>
          <w:rtl/>
          <w:cs/>
          <w:lang w:val="ar_AE" w:bidi="ar_AE"/>
        </w:rPr>
      </w:r>
      <w:r>
        <w:rPr>
          <w:vertAlign w:val="superscript"/>
          <w:rtl/>
          <w:cs/>
          <w:lang w:val="ar_AE" w:bidi="ar_AE"/>
        </w:rPr>
        <w:t>15</w:t>
      </w:r>
      <w:r>
        <w:rPr>
          <w:rtl/>
          <w:cs/>
          <w:lang w:val="ar_AE" w:bidi="ar_AE"/>
        </w:rPr>
        <w:t xml:space="preserve"> وَصَوَّرَ ٱلْعَمُودَيْنِ مِنْ نُحَاسٍ، طُولُ ٱلْعَمُودِ ٱلْوَاحِدِ ثَمَانِي عَشَرَ ذِرَاعًا. وَخَيْطٌ ٱثْنَتَا عَشْرَةَ ذِرَاعًا يُحِيطُ بِٱلْعَمُودِ ٱلْآخَرِ.</w:t>
      </w:r>
    </w:p>
    <w:p>
      <w:pPr>
        <w:bidi/>
      </w:pPr>
      <w:r>
        <w:rPr>
          <w:rtl/>
          <w:cs/>
          <w:lang w:val="ar_AE" w:bidi="ar_AE"/>
        </w:rPr>
      </w:r>
      <w:r>
        <w:rPr>
          <w:vertAlign w:val="superscript"/>
          <w:rtl/>
          <w:cs/>
          <w:lang w:val="ar_AE" w:bidi="ar_AE"/>
        </w:rPr>
        <w:t>16</w:t>
      </w:r>
      <w:r>
        <w:rPr>
          <w:rtl/>
          <w:cs/>
          <w:lang w:val="ar_AE" w:bidi="ar_AE"/>
        </w:rPr>
        <w:t xml:space="preserve"> وَعَمِلَ تَاجَيْنِ لِيَضَعَهُمَا عَلَى رَأْسَيِ ٱلْعَمُودَيْنِ مِنْ نُحَاسٍ مَسْبُوكٍ. طُولُ ٱلتَّاجِ ٱلْوَاحِدِ خَمْسُ أَذْرُعٍ، وَطُولُ ٱلتَّاجِ ٱلْآخَرِ خَمْسُ أَذْرُعٍ.</w:t>
      </w:r>
    </w:p>
    <w:p>
      <w:pPr>
        <w:bidi/>
      </w:pPr>
      <w:r>
        <w:rPr>
          <w:rtl/>
          <w:cs/>
          <w:lang w:val="ar_AE" w:bidi="ar_AE"/>
        </w:rPr>
      </w:r>
      <w:r>
        <w:rPr>
          <w:vertAlign w:val="superscript"/>
          <w:rtl/>
          <w:cs/>
          <w:lang w:val="ar_AE" w:bidi="ar_AE"/>
        </w:rPr>
        <w:t>17</w:t>
      </w:r>
      <w:r>
        <w:rPr>
          <w:rtl/>
          <w:cs/>
          <w:lang w:val="ar_AE" w:bidi="ar_AE"/>
        </w:rPr>
        <w:t xml:space="preserve"> وَشُبَّاكًا عَمَلًا مُشَبَّكًا وَضَفَائِرَ كَعَمَلِ ٱلسَّلَاسِلِ لِلتَّاجَيْنِ ٱللَّذَيْنِ عَلَى رَأْسَيِ ٱلْعَمُودَيْنِ، سَبْعًا لِلتَّاجِ ٱلْوَاحِدِ، وَسَبْعًا لِلتَّاجِ ٱلْآخَرِ.</w:t>
      </w:r>
    </w:p>
    <w:p>
      <w:pPr>
        <w:bidi/>
      </w:pPr>
      <w:r>
        <w:rPr>
          <w:rtl/>
          <w:cs/>
          <w:lang w:val="ar_AE" w:bidi="ar_AE"/>
        </w:rPr>
      </w:r>
      <w:r>
        <w:rPr>
          <w:vertAlign w:val="superscript"/>
          <w:rtl/>
          <w:cs/>
          <w:lang w:val="ar_AE" w:bidi="ar_AE"/>
        </w:rPr>
        <w:t>18</w:t>
      </w:r>
      <w:r>
        <w:rPr>
          <w:rtl/>
          <w:cs/>
          <w:lang w:val="ar_AE" w:bidi="ar_AE"/>
        </w:rPr>
        <w:t xml:space="preserve"> وَعَمِلَ لِلْعَمُودَيْنِ صَفَّيْنِ مِنَ ٱلرُّمَّانِ فِي مُسْتَدِيرِهِمَا عَلَى ٱلشَّبَكَةِ ٱلْوَاحِدَةِ لِتَغْطِيَةِ ٱلتَّاجِ ٱلَّذِي عَلَى رَأْسِ ٱلْعَمُودِ، وَهَكَذَا عَمِلَ لِلتَّاجِ ٱلْآخَرِ.</w:t>
      </w:r>
    </w:p>
    <w:p>
      <w:pPr>
        <w:bidi/>
      </w:pPr>
      <w:r>
        <w:rPr>
          <w:rtl/>
          <w:cs/>
          <w:lang w:val="ar_AE" w:bidi="ar_AE"/>
        </w:rPr>
      </w:r>
      <w:r>
        <w:rPr>
          <w:vertAlign w:val="superscript"/>
          <w:rtl/>
          <w:cs/>
          <w:lang w:val="ar_AE" w:bidi="ar_AE"/>
        </w:rPr>
        <w:t>19</w:t>
      </w:r>
      <w:r>
        <w:rPr>
          <w:rtl/>
          <w:cs/>
          <w:lang w:val="ar_AE" w:bidi="ar_AE"/>
        </w:rPr>
        <w:t xml:space="preserve"> وَٱلتَّاجَانِ ٱللَّذَانِ عَلَى رَأْسَيِ ٱلْعَمُودَيْنِ مِنْ صِيغَةِ ٱلسَّوْسَنِ كَمَا فِي ٱلرِّوَاقِ هُمَا أَرْبَعُ أَذْرُعٍ.</w:t>
      </w:r>
    </w:p>
    <w:p>
      <w:pPr>
        <w:bidi/>
      </w:pPr>
      <w:r>
        <w:rPr>
          <w:rtl/>
          <w:cs/>
          <w:lang w:val="ar_AE" w:bidi="ar_AE"/>
        </w:rPr>
      </w:r>
      <w:r>
        <w:rPr>
          <w:vertAlign w:val="superscript"/>
          <w:rtl/>
          <w:cs/>
          <w:lang w:val="ar_AE" w:bidi="ar_AE"/>
        </w:rPr>
        <w:t>20</w:t>
      </w:r>
      <w:r>
        <w:rPr>
          <w:rtl/>
          <w:cs/>
          <w:lang w:val="ar_AE" w:bidi="ar_AE"/>
        </w:rPr>
        <w:t xml:space="preserve"> وَكَذَلِكَ ٱلتَّاجَانِ ٱللَّذَانِ عَلَى ٱلْعَمُودَيْنِ مِنْ عِنْدِ ٱلْبَطْنِ ٱلَّذِي مِنْ جِهَةِ ٱلشَّبَكَةِ صَاعِدًا. وَٱلرُّمَّانَاتُ مِئَتَانِ عَلَى صُفُوفٍ مُسْتَدِيرَةٍ عَلَى ٱلتَّاجِ ٱلثَّانِي.</w:t>
      </w:r>
    </w:p>
    <w:p>
      <w:pPr>
        <w:bidi/>
      </w:pPr>
      <w:r>
        <w:rPr>
          <w:rtl/>
          <w:cs/>
          <w:lang w:val="ar_AE" w:bidi="ar_AE"/>
        </w:rPr>
      </w:r>
      <w:r>
        <w:rPr>
          <w:vertAlign w:val="superscript"/>
          <w:rtl/>
          <w:cs/>
          <w:lang w:val="ar_AE" w:bidi="ar_AE"/>
        </w:rPr>
        <w:t>21</w:t>
      </w:r>
      <w:r>
        <w:rPr>
          <w:rtl/>
          <w:cs/>
          <w:lang w:val="ar_AE" w:bidi="ar_AE"/>
        </w:rPr>
        <w:t xml:space="preserve"> وَأَوْقَفَ ٱلْعَمُودَيْنِ فِي رِوَاقِ ٱلْهَيْكَلِ. فَأَوْقَفَ ٱلْعَمُودَ ٱلْأَيْمَنَ وَدَعَا ٱسْمَهُ «يَاكِينَ». ثُمَّ أَوْقَفَ ٱلْعَمُودَ ٱلْأَيْسَرَ وَدَعَا ٱسْمَهُ «بُوعَزَ».</w:t>
      </w:r>
    </w:p>
    <w:p>
      <w:pPr>
        <w:bidi/>
      </w:pPr>
      <w:r>
        <w:rPr>
          <w:rtl/>
          <w:cs/>
          <w:lang w:val="ar_AE" w:bidi="ar_AE"/>
        </w:rPr>
      </w:r>
      <w:r>
        <w:rPr>
          <w:vertAlign w:val="superscript"/>
          <w:rtl/>
          <w:cs/>
          <w:lang w:val="ar_AE" w:bidi="ar_AE"/>
        </w:rPr>
        <w:t>22</w:t>
      </w:r>
      <w:r>
        <w:rPr>
          <w:rtl/>
          <w:cs/>
          <w:lang w:val="ar_AE" w:bidi="ar_AE"/>
        </w:rPr>
        <w:t xml:space="preserve"> وَعَلَى رَأْسِ ٱلْعَمُودَيْنِ صِيغَةُ ٱلسُّوسَنِّ. فَكَمُلَ عَمَلُ ٱلْعَمُودَيْنِ.</w:t>
      </w:r>
    </w:p>
    <w:p>
      <w:pPr>
        <w:bidi/>
      </w:pPr>
      <w:r>
        <w:rPr>
          <w:rtl/>
          <w:cs/>
          <w:lang w:val="ar_AE" w:bidi="ar_AE"/>
        </w:rPr>
      </w:r>
      <w:r>
        <w:rPr>
          <w:vertAlign w:val="superscript"/>
          <w:rtl/>
          <w:cs/>
          <w:lang w:val="ar_AE" w:bidi="ar_AE"/>
        </w:rPr>
        <w:t>23</w:t>
      </w:r>
      <w:r>
        <w:rPr>
          <w:rtl/>
          <w:cs/>
          <w:lang w:val="ar_AE" w:bidi="ar_AE"/>
        </w:rPr>
        <w:t xml:space="preserve"> وَعَمِلَ ٱلْبَحْرَ مَسْبُوكًا. عَشَرَ أَذْرُعٍ مِنْ شَفَتِهِ إِلَى شَفَتِهِ، وَكَانَ مُدَوَّرًا مُسْتَدِيرًا. ٱرْتِفَاعُهُ خَمْسُ أَذْرُعٍ، وَخَيْطٌ ثَلَاثُونَ ذِرَاعًا يُحِيطُ بِهِ بِدَائِرِهِ.</w:t>
      </w:r>
    </w:p>
    <w:p>
      <w:pPr>
        <w:bidi/>
      </w:pPr>
      <w:r>
        <w:rPr>
          <w:rtl/>
          <w:cs/>
          <w:lang w:val="ar_AE" w:bidi="ar_AE"/>
        </w:rPr>
      </w:r>
      <w:r>
        <w:rPr>
          <w:vertAlign w:val="superscript"/>
          <w:rtl/>
          <w:cs/>
          <w:lang w:val="ar_AE" w:bidi="ar_AE"/>
        </w:rPr>
        <w:t>24</w:t>
      </w:r>
      <w:r>
        <w:rPr>
          <w:rtl/>
          <w:cs/>
          <w:lang w:val="ar_AE" w:bidi="ar_AE"/>
        </w:rPr>
        <w:t xml:space="preserve"> وَتَحْتَ شَفَتِهِ قِثَّاءٌ مُسْتَدِيرَةً تُحِيطُ بِهِ. عَشَرٌ لِلذِّرَاعِ. مُحِيطَةٌ بِٱلْبَحْرِ بِمُسْتَدِيرِهِ صَفَّيْنِ. ٱلْقِثَّاءُ قَدْ سُبِكَتْ بِسَبْكِهِ.</w:t>
      </w:r>
    </w:p>
    <w:p>
      <w:pPr>
        <w:bidi/>
      </w:pPr>
      <w:r>
        <w:rPr>
          <w:rtl/>
          <w:cs/>
          <w:lang w:val="ar_AE" w:bidi="ar_AE"/>
        </w:rPr>
      </w:r>
      <w:r>
        <w:rPr>
          <w:vertAlign w:val="superscript"/>
          <w:rtl/>
          <w:cs/>
          <w:lang w:val="ar_AE" w:bidi="ar_AE"/>
        </w:rPr>
        <w:t>25</w:t>
      </w:r>
      <w:r>
        <w:rPr>
          <w:rtl/>
          <w:cs/>
          <w:lang w:val="ar_AE" w:bidi="ar_AE"/>
        </w:rPr>
        <w:t xml:space="preserve"> وَكَانَ قَائِمًا عَلَى ٱثْنَيْ عَشَرَ ثَوْرًا: ثَلَاثَةٌ مُتَوَجِّهَةٌ إِلَى ٱلشِّمَالِ، وَثَلَاثَةٌ مُتَوَجِّهَةٌ إِلَى ٱلْغَرْبِ، وَثَلَاثَةٌ مُتَوَجِّهَةٌ إِلَى ٱلْجَنُوبِ، وَثَلَاثَةٌ مُتَوَجِّهَةٌ إِلَى ٱلشَّرْقِ. وَٱلْبَحْرُ عَلَيْهَا مِنْ فَوْقُ، وَجَمِيعُ أَعْجَازِهَا إِلَى دَاخِلٍ.</w:t>
      </w:r>
    </w:p>
    <w:p>
      <w:pPr>
        <w:bidi/>
      </w:pPr>
      <w:r>
        <w:rPr>
          <w:rtl/>
          <w:cs/>
          <w:lang w:val="ar_AE" w:bidi="ar_AE"/>
        </w:rPr>
      </w:r>
      <w:r>
        <w:rPr>
          <w:vertAlign w:val="superscript"/>
          <w:rtl/>
          <w:cs/>
          <w:lang w:val="ar_AE" w:bidi="ar_AE"/>
        </w:rPr>
        <w:t>26</w:t>
      </w:r>
      <w:r>
        <w:rPr>
          <w:rtl/>
          <w:cs/>
          <w:lang w:val="ar_AE" w:bidi="ar_AE"/>
        </w:rPr>
        <w:t xml:space="preserve"> وَغِلَظُهُ شِبْرٌ، وَشَفَتُهُ كَعَمَلِ شَفَةِ كَأْسٍ بِزَهْرِ سُوسَنٍّ. يَسَعُ أَلْفَيْ بَثٍّ.</w:t>
      </w:r>
    </w:p>
    <w:p>
      <w:pPr>
        <w:bidi/>
      </w:pPr>
      <w:r>
        <w:rPr>
          <w:rtl/>
          <w:cs/>
          <w:lang w:val="ar_AE" w:bidi="ar_AE"/>
        </w:rPr>
      </w:r>
      <w:r>
        <w:rPr>
          <w:vertAlign w:val="superscript"/>
          <w:rtl/>
          <w:cs/>
          <w:lang w:val="ar_AE" w:bidi="ar_AE"/>
        </w:rPr>
        <w:t>27</w:t>
      </w:r>
      <w:r>
        <w:rPr>
          <w:rtl/>
          <w:cs/>
          <w:lang w:val="ar_AE" w:bidi="ar_AE"/>
        </w:rPr>
        <w:t xml:space="preserve"> وَعَمِلَ ٱلْقَوَاعِدَ ٱلْعَشَرَ مِنْ نُحَاسٍ، طُولُ ٱلْقَاعِدَةِ ٱلْوَاحِدَةِ أَرْبَعُ أَذْرُعٍ، وَعَرْضُهَا أَرْبَعُ أَذْرُعٍ، وَٱرْتِفَاعُهَا ثَلَاثُ أَذْرُعٍ.</w:t>
      </w:r>
    </w:p>
    <w:p>
      <w:pPr>
        <w:bidi/>
      </w:pPr>
      <w:r>
        <w:rPr>
          <w:rtl/>
          <w:cs/>
          <w:lang w:val="ar_AE" w:bidi="ar_AE"/>
        </w:rPr>
      </w:r>
      <w:r>
        <w:rPr>
          <w:vertAlign w:val="superscript"/>
          <w:rtl/>
          <w:cs/>
          <w:lang w:val="ar_AE" w:bidi="ar_AE"/>
        </w:rPr>
        <w:t>28</w:t>
      </w:r>
      <w:r>
        <w:rPr>
          <w:rtl/>
          <w:cs/>
          <w:lang w:val="ar_AE" w:bidi="ar_AE"/>
        </w:rPr>
        <w:t xml:space="preserve"> وَهَذَا عَمَلُ ٱلْقَوَاعِدِ: لَهَا أَتْرَاسٌ، وَٱلْأَتْرَاسُ بَيْنَ ٱلْحَوَاجِبِ.</w:t>
      </w:r>
    </w:p>
    <w:p>
      <w:pPr>
        <w:bidi/>
      </w:pPr>
      <w:r>
        <w:rPr>
          <w:rtl/>
          <w:cs/>
          <w:lang w:val="ar_AE" w:bidi="ar_AE"/>
        </w:rPr>
      </w:r>
      <w:r>
        <w:rPr>
          <w:vertAlign w:val="superscript"/>
          <w:rtl/>
          <w:cs/>
          <w:lang w:val="ar_AE" w:bidi="ar_AE"/>
        </w:rPr>
        <w:t>29</w:t>
      </w:r>
      <w:r>
        <w:rPr>
          <w:rtl/>
          <w:cs/>
          <w:lang w:val="ar_AE" w:bidi="ar_AE"/>
        </w:rPr>
        <w:t xml:space="preserve"> وَعَلَى ٱلْأَتْرَاسِ ٱلَّتِي بَيْنَ ٱلْحَوَاجِبِ أُسُودٌ وَثِيرَانٌ وَكَرُوبِيمُ، وَكَذَلِكَ عَلَى ٱلْحَوَاجِبِ مِنْ فَوْقُ. وَمِنْ تَحْتِ ٱلْأُسُودِ وَٱلثِّيرَانِ قَلَائِدُ زُهُورٍ عَمَلٌ مُدَلًّى.</w:t>
      </w:r>
    </w:p>
    <w:p>
      <w:pPr>
        <w:bidi/>
      </w:pPr>
      <w:r>
        <w:rPr>
          <w:rtl/>
          <w:cs/>
          <w:lang w:val="ar_AE" w:bidi="ar_AE"/>
        </w:rPr>
      </w:r>
      <w:r>
        <w:rPr>
          <w:vertAlign w:val="superscript"/>
          <w:rtl/>
          <w:cs/>
          <w:lang w:val="ar_AE" w:bidi="ar_AE"/>
        </w:rPr>
        <w:t>30</w:t>
      </w:r>
      <w:r>
        <w:rPr>
          <w:rtl/>
          <w:cs/>
          <w:lang w:val="ar_AE" w:bidi="ar_AE"/>
        </w:rPr>
        <w:t xml:space="preserve"> وَلِكُلِّ قَاعِدَةٍ أَرْبَعُ بَكَرٍ مِنْ نُحَاسٍ وَقِطَابٌ مِنْ نُحَاسٍ، وَلِقَوَائِمِهَا ٱلْأَرْبَعِ أَكْتَافٌ، وَٱلْأَكْتَافُ مَسْبُوكَةٌ تَحْتَ ٱلْمِرْحَضَةِ بِجَانِبِ كُلِّ قِلَادَةٍ.</w:t>
      </w:r>
    </w:p>
    <w:p>
      <w:pPr>
        <w:bidi/>
      </w:pPr>
      <w:r>
        <w:rPr>
          <w:rtl/>
          <w:cs/>
          <w:lang w:val="ar_AE" w:bidi="ar_AE"/>
        </w:rPr>
      </w:r>
      <w:r>
        <w:rPr>
          <w:vertAlign w:val="superscript"/>
          <w:rtl/>
          <w:cs/>
          <w:lang w:val="ar_AE" w:bidi="ar_AE"/>
        </w:rPr>
        <w:t>31</w:t>
      </w:r>
      <w:r>
        <w:rPr>
          <w:rtl/>
          <w:cs/>
          <w:lang w:val="ar_AE" w:bidi="ar_AE"/>
        </w:rPr>
        <w:t xml:space="preserve"> وَفَمُهَا دَاخِلَ ٱلْإِكْلِيلِ وَمِنْ فَوْقُ ذِرَاعٌ. وَفَمُهَا مُدَوَّرٌ كَعَمَلِ قَاعِدَةٍ ذِرَاعٌ وَنِصْفُ ذِرَاعٍ. وَأَيْضًا عَلَى فَمِهَا نَقْشٌ. وَأَتْرَاسُهَا مُرَبَّعَةٌ لَا مُدَوَّرَةٌ.</w:t>
      </w:r>
    </w:p>
    <w:p>
      <w:pPr>
        <w:bidi/>
      </w:pPr>
      <w:r>
        <w:rPr>
          <w:rtl/>
          <w:cs/>
          <w:lang w:val="ar_AE" w:bidi="ar_AE"/>
        </w:rPr>
      </w:r>
      <w:r>
        <w:rPr>
          <w:vertAlign w:val="superscript"/>
          <w:rtl/>
          <w:cs/>
          <w:lang w:val="ar_AE" w:bidi="ar_AE"/>
        </w:rPr>
        <w:t>32</w:t>
      </w:r>
      <w:r>
        <w:rPr>
          <w:rtl/>
          <w:cs/>
          <w:lang w:val="ar_AE" w:bidi="ar_AE"/>
        </w:rPr>
        <w:t xml:space="preserve"> وَٱلْبَكَرُ ٱلْأَرْبَعُ تَحْتَ ٱلْأَتْرَاسِ، وَخَطَاطِيفُ ٱلْبَكَرِ فِي ٱلْقَاعِدَةِ، وَٱرْتِفَاعُ ٱلْبَكَرَةِ ٱلْوَاحِدَةِ ذِرَاعٌ وَنِصْفُ ذِرَاعٍ.</w:t>
      </w:r>
    </w:p>
    <w:p>
      <w:pPr>
        <w:bidi/>
      </w:pPr>
      <w:r>
        <w:rPr>
          <w:rtl/>
          <w:cs/>
          <w:lang w:val="ar_AE" w:bidi="ar_AE"/>
        </w:rPr>
      </w:r>
      <w:r>
        <w:rPr>
          <w:vertAlign w:val="superscript"/>
          <w:rtl/>
          <w:cs/>
          <w:lang w:val="ar_AE" w:bidi="ar_AE"/>
        </w:rPr>
        <w:t>33</w:t>
      </w:r>
      <w:r>
        <w:rPr>
          <w:rtl/>
          <w:cs/>
          <w:lang w:val="ar_AE" w:bidi="ar_AE"/>
        </w:rPr>
        <w:t xml:space="preserve"> وَعَمَلُ ٱلْبَكَرِ كَعَمَلِ بَكَرَةِ مَرْكَبَةٍ. خَطَاطِيفُهَا وَأُطُرُهَا وَأَصَابِعُهَا وَقُبُوبُهَا كُلُّهَا مَسْبُوكَةٌ.</w:t>
      </w:r>
    </w:p>
    <w:p>
      <w:pPr>
        <w:bidi/>
      </w:pPr>
      <w:r>
        <w:rPr>
          <w:rtl/>
          <w:cs/>
          <w:lang w:val="ar_AE" w:bidi="ar_AE"/>
        </w:rPr>
      </w:r>
      <w:r>
        <w:rPr>
          <w:vertAlign w:val="superscript"/>
          <w:rtl/>
          <w:cs/>
          <w:lang w:val="ar_AE" w:bidi="ar_AE"/>
        </w:rPr>
        <w:t>34</w:t>
      </w:r>
      <w:r>
        <w:rPr>
          <w:rtl/>
          <w:cs/>
          <w:lang w:val="ar_AE" w:bidi="ar_AE"/>
        </w:rPr>
        <w:t xml:space="preserve"> وَأَرْبَعَةُ أَكْتَافٍ عَلَى أَرْبَعِ زَوَايَا ٱلْقَاعِدَةِ ٱلْوَاحِدَةِ، وَأَكْتَافُ ٱلْقَاعِدَةِ مِنْهَا.</w:t>
      </w:r>
    </w:p>
    <w:p>
      <w:pPr>
        <w:bidi/>
      </w:pPr>
      <w:r>
        <w:rPr>
          <w:rtl/>
          <w:cs/>
          <w:lang w:val="ar_AE" w:bidi="ar_AE"/>
        </w:rPr>
      </w:r>
      <w:r>
        <w:rPr>
          <w:vertAlign w:val="superscript"/>
          <w:rtl/>
          <w:cs/>
          <w:lang w:val="ar_AE" w:bidi="ar_AE"/>
        </w:rPr>
        <w:t>35</w:t>
      </w:r>
      <w:r>
        <w:rPr>
          <w:rtl/>
          <w:cs/>
          <w:lang w:val="ar_AE" w:bidi="ar_AE"/>
        </w:rPr>
        <w:t xml:space="preserve"> وَأَعْلَى ٱلْقَاعِدَةِ مُقَبَّبٌ مُسْتَدِيرٌ عَلَى ٱرْتِفَاعِ نِصْفِ ذِرَاعٍ مِنْ أَعْلَى ٱلْقَاعِدَةِ. أَيَادِيهَا وَأَتْرَاسُهَا مِنْهَا.</w:t>
      </w:r>
    </w:p>
    <w:p>
      <w:pPr>
        <w:bidi/>
      </w:pPr>
      <w:r>
        <w:rPr>
          <w:rtl/>
          <w:cs/>
          <w:lang w:val="ar_AE" w:bidi="ar_AE"/>
        </w:rPr>
      </w:r>
      <w:r>
        <w:rPr>
          <w:vertAlign w:val="superscript"/>
          <w:rtl/>
          <w:cs/>
          <w:lang w:val="ar_AE" w:bidi="ar_AE"/>
        </w:rPr>
        <w:t>36</w:t>
      </w:r>
      <w:r>
        <w:rPr>
          <w:rtl/>
          <w:cs/>
          <w:lang w:val="ar_AE" w:bidi="ar_AE"/>
        </w:rPr>
        <w:t xml:space="preserve"> وَنَقَشَ عَلَى أَلْوَاحِ أَيَادِيهَا، وَعَلَى أَتْرَاسِهَا كَرُوبِيمَ وَأُسُودًا وَنَخِيلًا كَسِعَةِ كُلِّ وَاحِدَةٍ، وَقَلَائِدَ زُهُورٍ مُسْتَدِيرَةً.</w:t>
      </w:r>
    </w:p>
    <w:p>
      <w:pPr>
        <w:bidi/>
      </w:pPr>
      <w:r>
        <w:rPr>
          <w:rtl/>
          <w:cs/>
          <w:lang w:val="ar_AE" w:bidi="ar_AE"/>
        </w:rPr>
      </w:r>
      <w:r>
        <w:rPr>
          <w:vertAlign w:val="superscript"/>
          <w:rtl/>
          <w:cs/>
          <w:lang w:val="ar_AE" w:bidi="ar_AE"/>
        </w:rPr>
        <w:t>37</w:t>
      </w:r>
      <w:r>
        <w:rPr>
          <w:rtl/>
          <w:cs/>
          <w:lang w:val="ar_AE" w:bidi="ar_AE"/>
        </w:rPr>
        <w:t xml:space="preserve"> هَكَذَا عَمِلَ ٱلْقَوَاعِدَ ٱلْعَشَرَ. لِجَمِيعِهَا سَبْكٌ وَاحِدٌ وَقِيَاسٌ وَاحِدٌ وَشَكْلٌ وَاحِدٌ.</w:t>
      </w:r>
    </w:p>
    <w:p>
      <w:pPr>
        <w:bidi/>
      </w:pPr>
      <w:r>
        <w:rPr>
          <w:rtl/>
          <w:cs/>
          <w:lang w:val="ar_AE" w:bidi="ar_AE"/>
        </w:rPr>
      </w:r>
      <w:r>
        <w:rPr>
          <w:vertAlign w:val="superscript"/>
          <w:rtl/>
          <w:cs/>
          <w:lang w:val="ar_AE" w:bidi="ar_AE"/>
        </w:rPr>
        <w:t>38</w:t>
      </w:r>
      <w:r>
        <w:rPr>
          <w:rtl/>
          <w:cs/>
          <w:lang w:val="ar_AE" w:bidi="ar_AE"/>
        </w:rPr>
        <w:t xml:space="preserve"> وَعَمِلَ عَشَرَ مَرَاحِضَ مِنْ نُحَاسٍ تَسَعُ كُلُّ مِرْحَضَةٍ أَرْبَعِينَ بَثًّا. ٱلْمِرْحَضَةُ ٱلْوَاحِدَةُ أَرْبَعُ أَذْرُعٍ. مِرْحَضَةٌ وَاحِدَةٌ عَلَى ٱلْقَاعِدَةِ ٱلْوَاحِدَةِ لِلْعَشَرِ ٱلْقَوَاعِدِ.</w:t>
      </w:r>
    </w:p>
    <w:p>
      <w:pPr>
        <w:bidi/>
      </w:pPr>
      <w:r>
        <w:rPr>
          <w:rtl/>
          <w:cs/>
          <w:lang w:val="ar_AE" w:bidi="ar_AE"/>
        </w:rPr>
      </w:r>
      <w:r>
        <w:rPr>
          <w:vertAlign w:val="superscript"/>
          <w:rtl/>
          <w:cs/>
          <w:lang w:val="ar_AE" w:bidi="ar_AE"/>
        </w:rPr>
        <w:t>39</w:t>
      </w:r>
      <w:r>
        <w:rPr>
          <w:rtl/>
          <w:cs/>
          <w:lang w:val="ar_AE" w:bidi="ar_AE"/>
        </w:rPr>
        <w:t xml:space="preserve"> وَجَعَلَ ٱلْقَوَاعِدَ خَمْسًا عَلَى جَانِبِ ٱلْبَيْتِ ٱلْأَيْمَنِ، وَخَمْسًا عَلَى جَانِبِ ٱلْبَيْتِ ٱلْأَيْسَرِ، وَجَعَلَ ٱلْبَحْرَ عَلَى جَانِبِ ٱلْبَيْتِ ٱلْأَيْمَنِ إِلَى ٱلشَّرْقِ مِنْ جِهَةِ ٱلْجَنُوبِ.</w:t>
      </w:r>
    </w:p>
    <w:p>
      <w:pPr>
        <w:bidi/>
      </w:pPr>
      <w:r>
        <w:rPr>
          <w:rtl/>
          <w:cs/>
          <w:lang w:val="ar_AE" w:bidi="ar_AE"/>
        </w:rPr>
      </w:r>
      <w:r>
        <w:rPr>
          <w:vertAlign w:val="superscript"/>
          <w:rtl/>
          <w:cs/>
          <w:lang w:val="ar_AE" w:bidi="ar_AE"/>
        </w:rPr>
        <w:t>40</w:t>
      </w:r>
      <w:r>
        <w:rPr>
          <w:rtl/>
          <w:cs/>
          <w:lang w:val="ar_AE" w:bidi="ar_AE"/>
        </w:rPr>
        <w:t xml:space="preserve"> وَعَمِلَ حِيرَامُ ٱلْمَرَاحِضَ وَٱلرُّفُوشَ وَٱلْمَنَاضِحَ. وَٱنْتَهَى حِيرَامُ مِنْ جَمِيعِ ٱلْعَمَلِ ٱلَّذِي عَمِلَهُ لِلْمَلِكِ سُلَيْمَانَ لِبَيْتِ ٱلرَّبِّ.</w:t>
      </w:r>
    </w:p>
    <w:p>
      <w:pPr>
        <w:bidi/>
      </w:pPr>
      <w:r>
        <w:rPr>
          <w:rtl/>
          <w:cs/>
          <w:lang w:val="ar_AE" w:bidi="ar_AE"/>
        </w:rPr>
      </w:r>
      <w:r>
        <w:rPr>
          <w:vertAlign w:val="superscript"/>
          <w:rtl/>
          <w:cs/>
          <w:lang w:val="ar_AE" w:bidi="ar_AE"/>
        </w:rPr>
        <w:t>41</w:t>
      </w:r>
      <w:r>
        <w:rPr>
          <w:rtl/>
          <w:cs/>
          <w:lang w:val="ar_AE" w:bidi="ar_AE"/>
        </w:rPr>
        <w:t xml:space="preserve"> ٱلْعَمُودَيْنِ وَكُرَتَيِ ٱلتَّاجَيْنِ ٱللَّذَيْنِ عَلَى رَأْسَيِ ٱلْعَمُودَيْنِ، وَٱلشَّبَكَتَيْنِ لِتَغْطِيَةِ كُرَتَيِ ٱلتَّاجَيْنِ ٱللَّذَيْنِ عَلَى رَأْسَيِ ٱلْعَمُودَيْنِ.</w:t>
      </w:r>
    </w:p>
    <w:p>
      <w:pPr>
        <w:bidi/>
      </w:pPr>
      <w:r>
        <w:rPr>
          <w:rtl/>
          <w:cs/>
          <w:lang w:val="ar_AE" w:bidi="ar_AE"/>
        </w:rPr>
      </w:r>
      <w:r>
        <w:rPr>
          <w:vertAlign w:val="superscript"/>
          <w:rtl/>
          <w:cs/>
          <w:lang w:val="ar_AE" w:bidi="ar_AE"/>
        </w:rPr>
        <w:t>42</w:t>
      </w:r>
      <w:r>
        <w:rPr>
          <w:rtl/>
          <w:cs/>
          <w:lang w:val="ar_AE" w:bidi="ar_AE"/>
        </w:rPr>
        <w:t xml:space="preserve"> وَأَرْبَعَ مِئَةِ ٱلرُّمَّانَةِ ٱلَّتِي لِلشَّبَكَتَيْنِ، صَفَّا رُمَّانٍ لِلشَّبَكَةِ ٱلْوَاحِدَةِ لِأَجْلِ تَغْطِيَةِ كُرَتَيِ ٱلتَّاجَيْنِ ٱللَّذَيْنِ عَلَى ٱلْعَمُودَيْنِ.</w:t>
      </w:r>
    </w:p>
    <w:p>
      <w:pPr>
        <w:bidi/>
      </w:pPr>
      <w:r>
        <w:rPr>
          <w:rtl/>
          <w:cs/>
          <w:lang w:val="ar_AE" w:bidi="ar_AE"/>
        </w:rPr>
      </w:r>
      <w:r>
        <w:rPr>
          <w:vertAlign w:val="superscript"/>
          <w:rtl/>
          <w:cs/>
          <w:lang w:val="ar_AE" w:bidi="ar_AE"/>
        </w:rPr>
        <w:t>43</w:t>
      </w:r>
      <w:r>
        <w:rPr>
          <w:rtl/>
          <w:cs/>
          <w:lang w:val="ar_AE" w:bidi="ar_AE"/>
        </w:rPr>
        <w:t xml:space="preserve"> وَٱلْقَوَاعِدَ ٱلْعَشَرَ وَٱلْمَرَاحِضَ ٱلْعَشَرَ عَلَى ٱلْقَوَاعِدِ.</w:t>
      </w:r>
    </w:p>
    <w:p>
      <w:pPr>
        <w:bidi/>
      </w:pPr>
      <w:r>
        <w:rPr>
          <w:rtl/>
          <w:cs/>
          <w:lang w:val="ar_AE" w:bidi="ar_AE"/>
        </w:rPr>
      </w:r>
      <w:r>
        <w:rPr>
          <w:vertAlign w:val="superscript"/>
          <w:rtl/>
          <w:cs/>
          <w:lang w:val="ar_AE" w:bidi="ar_AE"/>
        </w:rPr>
        <w:t>44</w:t>
      </w:r>
      <w:r>
        <w:rPr>
          <w:rtl/>
          <w:cs/>
          <w:lang w:val="ar_AE" w:bidi="ar_AE"/>
        </w:rPr>
        <w:t xml:space="preserve"> وَٱلْبَحْرَ ٱلْوَاحِدَ وَٱلِٱثْنَيْ عَشَرَ ثَوْرًا تَحْتَ ٱلْبَحْرِ.</w:t>
      </w:r>
    </w:p>
    <w:p>
      <w:pPr>
        <w:bidi/>
      </w:pPr>
      <w:r>
        <w:rPr>
          <w:rtl/>
          <w:cs/>
          <w:lang w:val="ar_AE" w:bidi="ar_AE"/>
        </w:rPr>
      </w:r>
      <w:r>
        <w:rPr>
          <w:vertAlign w:val="superscript"/>
          <w:rtl/>
          <w:cs/>
          <w:lang w:val="ar_AE" w:bidi="ar_AE"/>
        </w:rPr>
        <w:t>45</w:t>
      </w:r>
      <w:r>
        <w:rPr>
          <w:rtl/>
          <w:cs/>
          <w:lang w:val="ar_AE" w:bidi="ar_AE"/>
        </w:rPr>
        <w:t xml:space="preserve"> وَٱلْقُدُورَ وَٱلرُّفُوشَ وَٱلْمَنَاضِحَ. وَجَمِيعُ هَذِهِ ٱلْآنِيَةِ ٱلَّتِي عَمِلَهَا حِيرَامُ لِلْمَلِكِ سُلَيْمَانَ لِبَيْتِ ٱلرَّبِّ هِيَ مِنْ نُحَاسٍ مَصْقُولٍ.</w:t>
      </w:r>
    </w:p>
    <w:p>
      <w:pPr>
        <w:bidi/>
      </w:pPr>
      <w:r>
        <w:rPr>
          <w:rtl/>
          <w:cs/>
          <w:lang w:val="ar_AE" w:bidi="ar_AE"/>
        </w:rPr>
      </w:r>
      <w:r>
        <w:rPr>
          <w:vertAlign w:val="superscript"/>
          <w:rtl/>
          <w:cs/>
          <w:lang w:val="ar_AE" w:bidi="ar_AE"/>
        </w:rPr>
        <w:t>46</w:t>
      </w:r>
      <w:r>
        <w:rPr>
          <w:rtl/>
          <w:cs/>
          <w:lang w:val="ar_AE" w:bidi="ar_AE"/>
        </w:rPr>
        <w:t xml:space="preserve"> فِي غَوْرِ ٱلْأُرْدُنِّ سَبَكَهَا ٱلْمَلِكُ، فِي أَرْضِ ٱلْخَزَفِ بَيْنَ سُكُّوتَ وَصَرَتَانَ.</w:t>
      </w:r>
    </w:p>
    <w:p>
      <w:pPr>
        <w:bidi/>
      </w:pPr>
      <w:r>
        <w:rPr>
          <w:rtl/>
          <w:cs/>
          <w:lang w:val="ar_AE" w:bidi="ar_AE"/>
        </w:rPr>
      </w:r>
      <w:r>
        <w:rPr>
          <w:vertAlign w:val="superscript"/>
          <w:rtl/>
          <w:cs/>
          <w:lang w:val="ar_AE" w:bidi="ar_AE"/>
        </w:rPr>
        <w:t>47</w:t>
      </w:r>
      <w:r>
        <w:rPr>
          <w:rtl/>
          <w:cs/>
          <w:lang w:val="ar_AE" w:bidi="ar_AE"/>
        </w:rPr>
        <w:t xml:space="preserve"> وَتَرَكَ سُلَيْمَانُ وَزْنَ جَمِيعِ ٱلْآنِيَةِ لِأَنَّهَا كَثِيرَةٌ جِدًّا جِدًّا. لَمْ يَتَحَقَّقْ وَزْنُ ٱلنُّحَاسِ.</w:t>
      </w:r>
    </w:p>
    <w:p>
      <w:pPr>
        <w:bidi/>
      </w:pPr>
      <w:r>
        <w:rPr>
          <w:rtl/>
          <w:cs/>
          <w:lang w:val="ar_AE" w:bidi="ar_AE"/>
        </w:rPr>
      </w:r>
      <w:r>
        <w:rPr>
          <w:vertAlign w:val="superscript"/>
          <w:rtl/>
          <w:cs/>
          <w:lang w:val="ar_AE" w:bidi="ar_AE"/>
        </w:rPr>
        <w:t>48</w:t>
      </w:r>
      <w:r>
        <w:rPr>
          <w:rtl/>
          <w:cs/>
          <w:lang w:val="ar_AE" w:bidi="ar_AE"/>
        </w:rPr>
        <w:t xml:space="preserve"> وَعَمِلَ سُلَيْمَانُ جَمِيعَ آنِيَةِ بَيْتِ ٱلرَّبِّ: ٱلْمَذْبَحَ مِنْ ذَهَبٍ، وَٱلْمَائِدَةَ ٱلَّتِي عَلَيْهَا خُبْزُ ٱلْوُجُوهِ مِنْ ذَهَبٍ،</w:t>
      </w:r>
    </w:p>
    <w:p>
      <w:pPr>
        <w:bidi/>
      </w:pPr>
      <w:r>
        <w:rPr>
          <w:rtl/>
          <w:cs/>
          <w:lang w:val="ar_AE" w:bidi="ar_AE"/>
        </w:rPr>
      </w:r>
      <w:r>
        <w:rPr>
          <w:vertAlign w:val="superscript"/>
          <w:rtl/>
          <w:cs/>
          <w:lang w:val="ar_AE" w:bidi="ar_AE"/>
        </w:rPr>
        <w:t>49</w:t>
      </w:r>
      <w:r>
        <w:rPr>
          <w:rtl/>
          <w:cs/>
          <w:lang w:val="ar_AE" w:bidi="ar_AE"/>
        </w:rPr>
        <w:t xml:space="preserve"> وَٱلْمَنَائِرَ خَمْسًا عَنِ ٱلْيَمِينِ وَخَمْسًا عَنِ ٱلْيَسَارِ أَمَامَ ٱلْمِحْرَابِ مِنْ ذَهَبٍ خَالِصٍ، وَٱلْأَزْهَارَ وَٱلسُّرُجَ وَٱلْمَلَاقِطَ مِنْ ذَهَبٍ،</w:t>
      </w:r>
    </w:p>
    <w:p>
      <w:pPr>
        <w:bidi/>
      </w:pPr>
      <w:r>
        <w:rPr>
          <w:rtl/>
          <w:cs/>
          <w:lang w:val="ar_AE" w:bidi="ar_AE"/>
        </w:rPr>
      </w:r>
      <w:r>
        <w:rPr>
          <w:vertAlign w:val="superscript"/>
          <w:rtl/>
          <w:cs/>
          <w:lang w:val="ar_AE" w:bidi="ar_AE"/>
        </w:rPr>
        <w:t>50</w:t>
      </w:r>
      <w:r>
        <w:rPr>
          <w:rtl/>
          <w:cs/>
          <w:lang w:val="ar_AE" w:bidi="ar_AE"/>
        </w:rPr>
        <w:t xml:space="preserve"> وَٱلطُّسُوسَ وَٱلْمَقَاصَّ وَٱلْمَنَاضِحَ وَٱلصُّحُونَ وَٱلْمَجَامِرَ مِنْ ذَهَبٍ خَالِصٍ، وَٱلْوُصَلَ لِمَصَارِيعِ ٱلْبَيْتِ ٱلدَّاخِلِيِّ، أَيْ لِقُدْسِ ٱلْأَقْدَاسِ، وَلِأَبْوَابِ ٱلْبَيْتِ، أَيِ ٱلْهَيْكَلِ مِنْ ذَهَبٍ.</w:t>
      </w:r>
    </w:p>
    <w:p>
      <w:pPr>
        <w:bidi/>
      </w:pPr>
      <w:r>
        <w:rPr>
          <w:rtl/>
          <w:cs/>
          <w:lang w:val="ar_AE" w:bidi="ar_AE"/>
        </w:rPr>
      </w:r>
      <w:r>
        <w:rPr>
          <w:vertAlign w:val="superscript"/>
          <w:rtl/>
          <w:cs/>
          <w:lang w:val="ar_AE" w:bidi="ar_AE"/>
        </w:rPr>
        <w:t>51</w:t>
      </w:r>
      <w:r>
        <w:rPr>
          <w:rtl/>
          <w:cs/>
          <w:lang w:val="ar_AE" w:bidi="ar_AE"/>
        </w:rPr>
        <w:t xml:space="preserve"> وَأُكْمِلَ جَمِيعُ ٱلْعَمَلِ ٱلَّذِي عَمِلَهُ ٱلْمَلِكُ سُلَيْمَانُ لِبَيْتِ ٱلرَّبِّ. وَأَدْخَلَ سُلَيْمَانُ أَقْدَاسَ دَاوُدَ أَبِيهِ: ٱلْفِضَّةَ وَٱلذَّهَبَ وَٱلْآنِيَةَ، وَجَعَلَهَا فِي خَزَائِنِ بَيْتِ ٱلرَّبِّ.</w:t>
      </w:r>
    </w:p>
    <w:p>
      <w:pPr>
        <w:pStyle w:val="Heading2"/>
        <w:bidi/>
      </w:pPr>
      <w:r>
        <w:rPr>
          <w:rtl/>
          <w:cs/>
          <w:lang w:val="ar_AE" w:bidi="ar_AE"/>
        </w:rPr>
        <w:t>1 Kings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حِينَئِذٍ جَمَعَ سُلَيْمَانُ شُيُوخَ إِسْرَائِيلَ وَكُلَّ رُؤُوسِ ٱلْأَسْبَاطِ، رُؤَسَاءَ ٱلْآبَاءِ مِنْ بَنِي إِسْرَائِيلَ إِلَى ٱلْمَلِكِ سُلَيْمَانَ فِي أُورُشَلِيمَ، لِإِصْعَادِ تَابُوتِ عَهْدِ ٱلرَّبِّ مِنْ مَدِينَةِ دَاوُدَ، هِيَ صِهْيَوْنُ.</w:t>
      </w:r>
    </w:p>
    <w:p>
      <w:pPr>
        <w:bidi/>
      </w:pPr>
      <w:r>
        <w:rPr>
          <w:rtl/>
          <w:cs/>
          <w:lang w:val="ar_AE" w:bidi="ar_AE"/>
        </w:rPr>
      </w:r>
      <w:r>
        <w:rPr>
          <w:vertAlign w:val="superscript"/>
          <w:rtl/>
          <w:cs/>
          <w:lang w:val="ar_AE" w:bidi="ar_AE"/>
        </w:rPr>
        <w:t>2</w:t>
      </w:r>
      <w:r>
        <w:rPr>
          <w:rtl/>
          <w:cs/>
          <w:lang w:val="ar_AE" w:bidi="ar_AE"/>
        </w:rPr>
        <w:t xml:space="preserve"> فَٱجْتَمَعَ إِلَى ٱلْمَلِكِ سُلَيْمَانَ جَمِيعُ رِجَالِ إِسْرَائِيلَ فِي ٱلْعِيدِ فِي شَهْرِ أَيْثَانِيمَ، هُوَ ٱلشَّهْرُ ٱلسَّابِعُ.</w:t>
      </w:r>
    </w:p>
    <w:p>
      <w:pPr>
        <w:bidi/>
      </w:pPr>
      <w:r>
        <w:rPr>
          <w:rtl/>
          <w:cs/>
          <w:lang w:val="ar_AE" w:bidi="ar_AE"/>
        </w:rPr>
      </w:r>
      <w:r>
        <w:rPr>
          <w:vertAlign w:val="superscript"/>
          <w:rtl/>
          <w:cs/>
          <w:lang w:val="ar_AE" w:bidi="ar_AE"/>
        </w:rPr>
        <w:t>3</w:t>
      </w:r>
      <w:r>
        <w:rPr>
          <w:rtl/>
          <w:cs/>
          <w:lang w:val="ar_AE" w:bidi="ar_AE"/>
        </w:rPr>
        <w:t xml:space="preserve"> وَجَاءَ جَمِيعُ شُيُوخِ إِسْرَائِيلَ، وَحَمَلَ ٱلْكَهَنَةُ ٱلتَّابُوتَ.</w:t>
      </w:r>
    </w:p>
    <w:p>
      <w:pPr>
        <w:bidi/>
      </w:pPr>
      <w:r>
        <w:rPr>
          <w:rtl/>
          <w:cs/>
          <w:lang w:val="ar_AE" w:bidi="ar_AE"/>
        </w:rPr>
      </w:r>
      <w:r>
        <w:rPr>
          <w:vertAlign w:val="superscript"/>
          <w:rtl/>
          <w:cs/>
          <w:lang w:val="ar_AE" w:bidi="ar_AE"/>
        </w:rPr>
        <w:t>4</w:t>
      </w:r>
      <w:r>
        <w:rPr>
          <w:rtl/>
          <w:cs/>
          <w:lang w:val="ar_AE" w:bidi="ar_AE"/>
        </w:rPr>
        <w:t xml:space="preserve"> وَأَصْعَدُوا تَابُوتَ ٱلرَّبِّ وَخَيْمَةَ ٱلِٱجْتِمَاعِ مَعَ جَمِيعِ آنِيَةِ ٱلْقُدْسِ ٱلَّتِي فِي ٱلْخَيْمَةِ، فَأَصْعَدَهَا ٱلْكَهَنَةُ وَٱللَّاوِيُّونَ.</w:t>
      </w:r>
    </w:p>
    <w:p>
      <w:pPr>
        <w:bidi/>
      </w:pPr>
      <w:r>
        <w:rPr>
          <w:rtl/>
          <w:cs/>
          <w:lang w:val="ar_AE" w:bidi="ar_AE"/>
        </w:rPr>
      </w:r>
      <w:r>
        <w:rPr>
          <w:vertAlign w:val="superscript"/>
          <w:rtl/>
          <w:cs/>
          <w:lang w:val="ar_AE" w:bidi="ar_AE"/>
        </w:rPr>
        <w:t>5</w:t>
      </w:r>
      <w:r>
        <w:rPr>
          <w:rtl/>
          <w:cs/>
          <w:lang w:val="ar_AE" w:bidi="ar_AE"/>
        </w:rPr>
        <w:t xml:space="preserve"> وَٱلْمَلِكُ سُلَيْمَانُ وَكُلُّ جَمَاعَةِ إِسْرَائِيلَ ٱلْمُجْتَمِعِينَ إِلَيْهِ مَعَهُ أَمَامَ ٱلتَّابُوتِ، كَانُوا يَذْبَحُونَ مِنَ ٱلْغَنَمِ وَٱلْبَقَرِ مَا لَا يُحْصَى وَلَا يُعَدُّ مِنَ ٱلْكَثْرَةِ.</w:t>
      </w:r>
    </w:p>
    <w:p>
      <w:pPr>
        <w:bidi/>
      </w:pPr>
      <w:r>
        <w:rPr>
          <w:rtl/>
          <w:cs/>
          <w:lang w:val="ar_AE" w:bidi="ar_AE"/>
        </w:rPr>
      </w:r>
      <w:r>
        <w:rPr>
          <w:vertAlign w:val="superscript"/>
          <w:rtl/>
          <w:cs/>
          <w:lang w:val="ar_AE" w:bidi="ar_AE"/>
        </w:rPr>
        <w:t>6</w:t>
      </w:r>
      <w:r>
        <w:rPr>
          <w:rtl/>
          <w:cs/>
          <w:lang w:val="ar_AE" w:bidi="ar_AE"/>
        </w:rPr>
        <w:t xml:space="preserve"> وَأَدْخَلَ ٱلْكَهَنَةُ تَابُوتَ عَهْدِ ٱلرَّبِّ إِلَى مَكَانِهِ فِي مِحْرَابِ ٱلْبَيْتِ فِي قُدْسِ ٱلْأَقْدَاسِ، إِلَى تَحْتِ جَنَاحَيِ ٱلْكَرُوبَيْنِ،</w:t>
      </w:r>
    </w:p>
    <w:p>
      <w:pPr>
        <w:bidi/>
      </w:pPr>
      <w:r>
        <w:rPr>
          <w:rtl/>
          <w:cs/>
          <w:lang w:val="ar_AE" w:bidi="ar_AE"/>
        </w:rPr>
      </w:r>
      <w:r>
        <w:rPr>
          <w:vertAlign w:val="superscript"/>
          <w:rtl/>
          <w:cs/>
          <w:lang w:val="ar_AE" w:bidi="ar_AE"/>
        </w:rPr>
        <w:t>7</w:t>
      </w:r>
      <w:r>
        <w:rPr>
          <w:rtl/>
          <w:cs/>
          <w:lang w:val="ar_AE" w:bidi="ar_AE"/>
        </w:rPr>
        <w:t xml:space="preserve"> لِأَنَّ ٱلْكَرُوبَيْنِ بَسَطَا أَجْنِحَتَهُمَا عَلَى مَوْضِعِ ٱلتَّابُوتِ، وَظَلَّلَ ٱلْكَرُوبَانِ ٱلتَّابُوتَ وَعِصِيَّهُ مِنْ فَوْقُ.</w:t>
      </w:r>
    </w:p>
    <w:p>
      <w:pPr>
        <w:bidi/>
      </w:pPr>
      <w:r>
        <w:rPr>
          <w:rtl/>
          <w:cs/>
          <w:lang w:val="ar_AE" w:bidi="ar_AE"/>
        </w:rPr>
      </w:r>
      <w:r>
        <w:rPr>
          <w:vertAlign w:val="superscript"/>
          <w:rtl/>
          <w:cs/>
          <w:lang w:val="ar_AE" w:bidi="ar_AE"/>
        </w:rPr>
        <w:t>8</w:t>
      </w:r>
      <w:r>
        <w:rPr>
          <w:rtl/>
          <w:cs/>
          <w:lang w:val="ar_AE" w:bidi="ar_AE"/>
        </w:rPr>
        <w:t xml:space="preserve"> وَجَذَبُوا ٱلْعِصِيَّ فَتَرَاءَتْ رُؤُوسُ ٱلْعِصِيِّ مِنَ ٱلْقُدْسِ أَمَامَ ٱلْمِحْرَابِ وَلَمْ تُرَ خَارِجًا، وَهِيَ هُنَاكَ إِلَى هَذَا ٱلْيَوْمِ.</w:t>
      </w:r>
    </w:p>
    <w:p>
      <w:pPr>
        <w:bidi/>
      </w:pPr>
      <w:r>
        <w:rPr>
          <w:rtl/>
          <w:cs/>
          <w:lang w:val="ar_AE" w:bidi="ar_AE"/>
        </w:rPr>
      </w:r>
      <w:r>
        <w:rPr>
          <w:vertAlign w:val="superscript"/>
          <w:rtl/>
          <w:cs/>
          <w:lang w:val="ar_AE" w:bidi="ar_AE"/>
        </w:rPr>
        <w:t>9</w:t>
      </w:r>
      <w:r>
        <w:rPr>
          <w:rtl/>
          <w:cs/>
          <w:lang w:val="ar_AE" w:bidi="ar_AE"/>
        </w:rPr>
        <w:t xml:space="preserve"> لَمْ يَكُنْ فِي ٱلتَّابُوتِ إِلَّا لَوْحَا ٱلْحَجَرِ ٱللَّذَانِ وَضَعَهُمَا مُوسَى هُنَاكَ فِي حُورِيبَ حِينَ عَاهَدَ ٱلرَّبُّ بَنِي إِسْرَائِيلَ عِنْدَ خُرُوجِهِمْ مِنْ أَرْضِ مِصْرَ.</w:t>
      </w:r>
    </w:p>
    <w:p>
      <w:pPr>
        <w:bidi/>
      </w:pPr>
      <w:r>
        <w:rPr>
          <w:rtl/>
          <w:cs/>
          <w:lang w:val="ar_AE" w:bidi="ar_AE"/>
        </w:rPr>
      </w:r>
      <w:r>
        <w:rPr>
          <w:vertAlign w:val="superscript"/>
          <w:rtl/>
          <w:cs/>
          <w:lang w:val="ar_AE" w:bidi="ar_AE"/>
        </w:rPr>
        <w:t>10</w:t>
      </w:r>
      <w:r>
        <w:rPr>
          <w:rtl/>
          <w:cs/>
          <w:lang w:val="ar_AE" w:bidi="ar_AE"/>
        </w:rPr>
        <w:t xml:space="preserve"> وَكَانَ لَمَّا خَرَجَ ٱلْكَهَنَةُ مِنَ ٱلْقُدْسِ أَنَّ ٱلسَّحَابَ مَلَأَ بَيْتَ ٱلرَّبِّ،</w:t>
      </w:r>
    </w:p>
    <w:p>
      <w:pPr>
        <w:bidi/>
      </w:pPr>
      <w:r>
        <w:rPr>
          <w:rtl/>
          <w:cs/>
          <w:lang w:val="ar_AE" w:bidi="ar_AE"/>
        </w:rPr>
      </w:r>
      <w:r>
        <w:rPr>
          <w:vertAlign w:val="superscript"/>
          <w:rtl/>
          <w:cs/>
          <w:lang w:val="ar_AE" w:bidi="ar_AE"/>
        </w:rPr>
        <w:t>11</w:t>
      </w:r>
      <w:r>
        <w:rPr>
          <w:rtl/>
          <w:cs/>
          <w:lang w:val="ar_AE" w:bidi="ar_AE"/>
        </w:rPr>
        <w:t xml:space="preserve"> وَلَمْ يَسْتَطِعِ ٱلْكَهَنَةُ أَنْ يَقِفُوا لِلْخِدْمَةِ بِسَبَبِ ٱلسَّحَابِ، لِأَنَّ مَجْدَ ٱلرَّبِّ مَلَأَ بَيْتَ ٱلرَّبِّ.</w:t>
      </w:r>
    </w:p>
    <w:p>
      <w:pPr>
        <w:bidi/>
      </w:pPr>
      <w:r>
        <w:rPr>
          <w:rtl/>
          <w:cs/>
          <w:lang w:val="ar_AE" w:bidi="ar_AE"/>
        </w:rPr>
      </w:r>
      <w:r>
        <w:rPr>
          <w:vertAlign w:val="superscript"/>
          <w:rtl/>
          <w:cs/>
          <w:lang w:val="ar_AE" w:bidi="ar_AE"/>
        </w:rPr>
        <w:t>12</w:t>
      </w:r>
      <w:r>
        <w:rPr>
          <w:rtl/>
          <w:cs/>
          <w:lang w:val="ar_AE" w:bidi="ar_AE"/>
        </w:rPr>
        <w:t xml:space="preserve"> حِينَئِذٍ تَكَلَّمَ سُلَيْمَانُ: «قَالَ ٱلرَّبُّ إِنَّهُ يَسْكُنُ فِي ٱلضَّبَابِ.</w:t>
      </w:r>
    </w:p>
    <w:p>
      <w:pPr>
        <w:bidi/>
      </w:pPr>
      <w:r>
        <w:rPr>
          <w:rtl/>
          <w:cs/>
          <w:lang w:val="ar_AE" w:bidi="ar_AE"/>
        </w:rPr>
      </w:r>
      <w:r>
        <w:rPr>
          <w:vertAlign w:val="superscript"/>
          <w:rtl/>
          <w:cs/>
          <w:lang w:val="ar_AE" w:bidi="ar_AE"/>
        </w:rPr>
        <w:t>13</w:t>
      </w:r>
      <w:r>
        <w:rPr>
          <w:rtl/>
          <w:cs/>
          <w:lang w:val="ar_AE" w:bidi="ar_AE"/>
        </w:rPr>
        <w:t xml:space="preserve"> إِنِّي قَدْ بَنَيْتُ لَكَ بَيْتَ سُكْنَى، مَكَانًا لِسُكْنَاكَ إِلَى ٱلْأَبَدِ».</w:t>
      </w:r>
    </w:p>
    <w:p>
      <w:pPr>
        <w:bidi/>
      </w:pPr>
      <w:r>
        <w:rPr>
          <w:rtl/>
          <w:cs/>
          <w:lang w:val="ar_AE" w:bidi="ar_AE"/>
        </w:rPr>
      </w:r>
      <w:r>
        <w:rPr>
          <w:vertAlign w:val="superscript"/>
          <w:rtl/>
          <w:cs/>
          <w:lang w:val="ar_AE" w:bidi="ar_AE"/>
        </w:rPr>
        <w:t>14</w:t>
      </w:r>
      <w:r>
        <w:rPr>
          <w:rtl/>
          <w:cs/>
          <w:lang w:val="ar_AE" w:bidi="ar_AE"/>
        </w:rPr>
        <w:t xml:space="preserve"> وَحَوَّلَ ٱلْمَلِكُ وَجْهَهُ وَبَارَكَ كُلَّ جُمْهُورِ إِسْرَائِيلَ، وَكُلُّ جُمْهُورِ إِسْرَائِيلَ وَاقِفٌ.</w:t>
      </w:r>
    </w:p>
    <w:p>
      <w:pPr>
        <w:bidi/>
      </w:pPr>
      <w:r>
        <w:rPr>
          <w:rtl/>
          <w:cs/>
          <w:lang w:val="ar_AE" w:bidi="ar_AE"/>
        </w:rPr>
      </w:r>
      <w:r>
        <w:rPr>
          <w:vertAlign w:val="superscript"/>
          <w:rtl/>
          <w:cs/>
          <w:lang w:val="ar_AE" w:bidi="ar_AE"/>
        </w:rPr>
        <w:t>15</w:t>
      </w:r>
      <w:r>
        <w:rPr>
          <w:rtl/>
          <w:cs/>
          <w:lang w:val="ar_AE" w:bidi="ar_AE"/>
        </w:rPr>
        <w:t xml:space="preserve"> وَقَالَ: «مُبَارَكٌ ٱلرَّبُّ إِلَهُ إِسْرَائِيلَ ٱلَّذِي تَكَلَّمَ بِفَمِهِ إِلَى دَاوُدَ أَبِي وَأَكْمَلَ بِيَدِهِ قَائِلًا:</w:t>
      </w:r>
    </w:p>
    <w:p>
      <w:pPr>
        <w:bidi/>
      </w:pPr>
      <w:r>
        <w:rPr>
          <w:rtl/>
          <w:cs/>
          <w:lang w:val="ar_AE" w:bidi="ar_AE"/>
        </w:rPr>
      </w:r>
      <w:r>
        <w:rPr>
          <w:vertAlign w:val="superscript"/>
          <w:rtl/>
          <w:cs/>
          <w:lang w:val="ar_AE" w:bidi="ar_AE"/>
        </w:rPr>
        <w:t>16</w:t>
      </w:r>
      <w:r>
        <w:rPr>
          <w:rtl/>
          <w:cs/>
          <w:lang w:val="ar_AE" w:bidi="ar_AE"/>
        </w:rPr>
        <w:t xml:space="preserve"> مُنْذُ يَوْمَ أَخْرَجْتُ شَعْبِي إِسْرَائِيلَ مِنْ مِصْرَ لَمْ أَخْتَرْ مَدِينَةً مِنْ جَمِيعِ أَسْبَاطِ إِسْرَائِيلَ لِبِنَاءِ بَيْتٍ لِيَكُونَ ٱسْمِي هُنَاكَ، بَلِ إِنَّمَا ٱخْتَرْتُ دَاوُدَ لِيَكُونَ عَلَى شَعْبِي إِسْرَائِيلَ.</w:t>
      </w:r>
    </w:p>
    <w:p>
      <w:pPr>
        <w:bidi/>
      </w:pPr>
      <w:r>
        <w:rPr>
          <w:rtl/>
          <w:cs/>
          <w:lang w:val="ar_AE" w:bidi="ar_AE"/>
        </w:rPr>
      </w:r>
      <w:r>
        <w:rPr>
          <w:vertAlign w:val="superscript"/>
          <w:rtl/>
          <w:cs/>
          <w:lang w:val="ar_AE" w:bidi="ar_AE"/>
        </w:rPr>
        <w:t>17</w:t>
      </w:r>
      <w:r>
        <w:rPr>
          <w:rtl/>
          <w:cs/>
          <w:lang w:val="ar_AE" w:bidi="ar_AE"/>
        </w:rPr>
        <w:t xml:space="preserve"> وَكَانَ فِي قَلْبِ دَاوُدَ أَبِي أَنْ يَبْنِيَ بَيْتًا لِٱسْمِ ٱلرَّبِّ إِلَهِ إِسْرَائِيلَ.</w:t>
      </w:r>
    </w:p>
    <w:p>
      <w:pPr>
        <w:bidi/>
      </w:pPr>
      <w:r>
        <w:rPr>
          <w:rtl/>
          <w:cs/>
          <w:lang w:val="ar_AE" w:bidi="ar_AE"/>
        </w:rPr>
      </w:r>
      <w:r>
        <w:rPr>
          <w:vertAlign w:val="superscript"/>
          <w:rtl/>
          <w:cs/>
          <w:lang w:val="ar_AE" w:bidi="ar_AE"/>
        </w:rPr>
        <w:t>18</w:t>
      </w:r>
      <w:r>
        <w:rPr>
          <w:rtl/>
          <w:cs/>
          <w:lang w:val="ar_AE" w:bidi="ar_AE"/>
        </w:rPr>
        <w:t xml:space="preserve"> فَقَالَ ٱلرَّبُّ لِدَاوُدَ أَبِي: مِنْ أَجْلِ أَنَّهُ كَانَ فِي قَلْبِكَ أَنْ تَبْنِيَ بَيْتًا لِٱسْمِي، قَدْ أَحْسَنْتَ بِكَوْنِهِ فِي قَلْبِكَ.</w:t>
      </w:r>
    </w:p>
    <w:p>
      <w:pPr>
        <w:bidi/>
      </w:pPr>
      <w:r>
        <w:rPr>
          <w:rtl/>
          <w:cs/>
          <w:lang w:val="ar_AE" w:bidi="ar_AE"/>
        </w:rPr>
      </w:r>
      <w:r>
        <w:rPr>
          <w:vertAlign w:val="superscript"/>
          <w:rtl/>
          <w:cs/>
          <w:lang w:val="ar_AE" w:bidi="ar_AE"/>
        </w:rPr>
        <w:t>19</w:t>
      </w:r>
      <w:r>
        <w:rPr>
          <w:rtl/>
          <w:cs/>
          <w:lang w:val="ar_AE" w:bidi="ar_AE"/>
        </w:rPr>
        <w:t xml:space="preserve"> إِلَّا إِنَّكَ أَنْتَ لَا تَبْنِي ٱلْبَيْتَ، بَلِ ٱبْنُكَ ٱلْخَارِجُ مِنْ صُلْبِكَ هُوَ يَبْنِي ٱلْبَيْتَ لِٱسْمِي.</w:t>
      </w:r>
    </w:p>
    <w:p>
      <w:pPr>
        <w:bidi/>
      </w:pPr>
      <w:r>
        <w:rPr>
          <w:rtl/>
          <w:cs/>
          <w:lang w:val="ar_AE" w:bidi="ar_AE"/>
        </w:rPr>
      </w:r>
      <w:r>
        <w:rPr>
          <w:vertAlign w:val="superscript"/>
          <w:rtl/>
          <w:cs/>
          <w:lang w:val="ar_AE" w:bidi="ar_AE"/>
        </w:rPr>
        <w:t>20</w:t>
      </w:r>
      <w:r>
        <w:rPr>
          <w:rtl/>
          <w:cs/>
          <w:lang w:val="ar_AE" w:bidi="ar_AE"/>
        </w:rPr>
        <w:t xml:space="preserve"> وَأَقَامَ ٱلرَّبُّ كَلَامَهُ ٱلَّذِي تَكَلَّمَ بِهِ، وَقَدْ قُمْتُ أَنَا مَكَانَ دَاوُدَ أَبِي وَجَلَسْتُ عَلَى كُرْسِيِّ إِسْرَائِيلَ كَمَا تَكَلَّمَ ٱلرَّبُّ، وَبَنَيْتُ ٱلْبَيْتَ لِٱسْمِ ٱلرَّبِّ إِلَهِ إِسْرَائِيلَ،</w:t>
      </w:r>
    </w:p>
    <w:p>
      <w:pPr>
        <w:bidi/>
      </w:pPr>
      <w:r>
        <w:rPr>
          <w:rtl/>
          <w:cs/>
          <w:lang w:val="ar_AE" w:bidi="ar_AE"/>
        </w:rPr>
      </w:r>
      <w:r>
        <w:rPr>
          <w:vertAlign w:val="superscript"/>
          <w:rtl/>
          <w:cs/>
          <w:lang w:val="ar_AE" w:bidi="ar_AE"/>
        </w:rPr>
        <w:t>21</w:t>
      </w:r>
      <w:r>
        <w:rPr>
          <w:rtl/>
          <w:cs/>
          <w:lang w:val="ar_AE" w:bidi="ar_AE"/>
        </w:rPr>
        <w:t xml:space="preserve"> وَجَعَلْتُ هُنَاكَ مَكَانًا لِلتَّابُوتِ ٱلَّذِي فِيهِ عَهْدُ ٱلرَّبِّ ٱلَّذِي قَطَعَهُ مَعَ آبَائِنَا عِنْدَ إِخْرَاجِهِ إِيَّاهُمْ مِنْ أَرْضِ مِصْرَ».</w:t>
      </w:r>
    </w:p>
    <w:p>
      <w:pPr>
        <w:bidi/>
      </w:pPr>
      <w:r>
        <w:rPr>
          <w:rtl/>
          <w:cs/>
          <w:lang w:val="ar_AE" w:bidi="ar_AE"/>
        </w:rPr>
      </w:r>
      <w:r>
        <w:rPr>
          <w:vertAlign w:val="superscript"/>
          <w:rtl/>
          <w:cs/>
          <w:lang w:val="ar_AE" w:bidi="ar_AE"/>
        </w:rPr>
        <w:t>22</w:t>
      </w:r>
      <w:r>
        <w:rPr>
          <w:rtl/>
          <w:cs/>
          <w:lang w:val="ar_AE" w:bidi="ar_AE"/>
        </w:rPr>
        <w:t xml:space="preserve"> وَوَقَفَ سُلَيْمَانُ أَمَامَ مَذْبَحِ ٱلرَّبِّ تُجَاهَ كُلِّ جَمَاعَةِ إِسْرَائِيلَ، وَبَسَطَ يَدَيْهِ إِلَى ٱلسَّمَاءِ</w:t>
      </w:r>
    </w:p>
    <w:p>
      <w:pPr>
        <w:bidi/>
      </w:pPr>
      <w:r>
        <w:rPr>
          <w:rtl/>
          <w:cs/>
          <w:lang w:val="ar_AE" w:bidi="ar_AE"/>
        </w:rPr>
      </w:r>
      <w:r>
        <w:rPr>
          <w:vertAlign w:val="superscript"/>
          <w:rtl/>
          <w:cs/>
          <w:lang w:val="ar_AE" w:bidi="ar_AE"/>
        </w:rPr>
        <w:t>23</w:t>
      </w:r>
      <w:r>
        <w:rPr>
          <w:rtl/>
          <w:cs/>
          <w:lang w:val="ar_AE" w:bidi="ar_AE"/>
        </w:rPr>
        <w:t xml:space="preserve"> وَقَالَ: «أَيُّهَا ٱلرَّبُّ إِلَهُ إِسْرَائِيلَ، لَيْسَ إِلَهٌ مِثْلَكَ فِي ٱلسَّمَاءِ مِنْ فَوْقُ، وَلَا عَلَى ٱلْأَرْضِ مِنْ أَسْفَلُ، حَافِظُ ٱلْعَهْدِ وَٱلرَّحْمَةِ لِعَبِيدِكَ ٱلسَّائِرِينَ أَمَامَكَ بِكُلِّ قُلُوبِهِمْ.</w:t>
      </w:r>
    </w:p>
    <w:p>
      <w:pPr>
        <w:bidi/>
      </w:pPr>
      <w:r>
        <w:rPr>
          <w:rtl/>
          <w:cs/>
          <w:lang w:val="ar_AE" w:bidi="ar_AE"/>
        </w:rPr>
      </w:r>
      <w:r>
        <w:rPr>
          <w:vertAlign w:val="superscript"/>
          <w:rtl/>
          <w:cs/>
          <w:lang w:val="ar_AE" w:bidi="ar_AE"/>
        </w:rPr>
        <w:t>24</w:t>
      </w:r>
      <w:r>
        <w:rPr>
          <w:rtl/>
          <w:cs/>
          <w:lang w:val="ar_AE" w:bidi="ar_AE"/>
        </w:rPr>
        <w:t xml:space="preserve"> ٱلَّذِي قَدْ حَفِظْتَ لِعَبْدِكَ دَاوُدَ أَبِي مَا كَلَّمْتَهُ بِهِ، فَتَكَلَّمْتَ بِفَمِكَ وَأَكْمَلْتَ بِيَدِكَ كَهَذَا ٱلْيَوْمِ.</w:t>
      </w:r>
    </w:p>
    <w:p>
      <w:pPr>
        <w:bidi/>
      </w:pPr>
      <w:r>
        <w:rPr>
          <w:rtl/>
          <w:cs/>
          <w:lang w:val="ar_AE" w:bidi="ar_AE"/>
        </w:rPr>
      </w:r>
      <w:r>
        <w:rPr>
          <w:vertAlign w:val="superscript"/>
          <w:rtl/>
          <w:cs/>
          <w:lang w:val="ar_AE" w:bidi="ar_AE"/>
        </w:rPr>
        <w:t>25</w:t>
      </w:r>
      <w:r>
        <w:rPr>
          <w:rtl/>
          <w:cs/>
          <w:lang w:val="ar_AE" w:bidi="ar_AE"/>
        </w:rPr>
        <w:t xml:space="preserve"> وَٱلْآنَ أَيُّهَا ٱلرَّبُّ إِلَهُ إِسْرَائِيلَ ٱحْفَظْ لِعَبْدِكَ دَاوُدَ أَبِي مَا كَلَّمْتَهُ بِهِ قَائِلًا: لَا يُعْدَمُ لَكَ أَمَامِي رَجُلٌ يَجْلِسُ عَلَى كُرْسِيِّ إِسْرَائِيلَ، إِنْ كَانَ بَنُوكَ إِنَّماَ يَحْفَظُونَ طُرُقَهُمْ حَتَّى يَسِيرُوا أَمَامِي كَمَا سِرْتَ أَنْتَ أَمَامِي.</w:t>
      </w:r>
    </w:p>
    <w:p>
      <w:pPr>
        <w:bidi/>
      </w:pPr>
      <w:r>
        <w:rPr>
          <w:rtl/>
          <w:cs/>
          <w:lang w:val="ar_AE" w:bidi="ar_AE"/>
        </w:rPr>
      </w:r>
      <w:r>
        <w:rPr>
          <w:vertAlign w:val="superscript"/>
          <w:rtl/>
          <w:cs/>
          <w:lang w:val="ar_AE" w:bidi="ar_AE"/>
        </w:rPr>
        <w:t>26</w:t>
      </w:r>
      <w:r>
        <w:rPr>
          <w:rtl/>
          <w:cs/>
          <w:lang w:val="ar_AE" w:bidi="ar_AE"/>
        </w:rPr>
        <w:t xml:space="preserve"> وَٱلْآنَ يَا إِلَهَ إِسْرَائِيلَ فَلْيَتَحَقَّقْ كَلَامُكَ ٱلَّذِي كَلَّمْتَ بِهِ عَبْدَكَ دَاوُدَ أَبِي.</w:t>
      </w:r>
    </w:p>
    <w:p>
      <w:pPr>
        <w:bidi/>
      </w:pPr>
      <w:r>
        <w:rPr>
          <w:rtl/>
          <w:cs/>
          <w:lang w:val="ar_AE" w:bidi="ar_AE"/>
        </w:rPr>
      </w:r>
      <w:r>
        <w:rPr>
          <w:vertAlign w:val="superscript"/>
          <w:rtl/>
          <w:cs/>
          <w:lang w:val="ar_AE" w:bidi="ar_AE"/>
        </w:rPr>
        <w:t>27</w:t>
      </w:r>
      <w:r>
        <w:rPr>
          <w:rtl/>
          <w:cs/>
          <w:lang w:val="ar_AE" w:bidi="ar_AE"/>
        </w:rPr>
        <w:t xml:space="preserve"> لِأَنَّهُ هَلْ يَسْكُنُ ٱللهُ حَقًّا عَلَى ٱلْأَرْضِ؟ هُوَذَا ٱلسَّمَاوَاتُ وَسَمَاءُ ٱلسَّمَاوَاتِ لَا تَسَعُكَ، فَكَمْ بِٱلْأَقَلِّ هَذَا ٱلْبَيْتُ ٱلَّذِي بَنَيْتُ؟</w:t>
      </w:r>
    </w:p>
    <w:p>
      <w:pPr>
        <w:bidi/>
      </w:pPr>
      <w:r>
        <w:rPr>
          <w:rtl/>
          <w:cs/>
          <w:lang w:val="ar_AE" w:bidi="ar_AE"/>
        </w:rPr>
      </w:r>
      <w:r>
        <w:rPr>
          <w:vertAlign w:val="superscript"/>
          <w:rtl/>
          <w:cs/>
          <w:lang w:val="ar_AE" w:bidi="ar_AE"/>
        </w:rPr>
        <w:t>28</w:t>
      </w:r>
      <w:r>
        <w:rPr>
          <w:rtl/>
          <w:cs/>
          <w:lang w:val="ar_AE" w:bidi="ar_AE"/>
        </w:rPr>
        <w:t xml:space="preserve"> فَٱلْتَفِتْ إِلَى صَلَاةِ عَبْدِكَ وَإِلَى تَضَرُّعِهِ أَيُّهَا ٱلرَّبُّ إِلَهِي، وَٱسْمَعِ ٱلصُّرَاخَ وَٱلصَّلَاةَ ٱلَّتِي يُصَلِّيهَا عَبْدُكَ أَمَامَكَ ٱلْيَوْمَ.</w:t>
      </w:r>
    </w:p>
    <w:p>
      <w:pPr>
        <w:bidi/>
      </w:pPr>
      <w:r>
        <w:rPr>
          <w:rtl/>
          <w:cs/>
          <w:lang w:val="ar_AE" w:bidi="ar_AE"/>
        </w:rPr>
      </w:r>
      <w:r>
        <w:rPr>
          <w:vertAlign w:val="superscript"/>
          <w:rtl/>
          <w:cs/>
          <w:lang w:val="ar_AE" w:bidi="ar_AE"/>
        </w:rPr>
        <w:t>29</w:t>
      </w:r>
      <w:r>
        <w:rPr>
          <w:rtl/>
          <w:cs/>
          <w:lang w:val="ar_AE" w:bidi="ar_AE"/>
        </w:rPr>
        <w:t xml:space="preserve"> لِتَكُونَ عَيْنَاكَ مَفْتُوحَتَيْنِ عَلَى هَذَا ٱلْبَيْتِ لَيْلًا وَنَهَارًا، عَلَى ٱلْمَوْضِعِ ٱلَّذِي قُلْتَ: إِنَّ ٱسْمِي يَكُونُ فِيهِ، لِتَسْمَعَ ٱلصَّلَاةَ ٱلَّتِي يُصَلِّيهَا عَبْدُكَ فِي هَذَا ٱلْمَوْضِعِ.</w:t>
      </w:r>
    </w:p>
    <w:p>
      <w:pPr>
        <w:bidi/>
      </w:pPr>
      <w:r>
        <w:rPr>
          <w:rtl/>
          <w:cs/>
          <w:lang w:val="ar_AE" w:bidi="ar_AE"/>
        </w:rPr>
      </w:r>
      <w:r>
        <w:rPr>
          <w:vertAlign w:val="superscript"/>
          <w:rtl/>
          <w:cs/>
          <w:lang w:val="ar_AE" w:bidi="ar_AE"/>
        </w:rPr>
        <w:t>30</w:t>
      </w:r>
      <w:r>
        <w:rPr>
          <w:rtl/>
          <w:cs/>
          <w:lang w:val="ar_AE" w:bidi="ar_AE"/>
        </w:rPr>
        <w:t xml:space="preserve"> وَٱسْمَعْ تَضَرُّعَ عَبْدِكَ وَشَعْبِكَ إِسْرَائِيلَ ٱلَّذِينَ يُصَلُّونَ فِي هَذَا ٱلْمَوْضِعِ، وَٱسْمَعْ أَنْتَ فِي مَوْضِعِ سُكْنَاكَ فِي ٱلسَّمَاءِ، وَإِذَا سَمِعْتَ فَٱغْفِرْ.</w:t>
      </w:r>
    </w:p>
    <w:p>
      <w:pPr>
        <w:bidi/>
      </w:pPr>
      <w:r>
        <w:rPr>
          <w:rtl/>
          <w:cs/>
          <w:lang w:val="ar_AE" w:bidi="ar_AE"/>
        </w:rPr>
      </w:r>
      <w:r>
        <w:rPr>
          <w:vertAlign w:val="superscript"/>
          <w:rtl/>
          <w:cs/>
          <w:lang w:val="ar_AE" w:bidi="ar_AE"/>
        </w:rPr>
        <w:t>31</w:t>
      </w:r>
      <w:r>
        <w:rPr>
          <w:rtl/>
          <w:cs/>
          <w:lang w:val="ar_AE" w:bidi="ar_AE"/>
        </w:rPr>
        <w:t xml:space="preserve"> إِذَا أَخْطَأَ أَحَدٌ إِلَى صَاحِبِهِ وَوَضَعَ عَلَيْهِ حَلْفًا لِيُحَلِّفَهُ، وَجَاءَ ٱلْحَلْفُ أَمَامَ مَذْبَحِكَ فِي هَذَا ٱلْبَيْتِ،</w:t>
      </w:r>
    </w:p>
    <w:p>
      <w:pPr>
        <w:bidi/>
      </w:pPr>
      <w:r>
        <w:rPr>
          <w:rtl/>
          <w:cs/>
          <w:lang w:val="ar_AE" w:bidi="ar_AE"/>
        </w:rPr>
      </w:r>
      <w:r>
        <w:rPr>
          <w:vertAlign w:val="superscript"/>
          <w:rtl/>
          <w:cs/>
          <w:lang w:val="ar_AE" w:bidi="ar_AE"/>
        </w:rPr>
        <w:t>32</w:t>
      </w:r>
      <w:r>
        <w:rPr>
          <w:rtl/>
          <w:cs/>
          <w:lang w:val="ar_AE" w:bidi="ar_AE"/>
        </w:rPr>
        <w:t xml:space="preserve"> فَٱسْمَعْ أَنْتَ فِي ٱلسَّمَاءِ وَٱعْمَلْ وَٱقْضِ بَيْنَ عَبِيدِكَ، إِذْ تَحْكُمُ عَلَى ٱلْمُذْنِبِ فَتَجْعَلُ طَرِيقَهُ عَلَى رَأْسِهِ، وَتُبَرِّرُ ٱلْبَارَّ إِذْ تُعْطِيهِ حَسَبَ بِرِّهِ.</w:t>
      </w:r>
    </w:p>
    <w:p>
      <w:pPr>
        <w:bidi/>
      </w:pPr>
      <w:r>
        <w:rPr>
          <w:rtl/>
          <w:cs/>
          <w:lang w:val="ar_AE" w:bidi="ar_AE"/>
        </w:rPr>
      </w:r>
      <w:r>
        <w:rPr>
          <w:vertAlign w:val="superscript"/>
          <w:rtl/>
          <w:cs/>
          <w:lang w:val="ar_AE" w:bidi="ar_AE"/>
        </w:rPr>
        <w:t>33</w:t>
      </w:r>
      <w:r>
        <w:rPr>
          <w:rtl/>
          <w:cs/>
          <w:lang w:val="ar_AE" w:bidi="ar_AE"/>
        </w:rPr>
        <w:t xml:space="preserve"> إِذَا ٱنْكَسَرَ شَعْبُكَ إِسْرَائِيلُ أَمَامَ ٱلْعَدُوِّ لِأَنَّهُمْ أَخْطَأُوا إِلَيْكَ، ثُمَّ رَجَعُوا إِلَيْكَ وَٱعْتَرَفُوا بِٱسْمِكَ وَصَلَّوْا وَتَضَرَّعُوا إِلَيْكَ نَحْوَ هَذَا ٱلْبَيْتِ،</w:t>
      </w:r>
    </w:p>
    <w:p>
      <w:pPr>
        <w:bidi/>
      </w:pPr>
      <w:r>
        <w:rPr>
          <w:rtl/>
          <w:cs/>
          <w:lang w:val="ar_AE" w:bidi="ar_AE"/>
        </w:rPr>
      </w:r>
      <w:r>
        <w:rPr>
          <w:vertAlign w:val="superscript"/>
          <w:rtl/>
          <w:cs/>
          <w:lang w:val="ar_AE" w:bidi="ar_AE"/>
        </w:rPr>
        <w:t>34</w:t>
      </w:r>
      <w:r>
        <w:rPr>
          <w:rtl/>
          <w:cs/>
          <w:lang w:val="ar_AE" w:bidi="ar_AE"/>
        </w:rPr>
        <w:t xml:space="preserve"> فَٱسْمَعْ أَنْتَ مِنَ ٱلسَّمَاءِ وَٱغْفِرْ خَطِيَّةَ شَعْبِكَ إِسْرَائِيلَ، وَأَرْجِعْهُمْ إِلَى ٱلْأَرْضِ ٱلَّتِي أَعْطَيْتَهَا لِآبَائِهِمْ.</w:t>
      </w:r>
    </w:p>
    <w:p>
      <w:pPr>
        <w:bidi/>
      </w:pPr>
      <w:r>
        <w:rPr>
          <w:rtl/>
          <w:cs/>
          <w:lang w:val="ar_AE" w:bidi="ar_AE"/>
        </w:rPr>
      </w:r>
      <w:r>
        <w:rPr>
          <w:vertAlign w:val="superscript"/>
          <w:rtl/>
          <w:cs/>
          <w:lang w:val="ar_AE" w:bidi="ar_AE"/>
        </w:rPr>
        <w:t>35</w:t>
      </w:r>
      <w:r>
        <w:rPr>
          <w:rtl/>
          <w:cs/>
          <w:lang w:val="ar_AE" w:bidi="ar_AE"/>
        </w:rPr>
        <w:t xml:space="preserve"> «إِذَا أُغْلِقَتِ ٱلسَّمَاءُ وَلَمْ يَكُنْ مَطَرٌ، لِأَنَّهُمْ أَخْطَأُوا إِلَيْكَ، ثُمَّ صَلَّوْا فِي هَذَا ٱلْمَوْضِعِ وَٱعْتَرَفُوا بِٱسْمِكَ، وَرَجَعُوا عَنْ خَطِيَّتِهِمْ لِأَنَّكَ ضَايَقْتَهُمْ،</w:t>
      </w:r>
    </w:p>
    <w:p>
      <w:pPr>
        <w:bidi/>
      </w:pPr>
      <w:r>
        <w:rPr>
          <w:rtl/>
          <w:cs/>
          <w:lang w:val="ar_AE" w:bidi="ar_AE"/>
        </w:rPr>
      </w:r>
      <w:r>
        <w:rPr>
          <w:vertAlign w:val="superscript"/>
          <w:rtl/>
          <w:cs/>
          <w:lang w:val="ar_AE" w:bidi="ar_AE"/>
        </w:rPr>
        <w:t>36</w:t>
      </w:r>
      <w:r>
        <w:rPr>
          <w:rtl/>
          <w:cs/>
          <w:lang w:val="ar_AE" w:bidi="ar_AE"/>
        </w:rPr>
        <w:t xml:space="preserve"> فَٱسْمَعْ أَنْتَ مِنَ ٱلسَّمَاءِ وَٱغْفِرْ خَطِيَّةَ عَبِيدِكَ وَشَعْبِكَ إِسْرَائِيلَ، فَتُعَلِّمَهُمُ ٱلطَّرِيقَ ٱلصَّالِحَ ٱلَّذِي يَسْلُكُونَ فِيهِ، وَأَعْطِ مَطَرًا عَلَى أَرْضِكَ ٱلَّتِي أَعْطَيْتَهَا لِشَعْبِكَ مِيرَاثًا.</w:t>
      </w:r>
    </w:p>
    <w:p>
      <w:pPr>
        <w:bidi/>
      </w:pPr>
      <w:r>
        <w:rPr>
          <w:rtl/>
          <w:cs/>
          <w:lang w:val="ar_AE" w:bidi="ar_AE"/>
        </w:rPr>
      </w:r>
      <w:r>
        <w:rPr>
          <w:vertAlign w:val="superscript"/>
          <w:rtl/>
          <w:cs/>
          <w:lang w:val="ar_AE" w:bidi="ar_AE"/>
        </w:rPr>
        <w:t>37</w:t>
      </w:r>
      <w:r>
        <w:rPr>
          <w:rtl/>
          <w:cs/>
          <w:lang w:val="ar_AE" w:bidi="ar_AE"/>
        </w:rPr>
        <w:t xml:space="preserve"> إِذَا صَارَ فِي ٱلْأَرْضِ جُوعٌ، إِذَا صَارَ وَبَأٌ، إِذَا صَارَ لَفْحٌ أَوْ يَرَقَانٌ أَوْ جَرَادٌ جَرْدَمٌ، أَوْ إِذَا حَاصَرَهُ عَدُوُّهُ فِي أَرْضِ مُدُنِهِ، فِي كُلِّ ضَرْبَةٍ وَكُلِّ مَرَضٍ،</w:t>
      </w:r>
    </w:p>
    <w:p>
      <w:pPr>
        <w:bidi/>
      </w:pPr>
      <w:r>
        <w:rPr>
          <w:rtl/>
          <w:cs/>
          <w:lang w:val="ar_AE" w:bidi="ar_AE"/>
        </w:rPr>
      </w:r>
      <w:r>
        <w:rPr>
          <w:vertAlign w:val="superscript"/>
          <w:rtl/>
          <w:cs/>
          <w:lang w:val="ar_AE" w:bidi="ar_AE"/>
        </w:rPr>
        <w:t>38</w:t>
      </w:r>
      <w:r>
        <w:rPr>
          <w:rtl/>
          <w:cs/>
          <w:lang w:val="ar_AE" w:bidi="ar_AE"/>
        </w:rPr>
        <w:t xml:space="preserve"> فَكُلُّ صَلَاةٍ وَكُلُّ تَضَرُّعٍ تَكُونُ مِنْ أَيِّ إِنْسَانٍ كَانَ مِنْ كُلِّ شَعْبِكَ إِسْرَائِيلَ، ٱلَّذِينَ يَعْرِفُونَ كُلُّ وَاحِدٍ ضَرْبَةَ قَلْبِهِ، فَيَبْسُطُ يَدَيْهِ نَحْوَ هَذَا ٱلْبَيْتِ،</w:t>
      </w:r>
    </w:p>
    <w:p>
      <w:pPr>
        <w:bidi/>
      </w:pPr>
      <w:r>
        <w:rPr>
          <w:rtl/>
          <w:cs/>
          <w:lang w:val="ar_AE" w:bidi="ar_AE"/>
        </w:rPr>
      </w:r>
      <w:r>
        <w:rPr>
          <w:vertAlign w:val="superscript"/>
          <w:rtl/>
          <w:cs/>
          <w:lang w:val="ar_AE" w:bidi="ar_AE"/>
        </w:rPr>
        <w:t>39</w:t>
      </w:r>
      <w:r>
        <w:rPr>
          <w:rtl/>
          <w:cs/>
          <w:lang w:val="ar_AE" w:bidi="ar_AE"/>
        </w:rPr>
        <w:t xml:space="preserve"> فَٱسْمَعْ أَنْتَ مِنَ ٱلسَّمَاءِ مَكَانِ سُكْنَاكَ وَٱغْفِرْ، وَٱعْمَلْ وَأَعْطِ كُلَّ إِنْسَانٍ حَسَبَ كُلِّ طُرُقِهِ كَمَا تَعْرِفُ قَلْبَهُ. لِأَنَّكَ أَنْتَ وَحْدَكَ قَدْ عَرَفْتَ قُلُوبَ كُلِّ بَنِي ٱلْبَشَرِ،</w:t>
      </w:r>
    </w:p>
    <w:p>
      <w:pPr>
        <w:bidi/>
      </w:pPr>
      <w:r>
        <w:rPr>
          <w:rtl/>
          <w:cs/>
          <w:lang w:val="ar_AE" w:bidi="ar_AE"/>
        </w:rPr>
      </w:r>
      <w:r>
        <w:rPr>
          <w:vertAlign w:val="superscript"/>
          <w:rtl/>
          <w:cs/>
          <w:lang w:val="ar_AE" w:bidi="ar_AE"/>
        </w:rPr>
        <w:t>40</w:t>
      </w:r>
      <w:r>
        <w:rPr>
          <w:rtl/>
          <w:cs/>
          <w:lang w:val="ar_AE" w:bidi="ar_AE"/>
        </w:rPr>
        <w:t xml:space="preserve"> لِكَيْ يَخَافُوكَ كُلَّ ٱلْأَيَّامِ ٱلَّتِي يَحْيَوْنَ فِيهَا عَلَى وَجْهِ ٱلْأَرْضِ ٱلَّتِي أَعْطَيْتَ لِآبَائِنَا.</w:t>
      </w:r>
    </w:p>
    <w:p>
      <w:pPr>
        <w:bidi/>
      </w:pPr>
      <w:r>
        <w:rPr>
          <w:rtl/>
          <w:cs/>
          <w:lang w:val="ar_AE" w:bidi="ar_AE"/>
        </w:rPr>
      </w:r>
      <w:r>
        <w:rPr>
          <w:vertAlign w:val="superscript"/>
          <w:rtl/>
          <w:cs/>
          <w:lang w:val="ar_AE" w:bidi="ar_AE"/>
        </w:rPr>
        <w:t>41</w:t>
      </w:r>
      <w:r>
        <w:rPr>
          <w:rtl/>
          <w:cs/>
          <w:lang w:val="ar_AE" w:bidi="ar_AE"/>
        </w:rPr>
        <w:t xml:space="preserve"> وَكَذَلِكَ ٱلْأَجْنَبِيُّ ٱلَّذِي لَيْسَ مِنْ شَعْبِكَ إِسْرَائِيلَ هُوَ، وَجَاءَ مِنْ أَرْضٍ بَعِيدَةٍ مِنْ أَجْلِ ٱسْمِكَ،</w:t>
      </w:r>
    </w:p>
    <w:p>
      <w:pPr>
        <w:bidi/>
      </w:pPr>
      <w:r>
        <w:rPr>
          <w:rtl/>
          <w:cs/>
          <w:lang w:val="ar_AE" w:bidi="ar_AE"/>
        </w:rPr>
      </w:r>
      <w:r>
        <w:rPr>
          <w:vertAlign w:val="superscript"/>
          <w:rtl/>
          <w:cs/>
          <w:lang w:val="ar_AE" w:bidi="ar_AE"/>
        </w:rPr>
        <w:t>42</w:t>
      </w:r>
      <w:r>
        <w:rPr>
          <w:rtl/>
          <w:cs/>
          <w:lang w:val="ar_AE" w:bidi="ar_AE"/>
        </w:rPr>
        <w:t xml:space="preserve"> لِأَنَّهُمْ يَسْمَعُونَ بِٱسْمِكَ ٱلْعَظِيمِ وَبِيَدِكَ ٱلْقَوِيَّةِ وَذِرَاعِكَ ٱلْمَمْدُودَةِ، فَمَتَى جَاءَ وَصَلَّى فِي هَذَا ٱلْبَيْتِ،</w:t>
      </w:r>
    </w:p>
    <w:p>
      <w:pPr>
        <w:bidi/>
      </w:pPr>
      <w:r>
        <w:rPr>
          <w:rtl/>
          <w:cs/>
          <w:lang w:val="ar_AE" w:bidi="ar_AE"/>
        </w:rPr>
      </w:r>
      <w:r>
        <w:rPr>
          <w:vertAlign w:val="superscript"/>
          <w:rtl/>
          <w:cs/>
          <w:lang w:val="ar_AE" w:bidi="ar_AE"/>
        </w:rPr>
        <w:t>43</w:t>
      </w:r>
      <w:r>
        <w:rPr>
          <w:rtl/>
          <w:cs/>
          <w:lang w:val="ar_AE" w:bidi="ar_AE"/>
        </w:rPr>
        <w:t xml:space="preserve"> فَٱسْمَعْ أَنْتَ مِنَ ٱلسَّمَاءِ مَكَانِ سُكْنَاكَ، وَٱفْعَلْ حَسَبَ كُلِّ مَا يَدْعُو بِهِ إِلَيْكَ ٱلْأَجْنَبِيُّ، لِكَيْ يَعْلَمَ كُلُّ شُعُوبِ ٱلْأَرْضِ ٱسْمَكَ، فَيَخَافُوكَ كَشَعْبِكَ إِسْرَائِيلَ، وَلِكَيْ يَعْلَمُوا أَنَّهُ قَدْ دُعِيَ ٱسْمُكَ عَلَى هَذَا ٱلْبَيْتِ ٱلَّذِي بَنَيْتُ.</w:t>
      </w:r>
    </w:p>
    <w:p>
      <w:pPr>
        <w:bidi/>
      </w:pPr>
      <w:r>
        <w:rPr>
          <w:rtl/>
          <w:cs/>
          <w:lang w:val="ar_AE" w:bidi="ar_AE"/>
        </w:rPr>
      </w:r>
      <w:r>
        <w:rPr>
          <w:vertAlign w:val="superscript"/>
          <w:rtl/>
          <w:cs/>
          <w:lang w:val="ar_AE" w:bidi="ar_AE"/>
        </w:rPr>
        <w:t>44</w:t>
      </w:r>
      <w:r>
        <w:rPr>
          <w:rtl/>
          <w:cs/>
          <w:lang w:val="ar_AE" w:bidi="ar_AE"/>
        </w:rPr>
        <w:t xml:space="preserve"> «إِذَا خَرَجَ شَعْبُكَ لِمُحَارَبَةِ عَدُوِّهِ فِي ٱلطَّرِيقِ ٱلَّذِي تُرْسِلُهُمْ فِيهِ، وَصَلَّوْا إِلَى ٱلرَّبِّ نَحْوَ ٱلْمَدِينَةِ ٱلَّتِي ٱخْتَرْتَهَا وَٱلْبَيْتِ ٱلَّذِي بَنَيْتُهُ لِٱسْمِكَ،</w:t>
      </w:r>
    </w:p>
    <w:p>
      <w:pPr>
        <w:bidi/>
      </w:pPr>
      <w:r>
        <w:rPr>
          <w:rtl/>
          <w:cs/>
          <w:lang w:val="ar_AE" w:bidi="ar_AE"/>
        </w:rPr>
      </w:r>
      <w:r>
        <w:rPr>
          <w:vertAlign w:val="superscript"/>
          <w:rtl/>
          <w:cs/>
          <w:lang w:val="ar_AE" w:bidi="ar_AE"/>
        </w:rPr>
        <w:t>45</w:t>
      </w:r>
      <w:r>
        <w:rPr>
          <w:rtl/>
          <w:cs/>
          <w:lang w:val="ar_AE" w:bidi="ar_AE"/>
        </w:rPr>
        <w:t xml:space="preserve"> فَٱسْمَعْ مِنَ ٱلسَّمَاءِ صَلَاتَهُمْ وَتَضَرُّعَهُمْ وَٱقْضِ قَضَاءَهُمْ.</w:t>
      </w:r>
    </w:p>
    <w:p>
      <w:pPr>
        <w:bidi/>
      </w:pPr>
      <w:r>
        <w:rPr>
          <w:rtl/>
          <w:cs/>
          <w:lang w:val="ar_AE" w:bidi="ar_AE"/>
        </w:rPr>
      </w:r>
      <w:r>
        <w:rPr>
          <w:vertAlign w:val="superscript"/>
          <w:rtl/>
          <w:cs/>
          <w:lang w:val="ar_AE" w:bidi="ar_AE"/>
        </w:rPr>
        <w:t>46</w:t>
      </w:r>
      <w:r>
        <w:rPr>
          <w:rtl/>
          <w:cs/>
          <w:lang w:val="ar_AE" w:bidi="ar_AE"/>
        </w:rPr>
        <w:t xml:space="preserve"> إِذَا أَخْطَأُوا إِلَيْكَ، لِأَنَّهُ لَيْسَ إِنْسَانٌ لَا يُخْطِئُ، وَغَضِبْتَ عَلَيْهِمْ وَدَفَعْتَهُمْ أَمَامَ ٱلْعَدُوِّ وَسَبَاهُمْ، سَابُوهُمْ إِلَى أَرْضِ ٱلْعَدُوِّ، بَعِيدَةً أَوْ قَرِيبَةً،</w:t>
      </w:r>
    </w:p>
    <w:p>
      <w:pPr>
        <w:bidi/>
      </w:pPr>
      <w:r>
        <w:rPr>
          <w:rtl/>
          <w:cs/>
          <w:lang w:val="ar_AE" w:bidi="ar_AE"/>
        </w:rPr>
      </w:r>
      <w:r>
        <w:rPr>
          <w:vertAlign w:val="superscript"/>
          <w:rtl/>
          <w:cs/>
          <w:lang w:val="ar_AE" w:bidi="ar_AE"/>
        </w:rPr>
        <w:t>47</w:t>
      </w:r>
      <w:r>
        <w:rPr>
          <w:rtl/>
          <w:cs/>
          <w:lang w:val="ar_AE" w:bidi="ar_AE"/>
        </w:rPr>
        <w:t xml:space="preserve"> فَإِذَا رَدُّوا إِلَى قُلُوبِهِمْ فِي ٱلْأَرْضِ ٱلَّتِي يُسْبَوْنَ إِلَيْهَا وَرَجَعُوا وَتَضَرَّعُوا إِلَيْكَ فِي أَرْضِ سَبْيِهِمْ قَائِلِينَ: قَدْ أَخْطَأْنَا وَعَوَّجْنَا وَأَذْنَبْنَا.</w:t>
      </w:r>
    </w:p>
    <w:p>
      <w:pPr>
        <w:bidi/>
      </w:pPr>
      <w:r>
        <w:rPr>
          <w:rtl/>
          <w:cs/>
          <w:lang w:val="ar_AE" w:bidi="ar_AE"/>
        </w:rPr>
      </w:r>
      <w:r>
        <w:rPr>
          <w:vertAlign w:val="superscript"/>
          <w:rtl/>
          <w:cs/>
          <w:lang w:val="ar_AE" w:bidi="ar_AE"/>
        </w:rPr>
        <w:t>48</w:t>
      </w:r>
      <w:r>
        <w:rPr>
          <w:rtl/>
          <w:cs/>
          <w:lang w:val="ar_AE" w:bidi="ar_AE"/>
        </w:rPr>
        <w:t xml:space="preserve"> وَرَجَعُوا إِلَيْكَ مِنْ كُلِّ قُلُوبِهِمْ وَمِنْ كُلِّ أَنْفُسِهِمْ فِي أَرْضِ أَعْدَائِهِمْ ٱلَّذِينَ سَبَوْهُمْ، وَصَلَّوْا إِلَيْكَ نَحْوَ أَرْضِهِمْ ٱلَّتِي أَعْطَيْتَ لِآبَائِهِمْ، نَحْوَ ٱلْمَدِينَةِ ٱلَّتِي ٱخْتَرْتَ وَٱلْبَيْتِ ٱلَّذِي بَنَيْتُ لِٱسْمِكَ،</w:t>
      </w:r>
    </w:p>
    <w:p>
      <w:pPr>
        <w:bidi/>
      </w:pPr>
      <w:r>
        <w:rPr>
          <w:rtl/>
          <w:cs/>
          <w:lang w:val="ar_AE" w:bidi="ar_AE"/>
        </w:rPr>
      </w:r>
      <w:r>
        <w:rPr>
          <w:vertAlign w:val="superscript"/>
          <w:rtl/>
          <w:cs/>
          <w:lang w:val="ar_AE" w:bidi="ar_AE"/>
        </w:rPr>
        <w:t>49</w:t>
      </w:r>
      <w:r>
        <w:rPr>
          <w:rtl/>
          <w:cs/>
          <w:lang w:val="ar_AE" w:bidi="ar_AE"/>
        </w:rPr>
        <w:t xml:space="preserve"> فَٱسْمَعْ فِي ٱلسَّمَاءِ مَكَانِ سُكْنَاكَ صَلَاتَهُمْ وَتَضَرُّعَهُمْ وَٱقْضِ قَضَاءَهُمْ،</w:t>
      </w:r>
    </w:p>
    <w:p>
      <w:pPr>
        <w:bidi/>
      </w:pPr>
      <w:r>
        <w:rPr>
          <w:rtl/>
          <w:cs/>
          <w:lang w:val="ar_AE" w:bidi="ar_AE"/>
        </w:rPr>
      </w:r>
      <w:r>
        <w:rPr>
          <w:vertAlign w:val="superscript"/>
          <w:rtl/>
          <w:cs/>
          <w:lang w:val="ar_AE" w:bidi="ar_AE"/>
        </w:rPr>
        <w:t>50</w:t>
      </w:r>
      <w:r>
        <w:rPr>
          <w:rtl/>
          <w:cs/>
          <w:lang w:val="ar_AE" w:bidi="ar_AE"/>
        </w:rPr>
        <w:t xml:space="preserve"> وَٱغْفِرْ لِشَعْبِكَ مَا أَخْطَأُوا بِهِ إِلَيْكَ، وَجَمِيعَ ذُنُوبِهِمِ ٱلَّتِي أَذْنَبُوا بِهَا إِلَيْكَ، وَأَعْطِهِمْ رَحْمَةً أَمَامَ ٱلَّذِينَ سَبَوْهُمْ فَيَرْحَمُوهُمْ،</w:t>
      </w:r>
    </w:p>
    <w:p>
      <w:pPr>
        <w:bidi/>
      </w:pPr>
      <w:r>
        <w:rPr>
          <w:rtl/>
          <w:cs/>
          <w:lang w:val="ar_AE" w:bidi="ar_AE"/>
        </w:rPr>
      </w:r>
      <w:r>
        <w:rPr>
          <w:vertAlign w:val="superscript"/>
          <w:rtl/>
          <w:cs/>
          <w:lang w:val="ar_AE" w:bidi="ar_AE"/>
        </w:rPr>
        <w:t>51</w:t>
      </w:r>
      <w:r>
        <w:rPr>
          <w:rtl/>
          <w:cs/>
          <w:lang w:val="ar_AE" w:bidi="ar_AE"/>
        </w:rPr>
        <w:t xml:space="preserve"> لِأَنَّهُمْ شَعْبُكَ وَمِيرَاثُكَ ٱلَّذِينَ أَخْرَجْتَ مِنْ مِصْرَ، مِنْ وَسَطِ كُورِ ٱلْحَدِيدِ.</w:t>
      </w:r>
    </w:p>
    <w:p>
      <w:pPr>
        <w:bidi/>
      </w:pPr>
      <w:r>
        <w:rPr>
          <w:rtl/>
          <w:cs/>
          <w:lang w:val="ar_AE" w:bidi="ar_AE"/>
        </w:rPr>
      </w:r>
      <w:r>
        <w:rPr>
          <w:vertAlign w:val="superscript"/>
          <w:rtl/>
          <w:cs/>
          <w:lang w:val="ar_AE" w:bidi="ar_AE"/>
        </w:rPr>
        <w:t>52</w:t>
      </w:r>
      <w:r>
        <w:rPr>
          <w:rtl/>
          <w:cs/>
          <w:lang w:val="ar_AE" w:bidi="ar_AE"/>
        </w:rPr>
        <w:t xml:space="preserve"> لِتَكُونَ عَيْنَاكَ مَفْتُوحَتَيْنِ نَحْوَ تَضَرُّعِ عَبْدِكَ وَتَضَرُّعِ شَعْبِكَ إِسْرَائِيلَ، فَتُصْغِيَ إِلَيْهِمْ فِي كُلِّ مَا يَدْعُونَكَ،</w:t>
      </w:r>
    </w:p>
    <w:p>
      <w:pPr>
        <w:bidi/>
      </w:pPr>
      <w:r>
        <w:rPr>
          <w:rtl/>
          <w:cs/>
          <w:lang w:val="ar_AE" w:bidi="ar_AE"/>
        </w:rPr>
      </w:r>
      <w:r>
        <w:rPr>
          <w:vertAlign w:val="superscript"/>
          <w:rtl/>
          <w:cs/>
          <w:lang w:val="ar_AE" w:bidi="ar_AE"/>
        </w:rPr>
        <w:t>53</w:t>
      </w:r>
      <w:r>
        <w:rPr>
          <w:rtl/>
          <w:cs/>
          <w:lang w:val="ar_AE" w:bidi="ar_AE"/>
        </w:rPr>
        <w:t xml:space="preserve"> لِأَنَّكَ أَنْتَ أَفْرَزْتَهُمْ لَكَ مِيرَاثًا مِنْ جَمِيعِ شُعُوبِ ٱلْأَرْضِ، كَمَا تَكَلَّمْتَ عَنْ يَدِ مُوسَى عَبْدِكَ عِنْدَ إِخْرَاجِكَ آبَاءَنَا مِنْ مِصْرَ يَاسَيِّدِي ٱلرَّبَّ».</w:t>
      </w:r>
    </w:p>
    <w:p>
      <w:pPr>
        <w:bidi/>
      </w:pPr>
      <w:r>
        <w:rPr>
          <w:rtl/>
          <w:cs/>
          <w:lang w:val="ar_AE" w:bidi="ar_AE"/>
        </w:rPr>
      </w:r>
      <w:r>
        <w:rPr>
          <w:vertAlign w:val="superscript"/>
          <w:rtl/>
          <w:cs/>
          <w:lang w:val="ar_AE" w:bidi="ar_AE"/>
        </w:rPr>
        <w:t>54</w:t>
      </w:r>
      <w:r>
        <w:rPr>
          <w:rtl/>
          <w:cs/>
          <w:lang w:val="ar_AE" w:bidi="ar_AE"/>
        </w:rPr>
        <w:t xml:space="preserve"> وَكَانَ لَمَّا ٱنْتَهَى سُلَيْمَانُ مِنَ ٱلصَّلَاةِ إِلَى ٱلرَّبِّ بِكُلِّ هَذِهِ ٱلصَّلَاةِ وَٱلتَّضَرُّعِ، أَنَّهُ نَهَضَ مِنْ أَمَامِ مَذْبَحِ ٱلرَّبِّ، مِنَ ٱلْجُثُوِّ عَلَى رُكْبَتَيْهِ، وَيَدَاهُ مَبْسُوطَتَانِ نَحْوَ ٱلسَّمَاءِ،</w:t>
      </w:r>
    </w:p>
    <w:p>
      <w:pPr>
        <w:bidi/>
      </w:pPr>
      <w:r>
        <w:rPr>
          <w:rtl/>
          <w:cs/>
          <w:lang w:val="ar_AE" w:bidi="ar_AE"/>
        </w:rPr>
      </w:r>
      <w:r>
        <w:rPr>
          <w:vertAlign w:val="superscript"/>
          <w:rtl/>
          <w:cs/>
          <w:lang w:val="ar_AE" w:bidi="ar_AE"/>
        </w:rPr>
        <w:t>55</w:t>
      </w:r>
      <w:r>
        <w:rPr>
          <w:rtl/>
          <w:cs/>
          <w:lang w:val="ar_AE" w:bidi="ar_AE"/>
        </w:rPr>
        <w:t xml:space="preserve"> وَوَقَفَ وَبَارَكَ كُلَّ جَمَاعَةِ إِسْرَائِيلَ بِصَوْتٍ عَالٍ قَائِلًا:</w:t>
      </w:r>
    </w:p>
    <w:p>
      <w:pPr>
        <w:bidi/>
      </w:pPr>
      <w:r>
        <w:rPr>
          <w:rtl/>
          <w:cs/>
          <w:lang w:val="ar_AE" w:bidi="ar_AE"/>
        </w:rPr>
      </w:r>
      <w:r>
        <w:rPr>
          <w:vertAlign w:val="superscript"/>
          <w:rtl/>
          <w:cs/>
          <w:lang w:val="ar_AE" w:bidi="ar_AE"/>
        </w:rPr>
        <w:t>56</w:t>
      </w:r>
      <w:r>
        <w:rPr>
          <w:rtl/>
          <w:cs/>
          <w:lang w:val="ar_AE" w:bidi="ar_AE"/>
        </w:rPr>
        <w:t xml:space="preserve"> «مُبَارَكٌ ٱلرَّبُّ ٱلَّذِي أَعْطَى رَاحَةً لِشَعْبِهِ إِسْرَائِيلَ حَسَبَ كُلِّ مَا تَكَلَّمَ بِهِ، وَلَمْ تَسْقُطْ كَلِمَةٌ وَاحِدَةٌ مِنْ كُلِّ كَلَامِهِ ٱلصَّالِحِ ٱلَّذِي تَكَلَّمَ بِهِ عَنْ يَدِ مُوسَى عَبْدِهِ.</w:t>
      </w:r>
    </w:p>
    <w:p>
      <w:pPr>
        <w:bidi/>
      </w:pPr>
      <w:r>
        <w:rPr>
          <w:rtl/>
          <w:cs/>
          <w:lang w:val="ar_AE" w:bidi="ar_AE"/>
        </w:rPr>
      </w:r>
      <w:r>
        <w:rPr>
          <w:vertAlign w:val="superscript"/>
          <w:rtl/>
          <w:cs/>
          <w:lang w:val="ar_AE" w:bidi="ar_AE"/>
        </w:rPr>
        <w:t>57</w:t>
      </w:r>
      <w:r>
        <w:rPr>
          <w:rtl/>
          <w:cs/>
          <w:lang w:val="ar_AE" w:bidi="ar_AE"/>
        </w:rPr>
        <w:t xml:space="preserve"> لِيَكُنِ ٱلرَّبُّ إِلَهُنَا مَعَنَا كَمَا كَانَ مَعَ آبَائِنَا فَلَا يَتْرُكَنَا وَلَا يَرْفُضَنَا.</w:t>
      </w:r>
    </w:p>
    <w:p>
      <w:pPr>
        <w:bidi/>
      </w:pPr>
      <w:r>
        <w:rPr>
          <w:rtl/>
          <w:cs/>
          <w:lang w:val="ar_AE" w:bidi="ar_AE"/>
        </w:rPr>
      </w:r>
      <w:r>
        <w:rPr>
          <w:vertAlign w:val="superscript"/>
          <w:rtl/>
          <w:cs/>
          <w:lang w:val="ar_AE" w:bidi="ar_AE"/>
        </w:rPr>
        <w:t>58</w:t>
      </w:r>
      <w:r>
        <w:rPr>
          <w:rtl/>
          <w:cs/>
          <w:lang w:val="ar_AE" w:bidi="ar_AE"/>
        </w:rPr>
        <w:t xml:space="preserve"> لِيَمِيلَ بِقُلُوبِنَا إِلَيْهِ لِكَيْ نَسِيرَ فِي جَمِيعِ طُرُقِهِ وَنَحْفَظَ وَصَايَاهُ وَفَرَائِضَهُ وَأَحْكَامَهُ ٱلَّتِي أَوْصَى بِهَا آبَاءَنَا.</w:t>
      </w:r>
    </w:p>
    <w:p>
      <w:pPr>
        <w:bidi/>
      </w:pPr>
      <w:r>
        <w:rPr>
          <w:rtl/>
          <w:cs/>
          <w:lang w:val="ar_AE" w:bidi="ar_AE"/>
        </w:rPr>
      </w:r>
      <w:r>
        <w:rPr>
          <w:vertAlign w:val="superscript"/>
          <w:rtl/>
          <w:cs/>
          <w:lang w:val="ar_AE" w:bidi="ar_AE"/>
        </w:rPr>
        <w:t>59</w:t>
      </w:r>
      <w:r>
        <w:rPr>
          <w:rtl/>
          <w:cs/>
          <w:lang w:val="ar_AE" w:bidi="ar_AE"/>
        </w:rPr>
        <w:t xml:space="preserve"> وَلِيَكُنْ كَلَامِي هَذَا ٱلَّذِي تَضَرَّعْتُ بِهِ أَمَامَ ٱلرَّبِّ قَرِيبًا مِنَ ٱلرَّبِّ إِلَهِنَا نَهَارًا وَلَيْلًا، لِيَقْضِيَ قَضَاءَ عَبْدِهِ وَقَضَاءَ شَعْبِهِ إِسْرَائِيلَ، أَمْرَ كُلِّ يَوْمٍ فِي يَوْمِهِ.</w:t>
      </w:r>
    </w:p>
    <w:p>
      <w:pPr>
        <w:bidi/>
      </w:pPr>
      <w:r>
        <w:rPr>
          <w:rtl/>
          <w:cs/>
          <w:lang w:val="ar_AE" w:bidi="ar_AE"/>
        </w:rPr>
      </w:r>
      <w:r>
        <w:rPr>
          <w:vertAlign w:val="superscript"/>
          <w:rtl/>
          <w:cs/>
          <w:lang w:val="ar_AE" w:bidi="ar_AE"/>
        </w:rPr>
        <w:t>60</w:t>
      </w:r>
      <w:r>
        <w:rPr>
          <w:rtl/>
          <w:cs/>
          <w:lang w:val="ar_AE" w:bidi="ar_AE"/>
        </w:rPr>
        <w:t xml:space="preserve"> لِيَعْلَمَ كُلُّ شُعُوبِ ٱلْأَرْضِ أَنَّ ٱلرَّبَّ هُوَ ٱللهُ وَلَيْسَ آخَرُ.</w:t>
      </w:r>
    </w:p>
    <w:p>
      <w:pPr>
        <w:bidi/>
      </w:pPr>
      <w:r>
        <w:rPr>
          <w:rtl/>
          <w:cs/>
          <w:lang w:val="ar_AE" w:bidi="ar_AE"/>
        </w:rPr>
      </w:r>
      <w:r>
        <w:rPr>
          <w:vertAlign w:val="superscript"/>
          <w:rtl/>
          <w:cs/>
          <w:lang w:val="ar_AE" w:bidi="ar_AE"/>
        </w:rPr>
        <w:t>61</w:t>
      </w:r>
      <w:r>
        <w:rPr>
          <w:rtl/>
          <w:cs/>
          <w:lang w:val="ar_AE" w:bidi="ar_AE"/>
        </w:rPr>
        <w:t xml:space="preserve"> فَلْيَكُنْ قَلْبُكُمْ كَامِلًا لَدَى ٱلرَّبِّ إِلَهِنَا إِذْ تَسِيرُونَ فِي فَرَائِضِهِ وَتَحْفَظُونَ وَصَايَاهُ كَهَذَا ٱلْيَوْمِ».</w:t>
      </w:r>
    </w:p>
    <w:p>
      <w:pPr>
        <w:bidi/>
      </w:pPr>
      <w:r>
        <w:rPr>
          <w:rtl/>
          <w:cs/>
          <w:lang w:val="ar_AE" w:bidi="ar_AE"/>
        </w:rPr>
      </w:r>
      <w:r>
        <w:rPr>
          <w:vertAlign w:val="superscript"/>
          <w:rtl/>
          <w:cs/>
          <w:lang w:val="ar_AE" w:bidi="ar_AE"/>
        </w:rPr>
        <w:t>62</w:t>
      </w:r>
      <w:r>
        <w:rPr>
          <w:rtl/>
          <w:cs/>
          <w:lang w:val="ar_AE" w:bidi="ar_AE"/>
        </w:rPr>
        <w:t xml:space="preserve"> ثُمَّ إِنَّ ٱلْمَلِكَ وَجَمِيعَ إِسْرَائِيلَ مَعَهُ ذَبَحُوا ذَبَائِحَ أَمَامَ ٱلرَّبِّ،</w:t>
      </w:r>
    </w:p>
    <w:p>
      <w:pPr>
        <w:bidi/>
      </w:pPr>
      <w:r>
        <w:rPr>
          <w:rtl/>
          <w:cs/>
          <w:lang w:val="ar_AE" w:bidi="ar_AE"/>
        </w:rPr>
      </w:r>
      <w:r>
        <w:rPr>
          <w:vertAlign w:val="superscript"/>
          <w:rtl/>
          <w:cs/>
          <w:lang w:val="ar_AE" w:bidi="ar_AE"/>
        </w:rPr>
        <w:t>63</w:t>
      </w:r>
      <w:r>
        <w:rPr>
          <w:rtl/>
          <w:cs/>
          <w:lang w:val="ar_AE" w:bidi="ar_AE"/>
        </w:rPr>
        <w:t xml:space="preserve"> وَذَبَحَ سُلَيْمَانُ ذَبَائِحَ ٱلسَّلَامَةِ ٱلَّتِي ذَبَحَهَا لِلرَّبِّ: مِنَ ٱلْبَقَرِ ٱثْنَيْنِ وَعِشْرِينَ أَلْفًا، وَمِنَ ٱلْغَنَمِ مِئَةَ أَلْفٍ وَعِشْرِينَ أَلْفًا، فَدَشَّنَ ٱلْمَلِكُ وَجَمِيعُ بَنِي إِسْرَائِيلَ بَيْتَ ٱلرَّبِّ.</w:t>
      </w:r>
    </w:p>
    <w:p>
      <w:pPr>
        <w:bidi/>
      </w:pPr>
      <w:r>
        <w:rPr>
          <w:rtl/>
          <w:cs/>
          <w:lang w:val="ar_AE" w:bidi="ar_AE"/>
        </w:rPr>
      </w:r>
      <w:r>
        <w:rPr>
          <w:vertAlign w:val="superscript"/>
          <w:rtl/>
          <w:cs/>
          <w:lang w:val="ar_AE" w:bidi="ar_AE"/>
        </w:rPr>
        <w:t>64</w:t>
      </w:r>
      <w:r>
        <w:rPr>
          <w:rtl/>
          <w:cs/>
          <w:lang w:val="ar_AE" w:bidi="ar_AE"/>
        </w:rPr>
        <w:t xml:space="preserve"> فِي ذَلِكَ ٱلْيَوْمِ قَدَّسَ ٱلْمَلِكُ وَسَطَ ٱلدَّارِ ٱلَّتِي أَمَامَ بَيْتِ ٱلرَّبِّ، لِأَنَّهُ قَرَّبَ هُنَاكَ ٱلْمُحْرَقَاتِ وَٱلتَّقْدِمَاتِ وَشَحْمَ ذَبَائِحِ ٱلسَّلَامَةِ، لِأَنَّ مَذْبَحَ ٱلنُّحَاسِ ٱلَّذِي أَمَامَ ٱلرَّبِّ كَانَ صَغِيرًا عَنْ أَنْ يَسَعَ ٱلْمُحْرَقَاتِ وَٱلتَّقْدِمَاتِ وَشَحْمَ ذَبَائِحِ ٱلسَّلَامَةِ.</w:t>
      </w:r>
    </w:p>
    <w:p>
      <w:pPr>
        <w:bidi/>
      </w:pPr>
      <w:r>
        <w:rPr>
          <w:rtl/>
          <w:cs/>
          <w:lang w:val="ar_AE" w:bidi="ar_AE"/>
        </w:rPr>
      </w:r>
      <w:r>
        <w:rPr>
          <w:vertAlign w:val="superscript"/>
          <w:rtl/>
          <w:cs/>
          <w:lang w:val="ar_AE" w:bidi="ar_AE"/>
        </w:rPr>
        <w:t>65</w:t>
      </w:r>
      <w:r>
        <w:rPr>
          <w:rtl/>
          <w:cs/>
          <w:lang w:val="ar_AE" w:bidi="ar_AE"/>
        </w:rPr>
        <w:t xml:space="preserve"> وَعَيَّدَ سُلَيْمَانُ ٱلْعِيدَ فِي ذَلِكَ ٱلْوَقْتِ وَجَمِيعُ إِسْرَائِيلَ مَعَهُ، جُمْهُورٌ كَبِيرٌ مِنْ مَدْخَلِ حَمَاةَ إِلَى وَادِي مِصْرَ، أَمَامَ ٱلرَّبِّ إِلَهِنَا سَبْعَةَ أَيَّامٍ وَسَبْعَةَ أَيَّامٍ، أَرْبَعَةَ عَشَرَ يَوْمًا.</w:t>
      </w:r>
    </w:p>
    <w:p>
      <w:pPr>
        <w:bidi/>
      </w:pPr>
      <w:r>
        <w:rPr>
          <w:rtl/>
          <w:cs/>
          <w:lang w:val="ar_AE" w:bidi="ar_AE"/>
        </w:rPr>
      </w:r>
      <w:r>
        <w:rPr>
          <w:vertAlign w:val="superscript"/>
          <w:rtl/>
          <w:cs/>
          <w:lang w:val="ar_AE" w:bidi="ar_AE"/>
        </w:rPr>
        <w:t>66</w:t>
      </w:r>
      <w:r>
        <w:rPr>
          <w:rtl/>
          <w:cs/>
          <w:lang w:val="ar_AE" w:bidi="ar_AE"/>
        </w:rPr>
        <w:t xml:space="preserve"> وَفِي ٱلْيَوْمِ ٱلثَّامِنِ صَرَفَ ٱلشَّعْبَ، فَبَارَكُوا ٱلْمَلِكَ وَذَهَبُوا إِلَى خِيَمِهِمْ فَرِحِينَ وَطَيِّبِي ٱلْقُلُوبِ، لِأَجْلِ كُلِّ ٱلْخَيْرِ ٱلَّذِي عَمِلَ ٱلرَّبُّ لِدَاوُدَ عَبْدِهِ وَلِإِسْرَائِيلَ شَعْبِهِ.</w:t>
      </w:r>
    </w:p>
    <w:p>
      <w:pPr>
        <w:pStyle w:val="Heading2"/>
        <w:bidi/>
      </w:pPr>
      <w:r>
        <w:rPr>
          <w:rtl/>
          <w:cs/>
          <w:lang w:val="ar_AE" w:bidi="ar_AE"/>
        </w:rPr>
        <w:t>1 Kings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لَمَّا أَكْمَلَ سُلَيْمَانُ بِنَاءَ بَيْتِ ٱلرَّبِّ وَبَيْتِ ٱلْمَلِكِ وَكُلَّ مَرْغُوبِ سُلَيْمَانَ ٱلَّذِي سُرَّ أَنْ يَعْمَلَ،</w:t>
      </w:r>
    </w:p>
    <w:p>
      <w:pPr>
        <w:bidi/>
      </w:pPr>
      <w:r>
        <w:rPr>
          <w:rtl/>
          <w:cs/>
          <w:lang w:val="ar_AE" w:bidi="ar_AE"/>
        </w:rPr>
      </w:r>
      <w:r>
        <w:rPr>
          <w:vertAlign w:val="superscript"/>
          <w:rtl/>
          <w:cs/>
          <w:lang w:val="ar_AE" w:bidi="ar_AE"/>
        </w:rPr>
        <w:t>2</w:t>
      </w:r>
      <w:r>
        <w:rPr>
          <w:rtl/>
          <w:cs/>
          <w:lang w:val="ar_AE" w:bidi="ar_AE"/>
        </w:rPr>
        <w:t xml:space="preserve"> أَنَّ ٱلرَّبَّ تَرَاءَى لِسُلَيْمَانَ ثَانِيَةً كَمَا تَرَاءَى لَهُ فِي جِبْعُونَ.</w:t>
      </w:r>
    </w:p>
    <w:p>
      <w:pPr>
        <w:bidi/>
      </w:pPr>
      <w:r>
        <w:rPr>
          <w:rtl/>
          <w:cs/>
          <w:lang w:val="ar_AE" w:bidi="ar_AE"/>
        </w:rPr>
      </w:r>
      <w:r>
        <w:rPr>
          <w:vertAlign w:val="superscript"/>
          <w:rtl/>
          <w:cs/>
          <w:lang w:val="ar_AE" w:bidi="ar_AE"/>
        </w:rPr>
        <w:t>3</w:t>
      </w:r>
      <w:r>
        <w:rPr>
          <w:rtl/>
          <w:cs/>
          <w:lang w:val="ar_AE" w:bidi="ar_AE"/>
        </w:rPr>
        <w:t xml:space="preserve"> وَقَالَ لَهُ ٱلرَّبُّ: «قَدْ سَمِعْتُ صَلَاتَكَ وَتَضَرُّعَكَ ٱلَّذِي تَضَرَّعْتَ بِهِ أَمَامِي. قَدَّسْتُ هَذَا ٱلْبَيْتَ ٱلَّذِي بَنَيْتَهُ لِأَجْلِ وَضْعِ ٱسْمِي فِيهِ إِلَى ٱلْأَبَدِ، وَتَكُونُ عَيْنَايَ وَقَلْبِي هُنَاكَ كُلَّ ٱلْأَيَّامِ.</w:t>
      </w:r>
    </w:p>
    <w:p>
      <w:pPr>
        <w:bidi/>
      </w:pPr>
      <w:r>
        <w:rPr>
          <w:rtl/>
          <w:cs/>
          <w:lang w:val="ar_AE" w:bidi="ar_AE"/>
        </w:rPr>
      </w:r>
      <w:r>
        <w:rPr>
          <w:vertAlign w:val="superscript"/>
          <w:rtl/>
          <w:cs/>
          <w:lang w:val="ar_AE" w:bidi="ar_AE"/>
        </w:rPr>
        <w:t>4</w:t>
      </w:r>
      <w:r>
        <w:rPr>
          <w:rtl/>
          <w:cs/>
          <w:lang w:val="ar_AE" w:bidi="ar_AE"/>
        </w:rPr>
        <w:t xml:space="preserve"> وَأَنْتَ إِنْ سَلَكْتَ أَمَامِي كَمَا سَلَكَ دَاوُدُ أَبُوكَ بِسَلَامَةِ قَلْبٍ وَٱسْتِقَامَةٍ، وَعَمِلْتَ حَسَبَ كُلِّ مَا أَوْصَيْتُكَ وَحَفِظْتَ فَرَائِضِي وَأَحْكَامِي،</w:t>
      </w:r>
    </w:p>
    <w:p>
      <w:pPr>
        <w:bidi/>
      </w:pPr>
      <w:r>
        <w:rPr>
          <w:rtl/>
          <w:cs/>
          <w:lang w:val="ar_AE" w:bidi="ar_AE"/>
        </w:rPr>
      </w:r>
      <w:r>
        <w:rPr>
          <w:vertAlign w:val="superscript"/>
          <w:rtl/>
          <w:cs/>
          <w:lang w:val="ar_AE" w:bidi="ar_AE"/>
        </w:rPr>
        <w:t>5</w:t>
      </w:r>
      <w:r>
        <w:rPr>
          <w:rtl/>
          <w:cs/>
          <w:lang w:val="ar_AE" w:bidi="ar_AE"/>
        </w:rPr>
        <w:t xml:space="preserve"> فَإِنِّي أُقِيمُ كُرْسِيَّ مُلْكِكَ عَلَى إِسْرَائِيلَ إِلَى ٱلْأَبَدِ كَمَا كَلَّمْتُ دَاوُدَ أَبَاكَ قَائِلًا: لَا يُعْدَمُ لَكَ رَجُلٌ عَنْ كُرْسِيِّ إِسْرَائِيلَ.</w:t>
      </w:r>
    </w:p>
    <w:p>
      <w:pPr>
        <w:bidi/>
      </w:pPr>
      <w:r>
        <w:rPr>
          <w:rtl/>
          <w:cs/>
          <w:lang w:val="ar_AE" w:bidi="ar_AE"/>
        </w:rPr>
      </w:r>
      <w:r>
        <w:rPr>
          <w:vertAlign w:val="superscript"/>
          <w:rtl/>
          <w:cs/>
          <w:lang w:val="ar_AE" w:bidi="ar_AE"/>
        </w:rPr>
        <w:t>6</w:t>
      </w:r>
      <w:r>
        <w:rPr>
          <w:rtl/>
          <w:cs/>
          <w:lang w:val="ar_AE" w:bidi="ar_AE"/>
        </w:rPr>
        <w:t xml:space="preserve"> إِنْ كُنْتُمْ تَنْقَلِبُونَ أَنْتُمْ أَوْ أَبْنَاؤُكُمْ مِنْ وَرَائِي، وَلَا تَحْفَظُونَ وَصَايَايَ، فَرَائِضِيَ ٱلَّتِي جَعَلْتُهَا أَمَامَكُمْ، بَلْ تَذْهَبُونَ وَتَعْبُدُونَ آلِهَةً أُخْرَى وَتَسْجُدُونَ لَهَا،</w:t>
      </w:r>
    </w:p>
    <w:p>
      <w:pPr>
        <w:bidi/>
      </w:pPr>
      <w:r>
        <w:rPr>
          <w:rtl/>
          <w:cs/>
          <w:lang w:val="ar_AE" w:bidi="ar_AE"/>
        </w:rPr>
      </w:r>
      <w:r>
        <w:rPr>
          <w:vertAlign w:val="superscript"/>
          <w:rtl/>
          <w:cs/>
          <w:lang w:val="ar_AE" w:bidi="ar_AE"/>
        </w:rPr>
        <w:t>7</w:t>
      </w:r>
      <w:r>
        <w:rPr>
          <w:rtl/>
          <w:cs/>
          <w:lang w:val="ar_AE" w:bidi="ar_AE"/>
        </w:rPr>
        <w:t xml:space="preserve"> فَإِنِّي أَقْطَعُ إِسْرَائِيلَ عَنْ وَجْهِ ٱلْأَرْضِ ٱلَّتِي أَعْطَيْتُهُمْ إِيَّاهَا، وَٱلْبَيْتُ ٱلَّذِي قَدَّسْتُهُ لِٱسْمِي أَنْفِيهِ مِنْ أَمَامِي، وَيَكُونُ إِسْرَائِيلُ مَثَلًا وَهُزْأَةً فِي جَمِيعِ ٱلشُّعُوبِ،</w:t>
      </w:r>
    </w:p>
    <w:p>
      <w:pPr>
        <w:bidi/>
      </w:pPr>
      <w:r>
        <w:rPr>
          <w:rtl/>
          <w:cs/>
          <w:lang w:val="ar_AE" w:bidi="ar_AE"/>
        </w:rPr>
      </w:r>
      <w:r>
        <w:rPr>
          <w:vertAlign w:val="superscript"/>
          <w:rtl/>
          <w:cs/>
          <w:lang w:val="ar_AE" w:bidi="ar_AE"/>
        </w:rPr>
        <w:t>8</w:t>
      </w:r>
      <w:r>
        <w:rPr>
          <w:rtl/>
          <w:cs/>
          <w:lang w:val="ar_AE" w:bidi="ar_AE"/>
        </w:rPr>
        <w:t xml:space="preserve"> وَهَذَا ٱلْبَيْتُ يَكُونُ عِبْرَةً. كُلُّ مَنْ يَمُرُّ عَلَيْهِ يَتَعَجَّبُ وَيَصْفِرُ، وَيَقُولُونَ: لِمَاذَا عَمِلَ ٱلرَّبُّ هَكَذَا لِهَذِهِ ٱلْأَرْضِ وَلِهَذَا ٱلْبَيْتِ؟</w:t>
      </w:r>
    </w:p>
    <w:p>
      <w:pPr>
        <w:bidi/>
      </w:pPr>
      <w:r>
        <w:rPr>
          <w:rtl/>
          <w:cs/>
          <w:lang w:val="ar_AE" w:bidi="ar_AE"/>
        </w:rPr>
      </w:r>
      <w:r>
        <w:rPr>
          <w:vertAlign w:val="superscript"/>
          <w:rtl/>
          <w:cs/>
          <w:lang w:val="ar_AE" w:bidi="ar_AE"/>
        </w:rPr>
        <w:t>9</w:t>
      </w:r>
      <w:r>
        <w:rPr>
          <w:rtl/>
          <w:cs/>
          <w:lang w:val="ar_AE" w:bidi="ar_AE"/>
        </w:rPr>
        <w:t xml:space="preserve"> فَيَقُولُونَ: مِنْ أَجْلِ أَنَّهُمْ تَرَكُوا ٱلرَّبَّ إِلَهَهُمُ ٱلَّذِي أَخْرَجَ آبَاءَهُمْ مِنْ أَرْضِ مِصْرَ، وَتَمَسَّكُوا بِآلِهَةٍ أُخْرَى وَسَجَدُوا لَهَا وَعَبَدُوهَا، لِذَلِكَ جَلَبَ ٱلرَّبُّ عَلَيْهِمْ كُلَّ هَذَا ٱلشَّرِّ».</w:t>
      </w:r>
    </w:p>
    <w:p>
      <w:pPr>
        <w:bidi/>
      </w:pPr>
      <w:r>
        <w:rPr>
          <w:rtl/>
          <w:cs/>
          <w:lang w:val="ar_AE" w:bidi="ar_AE"/>
        </w:rPr>
      </w:r>
      <w:r>
        <w:rPr>
          <w:vertAlign w:val="superscript"/>
          <w:rtl/>
          <w:cs/>
          <w:lang w:val="ar_AE" w:bidi="ar_AE"/>
        </w:rPr>
        <w:t>10</w:t>
      </w:r>
      <w:r>
        <w:rPr>
          <w:rtl/>
          <w:cs/>
          <w:lang w:val="ar_AE" w:bidi="ar_AE"/>
        </w:rPr>
        <w:t xml:space="preserve"> وَبَعْدَ نِهَايَةِ عِشْرِينَ سَنَةً بَعْدَمَا بَنَى سُلَيْمَانُ ٱلْبَيْتَيْنِ، بَيْتَ ٱلرَّبِّ وَبَيْتَ ٱلْمَلِكِ.</w:t>
      </w:r>
    </w:p>
    <w:p>
      <w:pPr>
        <w:bidi/>
      </w:pPr>
      <w:r>
        <w:rPr>
          <w:rtl/>
          <w:cs/>
          <w:lang w:val="ar_AE" w:bidi="ar_AE"/>
        </w:rPr>
      </w:r>
      <w:r>
        <w:rPr>
          <w:vertAlign w:val="superscript"/>
          <w:rtl/>
          <w:cs/>
          <w:lang w:val="ar_AE" w:bidi="ar_AE"/>
        </w:rPr>
        <w:t>11</w:t>
      </w:r>
      <w:r>
        <w:rPr>
          <w:rtl/>
          <w:cs/>
          <w:lang w:val="ar_AE" w:bidi="ar_AE"/>
        </w:rPr>
        <w:t xml:space="preserve"> وَكَانَ حِيرَامُ مَلِكُ صُورَ قَدْ سَاعَفَ سُلَيْمَانَ بِخَشَبِ أَرْزٍ وَخَشَبِ سَرْوٍ وَذَهَبٍ، حَسَبَ كُلِّ مَسَرَّتِهِ. أَعْطَى حِينَئِذٍ ٱلْمَلِكُ سُلَيْمَانُ حِيرَامَ عِشْرِينَ مَدِينَةً فِي أَرْضِ ٱلْجَلِيلِ.</w:t>
      </w:r>
    </w:p>
    <w:p>
      <w:pPr>
        <w:bidi/>
      </w:pPr>
      <w:r>
        <w:rPr>
          <w:rtl/>
          <w:cs/>
          <w:lang w:val="ar_AE" w:bidi="ar_AE"/>
        </w:rPr>
      </w:r>
      <w:r>
        <w:rPr>
          <w:vertAlign w:val="superscript"/>
          <w:rtl/>
          <w:cs/>
          <w:lang w:val="ar_AE" w:bidi="ar_AE"/>
        </w:rPr>
        <w:t>12</w:t>
      </w:r>
      <w:r>
        <w:rPr>
          <w:rtl/>
          <w:cs/>
          <w:lang w:val="ar_AE" w:bidi="ar_AE"/>
        </w:rPr>
        <w:t xml:space="preserve"> فَخَرَجَ حِيرَامُ مِنْ صُورَ لِيَرَى ٱلْمُدُنَ ٱلَّتِي أَعْطَاهُ إِيَّاهَا سُلَيْمَانُ، فَلَمْ تَحْسُنْ فِي عَيْنَيْهِ.</w:t>
      </w:r>
    </w:p>
    <w:p>
      <w:pPr>
        <w:bidi/>
      </w:pPr>
      <w:r>
        <w:rPr>
          <w:rtl/>
          <w:cs/>
          <w:lang w:val="ar_AE" w:bidi="ar_AE"/>
        </w:rPr>
      </w:r>
      <w:r>
        <w:rPr>
          <w:vertAlign w:val="superscript"/>
          <w:rtl/>
          <w:cs/>
          <w:lang w:val="ar_AE" w:bidi="ar_AE"/>
        </w:rPr>
        <w:t>13</w:t>
      </w:r>
      <w:r>
        <w:rPr>
          <w:rtl/>
          <w:cs/>
          <w:lang w:val="ar_AE" w:bidi="ar_AE"/>
        </w:rPr>
        <w:t xml:space="preserve"> فَقَالَ: «مَا هَذِهِ ٱلْمُدُنُ ٱلَّتِي أَعْطَيْتَنِي يَا أَخِي؟» وَدَعَاهَا «أَرْضَ كَابُولَ» إِلَى هَذَا ٱلْيَوْمِ.</w:t>
      </w:r>
    </w:p>
    <w:p>
      <w:pPr>
        <w:bidi/>
      </w:pPr>
      <w:r>
        <w:rPr>
          <w:rtl/>
          <w:cs/>
          <w:lang w:val="ar_AE" w:bidi="ar_AE"/>
        </w:rPr>
      </w:r>
      <w:r>
        <w:rPr>
          <w:vertAlign w:val="superscript"/>
          <w:rtl/>
          <w:cs/>
          <w:lang w:val="ar_AE" w:bidi="ar_AE"/>
        </w:rPr>
        <w:t>14</w:t>
      </w:r>
      <w:r>
        <w:rPr>
          <w:rtl/>
          <w:cs/>
          <w:lang w:val="ar_AE" w:bidi="ar_AE"/>
        </w:rPr>
        <w:t xml:space="preserve"> وَأَرْسَلَ حِيرَامُ لِلْمَلِكِ مِئَةً وَعِشْرِينَ وَزْنَةَ ذَهَبٍ.</w:t>
      </w:r>
    </w:p>
    <w:p>
      <w:pPr>
        <w:bidi/>
      </w:pPr>
      <w:r>
        <w:rPr>
          <w:rtl/>
          <w:cs/>
          <w:lang w:val="ar_AE" w:bidi="ar_AE"/>
        </w:rPr>
      </w:r>
      <w:r>
        <w:rPr>
          <w:vertAlign w:val="superscript"/>
          <w:rtl/>
          <w:cs/>
          <w:lang w:val="ar_AE" w:bidi="ar_AE"/>
        </w:rPr>
        <w:t>15</w:t>
      </w:r>
      <w:r>
        <w:rPr>
          <w:rtl/>
          <w:cs/>
          <w:lang w:val="ar_AE" w:bidi="ar_AE"/>
        </w:rPr>
        <w:t xml:space="preserve"> وَهَذَا هُوَ سَبَبُ ٱلتَّسْخِيرِ ٱلَّذِي جَعَلَهُ ٱلْمَلِكُ سُلَيْمَانُ لِبِنَاءِ بَيْتِ ٱلرَّبِّ وَبَيْتِهِ وَٱلْقَلْعَةِ وَسُورِ أُورُشَلِيمَ وَحَاصُورَ وَمَجِدُّو وَجَازَرَ.</w:t>
      </w:r>
    </w:p>
    <w:p>
      <w:pPr>
        <w:bidi/>
      </w:pPr>
      <w:r>
        <w:rPr>
          <w:rtl/>
          <w:cs/>
          <w:lang w:val="ar_AE" w:bidi="ar_AE"/>
        </w:rPr>
      </w:r>
      <w:r>
        <w:rPr>
          <w:vertAlign w:val="superscript"/>
          <w:rtl/>
          <w:cs/>
          <w:lang w:val="ar_AE" w:bidi="ar_AE"/>
        </w:rPr>
        <w:t>16</w:t>
      </w:r>
      <w:r>
        <w:rPr>
          <w:rtl/>
          <w:cs/>
          <w:lang w:val="ar_AE" w:bidi="ar_AE"/>
        </w:rPr>
        <w:t xml:space="preserve"> صَعِدَ فِرْعَوْنُ مَلِكُ مِصْرَ وَأَخَذَ جَازَرَ وَأَحْرَقَهَا بِٱلنَّارِ، وَقَتَلَ ٱلْكَنْعَانِيِّينَ ٱلسَّاكِنِينَ فِي ٱلْمَدِينَةِ، وَأَعْطَاهَا مَهْرًا لِٱبْنَتِهِ ٱمْرَأَةِ سُلَيْمَانَ.</w:t>
      </w:r>
    </w:p>
    <w:p>
      <w:pPr>
        <w:bidi/>
      </w:pPr>
      <w:r>
        <w:rPr>
          <w:rtl/>
          <w:cs/>
          <w:lang w:val="ar_AE" w:bidi="ar_AE"/>
        </w:rPr>
      </w:r>
      <w:r>
        <w:rPr>
          <w:vertAlign w:val="superscript"/>
          <w:rtl/>
          <w:cs/>
          <w:lang w:val="ar_AE" w:bidi="ar_AE"/>
        </w:rPr>
        <w:t>17</w:t>
      </w:r>
      <w:r>
        <w:rPr>
          <w:rtl/>
          <w:cs/>
          <w:lang w:val="ar_AE" w:bidi="ar_AE"/>
        </w:rPr>
        <w:t xml:space="preserve"> وَبَنَى سُلَيْمَانُ جَازَرَ وَبَيْتَ حُورُونَ ٱلسُّفْلَى</w:t>
      </w:r>
    </w:p>
    <w:p>
      <w:pPr>
        <w:bidi/>
      </w:pPr>
      <w:r>
        <w:rPr>
          <w:rtl/>
          <w:cs/>
          <w:lang w:val="ar_AE" w:bidi="ar_AE"/>
        </w:rPr>
      </w:r>
      <w:r>
        <w:rPr>
          <w:vertAlign w:val="superscript"/>
          <w:rtl/>
          <w:cs/>
          <w:lang w:val="ar_AE" w:bidi="ar_AE"/>
        </w:rPr>
        <w:t>18</w:t>
      </w:r>
      <w:r>
        <w:rPr>
          <w:rtl/>
          <w:cs/>
          <w:lang w:val="ar_AE" w:bidi="ar_AE"/>
        </w:rPr>
        <w:t xml:space="preserve"> وَبَعْلَةَ وَتَدْمُرَ فِي ٱلْبَرِّيَّةِ فِي ٱلْأَرْضِ،</w:t>
      </w:r>
    </w:p>
    <w:p>
      <w:pPr>
        <w:bidi/>
      </w:pPr>
      <w:r>
        <w:rPr>
          <w:rtl/>
          <w:cs/>
          <w:lang w:val="ar_AE" w:bidi="ar_AE"/>
        </w:rPr>
      </w:r>
      <w:r>
        <w:rPr>
          <w:vertAlign w:val="superscript"/>
          <w:rtl/>
          <w:cs/>
          <w:lang w:val="ar_AE" w:bidi="ar_AE"/>
        </w:rPr>
        <w:t>19</w:t>
      </w:r>
      <w:r>
        <w:rPr>
          <w:rtl/>
          <w:cs/>
          <w:lang w:val="ar_AE" w:bidi="ar_AE"/>
        </w:rPr>
        <w:t xml:space="preserve"> وَجَمِيعَ مُدُنِ ٱلْمَخَازِنِ ٱلَّتِي كَانَتْ لِسُلَيْمَانَ، وَمُدُنَ ٱلْمَرْكَبَاتِ وَمُدُنَ ٱلْفُرْسَانِ، وَمَرْغُوبَ سُلَيْمَانَ ٱلَّذِي رَغِبَ أَنْ يَبْنِيَهُ فِي أُورُشَلِيمَ وَفِي لُبْنَانَ وَفِي كُلِّ أَرْضِ سَلْطَنَتِهِ.</w:t>
      </w:r>
    </w:p>
    <w:p>
      <w:pPr>
        <w:bidi/>
      </w:pPr>
      <w:r>
        <w:rPr>
          <w:rtl/>
          <w:cs/>
          <w:lang w:val="ar_AE" w:bidi="ar_AE"/>
        </w:rPr>
      </w:r>
      <w:r>
        <w:rPr>
          <w:vertAlign w:val="superscript"/>
          <w:rtl/>
          <w:cs/>
          <w:lang w:val="ar_AE" w:bidi="ar_AE"/>
        </w:rPr>
        <w:t>20</w:t>
      </w:r>
      <w:r>
        <w:rPr>
          <w:rtl/>
          <w:cs/>
          <w:lang w:val="ar_AE" w:bidi="ar_AE"/>
        </w:rPr>
        <w:t xml:space="preserve"> جَمِيعُ ٱلشَّعْبِ ٱلْبَاقِينَ مِنَ ٱلْأَمُورِيِّينَ وَٱلْحِثِّيِّينَ وَٱلْفِرِزِّيِّينَ وَٱلْحِوِّيِّينَ وَٱلْيَبُوسِيِّينَ ٱلَّذِينَ لَيْسُوا مِنْ بَنِي إِسْرَائِيلَ،</w:t>
      </w:r>
    </w:p>
    <w:p>
      <w:pPr>
        <w:bidi/>
      </w:pPr>
      <w:r>
        <w:rPr>
          <w:rtl/>
          <w:cs/>
          <w:lang w:val="ar_AE" w:bidi="ar_AE"/>
        </w:rPr>
      </w:r>
      <w:r>
        <w:rPr>
          <w:vertAlign w:val="superscript"/>
          <w:rtl/>
          <w:cs/>
          <w:lang w:val="ar_AE" w:bidi="ar_AE"/>
        </w:rPr>
        <w:t>21</w:t>
      </w:r>
      <w:r>
        <w:rPr>
          <w:rtl/>
          <w:cs/>
          <w:lang w:val="ar_AE" w:bidi="ar_AE"/>
        </w:rPr>
        <w:t xml:space="preserve"> أَبْنَاؤُهُمُ ٱلَّذِينَ بَقُوا بَعْدَهُمْ فِي ٱلْأَرْضِ، ٱلَّذِينَ لَمْ يَقْدِرْ بَنُو إِسْرَائِيلَ أَنْ يُحَرِّمُوهُمْ، جَعَلَ عَلَيْهِمْ سُلَيْمَانُ تَسْخِيرَ عَبِيدٍ إِلَى هَذَا ٱلْيَوْمِ.</w:t>
      </w:r>
    </w:p>
    <w:p>
      <w:pPr>
        <w:bidi/>
      </w:pPr>
      <w:r>
        <w:rPr>
          <w:rtl/>
          <w:cs/>
          <w:lang w:val="ar_AE" w:bidi="ar_AE"/>
        </w:rPr>
      </w:r>
      <w:r>
        <w:rPr>
          <w:vertAlign w:val="superscript"/>
          <w:rtl/>
          <w:cs/>
          <w:lang w:val="ar_AE" w:bidi="ar_AE"/>
        </w:rPr>
        <w:t>22</w:t>
      </w:r>
      <w:r>
        <w:rPr>
          <w:rtl/>
          <w:cs/>
          <w:lang w:val="ar_AE" w:bidi="ar_AE"/>
        </w:rPr>
        <w:t xml:space="preserve"> وَأَمَّا بَنُو إِسْرَائِيلَ فَلَمْ يَجْعَلْ سُلَيْمَانُ مِنْهُمْ عَبِيدًا لِأَنَّهُمْ رِجَالُ ٱلْقِتَالِ وَخُدَّامُهُ وَأُمَرَاؤُهُ وَثَوَالِثُهُ وَرُؤَسَاءُ مَرْكَبَاتِهِ وَفُرْسَانُهُ.</w:t>
      </w:r>
    </w:p>
    <w:p>
      <w:pPr>
        <w:bidi/>
      </w:pPr>
      <w:r>
        <w:rPr>
          <w:rtl/>
          <w:cs/>
          <w:lang w:val="ar_AE" w:bidi="ar_AE"/>
        </w:rPr>
      </w:r>
      <w:r>
        <w:rPr>
          <w:vertAlign w:val="superscript"/>
          <w:rtl/>
          <w:cs/>
          <w:lang w:val="ar_AE" w:bidi="ar_AE"/>
        </w:rPr>
        <w:t>23</w:t>
      </w:r>
      <w:r>
        <w:rPr>
          <w:rtl/>
          <w:cs/>
          <w:lang w:val="ar_AE" w:bidi="ar_AE"/>
        </w:rPr>
        <w:t xml:space="preserve"> هَؤُلَاءِ رُؤَسَاءُ ٱلْمُوَكَّلِينَ عَلَى أَعْمَالِ سُلَيْمَانَ خَمْسُ مِئَةٍ وَخَمْسُونَ، ٱلَّذِينَ كَانُوا يَتَسَلَّطُونَ عَلَى ٱلشَّعْبِ ٱلْعَامِلِينَ ٱلْعَمَلَ.</w:t>
      </w:r>
    </w:p>
    <w:p>
      <w:pPr>
        <w:bidi/>
      </w:pPr>
      <w:r>
        <w:rPr>
          <w:rtl/>
          <w:cs/>
          <w:lang w:val="ar_AE" w:bidi="ar_AE"/>
        </w:rPr>
      </w:r>
      <w:r>
        <w:rPr>
          <w:vertAlign w:val="superscript"/>
          <w:rtl/>
          <w:cs/>
          <w:lang w:val="ar_AE" w:bidi="ar_AE"/>
        </w:rPr>
        <w:t>24</w:t>
      </w:r>
      <w:r>
        <w:rPr>
          <w:rtl/>
          <w:cs/>
          <w:lang w:val="ar_AE" w:bidi="ar_AE"/>
        </w:rPr>
        <w:t xml:space="preserve"> وَلَكِنَّ بِنْتَ فِرْعَوْنَ صَعِدَتْ مِنْ مَدِينَةِ دَاوُدَ إِلَى بَيْتِهَا ٱلَّذِي بَنَاهُ لَهَا، حِينَئِذٍ بَنَى ٱلْقَلْعَةَ.</w:t>
      </w:r>
    </w:p>
    <w:p>
      <w:pPr>
        <w:bidi/>
      </w:pPr>
      <w:r>
        <w:rPr>
          <w:rtl/>
          <w:cs/>
          <w:lang w:val="ar_AE" w:bidi="ar_AE"/>
        </w:rPr>
      </w:r>
      <w:r>
        <w:rPr>
          <w:vertAlign w:val="superscript"/>
          <w:rtl/>
          <w:cs/>
          <w:lang w:val="ar_AE" w:bidi="ar_AE"/>
        </w:rPr>
        <w:t>25</w:t>
      </w:r>
      <w:r>
        <w:rPr>
          <w:rtl/>
          <w:cs/>
          <w:lang w:val="ar_AE" w:bidi="ar_AE"/>
        </w:rPr>
        <w:t xml:space="preserve"> وَكَانَ سُلَيْمَانُ يُصْعِدُ ثَلَاثَ مَرَّاتٍ فِي ٱلسَّنَةِ مُحْرَقَاتٍ وَذَبَائِحَ سَلَامَةٍ عَلَى ٱلْمَذْبَحِ ٱلَّذِي بَنَاهُ لِلرَّبِّ، وَكَانَ يُوقِدُ عَلَى ٱلَّذِي أَمَامَ ٱلرَّبِّ. وَأَكْمَلَ ٱلْبَيْتَ.</w:t>
      </w:r>
    </w:p>
    <w:p>
      <w:pPr>
        <w:bidi/>
      </w:pPr>
      <w:r>
        <w:rPr>
          <w:rtl/>
          <w:cs/>
          <w:lang w:val="ar_AE" w:bidi="ar_AE"/>
        </w:rPr>
      </w:r>
      <w:r>
        <w:rPr>
          <w:vertAlign w:val="superscript"/>
          <w:rtl/>
          <w:cs/>
          <w:lang w:val="ar_AE" w:bidi="ar_AE"/>
        </w:rPr>
        <w:t>26</w:t>
      </w:r>
      <w:r>
        <w:rPr>
          <w:rtl/>
          <w:cs/>
          <w:lang w:val="ar_AE" w:bidi="ar_AE"/>
        </w:rPr>
        <w:t xml:space="preserve"> وَعَمِلَ ٱلْمَلِكُ سُلَيْمَانُ سُفُنًا فِي عِصْيُونَ جَابَرَ ٱلَّتِي بِجَانِبِ أَيْلَةَ عَلَى شَاطِئِ بَحْرِ سُوفٍ فِي أَرْضِ أَدُومَ.</w:t>
      </w:r>
    </w:p>
    <w:p>
      <w:pPr>
        <w:bidi/>
      </w:pPr>
      <w:r>
        <w:rPr>
          <w:rtl/>
          <w:cs/>
          <w:lang w:val="ar_AE" w:bidi="ar_AE"/>
        </w:rPr>
      </w:r>
      <w:r>
        <w:rPr>
          <w:vertAlign w:val="superscript"/>
          <w:rtl/>
          <w:cs/>
          <w:lang w:val="ar_AE" w:bidi="ar_AE"/>
        </w:rPr>
        <w:t>27</w:t>
      </w:r>
      <w:r>
        <w:rPr>
          <w:rtl/>
          <w:cs/>
          <w:lang w:val="ar_AE" w:bidi="ar_AE"/>
        </w:rPr>
        <w:t xml:space="preserve"> فَأَرْسَلَ حِيرَامُ فِي ٱلسُّفُنِ عَبِيدَهُ ٱلنَّوَاتِيَّ ٱلْعَارِفِينَ بِٱلْبَحْرِ مَعَ عَبِيدِ سُلَيْمَانَ،</w:t>
      </w:r>
    </w:p>
    <w:p>
      <w:pPr>
        <w:bidi/>
      </w:pPr>
      <w:r>
        <w:rPr>
          <w:rtl/>
          <w:cs/>
          <w:lang w:val="ar_AE" w:bidi="ar_AE"/>
        </w:rPr>
      </w:r>
      <w:r>
        <w:rPr>
          <w:vertAlign w:val="superscript"/>
          <w:rtl/>
          <w:cs/>
          <w:lang w:val="ar_AE" w:bidi="ar_AE"/>
        </w:rPr>
        <w:t>28</w:t>
      </w:r>
      <w:r>
        <w:rPr>
          <w:rtl/>
          <w:cs/>
          <w:lang w:val="ar_AE" w:bidi="ar_AE"/>
        </w:rPr>
        <w:t xml:space="preserve"> فَأَتَوْا إِلَى أُوفِيرَ، وَأَخَذُوا مِنْ هُنَاكَ ذَهَبًا أَرْبَعَ مِئَةِ وَزْنَةٍ وَعِشْرِينَ وَزْنَةً، وَأَتَوْا بِهَا إِلَى ٱلْمَلِكِ سُلَيْمَانَ.</w:t>
      </w:r>
    </w:p>
    <w:p>
      <w:pPr>
        <w:pStyle w:val="Heading2"/>
        <w:bidi/>
      </w:pPr>
      <w:r>
        <w:rPr>
          <w:rtl/>
          <w:cs/>
          <w:lang w:val="ar_AE" w:bidi="ar_AE"/>
        </w:rPr>
        <w:t>1 Kings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وَسَمِعَتْ مَلِكَةُ سَبَا بِخَبَرِ سُلَيْمَانَ لِمَجْدِ ٱلرَّبِّ، فَأَتَتْ لِتَمْتَحِنَهُ بِمَسَائِلَ.</w:t>
      </w:r>
    </w:p>
    <w:p>
      <w:pPr>
        <w:bidi/>
      </w:pPr>
      <w:r>
        <w:rPr>
          <w:rtl/>
          <w:cs/>
          <w:lang w:val="ar_AE" w:bidi="ar_AE"/>
        </w:rPr>
      </w:r>
      <w:r>
        <w:rPr>
          <w:vertAlign w:val="superscript"/>
          <w:rtl/>
          <w:cs/>
          <w:lang w:val="ar_AE" w:bidi="ar_AE"/>
        </w:rPr>
        <w:t>2</w:t>
      </w:r>
      <w:r>
        <w:rPr>
          <w:rtl/>
          <w:cs/>
          <w:lang w:val="ar_AE" w:bidi="ar_AE"/>
        </w:rPr>
        <w:t xml:space="preserve"> فَأَتَتْ إِلَى أُورُشَلِيمَ بِمَوْكِبٍ عَظِيمٍ جِدًّا، بِجِمَالٍ حَامِلَةٍ أَطْيَابًا وَذَهَبًا كَثِيرًا جِدًّا وَحِجَارَةً كَرِيمَةً. وَأَتَتْ إِلَى سُلَيْمَانَ وَكَلَّمَتْهُ بِكُلِّ مَا كَانَ بِقَلْبِهَا.</w:t>
      </w:r>
    </w:p>
    <w:p>
      <w:pPr>
        <w:bidi/>
      </w:pPr>
      <w:r>
        <w:rPr>
          <w:rtl/>
          <w:cs/>
          <w:lang w:val="ar_AE" w:bidi="ar_AE"/>
        </w:rPr>
      </w:r>
      <w:r>
        <w:rPr>
          <w:vertAlign w:val="superscript"/>
          <w:rtl/>
          <w:cs/>
          <w:lang w:val="ar_AE" w:bidi="ar_AE"/>
        </w:rPr>
        <w:t>3</w:t>
      </w:r>
      <w:r>
        <w:rPr>
          <w:rtl/>
          <w:cs/>
          <w:lang w:val="ar_AE" w:bidi="ar_AE"/>
        </w:rPr>
        <w:t xml:space="preserve"> فَأَخْبَرَهَا سُلَيْمَانُ بِكُلِّ كَلَامِهَا. لَمْ يَكُنْ أَمْرٌ مَخْفِيًّا عَنِ ٱلْمَلِكِ لَمْ يُخْبِرْهَا بِهِ.</w:t>
      </w:r>
    </w:p>
    <w:p>
      <w:pPr>
        <w:bidi/>
      </w:pPr>
      <w:r>
        <w:rPr>
          <w:rtl/>
          <w:cs/>
          <w:lang w:val="ar_AE" w:bidi="ar_AE"/>
        </w:rPr>
      </w:r>
      <w:r>
        <w:rPr>
          <w:vertAlign w:val="superscript"/>
          <w:rtl/>
          <w:cs/>
          <w:lang w:val="ar_AE" w:bidi="ar_AE"/>
        </w:rPr>
        <w:t>4</w:t>
      </w:r>
      <w:r>
        <w:rPr>
          <w:rtl/>
          <w:cs/>
          <w:lang w:val="ar_AE" w:bidi="ar_AE"/>
        </w:rPr>
        <w:t xml:space="preserve"> فَلَمَّا رَأَتْ مَلِكَةُ سَبَا كُلَّ حِكْمَةِ سُلَيْمَانَ، وَٱلْبَيْتَ ٱلَّذِي بَنَاهُ،</w:t>
      </w:r>
    </w:p>
    <w:p>
      <w:pPr>
        <w:bidi/>
      </w:pPr>
      <w:r>
        <w:rPr>
          <w:rtl/>
          <w:cs/>
          <w:lang w:val="ar_AE" w:bidi="ar_AE"/>
        </w:rPr>
      </w:r>
      <w:r>
        <w:rPr>
          <w:vertAlign w:val="superscript"/>
          <w:rtl/>
          <w:cs/>
          <w:lang w:val="ar_AE" w:bidi="ar_AE"/>
        </w:rPr>
        <w:t>5</w:t>
      </w:r>
      <w:r>
        <w:rPr>
          <w:rtl/>
          <w:cs/>
          <w:lang w:val="ar_AE" w:bidi="ar_AE"/>
        </w:rPr>
        <w:t xml:space="preserve"> وَطَعَامَ مَائِدَتِهِ، وَمَجْلِسَ عَبِيدِهِ، وَمَوْقِفَ خُدَّامِهِ وَمَلَابِسَهُمْ، وَسُقَاتَهُ، وَمُحْرَقَاتِهِ ٱلَّتِي كَانَ يُصْعِدُهَا فِي بَيْتِ ٱلرَّبِّ، لَمْ يَبْقَ فِيهَا رُوحٌ بَعْدُ.</w:t>
      </w:r>
    </w:p>
    <w:p>
      <w:pPr>
        <w:bidi/>
      </w:pPr>
      <w:r>
        <w:rPr>
          <w:rtl/>
          <w:cs/>
          <w:lang w:val="ar_AE" w:bidi="ar_AE"/>
        </w:rPr>
      </w:r>
      <w:r>
        <w:rPr>
          <w:vertAlign w:val="superscript"/>
          <w:rtl/>
          <w:cs/>
          <w:lang w:val="ar_AE" w:bidi="ar_AE"/>
        </w:rPr>
        <w:t>6</w:t>
      </w:r>
      <w:r>
        <w:rPr>
          <w:rtl/>
          <w:cs/>
          <w:lang w:val="ar_AE" w:bidi="ar_AE"/>
        </w:rPr>
        <w:t xml:space="preserve"> فَقَالَتْ لِلْمَلِكِ: «صَحِيحًا كَانَ ٱلْخَبَرُ ٱلَّذِي سَمِعْتُهُ فِي أَرْضِي عَنْ أُمُورِكَ وَعَنْ حِكْمَتِكَ.</w:t>
      </w:r>
    </w:p>
    <w:p>
      <w:pPr>
        <w:bidi/>
      </w:pPr>
      <w:r>
        <w:rPr>
          <w:rtl/>
          <w:cs/>
          <w:lang w:val="ar_AE" w:bidi="ar_AE"/>
        </w:rPr>
      </w:r>
      <w:r>
        <w:rPr>
          <w:vertAlign w:val="superscript"/>
          <w:rtl/>
          <w:cs/>
          <w:lang w:val="ar_AE" w:bidi="ar_AE"/>
        </w:rPr>
        <w:t>7</w:t>
      </w:r>
      <w:r>
        <w:rPr>
          <w:rtl/>
          <w:cs/>
          <w:lang w:val="ar_AE" w:bidi="ar_AE"/>
        </w:rPr>
        <w:t xml:space="preserve"> وَلَمْ أُصَدِّقِ ٱلْأَخْبَارَ حَتَّى جِئْتُ وَأَبْصَرَتْ عَيْنَايَ، فَهُوَذَا ٱلنِّصْفُ لَمْ أُخْبَرْ بِهِ. زِدْتَ حِكْمَةً وَصَلَاحًا عَلَى ٱلْخَبَرِ ٱلَّذِي سَمِعْتُهُ.</w:t>
      </w:r>
    </w:p>
    <w:p>
      <w:pPr>
        <w:bidi/>
      </w:pPr>
      <w:r>
        <w:rPr>
          <w:rtl/>
          <w:cs/>
          <w:lang w:val="ar_AE" w:bidi="ar_AE"/>
        </w:rPr>
      </w:r>
      <w:r>
        <w:rPr>
          <w:vertAlign w:val="superscript"/>
          <w:rtl/>
          <w:cs/>
          <w:lang w:val="ar_AE" w:bidi="ar_AE"/>
        </w:rPr>
        <w:t>8</w:t>
      </w:r>
      <w:r>
        <w:rPr>
          <w:rtl/>
          <w:cs/>
          <w:lang w:val="ar_AE" w:bidi="ar_AE"/>
        </w:rPr>
        <w:t xml:space="preserve"> طُوبَى لِرِجَالِكَ وَطُوبَى لِعَبِيدِكَ هَؤُلَاءِ ٱلْوَاقِفِينَ أَمَامَكَ دَائِمًا ٱلسَّامِعِينَ حِكْمَتَكَ.</w:t>
      </w:r>
    </w:p>
    <w:p>
      <w:pPr>
        <w:bidi/>
      </w:pPr>
      <w:r>
        <w:rPr>
          <w:rtl/>
          <w:cs/>
          <w:lang w:val="ar_AE" w:bidi="ar_AE"/>
        </w:rPr>
      </w:r>
      <w:r>
        <w:rPr>
          <w:vertAlign w:val="superscript"/>
          <w:rtl/>
          <w:cs/>
          <w:lang w:val="ar_AE" w:bidi="ar_AE"/>
        </w:rPr>
        <w:t>9</w:t>
      </w:r>
      <w:r>
        <w:rPr>
          <w:rtl/>
          <w:cs/>
          <w:lang w:val="ar_AE" w:bidi="ar_AE"/>
        </w:rPr>
        <w:t xml:space="preserve"> لِيَكُنْ مُبَارَكًا ٱلرَّبُّ إِلَهُكَ ٱلَّذِي سُرَّ بِكَ وَجَعَلَكَ عَلَى كُرْسِيِّ إِسْرَائِيلَ. لِأَنَّ ٱلرَّبَّ أَحَبَّ إِسْرَائِيلَ إِلَى ٱلْأَبَدِ جَعَلَكَ مَلِكًا، لِتُجْرِيَ حُكْمًا وَبِرًّا».</w:t>
      </w:r>
    </w:p>
    <w:p>
      <w:pPr>
        <w:bidi/>
      </w:pPr>
      <w:r>
        <w:rPr>
          <w:rtl/>
          <w:cs/>
          <w:lang w:val="ar_AE" w:bidi="ar_AE"/>
        </w:rPr>
      </w:r>
      <w:r>
        <w:rPr>
          <w:vertAlign w:val="superscript"/>
          <w:rtl/>
          <w:cs/>
          <w:lang w:val="ar_AE" w:bidi="ar_AE"/>
        </w:rPr>
        <w:t>10</w:t>
      </w:r>
      <w:r>
        <w:rPr>
          <w:rtl/>
          <w:cs/>
          <w:lang w:val="ar_AE" w:bidi="ar_AE"/>
        </w:rPr>
        <w:t xml:space="preserve"> وَأَعْطَتِ ٱلْمَلِكَ مِئَةً وَعِشْرِينَ وَزْنَةَ ذَهَبٍ وَأَطْيَابًا كَثِيرَةً جِدًّا وَحِجَارَةً كَرِيمَةً. لَمْ يَأْتِ بَعْدُ مِثْلُ ذَلِكَ ٱلطِّيبِ فِي ٱلْكَثْرَةِ، ٱلَّذِيِ أَعْطَتْهُ مَلِكَةُ سَبَا لِلْمَلِكِ سُلَيْمَانَ.</w:t>
      </w:r>
    </w:p>
    <w:p>
      <w:pPr>
        <w:bidi/>
      </w:pPr>
      <w:r>
        <w:rPr>
          <w:rtl/>
          <w:cs/>
          <w:lang w:val="ar_AE" w:bidi="ar_AE"/>
        </w:rPr>
      </w:r>
      <w:r>
        <w:rPr>
          <w:vertAlign w:val="superscript"/>
          <w:rtl/>
          <w:cs/>
          <w:lang w:val="ar_AE" w:bidi="ar_AE"/>
        </w:rPr>
        <w:t>11</w:t>
      </w:r>
      <w:r>
        <w:rPr>
          <w:rtl/>
          <w:cs/>
          <w:lang w:val="ar_AE" w:bidi="ar_AE"/>
        </w:rPr>
        <w:t xml:space="preserve"> وَكَذَا سُفُنُ حِيرَامَ ٱلَّتِي حَمَلَتْ ذَهَبًا مِنْ أُوفِيرَ، أَتَتْ مِنْ أُوفِيرَ بِخَشَبِ ٱلصَّنْدَلِ كَثِيرًا جِدًّا وَبِحِجَارَةٍ كَرِيمَةٍ.</w:t>
      </w:r>
    </w:p>
    <w:p>
      <w:pPr>
        <w:bidi/>
      </w:pPr>
      <w:r>
        <w:rPr>
          <w:rtl/>
          <w:cs/>
          <w:lang w:val="ar_AE" w:bidi="ar_AE"/>
        </w:rPr>
      </w:r>
      <w:r>
        <w:rPr>
          <w:vertAlign w:val="superscript"/>
          <w:rtl/>
          <w:cs/>
          <w:lang w:val="ar_AE" w:bidi="ar_AE"/>
        </w:rPr>
        <w:t>12</w:t>
      </w:r>
      <w:r>
        <w:rPr>
          <w:rtl/>
          <w:cs/>
          <w:lang w:val="ar_AE" w:bidi="ar_AE"/>
        </w:rPr>
        <w:t xml:space="preserve"> فَعَمِلَ سُلَيْمَانُ خَشَبَ ٱلصَّنْدَلِ دَرَابَزِينًا لِبَيْتِ ٱلرَّبِّ وَبَيْتِ ٱلْمَلِكِ، وَأَعْوَادًا وَرَبَابًا لِلْمُغَنِّينَ. لَمْ يَأْتِ وَلَمْ يُرَ مِثْلُ خَشَبِ ٱلصَّنْدَلِ ذَلِكَ إِلَى هَذَا ٱلْيَوْمِ.</w:t>
      </w:r>
    </w:p>
    <w:p>
      <w:pPr>
        <w:bidi/>
      </w:pPr>
      <w:r>
        <w:rPr>
          <w:rtl/>
          <w:cs/>
          <w:lang w:val="ar_AE" w:bidi="ar_AE"/>
        </w:rPr>
      </w:r>
      <w:r>
        <w:rPr>
          <w:vertAlign w:val="superscript"/>
          <w:rtl/>
          <w:cs/>
          <w:lang w:val="ar_AE" w:bidi="ar_AE"/>
        </w:rPr>
        <w:t>13</w:t>
      </w:r>
      <w:r>
        <w:rPr>
          <w:rtl/>
          <w:cs/>
          <w:lang w:val="ar_AE" w:bidi="ar_AE"/>
        </w:rPr>
        <w:t xml:space="preserve"> وَأَعْطَى ٱلْمَلِكُ سُلَيْمَانُ لِمَلِكَةِ سَبَا كُلَّ مُشْتَهَاهَا ٱلَّذِي طَلَبَتْ، عَدَا مَا أَعْطَاهَا إِيَّاهُ حَسَبَ كَرَمِ ٱلْمَلِكِ سُلَيْمَانَ. فَٱنْصَرَفَتْ وَذَهَبَتْ إِلَى أَرْضِهَا هِيَ وَعَبِيدُهَا.</w:t>
      </w:r>
    </w:p>
    <w:p>
      <w:pPr>
        <w:bidi/>
      </w:pPr>
      <w:r>
        <w:rPr>
          <w:rtl/>
          <w:cs/>
          <w:lang w:val="ar_AE" w:bidi="ar_AE"/>
        </w:rPr>
      </w:r>
      <w:r>
        <w:rPr>
          <w:vertAlign w:val="superscript"/>
          <w:rtl/>
          <w:cs/>
          <w:lang w:val="ar_AE" w:bidi="ar_AE"/>
        </w:rPr>
        <w:t>14</w:t>
      </w:r>
      <w:r>
        <w:rPr>
          <w:rtl/>
          <w:cs/>
          <w:lang w:val="ar_AE" w:bidi="ar_AE"/>
        </w:rPr>
        <w:t xml:space="preserve"> وَكَانَ وَزْنُ ٱلذَّهَبِ ٱلَّذِي أَتَى سُلَيْمَانَ فِي سَنَةٍ وَاحِدَةٍ سِتَّ مِئَةٍ وَسِتًّا وَسِتِّينَ وَزْنَةَ ذَهَبٍ.</w:t>
      </w:r>
    </w:p>
    <w:p>
      <w:pPr>
        <w:bidi/>
      </w:pPr>
      <w:r>
        <w:rPr>
          <w:rtl/>
          <w:cs/>
          <w:lang w:val="ar_AE" w:bidi="ar_AE"/>
        </w:rPr>
      </w:r>
      <w:r>
        <w:rPr>
          <w:vertAlign w:val="superscript"/>
          <w:rtl/>
          <w:cs/>
          <w:lang w:val="ar_AE" w:bidi="ar_AE"/>
        </w:rPr>
        <w:t>15</w:t>
      </w:r>
      <w:r>
        <w:rPr>
          <w:rtl/>
          <w:cs/>
          <w:lang w:val="ar_AE" w:bidi="ar_AE"/>
        </w:rPr>
        <w:t xml:space="preserve"> مَا عَدَا ٱلَّذِي مِنْ عِنْدِ ٱلتُّجَّارِ وَتِجَارَةِ ٱلتُّجَّارِ وَجَمِيعِ مُلُوكِ ٱلْعَرَبِ وَوُلَاةِ ٱلْأَرْضِ.</w:t>
      </w:r>
    </w:p>
    <w:p>
      <w:pPr>
        <w:bidi/>
      </w:pPr>
      <w:r>
        <w:rPr>
          <w:rtl/>
          <w:cs/>
          <w:lang w:val="ar_AE" w:bidi="ar_AE"/>
        </w:rPr>
      </w:r>
      <w:r>
        <w:rPr>
          <w:vertAlign w:val="superscript"/>
          <w:rtl/>
          <w:cs/>
          <w:lang w:val="ar_AE" w:bidi="ar_AE"/>
        </w:rPr>
        <w:t>16</w:t>
      </w:r>
      <w:r>
        <w:rPr>
          <w:rtl/>
          <w:cs/>
          <w:lang w:val="ar_AE" w:bidi="ar_AE"/>
        </w:rPr>
        <w:t xml:space="preserve"> وَعَمِلَ ٱلْمَلِكُ سُلَيْمَانُ مِئَتَيْ تُرْسٍ مِنْ ذَهَبٍ مُطَرَّقٍ، خَصَّ ٱلتُّرْسَ ٱلْوَاحِدَ سِتُّ مِئَةِ شَاقِلٍ مِنَ ٱلذَّهَبِ.</w:t>
      </w:r>
    </w:p>
    <w:p>
      <w:pPr>
        <w:bidi/>
      </w:pPr>
      <w:r>
        <w:rPr>
          <w:rtl/>
          <w:cs/>
          <w:lang w:val="ar_AE" w:bidi="ar_AE"/>
        </w:rPr>
      </w:r>
      <w:r>
        <w:rPr>
          <w:vertAlign w:val="superscript"/>
          <w:rtl/>
          <w:cs/>
          <w:lang w:val="ar_AE" w:bidi="ar_AE"/>
        </w:rPr>
        <w:t>17</w:t>
      </w:r>
      <w:r>
        <w:rPr>
          <w:rtl/>
          <w:cs/>
          <w:lang w:val="ar_AE" w:bidi="ar_AE"/>
        </w:rPr>
        <w:t xml:space="preserve"> وَثَلَاثَ مِئَةِ مِجَنٍّ مِنْ ذَهَبٍ مُطَرَّقٍ. خَصَّ ٱلْمِجَنَّ ثَلَاثَةُ أَمْنَاءٍ مِنَ ٱلذَّهَبِ. وَجَعَلَهَا سُلَيْمَانُ فِي بَيْتِ وَعْرِ لُبْنَانَ.</w:t>
      </w:r>
    </w:p>
    <w:p>
      <w:pPr>
        <w:bidi/>
      </w:pPr>
      <w:r>
        <w:rPr>
          <w:rtl/>
          <w:cs/>
          <w:lang w:val="ar_AE" w:bidi="ar_AE"/>
        </w:rPr>
      </w:r>
      <w:r>
        <w:rPr>
          <w:vertAlign w:val="superscript"/>
          <w:rtl/>
          <w:cs/>
          <w:lang w:val="ar_AE" w:bidi="ar_AE"/>
        </w:rPr>
        <w:t>18</w:t>
      </w:r>
      <w:r>
        <w:rPr>
          <w:rtl/>
          <w:cs/>
          <w:lang w:val="ar_AE" w:bidi="ar_AE"/>
        </w:rPr>
        <w:t xml:space="preserve"> وَعَمِلَ ٱلْمَلِكُ كُرْسِيًّا عَظِيمًا مِنْ عَاجٍ وَغَشَّاهُ بِذَهَبٍ إِبْرِيزٍ.</w:t>
      </w:r>
    </w:p>
    <w:p>
      <w:pPr>
        <w:bidi/>
      </w:pPr>
      <w:r>
        <w:rPr>
          <w:rtl/>
          <w:cs/>
          <w:lang w:val="ar_AE" w:bidi="ar_AE"/>
        </w:rPr>
      </w:r>
      <w:r>
        <w:rPr>
          <w:vertAlign w:val="superscript"/>
          <w:rtl/>
          <w:cs/>
          <w:lang w:val="ar_AE" w:bidi="ar_AE"/>
        </w:rPr>
        <w:t>19</w:t>
      </w:r>
      <w:r>
        <w:rPr>
          <w:rtl/>
          <w:cs/>
          <w:lang w:val="ar_AE" w:bidi="ar_AE"/>
        </w:rPr>
        <w:t xml:space="preserve"> وَلِلْكُرْسِيِّ سِتُّ دَرَجَاتٍ. وَلِلْكُرْسِيِّ رَأْسٌ مُسْتَدِيرٌ مِنْ وَرَائِهِ، وَيَدَانِ مِنْ هُنَا وَمِنْ هُنَاكَ عَلَى مَكَانِ ٱلْجُلُوسِ، وَأَسَدَانِ وَاقِفَانِ بِجَانِبِ ٱلْيَدَيْنِ.</w:t>
      </w:r>
    </w:p>
    <w:p>
      <w:pPr>
        <w:bidi/>
      </w:pPr>
      <w:r>
        <w:rPr>
          <w:rtl/>
          <w:cs/>
          <w:lang w:val="ar_AE" w:bidi="ar_AE"/>
        </w:rPr>
      </w:r>
      <w:r>
        <w:rPr>
          <w:vertAlign w:val="superscript"/>
          <w:rtl/>
          <w:cs/>
          <w:lang w:val="ar_AE" w:bidi="ar_AE"/>
        </w:rPr>
        <w:t>20</w:t>
      </w:r>
      <w:r>
        <w:rPr>
          <w:rtl/>
          <w:cs/>
          <w:lang w:val="ar_AE" w:bidi="ar_AE"/>
        </w:rPr>
        <w:t xml:space="preserve"> وَٱثْنَا عَشَرَ أَسَدًا وَاقِفَةً هُنَاكَ عَلَى ٱلدَّرَجَاتِ ٱلسِّتِّ مِنْ هُنَا وَمِنْ هُنَاكَ. لَمْ يُعْمَلْ مِثْلُهُ فِي جَمِيعِ ٱلْمَمَالِكِ.</w:t>
      </w:r>
    </w:p>
    <w:p>
      <w:pPr>
        <w:bidi/>
      </w:pPr>
      <w:r>
        <w:rPr>
          <w:rtl/>
          <w:cs/>
          <w:lang w:val="ar_AE" w:bidi="ar_AE"/>
        </w:rPr>
      </w:r>
      <w:r>
        <w:rPr>
          <w:vertAlign w:val="superscript"/>
          <w:rtl/>
          <w:cs/>
          <w:lang w:val="ar_AE" w:bidi="ar_AE"/>
        </w:rPr>
        <w:t>21</w:t>
      </w:r>
      <w:r>
        <w:rPr>
          <w:rtl/>
          <w:cs/>
          <w:lang w:val="ar_AE" w:bidi="ar_AE"/>
        </w:rPr>
        <w:t xml:space="preserve"> وَجَمِيعُ آنِيَةِ شُرْبِ ٱلْمَلِكِ سُلَيْمَانَ مِنْ ذَهَبٍ، وَجَمِيعُ آنِيَةِ بَيْتِ وَعْرِ لُبْنَانَ مِنْ ذَهَبٍ خَالِصٍ، لَا فِضَّةٍ، هِيَ لَمْ تُحْسَبْ شَيْئًا فِي أَيَّامِ سُلَيْمَانَ.</w:t>
      </w:r>
    </w:p>
    <w:p>
      <w:pPr>
        <w:bidi/>
      </w:pPr>
      <w:r>
        <w:rPr>
          <w:rtl/>
          <w:cs/>
          <w:lang w:val="ar_AE" w:bidi="ar_AE"/>
        </w:rPr>
      </w:r>
      <w:r>
        <w:rPr>
          <w:vertAlign w:val="superscript"/>
          <w:rtl/>
          <w:cs/>
          <w:lang w:val="ar_AE" w:bidi="ar_AE"/>
        </w:rPr>
        <w:t>22</w:t>
      </w:r>
      <w:r>
        <w:rPr>
          <w:rtl/>
          <w:cs/>
          <w:lang w:val="ar_AE" w:bidi="ar_AE"/>
        </w:rPr>
        <w:t xml:space="preserve"> لِأَنَّهُ كَانَ لِلْمَلِكِ فِي ٱلْبَحْرِ سُفُنُ تَرْشِيشَ مَعَ سُفُنِ حِيرَامَ. فَكَانَتْ سُفُنُ تَرْشِيشَ تَأْتِي مَرَّةً فِي كُلِّ ثَلَاثِ سَنَوَاتٍ. أَتَتْ سُفُنُ تَرْشِيشَ حَامِلَةً ذَهَبًا وَفِضَّةً وَعَاجًا وَقُرُودًا وَطَوَاوِيسَ.</w:t>
      </w:r>
    </w:p>
    <w:p>
      <w:pPr>
        <w:bidi/>
      </w:pPr>
      <w:r>
        <w:rPr>
          <w:rtl/>
          <w:cs/>
          <w:lang w:val="ar_AE" w:bidi="ar_AE"/>
        </w:rPr>
      </w:r>
      <w:r>
        <w:rPr>
          <w:vertAlign w:val="superscript"/>
          <w:rtl/>
          <w:cs/>
          <w:lang w:val="ar_AE" w:bidi="ar_AE"/>
        </w:rPr>
        <w:t>23</w:t>
      </w:r>
      <w:r>
        <w:rPr>
          <w:rtl/>
          <w:cs/>
          <w:lang w:val="ar_AE" w:bidi="ar_AE"/>
        </w:rPr>
        <w:t xml:space="preserve"> فَتَعَاظَمَ ٱلْمَلِكُ سُلَيْمَانُ عَلَى كُلِّ مُلُوكِ ٱلْأَرْضِ فِي ٱلْغِنَى وَٱلْحِكْمَةِ.</w:t>
      </w:r>
    </w:p>
    <w:p>
      <w:pPr>
        <w:bidi/>
      </w:pPr>
      <w:r>
        <w:rPr>
          <w:rtl/>
          <w:cs/>
          <w:lang w:val="ar_AE" w:bidi="ar_AE"/>
        </w:rPr>
      </w:r>
      <w:r>
        <w:rPr>
          <w:vertAlign w:val="superscript"/>
          <w:rtl/>
          <w:cs/>
          <w:lang w:val="ar_AE" w:bidi="ar_AE"/>
        </w:rPr>
        <w:t>24</w:t>
      </w:r>
      <w:r>
        <w:rPr>
          <w:rtl/>
          <w:cs/>
          <w:lang w:val="ar_AE" w:bidi="ar_AE"/>
        </w:rPr>
        <w:t xml:space="preserve"> وَكَانَتْ كُلُّ ٱلْأَرْضِ مُلْتَمِسَةً وَجْهَ سُلَيْمَانَ لِتَسْمَعَ حِكْمَتَهُ ٱلَّتِي جَعَلَهَا ٱللهُ فِي قَلْبِهِ.</w:t>
      </w:r>
    </w:p>
    <w:p>
      <w:pPr>
        <w:bidi/>
      </w:pPr>
      <w:r>
        <w:rPr>
          <w:rtl/>
          <w:cs/>
          <w:lang w:val="ar_AE" w:bidi="ar_AE"/>
        </w:rPr>
      </w:r>
      <w:r>
        <w:rPr>
          <w:vertAlign w:val="superscript"/>
          <w:rtl/>
          <w:cs/>
          <w:lang w:val="ar_AE" w:bidi="ar_AE"/>
        </w:rPr>
        <w:t>25</w:t>
      </w:r>
      <w:r>
        <w:rPr>
          <w:rtl/>
          <w:cs/>
          <w:lang w:val="ar_AE" w:bidi="ar_AE"/>
        </w:rPr>
        <w:t xml:space="preserve"> وَكَانُوا يَأْتُونَ كُلُّ وَاحِدٍ بِهَدِيَّتِهِ، بِآنِيَةِ فِضَّةٍ وَآنِيَةِ ذَهَبٍ وَحُلَلٍ وَسِلَاحٍ وَأَطْيَابٍ وَخَيْلٍ وَبِغَالٍ سَنَةً فَسَنَةً.</w:t>
      </w:r>
    </w:p>
    <w:p>
      <w:pPr>
        <w:bidi/>
      </w:pPr>
      <w:r>
        <w:rPr>
          <w:rtl/>
          <w:cs/>
          <w:lang w:val="ar_AE" w:bidi="ar_AE"/>
        </w:rPr>
      </w:r>
      <w:r>
        <w:rPr>
          <w:vertAlign w:val="superscript"/>
          <w:rtl/>
          <w:cs/>
          <w:lang w:val="ar_AE" w:bidi="ar_AE"/>
        </w:rPr>
        <w:t>26</w:t>
      </w:r>
      <w:r>
        <w:rPr>
          <w:rtl/>
          <w:cs/>
          <w:lang w:val="ar_AE" w:bidi="ar_AE"/>
        </w:rPr>
        <w:t xml:space="preserve"> وَجَمَعَ سُلَيْمَانُ مَرَاكِبَ وَفُرْسَانًا، فَكَانَ لَهُ أَلْفٌ وَأَرْبَعُ مِئَةِ مَرْكَبَةٍ، وَٱثْنَا عَشَرَ أَلْفَ فَارِسٍ، فَأَقَامَهُمْ فِي مُدُنِ ٱلْمَرَاكِبِ وَمَعَ ٱلْمَلِكِ فِي أُورُشَلِيمَ.</w:t>
      </w:r>
    </w:p>
    <w:p>
      <w:pPr>
        <w:bidi/>
      </w:pPr>
      <w:r>
        <w:rPr>
          <w:rtl/>
          <w:cs/>
          <w:lang w:val="ar_AE" w:bidi="ar_AE"/>
        </w:rPr>
      </w:r>
      <w:r>
        <w:rPr>
          <w:vertAlign w:val="superscript"/>
          <w:rtl/>
          <w:cs/>
          <w:lang w:val="ar_AE" w:bidi="ar_AE"/>
        </w:rPr>
        <w:t>27</w:t>
      </w:r>
      <w:r>
        <w:rPr>
          <w:rtl/>
          <w:cs/>
          <w:lang w:val="ar_AE" w:bidi="ar_AE"/>
        </w:rPr>
        <w:t xml:space="preserve"> وَجَعَلَ ٱلْمَلِكُ ٱلْفِضَّةَ فِي أُورُشَلِيمَ مِثْلَ ٱلْحِجَارَةِ، وَجَعَلَ ٱلْأَرْزَ مِثْلَ ٱلْجُمَّيْزِ ٱلَّذِي فِي ٱلسَّهْلِ فِي ٱلْكَثْرَةِ.</w:t>
      </w:r>
    </w:p>
    <w:p>
      <w:pPr>
        <w:bidi/>
      </w:pPr>
      <w:r>
        <w:rPr>
          <w:rtl/>
          <w:cs/>
          <w:lang w:val="ar_AE" w:bidi="ar_AE"/>
        </w:rPr>
      </w:r>
      <w:r>
        <w:rPr>
          <w:vertAlign w:val="superscript"/>
          <w:rtl/>
          <w:cs/>
          <w:lang w:val="ar_AE" w:bidi="ar_AE"/>
        </w:rPr>
        <w:t>28</w:t>
      </w:r>
      <w:r>
        <w:rPr>
          <w:rtl/>
          <w:cs/>
          <w:lang w:val="ar_AE" w:bidi="ar_AE"/>
        </w:rPr>
        <w:t xml:space="preserve"> وَكَانَ مَخْرَجُ ٱلْخَيْلِ ٱلَّتِي لِسُلَيْمَانَ مِنْ مِصْرَ. وَجَمَاعَةُ تُجَّارِ ٱلْمَلِكِ أَخَذُوا جَلِيبَةً بِثَمَنٍ.</w:t>
      </w:r>
    </w:p>
    <w:p>
      <w:pPr>
        <w:bidi/>
      </w:pPr>
      <w:r>
        <w:rPr>
          <w:rtl/>
          <w:cs/>
          <w:lang w:val="ar_AE" w:bidi="ar_AE"/>
        </w:rPr>
      </w:r>
      <w:r>
        <w:rPr>
          <w:vertAlign w:val="superscript"/>
          <w:rtl/>
          <w:cs/>
          <w:lang w:val="ar_AE" w:bidi="ar_AE"/>
        </w:rPr>
        <w:t>29</w:t>
      </w:r>
      <w:r>
        <w:rPr>
          <w:rtl/>
          <w:cs/>
          <w:lang w:val="ar_AE" w:bidi="ar_AE"/>
        </w:rPr>
        <w:t xml:space="preserve"> وَكَانَتِ ٱلْمَرْكَبَةُ تَصْعَدُ وَتَخْرُجُ مِنْ مِصْرَ بِسِتِّ مِئَةِ شَاقِلٍ مِنَ ٱلْفِضَّةِ، وَٱلْفَرَسُ بِمِئَةٍ وَخَمْسِينَ. وَهَكَذَا لِجَمِيعِ مُلُوكِ ٱلْحِثِّيِّينَ وَمُلُوكِ أَرَامَ كَانُوا يُخْرِجُونَ عَنْ يَدِهِمْ.</w:t>
      </w:r>
    </w:p>
    <w:p>
      <w:pPr>
        <w:pStyle w:val="Heading2"/>
        <w:bidi/>
      </w:pPr>
      <w:r>
        <w:rPr>
          <w:rtl/>
          <w:cs/>
          <w:lang w:val="ar_AE" w:bidi="ar_AE"/>
        </w:rPr>
        <w:t>1 Kings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وَأَحَبَّ ٱلْمَلِكُ سُلَيْمَانُ نِسَاءً غَرِيبَةً كَثِيرَةً مَعَ بِنْتِ فِرْعَوْنَ: مُوآبِيَّاتٍ وَعَمُّونِيَّاتٍ وَأَدُومِيَّاتٍ وَصِيدُونِيَّاتٍ وَحِثِّيَّاتٍ</w:t>
      </w:r>
    </w:p>
    <w:p>
      <w:pPr>
        <w:bidi/>
      </w:pPr>
      <w:r>
        <w:rPr>
          <w:rtl/>
          <w:cs/>
          <w:lang w:val="ar_AE" w:bidi="ar_AE"/>
        </w:rPr>
      </w:r>
      <w:r>
        <w:rPr>
          <w:vertAlign w:val="superscript"/>
          <w:rtl/>
          <w:cs/>
          <w:lang w:val="ar_AE" w:bidi="ar_AE"/>
        </w:rPr>
        <w:t>2</w:t>
      </w:r>
      <w:r>
        <w:rPr>
          <w:rtl/>
          <w:cs/>
          <w:lang w:val="ar_AE" w:bidi="ar_AE"/>
        </w:rPr>
        <w:t xml:space="preserve"> مِنَ ٱلْأُمَمِ ٱلَّذِينَ قَالَ عَنْهُمُ ٱلرَّبُّ لِبَنِي إِسْرَائِيلَ: «لَا تَدْخُلُونَ إِلَيْهِمْ وَهُمْ لَا يَدْخُلُونَ إِلَيْكُمْ، لِأَنَّهُمْ يُمِيلُونَ قُلُوبَكُمْ وَرَاءَ آلِهَتِهِمْ». فَٱلْتَصَقَ سُلَيْمَانُ بِهَؤُلَاءِ بِٱلْمَحَبَّةِ.</w:t>
      </w:r>
    </w:p>
    <w:p>
      <w:pPr>
        <w:bidi/>
      </w:pPr>
      <w:r>
        <w:rPr>
          <w:rtl/>
          <w:cs/>
          <w:lang w:val="ar_AE" w:bidi="ar_AE"/>
        </w:rPr>
      </w:r>
      <w:r>
        <w:rPr>
          <w:vertAlign w:val="superscript"/>
          <w:rtl/>
          <w:cs/>
          <w:lang w:val="ar_AE" w:bidi="ar_AE"/>
        </w:rPr>
        <w:t>3</w:t>
      </w:r>
      <w:r>
        <w:rPr>
          <w:rtl/>
          <w:cs/>
          <w:lang w:val="ar_AE" w:bidi="ar_AE"/>
        </w:rPr>
        <w:t xml:space="preserve"> وَكَانَتْ لَهُ سَبْعُ مِئَةٍ مِنَ ٱلنِّسَاءِ ٱلسَّيِّدَاتِ، وَثَلَاثُ مِئَةٍ مِنَ ٱلسَّرَارِيِّ، فَأَمَالَتْ نِسَاؤُهُ قَلْبَهُ.</w:t>
      </w:r>
    </w:p>
    <w:p>
      <w:pPr>
        <w:bidi/>
      </w:pPr>
      <w:r>
        <w:rPr>
          <w:rtl/>
          <w:cs/>
          <w:lang w:val="ar_AE" w:bidi="ar_AE"/>
        </w:rPr>
      </w:r>
      <w:r>
        <w:rPr>
          <w:vertAlign w:val="superscript"/>
          <w:rtl/>
          <w:cs/>
          <w:lang w:val="ar_AE" w:bidi="ar_AE"/>
        </w:rPr>
        <w:t>4</w:t>
      </w:r>
      <w:r>
        <w:rPr>
          <w:rtl/>
          <w:cs/>
          <w:lang w:val="ar_AE" w:bidi="ar_AE"/>
        </w:rPr>
        <w:t xml:space="preserve"> وَكَانَ فِي زَمَانِ شَيْخُوخَةِ سُلَيْمَانَ أَنَّ نِسَاءَهُ أَمَلْنَ قَلْبَهُ وَرَاءَ آلِهَةٍ أُخْرَى، وَلَمْ يَكُنْ قَلْبُهُ كَامِلًا مَعَ ٱلرَّبِّ إِلَهِهِ كَقَلْبِ دَاوُدَ أَبِيهِ.</w:t>
      </w:r>
    </w:p>
    <w:p>
      <w:pPr>
        <w:bidi/>
      </w:pPr>
      <w:r>
        <w:rPr>
          <w:rtl/>
          <w:cs/>
          <w:lang w:val="ar_AE" w:bidi="ar_AE"/>
        </w:rPr>
      </w:r>
      <w:r>
        <w:rPr>
          <w:vertAlign w:val="superscript"/>
          <w:rtl/>
          <w:cs/>
          <w:lang w:val="ar_AE" w:bidi="ar_AE"/>
        </w:rPr>
        <w:t>5</w:t>
      </w:r>
      <w:r>
        <w:rPr>
          <w:rtl/>
          <w:cs/>
          <w:lang w:val="ar_AE" w:bidi="ar_AE"/>
        </w:rPr>
        <w:t xml:space="preserve"> فَذَهَبَ سُلَيْمَانُ وَرَاءَ عَشْتُورَثَ إِلَهَةِ ٱلصِّيدُونِيِّينَ، وَمَلْكُومَ رِجْسِ ٱلْعَمُّونِيِّينَ.</w:t>
      </w:r>
    </w:p>
    <w:p>
      <w:pPr>
        <w:bidi/>
      </w:pPr>
      <w:r>
        <w:rPr>
          <w:rtl/>
          <w:cs/>
          <w:lang w:val="ar_AE" w:bidi="ar_AE"/>
        </w:rPr>
      </w:r>
      <w:r>
        <w:rPr>
          <w:vertAlign w:val="superscript"/>
          <w:rtl/>
          <w:cs/>
          <w:lang w:val="ar_AE" w:bidi="ar_AE"/>
        </w:rPr>
        <w:t>6</w:t>
      </w:r>
      <w:r>
        <w:rPr>
          <w:rtl/>
          <w:cs/>
          <w:lang w:val="ar_AE" w:bidi="ar_AE"/>
        </w:rPr>
        <w:t xml:space="preserve"> وَعَمِلَ سُلَيْمَانُ ٱلشَّرَّ فِي عَيْنَيِ ٱلرَّبِّ، وَلَمْ يَتْبَعِ ٱلرَّبَّ تَمَامًا كَدَاوُدَ أَبِيهِ.</w:t>
      </w:r>
    </w:p>
    <w:p>
      <w:pPr>
        <w:bidi/>
      </w:pPr>
      <w:r>
        <w:rPr>
          <w:rtl/>
          <w:cs/>
          <w:lang w:val="ar_AE" w:bidi="ar_AE"/>
        </w:rPr>
      </w:r>
      <w:r>
        <w:rPr>
          <w:vertAlign w:val="superscript"/>
          <w:rtl/>
          <w:cs/>
          <w:lang w:val="ar_AE" w:bidi="ar_AE"/>
        </w:rPr>
        <w:t>7</w:t>
      </w:r>
      <w:r>
        <w:rPr>
          <w:rtl/>
          <w:cs/>
          <w:lang w:val="ar_AE" w:bidi="ar_AE"/>
        </w:rPr>
        <w:t xml:space="preserve"> حِينَئِذٍ بَنَى سُلَيْمَانُ مُرْتَفَعَةً لِكَمُوشَ رِجْسِ ٱلْمُوآبِيِّينَ عَلَى ٱلْجَبَلِ ٱلَّذِي تُجَاهَ أُورُشَلِيمَ، وَلِمُولَكَ رِجْسِ بَنِي عَمُّونَ.</w:t>
      </w:r>
    </w:p>
    <w:p>
      <w:pPr>
        <w:bidi/>
      </w:pPr>
      <w:r>
        <w:rPr>
          <w:rtl/>
          <w:cs/>
          <w:lang w:val="ar_AE" w:bidi="ar_AE"/>
        </w:rPr>
      </w:r>
      <w:r>
        <w:rPr>
          <w:vertAlign w:val="superscript"/>
          <w:rtl/>
          <w:cs/>
          <w:lang w:val="ar_AE" w:bidi="ar_AE"/>
        </w:rPr>
        <w:t>8</w:t>
      </w:r>
      <w:r>
        <w:rPr>
          <w:rtl/>
          <w:cs/>
          <w:lang w:val="ar_AE" w:bidi="ar_AE"/>
        </w:rPr>
        <w:t xml:space="preserve"> وَهَكَذَا فَعَلَ لِجَمِيعِ نِسَائِهِ ٱلْغَرِيبَاتِ ٱللَّوَاتِي كُنَّ يُوقِدْنَ وَيَذْبَحْنَ لِآلِهَتِهِنَّ.</w:t>
      </w:r>
    </w:p>
    <w:p>
      <w:pPr>
        <w:bidi/>
      </w:pPr>
      <w:r>
        <w:rPr>
          <w:rtl/>
          <w:cs/>
          <w:lang w:val="ar_AE" w:bidi="ar_AE"/>
        </w:rPr>
      </w:r>
      <w:r>
        <w:rPr>
          <w:vertAlign w:val="superscript"/>
          <w:rtl/>
          <w:cs/>
          <w:lang w:val="ar_AE" w:bidi="ar_AE"/>
        </w:rPr>
        <w:t>9</w:t>
      </w:r>
      <w:r>
        <w:rPr>
          <w:rtl/>
          <w:cs/>
          <w:lang w:val="ar_AE" w:bidi="ar_AE"/>
        </w:rPr>
        <w:t xml:space="preserve"> فَغَضِبَ ٱلرَّبُّ عَلَى سُلَيْمَانَ لِأَنَّ قَلْبَهُ مَالَ عَنِ ٱلرَّبِّ إِلَهِ إِسْرَائِيلَ ٱلَّذِي تَرَاءَى لَهُ مَرَّتَيْنِ،</w:t>
      </w:r>
    </w:p>
    <w:p>
      <w:pPr>
        <w:bidi/>
      </w:pPr>
      <w:r>
        <w:rPr>
          <w:rtl/>
          <w:cs/>
          <w:lang w:val="ar_AE" w:bidi="ar_AE"/>
        </w:rPr>
      </w:r>
      <w:r>
        <w:rPr>
          <w:vertAlign w:val="superscript"/>
          <w:rtl/>
          <w:cs/>
          <w:lang w:val="ar_AE" w:bidi="ar_AE"/>
        </w:rPr>
        <w:t>10</w:t>
      </w:r>
      <w:r>
        <w:rPr>
          <w:rtl/>
          <w:cs/>
          <w:lang w:val="ar_AE" w:bidi="ar_AE"/>
        </w:rPr>
        <w:t xml:space="preserve"> وَأَوْصَاهُ فِي هَذَا ٱلْأَمْرِ أَنْ لَا يَتَّبِعَ آلِهَةً أُخْرَى، فَلَمْ يَحْفَظْ مَا أَوْصَى بِهِ ٱلرَّبُّ.</w:t>
      </w:r>
    </w:p>
    <w:p>
      <w:pPr>
        <w:bidi/>
      </w:pPr>
      <w:r>
        <w:rPr>
          <w:rtl/>
          <w:cs/>
          <w:lang w:val="ar_AE" w:bidi="ar_AE"/>
        </w:rPr>
      </w:r>
      <w:r>
        <w:rPr>
          <w:vertAlign w:val="superscript"/>
          <w:rtl/>
          <w:cs/>
          <w:lang w:val="ar_AE" w:bidi="ar_AE"/>
        </w:rPr>
        <w:t>11</w:t>
      </w:r>
      <w:r>
        <w:rPr>
          <w:rtl/>
          <w:cs/>
          <w:lang w:val="ar_AE" w:bidi="ar_AE"/>
        </w:rPr>
        <w:t xml:space="preserve"> فَقَالَ ٱلرَّبُّ لِسُلَيْمَانَ: «مِنْ أَجْلِ أَنَّ ذَلِكَ عِنْدَكَ، وَلَمْ تَحْفَظْ عَهْدِي وَفَرَائِضِيَ ٱلَّتِي أَوْصَيْتُكَ بِهَا، فَإِنِّي أُمَزِّقُ ٱلْمَمْلَكَةَ عَنْكَ تَمْزِيقًا وَأُعْطِيهَا لِعَبْدِكَ.</w:t>
      </w:r>
    </w:p>
    <w:p>
      <w:pPr>
        <w:bidi/>
      </w:pPr>
      <w:r>
        <w:rPr>
          <w:rtl/>
          <w:cs/>
          <w:lang w:val="ar_AE" w:bidi="ar_AE"/>
        </w:rPr>
      </w:r>
      <w:r>
        <w:rPr>
          <w:vertAlign w:val="superscript"/>
          <w:rtl/>
          <w:cs/>
          <w:lang w:val="ar_AE" w:bidi="ar_AE"/>
        </w:rPr>
        <w:t>12</w:t>
      </w:r>
      <w:r>
        <w:rPr>
          <w:rtl/>
          <w:cs/>
          <w:lang w:val="ar_AE" w:bidi="ar_AE"/>
        </w:rPr>
        <w:t xml:space="preserve"> إِلَّا إِنِّي لَا أَفْعَلُ ذَلِكَ فِي أَيَّامِكَ، مِنْ أَجْلِ دَاوُدَ أَبِيكَ، بَلْ مِنْ يَدِ ٱبْنِكَ أُمَزِّقُهَا.</w:t>
      </w:r>
    </w:p>
    <w:p>
      <w:pPr>
        <w:bidi/>
      </w:pPr>
      <w:r>
        <w:rPr>
          <w:rtl/>
          <w:cs/>
          <w:lang w:val="ar_AE" w:bidi="ar_AE"/>
        </w:rPr>
      </w:r>
      <w:r>
        <w:rPr>
          <w:vertAlign w:val="superscript"/>
          <w:rtl/>
          <w:cs/>
          <w:lang w:val="ar_AE" w:bidi="ar_AE"/>
        </w:rPr>
        <w:t>13</w:t>
      </w:r>
      <w:r>
        <w:rPr>
          <w:rtl/>
          <w:cs/>
          <w:lang w:val="ar_AE" w:bidi="ar_AE"/>
        </w:rPr>
        <w:t xml:space="preserve"> عَلَى أَنِّي لَا أُمَزِّقُ مِنْكَ ٱلْمَمْلَكَةَ كُلَّهَا، بَلْ أُعْطِي سِبْطًا وَاحِدًا لِٱبْنِكَ، لِأَجْلِ دَاوُدَ عَبْدِي، وَلِأَجْلِ أُورُشَلِيمَ ٱلَّتِي ٱخْتَرْتُهَا».</w:t>
      </w:r>
    </w:p>
    <w:p>
      <w:pPr>
        <w:bidi/>
      </w:pPr>
      <w:r>
        <w:rPr>
          <w:rtl/>
          <w:cs/>
          <w:lang w:val="ar_AE" w:bidi="ar_AE"/>
        </w:rPr>
      </w:r>
      <w:r>
        <w:rPr>
          <w:vertAlign w:val="superscript"/>
          <w:rtl/>
          <w:cs/>
          <w:lang w:val="ar_AE" w:bidi="ar_AE"/>
        </w:rPr>
        <w:t>14</w:t>
      </w:r>
      <w:r>
        <w:rPr>
          <w:rtl/>
          <w:cs/>
          <w:lang w:val="ar_AE" w:bidi="ar_AE"/>
        </w:rPr>
        <w:t xml:space="preserve"> وَأَقَامَ ٱلرَّبُّ خَصْمًا لِسُلَيْمَانَ: هَدَدَ ٱلْأَدُومِيَّ، كَانَ مِنْ نَسْلِ ٱلْمَلِكِ فِي أَدُومَ.</w:t>
      </w:r>
    </w:p>
    <w:p>
      <w:pPr>
        <w:bidi/>
      </w:pPr>
      <w:r>
        <w:rPr>
          <w:rtl/>
          <w:cs/>
          <w:lang w:val="ar_AE" w:bidi="ar_AE"/>
        </w:rPr>
      </w:r>
      <w:r>
        <w:rPr>
          <w:vertAlign w:val="superscript"/>
          <w:rtl/>
          <w:cs/>
          <w:lang w:val="ar_AE" w:bidi="ar_AE"/>
        </w:rPr>
        <w:t>15</w:t>
      </w:r>
      <w:r>
        <w:rPr>
          <w:rtl/>
          <w:cs/>
          <w:lang w:val="ar_AE" w:bidi="ar_AE"/>
        </w:rPr>
        <w:t xml:space="preserve"> وَحَدَثَ لَمَّا كَانَ دَاوُدُ فِي أَدُومَ، عِنْدَ صُعُودِ يُوآبَ رَئِيسِ ٱلْجَيْشِ لِدَفْنِ ٱلْقَتْلَى، وَضَرَبَ كُلَّ ذَكَرٍ فِي أَدُومَ.</w:t>
      </w:r>
    </w:p>
    <w:p>
      <w:pPr>
        <w:bidi/>
      </w:pPr>
      <w:r>
        <w:rPr>
          <w:rtl/>
          <w:cs/>
          <w:lang w:val="ar_AE" w:bidi="ar_AE"/>
        </w:rPr>
      </w:r>
      <w:r>
        <w:rPr>
          <w:vertAlign w:val="superscript"/>
          <w:rtl/>
          <w:cs/>
          <w:lang w:val="ar_AE" w:bidi="ar_AE"/>
        </w:rPr>
        <w:t>16</w:t>
      </w:r>
      <w:r>
        <w:rPr>
          <w:rtl/>
          <w:cs/>
          <w:lang w:val="ar_AE" w:bidi="ar_AE"/>
        </w:rPr>
        <w:t xml:space="preserve"> لِأَنَّ يُوآبَ وَكُلَّ إِسْرَائِيلَ أَقَامُوا هُنَاكَ سِتَّةَ أَشْهُرٍ حَتَّى أَفْنَوْا كُلَّ ذَكَرٍ فِي أَدُومَ.</w:t>
      </w:r>
    </w:p>
    <w:p>
      <w:pPr>
        <w:bidi/>
      </w:pPr>
      <w:r>
        <w:rPr>
          <w:rtl/>
          <w:cs/>
          <w:lang w:val="ar_AE" w:bidi="ar_AE"/>
        </w:rPr>
      </w:r>
      <w:r>
        <w:rPr>
          <w:vertAlign w:val="superscript"/>
          <w:rtl/>
          <w:cs/>
          <w:lang w:val="ar_AE" w:bidi="ar_AE"/>
        </w:rPr>
        <w:t>17</w:t>
      </w:r>
      <w:r>
        <w:rPr>
          <w:rtl/>
          <w:cs/>
          <w:lang w:val="ar_AE" w:bidi="ar_AE"/>
        </w:rPr>
        <w:t xml:space="preserve"> أَنَّ هَدَدَ هَرَبَ هُوَ وَرِجَالٌ أَدُومِيُّونَ مِنْ عَبِيدِ أَبِيهِ مَعَهُ لِيَأْتُوا مِصْرَ. وَكَانَ هَدَدُ غُلَامًا صَغِيرًا.</w:t>
      </w:r>
    </w:p>
    <w:p>
      <w:pPr>
        <w:bidi/>
      </w:pPr>
      <w:r>
        <w:rPr>
          <w:rtl/>
          <w:cs/>
          <w:lang w:val="ar_AE" w:bidi="ar_AE"/>
        </w:rPr>
      </w:r>
      <w:r>
        <w:rPr>
          <w:vertAlign w:val="superscript"/>
          <w:rtl/>
          <w:cs/>
          <w:lang w:val="ar_AE" w:bidi="ar_AE"/>
        </w:rPr>
        <w:t>18</w:t>
      </w:r>
      <w:r>
        <w:rPr>
          <w:rtl/>
          <w:cs/>
          <w:lang w:val="ar_AE" w:bidi="ar_AE"/>
        </w:rPr>
        <w:t xml:space="preserve"> وَقَامُوا مِنْ مِدْيَانَ وَأَتَوْا إِلَى فَارَانَ، وَأَخَذُوا مَعَهُمْ رِجَالًا مِنْ فَارَانَ وَأَتَوْا إِلَى مِصْرَ، إِلَى فِرْعَوْنَ مَلِكِ مِصْرَ، فَأَعْطَاهُ بَيْتًا وَعَيَّنَ لَهُ طَعَامًا وَأَعْطَاهُ أَرْضًا.</w:t>
      </w:r>
    </w:p>
    <w:p>
      <w:pPr>
        <w:bidi/>
      </w:pPr>
      <w:r>
        <w:rPr>
          <w:rtl/>
          <w:cs/>
          <w:lang w:val="ar_AE" w:bidi="ar_AE"/>
        </w:rPr>
      </w:r>
      <w:r>
        <w:rPr>
          <w:vertAlign w:val="superscript"/>
          <w:rtl/>
          <w:cs/>
          <w:lang w:val="ar_AE" w:bidi="ar_AE"/>
        </w:rPr>
        <w:t>19</w:t>
      </w:r>
      <w:r>
        <w:rPr>
          <w:rtl/>
          <w:cs/>
          <w:lang w:val="ar_AE" w:bidi="ar_AE"/>
        </w:rPr>
        <w:t xml:space="preserve"> فَوَجَدَ هَدَدُ نِعْمَةً فِي عَيْنَيْ فِرْعَوْنَ جِدًّا، وَزَوَّجَهُ أُخْتَ ٱمْرَأَتِهِ، أُخْتَ تَحْفَنِيسَ ٱلْمَلِكَةِ.</w:t>
      </w:r>
    </w:p>
    <w:p>
      <w:pPr>
        <w:bidi/>
      </w:pPr>
      <w:r>
        <w:rPr>
          <w:rtl/>
          <w:cs/>
          <w:lang w:val="ar_AE" w:bidi="ar_AE"/>
        </w:rPr>
      </w:r>
      <w:r>
        <w:rPr>
          <w:vertAlign w:val="superscript"/>
          <w:rtl/>
          <w:cs/>
          <w:lang w:val="ar_AE" w:bidi="ar_AE"/>
        </w:rPr>
        <w:t>20</w:t>
      </w:r>
      <w:r>
        <w:rPr>
          <w:rtl/>
          <w:cs/>
          <w:lang w:val="ar_AE" w:bidi="ar_AE"/>
        </w:rPr>
        <w:t xml:space="preserve"> فَوَلَدَتْ لَهُ أُخْتُ تَحْفَنِيسَ جَنُوبَثَ ٱبْنَهُ، وَفَطَمَتْهُ تَحْفَنِيسُ فِي وَسَطِ بَيْتِ فِرْعَوْنَ. وَكَانَ جَنُوبَثُ فِي بَيْتِ فِرْعَوْنَ بَيْنَ بَنِي فِرْعَوْنَ.</w:t>
      </w:r>
    </w:p>
    <w:p>
      <w:pPr>
        <w:bidi/>
      </w:pPr>
      <w:r>
        <w:rPr>
          <w:rtl/>
          <w:cs/>
          <w:lang w:val="ar_AE" w:bidi="ar_AE"/>
        </w:rPr>
      </w:r>
      <w:r>
        <w:rPr>
          <w:vertAlign w:val="superscript"/>
          <w:rtl/>
          <w:cs/>
          <w:lang w:val="ar_AE" w:bidi="ar_AE"/>
        </w:rPr>
        <w:t>21</w:t>
      </w:r>
      <w:r>
        <w:rPr>
          <w:rtl/>
          <w:cs/>
          <w:lang w:val="ar_AE" w:bidi="ar_AE"/>
        </w:rPr>
        <w:t xml:space="preserve"> فَسَمِعَ هَدَدُ فِي مِصْرَ بِأَنَّ دَاوُدَ قَدِ ٱضْطَجَعَ مَعَ آبَائِهِ، وَبِأَنَّ يُوآبَ رَئِيسَ ٱلْجَيْشِ قَدْ مَاتَ. فَقَالَ هَدَدُ لِفِرْعَوْنَ: «أَطْلِقْنِي إِلَى أَرْضِي».</w:t>
      </w:r>
    </w:p>
    <w:p>
      <w:pPr>
        <w:bidi/>
      </w:pPr>
      <w:r>
        <w:rPr>
          <w:rtl/>
          <w:cs/>
          <w:lang w:val="ar_AE" w:bidi="ar_AE"/>
        </w:rPr>
      </w:r>
      <w:r>
        <w:rPr>
          <w:vertAlign w:val="superscript"/>
          <w:rtl/>
          <w:cs/>
          <w:lang w:val="ar_AE" w:bidi="ar_AE"/>
        </w:rPr>
        <w:t>22</w:t>
      </w:r>
      <w:r>
        <w:rPr>
          <w:rtl/>
          <w:cs/>
          <w:lang w:val="ar_AE" w:bidi="ar_AE"/>
        </w:rPr>
        <w:t xml:space="preserve"> فَقَالَ لَهُ فِرْعَوْنُ: «مَاذَا أَعْوَزَكَ عِنْدِي حَتَّى إِنَّكَ تَطْلُبُ ٱلذَّهَابَ إِلَى أَرْضِكَ؟» فَقَالَ: «لَا شَيْءَ، وَإِنَّمَا أَطْلِقْنِي».</w:t>
      </w:r>
    </w:p>
    <w:p>
      <w:pPr>
        <w:bidi/>
      </w:pPr>
      <w:r>
        <w:rPr>
          <w:rtl/>
          <w:cs/>
          <w:lang w:val="ar_AE" w:bidi="ar_AE"/>
        </w:rPr>
      </w:r>
      <w:r>
        <w:rPr>
          <w:vertAlign w:val="superscript"/>
          <w:rtl/>
          <w:cs/>
          <w:lang w:val="ar_AE" w:bidi="ar_AE"/>
        </w:rPr>
        <w:t>23</w:t>
      </w:r>
      <w:r>
        <w:rPr>
          <w:rtl/>
          <w:cs/>
          <w:lang w:val="ar_AE" w:bidi="ar_AE"/>
        </w:rPr>
        <w:t xml:space="preserve"> وَأَقَامَ ٱللهُ لَهُ خَصْمًا آخَرَ: رَزُونَ بْنَ أَلِيدَاعَ، ٱلَّذِي هَرَبَ مِنْ عِنْدِ سَيِّدِهِ هَدَدَ عَزَرَ مَلِكِ صُوبَةَ،</w:t>
      </w:r>
    </w:p>
    <w:p>
      <w:pPr>
        <w:bidi/>
      </w:pPr>
      <w:r>
        <w:rPr>
          <w:rtl/>
          <w:cs/>
          <w:lang w:val="ar_AE" w:bidi="ar_AE"/>
        </w:rPr>
      </w:r>
      <w:r>
        <w:rPr>
          <w:vertAlign w:val="superscript"/>
          <w:rtl/>
          <w:cs/>
          <w:lang w:val="ar_AE" w:bidi="ar_AE"/>
        </w:rPr>
        <w:t>24</w:t>
      </w:r>
      <w:r>
        <w:rPr>
          <w:rtl/>
          <w:cs/>
          <w:lang w:val="ar_AE" w:bidi="ar_AE"/>
        </w:rPr>
        <w:t xml:space="preserve"> فَجَمَعَ إِلَيْهِ رِجَالًا فَصَارَ رَئِيسَ غُزَاةٍ عِنْدَ قَتْلِ دَاوُدَ إِيَّاهُمْ، فَٱنْطَلَقُوا إِلَى دِمَشْقَ وَأَقَامُوا بِهَا وَمَلَكُوا فِي دِمَشْقَ.</w:t>
      </w:r>
    </w:p>
    <w:p>
      <w:pPr>
        <w:bidi/>
      </w:pPr>
      <w:r>
        <w:rPr>
          <w:rtl/>
          <w:cs/>
          <w:lang w:val="ar_AE" w:bidi="ar_AE"/>
        </w:rPr>
      </w:r>
      <w:r>
        <w:rPr>
          <w:vertAlign w:val="superscript"/>
          <w:rtl/>
          <w:cs/>
          <w:lang w:val="ar_AE" w:bidi="ar_AE"/>
        </w:rPr>
        <w:t>25</w:t>
      </w:r>
      <w:r>
        <w:rPr>
          <w:rtl/>
          <w:cs/>
          <w:lang w:val="ar_AE" w:bidi="ar_AE"/>
        </w:rPr>
        <w:t xml:space="preserve"> وَكَانَ خَصْمًا لِإِسْرَائِيلَ كُلَّ أَيَّامِ سُلَيْمَانَ، مَعَ شَرِّ هَدَدَ. فَكَرِهَ إِسْرَائِيلَ، وَمَلَكَ عَلَى أَرَامَ.</w:t>
      </w:r>
    </w:p>
    <w:p>
      <w:pPr>
        <w:bidi/>
      </w:pPr>
      <w:r>
        <w:rPr>
          <w:rtl/>
          <w:cs/>
          <w:lang w:val="ar_AE" w:bidi="ar_AE"/>
        </w:rPr>
      </w:r>
      <w:r>
        <w:rPr>
          <w:vertAlign w:val="superscript"/>
          <w:rtl/>
          <w:cs/>
          <w:lang w:val="ar_AE" w:bidi="ar_AE"/>
        </w:rPr>
        <w:t>26</w:t>
      </w:r>
      <w:r>
        <w:rPr>
          <w:rtl/>
          <w:cs/>
          <w:lang w:val="ar_AE" w:bidi="ar_AE"/>
        </w:rPr>
        <w:t xml:space="preserve"> وَيَرُبْعَامُ بْنُ نَابَاطَ، أَفْرَايِمِيٌّ مِنْ صَرَدَةَ، عَبْدٌ لِسُلَيْمَانَ. وَٱسْمُ أُمِّهِ صَرُوعَةُ، وَهِيَ ٱمْرأَةٌ أَرْمَلَةٌ، رَفَعَ يَدَهُ عَلَى ٱلْمَلِكِ.</w:t>
      </w:r>
    </w:p>
    <w:p>
      <w:pPr>
        <w:bidi/>
      </w:pPr>
      <w:r>
        <w:rPr>
          <w:rtl/>
          <w:cs/>
          <w:lang w:val="ar_AE" w:bidi="ar_AE"/>
        </w:rPr>
      </w:r>
      <w:r>
        <w:rPr>
          <w:vertAlign w:val="superscript"/>
          <w:rtl/>
          <w:cs/>
          <w:lang w:val="ar_AE" w:bidi="ar_AE"/>
        </w:rPr>
        <w:t>27</w:t>
      </w:r>
      <w:r>
        <w:rPr>
          <w:rtl/>
          <w:cs/>
          <w:lang w:val="ar_AE" w:bidi="ar_AE"/>
        </w:rPr>
        <w:t xml:space="preserve"> وَهَذَا هُوَ سَبَبُ رَفْعِهِ يَدَهُ عَلَى ٱلْمَلِكِ: أَنَّ سُلَيْمَانَ بَنَى ٱلْقَلْعَةَ وَسَدَّ شُقُوقَ مَدِينَةِ دَاوُدَ أَبِيهِ.</w:t>
      </w:r>
    </w:p>
    <w:p>
      <w:pPr>
        <w:bidi/>
      </w:pPr>
      <w:r>
        <w:rPr>
          <w:rtl/>
          <w:cs/>
          <w:lang w:val="ar_AE" w:bidi="ar_AE"/>
        </w:rPr>
      </w:r>
      <w:r>
        <w:rPr>
          <w:vertAlign w:val="superscript"/>
          <w:rtl/>
          <w:cs/>
          <w:lang w:val="ar_AE" w:bidi="ar_AE"/>
        </w:rPr>
        <w:t>28</w:t>
      </w:r>
      <w:r>
        <w:rPr>
          <w:rtl/>
          <w:cs/>
          <w:lang w:val="ar_AE" w:bidi="ar_AE"/>
        </w:rPr>
        <w:t xml:space="preserve"> وَكَانَ ٱلرَّجُلُ يَرُبْعَامُ جَبَّارَ بَأْسٍ، فَلَمَّا رَأَى سُلَيْمَانُ ٱلْغُلَامَ أَنَّهُ عَامِلٌ شُغْلًا، أَقَامَهُ عَلَى كُلِّ أَعْمَالِ بَيْتِ يُوسُفَ.</w:t>
      </w:r>
    </w:p>
    <w:p>
      <w:pPr>
        <w:bidi/>
      </w:pPr>
      <w:r>
        <w:rPr>
          <w:rtl/>
          <w:cs/>
          <w:lang w:val="ar_AE" w:bidi="ar_AE"/>
        </w:rPr>
      </w:r>
      <w:r>
        <w:rPr>
          <w:vertAlign w:val="superscript"/>
          <w:rtl/>
          <w:cs/>
          <w:lang w:val="ar_AE" w:bidi="ar_AE"/>
        </w:rPr>
        <w:t>29</w:t>
      </w:r>
      <w:r>
        <w:rPr>
          <w:rtl/>
          <w:cs/>
          <w:lang w:val="ar_AE" w:bidi="ar_AE"/>
        </w:rPr>
        <w:t xml:space="preserve"> وَكَانَ فِي ذَلِكَ ٱلزَّمَانِ لَمَّا خَرَجَ يَرُبْعَامُ مِنْ أُورُشَلِيمَ، أَنَّهُ لَاقَاهُ أَخِيَّا ٱلشِّيلُونِيُّ ٱلنَّبِيُّ فِي ٱلطَّرِيقِ وَهُوَ لَابِسٌ رِدَاءً جَدِيدًا، وَهُمَا وَحْدَهُمَا فِي ٱلْحَقْلِ.</w:t>
      </w:r>
    </w:p>
    <w:p>
      <w:pPr>
        <w:bidi/>
      </w:pPr>
      <w:r>
        <w:rPr>
          <w:rtl/>
          <w:cs/>
          <w:lang w:val="ar_AE" w:bidi="ar_AE"/>
        </w:rPr>
      </w:r>
      <w:r>
        <w:rPr>
          <w:vertAlign w:val="superscript"/>
          <w:rtl/>
          <w:cs/>
          <w:lang w:val="ar_AE" w:bidi="ar_AE"/>
        </w:rPr>
        <w:t>30</w:t>
      </w:r>
      <w:r>
        <w:rPr>
          <w:rtl/>
          <w:cs/>
          <w:lang w:val="ar_AE" w:bidi="ar_AE"/>
        </w:rPr>
        <w:t xml:space="preserve"> فَقَبَضَ أَخِيَّا عَلَى ٱلرِّدَاءِ ٱلْجَدِيدِ ٱلَّذِي عَلَيْهِ وَمَزَّقَهُ ٱثْنَتَيْ عَشْرَةَ قِطْعَةً</w:t>
      </w:r>
    </w:p>
    <w:p>
      <w:pPr>
        <w:bidi/>
      </w:pPr>
      <w:r>
        <w:rPr>
          <w:rtl/>
          <w:cs/>
          <w:lang w:val="ar_AE" w:bidi="ar_AE"/>
        </w:rPr>
      </w:r>
      <w:r>
        <w:rPr>
          <w:vertAlign w:val="superscript"/>
          <w:rtl/>
          <w:cs/>
          <w:lang w:val="ar_AE" w:bidi="ar_AE"/>
        </w:rPr>
        <w:t>31</w:t>
      </w:r>
      <w:r>
        <w:rPr>
          <w:rtl/>
          <w:cs/>
          <w:lang w:val="ar_AE" w:bidi="ar_AE"/>
        </w:rPr>
        <w:t xml:space="preserve"> وَقَالَ لِيَرُبْعَامَ: «خُذْ لِنَفْسِكَ عَشَرَ قِطَعٍ، لِأَنَّهُ هَكَذَا قَالَ ٱلرَّبُّ إِلَهُ إِسْرَائِيلَ: هَأَنَذَا أُمَزِّقُ ٱلْمَمْلَكَةَ مِنْ يَدِ سُلَيْمَانَ وَأُعْطِيكَ عَشْرَةَ أَسْبَاطٍ.</w:t>
      </w:r>
    </w:p>
    <w:p>
      <w:pPr>
        <w:bidi/>
      </w:pPr>
      <w:r>
        <w:rPr>
          <w:rtl/>
          <w:cs/>
          <w:lang w:val="ar_AE" w:bidi="ar_AE"/>
        </w:rPr>
      </w:r>
      <w:r>
        <w:rPr>
          <w:vertAlign w:val="superscript"/>
          <w:rtl/>
          <w:cs/>
          <w:lang w:val="ar_AE" w:bidi="ar_AE"/>
        </w:rPr>
        <w:t>32</w:t>
      </w:r>
      <w:r>
        <w:rPr>
          <w:rtl/>
          <w:cs/>
          <w:lang w:val="ar_AE" w:bidi="ar_AE"/>
        </w:rPr>
        <w:t xml:space="preserve"> وَيَكُونُ لَهُ سِبْطٌ وَاحِدٌ مِنْ أَجْلِ عَبْدِي دَاوُدَ وَمِنْ أَجْلِ أُورُشَلِيمَ ٱلْمَدِينَةِ ٱلَّتِي ٱخْتَرْتُهَا مِنْ كُلِّ أَسْبَاطِ إِسْرَائِيلَ،</w:t>
      </w:r>
    </w:p>
    <w:p>
      <w:pPr>
        <w:bidi/>
      </w:pPr>
      <w:r>
        <w:rPr>
          <w:rtl/>
          <w:cs/>
          <w:lang w:val="ar_AE" w:bidi="ar_AE"/>
        </w:rPr>
      </w:r>
      <w:r>
        <w:rPr>
          <w:vertAlign w:val="superscript"/>
          <w:rtl/>
          <w:cs/>
          <w:lang w:val="ar_AE" w:bidi="ar_AE"/>
        </w:rPr>
        <w:t>33</w:t>
      </w:r>
      <w:r>
        <w:rPr>
          <w:rtl/>
          <w:cs/>
          <w:lang w:val="ar_AE" w:bidi="ar_AE"/>
        </w:rPr>
        <w:t xml:space="preserve"> لِأَنَّهُمْ تَرَكُونِي وَسَجَدُوا لِعَشْتُورَثَ إِلَهَةِ ٱلصِّيدُونِيِّينَ، وَلِكَمُوشَ إِلَهِ ٱلْمُوآبِيِّينَ، وَلِمَلْكُومَ إِلَهِ بَنِي عَمُّونَ، وَلَمْ يَسْلُكُوا فِي طُرُقِي لِيَعْمَلُوا ٱلْمُسْتَقِيمَ فِي عَيْنَيَّ وَفَرَائِضِي وَأَحْكَامِي كَدَاوُدَ أَبِيهِ.</w:t>
      </w:r>
    </w:p>
    <w:p>
      <w:pPr>
        <w:bidi/>
      </w:pPr>
      <w:r>
        <w:rPr>
          <w:rtl/>
          <w:cs/>
          <w:lang w:val="ar_AE" w:bidi="ar_AE"/>
        </w:rPr>
      </w:r>
      <w:r>
        <w:rPr>
          <w:vertAlign w:val="superscript"/>
          <w:rtl/>
          <w:cs/>
          <w:lang w:val="ar_AE" w:bidi="ar_AE"/>
        </w:rPr>
        <w:t>34</w:t>
      </w:r>
      <w:r>
        <w:rPr>
          <w:rtl/>
          <w:cs/>
          <w:lang w:val="ar_AE" w:bidi="ar_AE"/>
        </w:rPr>
        <w:t xml:space="preserve"> وَلَا آخُذُ كُلَّ ٱلْمَمْلَكَةِ مِنْ يَدِهِ، بَلْ أُصَيِّرُهُ رَئِيسًا كُلَّ أَيَّامِ حَيَاتِهِ لِأَجْلِ دَاوُدَ عَبْدِي ٱلَّذِي ٱخْتَرْتُهُ ٱلَّذِي حَفِظَ وَصَايَايَ وَفَرَائِضِي.</w:t>
      </w:r>
    </w:p>
    <w:p>
      <w:pPr>
        <w:bidi/>
      </w:pPr>
      <w:r>
        <w:rPr>
          <w:rtl/>
          <w:cs/>
          <w:lang w:val="ar_AE" w:bidi="ar_AE"/>
        </w:rPr>
      </w:r>
      <w:r>
        <w:rPr>
          <w:vertAlign w:val="superscript"/>
          <w:rtl/>
          <w:cs/>
          <w:lang w:val="ar_AE" w:bidi="ar_AE"/>
        </w:rPr>
        <w:t>35</w:t>
      </w:r>
      <w:r>
        <w:rPr>
          <w:rtl/>
          <w:cs/>
          <w:lang w:val="ar_AE" w:bidi="ar_AE"/>
        </w:rPr>
        <w:t xml:space="preserve"> وَآخُذُ ٱلْمَمْلَكَةَ مِنْ يَدِ ٱبْنِهِ وَأُعْطِيكَ إِيَّاهَا، أَيِ ٱلْأَسْبَاطَ ٱلْعَشْرَةَ.</w:t>
      </w:r>
    </w:p>
    <w:p>
      <w:pPr>
        <w:bidi/>
      </w:pPr>
      <w:r>
        <w:rPr>
          <w:rtl/>
          <w:cs/>
          <w:lang w:val="ar_AE" w:bidi="ar_AE"/>
        </w:rPr>
      </w:r>
      <w:r>
        <w:rPr>
          <w:vertAlign w:val="superscript"/>
          <w:rtl/>
          <w:cs/>
          <w:lang w:val="ar_AE" w:bidi="ar_AE"/>
        </w:rPr>
        <w:t>36</w:t>
      </w:r>
      <w:r>
        <w:rPr>
          <w:rtl/>
          <w:cs/>
          <w:lang w:val="ar_AE" w:bidi="ar_AE"/>
        </w:rPr>
        <w:t xml:space="preserve"> وَأُعْطِي ٱبْنَهُ سِبْطًا وَاحِدًا، لِيَكُونَ سِرَاجٌ لِدَاوُدَ عَبْدِي كُلَّ ٱلْأَيَّامِ أَمَامِي فِي أُورُشَلِيمَ ٱلْمَدِينَةِ ٱلَّتِي ٱخْتَرْتُهَا لِنَفْسِي لِأَضَعَ ٱسْمِي فِيهَا.</w:t>
      </w:r>
    </w:p>
    <w:p>
      <w:pPr>
        <w:bidi/>
      </w:pPr>
      <w:r>
        <w:rPr>
          <w:rtl/>
          <w:cs/>
          <w:lang w:val="ar_AE" w:bidi="ar_AE"/>
        </w:rPr>
      </w:r>
      <w:r>
        <w:rPr>
          <w:vertAlign w:val="superscript"/>
          <w:rtl/>
          <w:cs/>
          <w:lang w:val="ar_AE" w:bidi="ar_AE"/>
        </w:rPr>
        <w:t>37</w:t>
      </w:r>
      <w:r>
        <w:rPr>
          <w:rtl/>
          <w:cs/>
          <w:lang w:val="ar_AE" w:bidi="ar_AE"/>
        </w:rPr>
        <w:t xml:space="preserve"> وَآخُذُكَ فَتَمْلِكُ حَسَبَ كُلِّ مَا تَشْتَهِي نَفْسُكَ، وَتَكُونُ مَلِكًا عَلَى إِسْرَائِيلَ.</w:t>
      </w:r>
    </w:p>
    <w:p>
      <w:pPr>
        <w:bidi/>
      </w:pPr>
      <w:r>
        <w:rPr>
          <w:rtl/>
          <w:cs/>
          <w:lang w:val="ar_AE" w:bidi="ar_AE"/>
        </w:rPr>
      </w:r>
      <w:r>
        <w:rPr>
          <w:vertAlign w:val="superscript"/>
          <w:rtl/>
          <w:cs/>
          <w:lang w:val="ar_AE" w:bidi="ar_AE"/>
        </w:rPr>
        <w:t>38</w:t>
      </w:r>
      <w:r>
        <w:rPr>
          <w:rtl/>
          <w:cs/>
          <w:lang w:val="ar_AE" w:bidi="ar_AE"/>
        </w:rPr>
        <w:t xml:space="preserve"> فَإِذَا سَمِعْتَ لِكُلِّ مَا أُوصِيكَ بِهِ، وَسَلَكْتَ فِي طُرُقِي، وَفَعَلْتَ مَا هُوَ مُسْتَقِيمٌ فِي عَيْنَيَّ، وَحَفِظْتَ فَرَائِضِي وَوَصَايَايَ كَمَا فَعَلَ دَاوُدُ عَبْدِي، أَكُونُ مَعَكَ وَأَبْنِي لَكَ بَيْتًا آمِنًا كَمَا بَنَيْتُ لِدَاوُدَ، وَأُعْطِيكَ إِسْرَائِيلَ.</w:t>
      </w:r>
    </w:p>
    <w:p>
      <w:pPr>
        <w:bidi/>
      </w:pPr>
      <w:r>
        <w:rPr>
          <w:rtl/>
          <w:cs/>
          <w:lang w:val="ar_AE" w:bidi="ar_AE"/>
        </w:rPr>
      </w:r>
      <w:r>
        <w:rPr>
          <w:vertAlign w:val="superscript"/>
          <w:rtl/>
          <w:cs/>
          <w:lang w:val="ar_AE" w:bidi="ar_AE"/>
        </w:rPr>
        <w:t>39</w:t>
      </w:r>
      <w:r>
        <w:rPr>
          <w:rtl/>
          <w:cs/>
          <w:lang w:val="ar_AE" w:bidi="ar_AE"/>
        </w:rPr>
        <w:t xml:space="preserve"> وَأُذِلُّ نَسْلَ دَاوُدَ مِنْ أَجْلِ هَذَا، وَلَكِنْ لَا كُلَّ ٱلْأَيَّامِ».</w:t>
      </w:r>
    </w:p>
    <w:p>
      <w:pPr>
        <w:bidi/>
      </w:pPr>
      <w:r>
        <w:rPr>
          <w:rtl/>
          <w:cs/>
          <w:lang w:val="ar_AE" w:bidi="ar_AE"/>
        </w:rPr>
      </w:r>
      <w:r>
        <w:rPr>
          <w:vertAlign w:val="superscript"/>
          <w:rtl/>
          <w:cs/>
          <w:lang w:val="ar_AE" w:bidi="ar_AE"/>
        </w:rPr>
        <w:t>40</w:t>
      </w:r>
      <w:r>
        <w:rPr>
          <w:rtl/>
          <w:cs/>
          <w:lang w:val="ar_AE" w:bidi="ar_AE"/>
        </w:rPr>
        <w:t xml:space="preserve"> وَطَلَبَ سُلَيْمَانُ قَتْلَ يَرُبْعَامَ، فَقَامَ يَرُبْعَامُ وَهَرَبَ إِلَى مِصْرَ إِلَى شِيشَقَ مَلِكِ مِصْرَ. وَكَانَ فِي مِصْرَ إِلَى وَفَاةِ سُلَيْمَانَ.</w:t>
      </w:r>
    </w:p>
    <w:p>
      <w:pPr>
        <w:bidi/>
      </w:pPr>
      <w:r>
        <w:rPr>
          <w:rtl/>
          <w:cs/>
          <w:lang w:val="ar_AE" w:bidi="ar_AE"/>
        </w:rPr>
      </w:r>
      <w:r>
        <w:rPr>
          <w:vertAlign w:val="superscript"/>
          <w:rtl/>
          <w:cs/>
          <w:lang w:val="ar_AE" w:bidi="ar_AE"/>
        </w:rPr>
        <w:t>41</w:t>
      </w:r>
      <w:r>
        <w:rPr>
          <w:rtl/>
          <w:cs/>
          <w:lang w:val="ar_AE" w:bidi="ar_AE"/>
        </w:rPr>
        <w:t xml:space="preserve"> وَبَقِيَّةُ أُمُورِ سُلَيْمَانَ وَكُلُّ مَا صَنَعَ وَحِكْمَتُهُ أَمَا هِيَ مَكْتُوبَةٌ فِي سِفْرِ أُمُورِ سُلَيْمَانَ؟</w:t>
      </w:r>
    </w:p>
    <w:p>
      <w:pPr>
        <w:bidi/>
      </w:pPr>
      <w:r>
        <w:rPr>
          <w:rtl/>
          <w:cs/>
          <w:lang w:val="ar_AE" w:bidi="ar_AE"/>
        </w:rPr>
      </w:r>
      <w:r>
        <w:rPr>
          <w:vertAlign w:val="superscript"/>
          <w:rtl/>
          <w:cs/>
          <w:lang w:val="ar_AE" w:bidi="ar_AE"/>
        </w:rPr>
        <w:t>42</w:t>
      </w:r>
      <w:r>
        <w:rPr>
          <w:rtl/>
          <w:cs/>
          <w:lang w:val="ar_AE" w:bidi="ar_AE"/>
        </w:rPr>
        <w:t xml:space="preserve"> وَكَانَتِ ٱلْأَيَّامُ ٱلَّتِي مَلَكَ فِيهَا سُلَيْمَانُ فِي أُورُشَلِيمَ عَلَى كُلِّ إِسْرَائِيلَ أَرْبَعِينَ سَنَةً.</w:t>
      </w:r>
    </w:p>
    <w:p>
      <w:pPr>
        <w:bidi/>
      </w:pPr>
      <w:r>
        <w:rPr>
          <w:rtl/>
          <w:cs/>
          <w:lang w:val="ar_AE" w:bidi="ar_AE"/>
        </w:rPr>
      </w:r>
      <w:r>
        <w:rPr>
          <w:vertAlign w:val="superscript"/>
          <w:rtl/>
          <w:cs/>
          <w:lang w:val="ar_AE" w:bidi="ar_AE"/>
        </w:rPr>
        <w:t>43</w:t>
      </w:r>
      <w:r>
        <w:rPr>
          <w:rtl/>
          <w:cs/>
          <w:lang w:val="ar_AE" w:bidi="ar_AE"/>
        </w:rPr>
        <w:t xml:space="preserve"> ثُمَّ ٱضْطَجَعَ سُلَيْمَانُ مَعَ آبَائِهِ وَدُفِنَ فِي مَدِينَةِ دَاوُدَ أَبِيهِ، وَمَلَكَ رَحُبْعَامُ ٱبْنُهُ عِوَضًا عَنْهُ.</w:t>
      </w:r>
    </w:p>
    <w:p>
      <w:pPr>
        <w:pStyle w:val="Heading2"/>
        <w:bidi/>
      </w:pPr>
      <w:r>
        <w:rPr>
          <w:rtl/>
          <w:cs/>
          <w:lang w:val="ar_AE" w:bidi="ar_AE"/>
        </w:rPr>
        <w:t>1 Kings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وَذَهَبَ رَحُبْعَامُ إِلَى شَكِيمَ، لِأَنَّهُ جَاءَ إِلَى شَكِيمَ جَمِيعُ إِسْرَائِيلَ لِيُمَلِّكُوهُ.</w:t>
      </w:r>
    </w:p>
    <w:p>
      <w:pPr>
        <w:bidi/>
      </w:pPr>
      <w:r>
        <w:rPr>
          <w:rtl/>
          <w:cs/>
          <w:lang w:val="ar_AE" w:bidi="ar_AE"/>
        </w:rPr>
      </w:r>
      <w:r>
        <w:rPr>
          <w:vertAlign w:val="superscript"/>
          <w:rtl/>
          <w:cs/>
          <w:lang w:val="ar_AE" w:bidi="ar_AE"/>
        </w:rPr>
        <w:t>2</w:t>
      </w:r>
      <w:r>
        <w:rPr>
          <w:rtl/>
          <w:cs/>
          <w:lang w:val="ar_AE" w:bidi="ar_AE"/>
        </w:rPr>
        <w:t xml:space="preserve"> وَلَمَّا سَمِعَ يَرُبْعَامُ بْنُ نَبَاطَ وَهُوَ بَعْدُ فِي مِصْرَ، لِأَنَّهُ هَرَبَ مِنْ وَجْهِ سُلَيْمَانَ ٱلْمَلِكِ، وَأَقَامَ يَرُبْعَامُ فِي مِصْرَ،</w:t>
      </w:r>
    </w:p>
    <w:p>
      <w:pPr>
        <w:bidi/>
      </w:pPr>
      <w:r>
        <w:rPr>
          <w:rtl/>
          <w:cs/>
          <w:lang w:val="ar_AE" w:bidi="ar_AE"/>
        </w:rPr>
      </w:r>
      <w:r>
        <w:rPr>
          <w:vertAlign w:val="superscript"/>
          <w:rtl/>
          <w:cs/>
          <w:lang w:val="ar_AE" w:bidi="ar_AE"/>
        </w:rPr>
        <w:t>3</w:t>
      </w:r>
      <w:r>
        <w:rPr>
          <w:rtl/>
          <w:cs/>
          <w:lang w:val="ar_AE" w:bidi="ar_AE"/>
        </w:rPr>
        <w:t xml:space="preserve"> وَأَرْسَلُوا فَدَعَوْهُ. أَتَى يَرُبْعَامُ وَكُلُّ جَمَاعَةِ إِسْرَائِيلَ وَكَلَّمُوا رَحُبْعَامَ قَائِلِينَ:</w:t>
      </w:r>
    </w:p>
    <w:p>
      <w:pPr>
        <w:bidi/>
      </w:pPr>
      <w:r>
        <w:rPr>
          <w:rtl/>
          <w:cs/>
          <w:lang w:val="ar_AE" w:bidi="ar_AE"/>
        </w:rPr>
      </w:r>
      <w:r>
        <w:rPr>
          <w:vertAlign w:val="superscript"/>
          <w:rtl/>
          <w:cs/>
          <w:lang w:val="ar_AE" w:bidi="ar_AE"/>
        </w:rPr>
        <w:t>4</w:t>
      </w:r>
      <w:r>
        <w:rPr>
          <w:rtl/>
          <w:cs/>
          <w:lang w:val="ar_AE" w:bidi="ar_AE"/>
        </w:rPr>
        <w:t xml:space="preserve"> «إِنَّ أَبَاكَ قَسَّى نِيرَنَا، وَأَمَّا أَنْتَ فَخَفِّفِ ٱلْآنَ مِنْ عُبُودِيَّةِ أَبِيكَ ٱلْقَاسِيَةِ، وَمِنْ نِيرِهِ ٱلثَّقِيلِ ٱلَّذِي جَعَلَهُ عَلَيْنَا، فَنَخْدِمَكَ».</w:t>
      </w:r>
    </w:p>
    <w:p>
      <w:pPr>
        <w:bidi/>
      </w:pPr>
      <w:r>
        <w:rPr>
          <w:rtl/>
          <w:cs/>
          <w:lang w:val="ar_AE" w:bidi="ar_AE"/>
        </w:rPr>
      </w:r>
      <w:r>
        <w:rPr>
          <w:vertAlign w:val="superscript"/>
          <w:rtl/>
          <w:cs/>
          <w:lang w:val="ar_AE" w:bidi="ar_AE"/>
        </w:rPr>
        <w:t>5</w:t>
      </w:r>
      <w:r>
        <w:rPr>
          <w:rtl/>
          <w:cs/>
          <w:lang w:val="ar_AE" w:bidi="ar_AE"/>
        </w:rPr>
        <w:t xml:space="preserve"> فَقَالَ لَهُمُ: «ٱذْهَبُوا إِلَى ثَلَاثَةِ أَيَّامٍ أَيْضًا ثُمَّ ٱرْجِعُوا إِلَيَّ». فَذَهَبَ ٱلشَّعْبُ.</w:t>
      </w:r>
    </w:p>
    <w:p>
      <w:pPr>
        <w:bidi/>
      </w:pPr>
      <w:r>
        <w:rPr>
          <w:rtl/>
          <w:cs/>
          <w:lang w:val="ar_AE" w:bidi="ar_AE"/>
        </w:rPr>
      </w:r>
      <w:r>
        <w:rPr>
          <w:vertAlign w:val="superscript"/>
          <w:rtl/>
          <w:cs/>
          <w:lang w:val="ar_AE" w:bidi="ar_AE"/>
        </w:rPr>
        <w:t>6</w:t>
      </w:r>
      <w:r>
        <w:rPr>
          <w:rtl/>
          <w:cs/>
          <w:lang w:val="ar_AE" w:bidi="ar_AE"/>
        </w:rPr>
        <w:t xml:space="preserve"> فَٱسْتَشَارَ ٱلْمَلِكُ رَحُبْعَامُ ٱلشُّيُوخَ ٱلَّذِينَ كَانُوا يَقِفُونَ أَمَامَ سُلَيْمَانَ أَبِيهِ وَهُوَ حَيٌّ، قَائِلًا: «كَيْفَ تُشِيرُونَ أَنْ أَرُدَّ جَوَابًا إِلَى هَذَا ٱلشَّعْبِ؟»</w:t>
      </w:r>
    </w:p>
    <w:p>
      <w:pPr>
        <w:bidi/>
      </w:pPr>
      <w:r>
        <w:rPr>
          <w:rtl/>
          <w:cs/>
          <w:lang w:val="ar_AE" w:bidi="ar_AE"/>
        </w:rPr>
      </w:r>
      <w:r>
        <w:rPr>
          <w:vertAlign w:val="superscript"/>
          <w:rtl/>
          <w:cs/>
          <w:lang w:val="ar_AE" w:bidi="ar_AE"/>
        </w:rPr>
        <w:t>7</w:t>
      </w:r>
      <w:r>
        <w:rPr>
          <w:rtl/>
          <w:cs/>
          <w:lang w:val="ar_AE" w:bidi="ar_AE"/>
        </w:rPr>
        <w:t xml:space="preserve"> فَكَلَّمُوهُ قَائِلِينَ: «إِنْ صِرْتَ ٱلْيَوْمَ عَبْدًا لِهَذَا ٱلشَّعْبِ وَخَدَمْتَهُمْ وَأَجَبْتَهُمْ وَكَلَّمْتَهُمْ كَلَامًا حَسَنًا، يَكُونُونَ لَكَ عَبِيدًا كُلَّ ٱلْأَيَّامِ».</w:t>
      </w:r>
    </w:p>
    <w:p>
      <w:pPr>
        <w:bidi/>
      </w:pPr>
      <w:r>
        <w:rPr>
          <w:rtl/>
          <w:cs/>
          <w:lang w:val="ar_AE" w:bidi="ar_AE"/>
        </w:rPr>
      </w:r>
      <w:r>
        <w:rPr>
          <w:vertAlign w:val="superscript"/>
          <w:rtl/>
          <w:cs/>
          <w:lang w:val="ar_AE" w:bidi="ar_AE"/>
        </w:rPr>
        <w:t>8</w:t>
      </w:r>
      <w:r>
        <w:rPr>
          <w:rtl/>
          <w:cs/>
          <w:lang w:val="ar_AE" w:bidi="ar_AE"/>
        </w:rPr>
        <w:t xml:space="preserve"> فَتَرَكَ مَشُورَةَ ٱلشُّيُوخِ ٱلَّتِي أَشَارُوا بِهَا عَلَيْهِ وَٱسْتَشَارَ ٱلْأَحْدَاثَ ٱلَّذِينَ نَشَأُوا مَعَهُ وَوَقَفُوا أَمَامَهُ،</w:t>
      </w:r>
    </w:p>
    <w:p>
      <w:pPr>
        <w:bidi/>
      </w:pPr>
      <w:r>
        <w:rPr>
          <w:rtl/>
          <w:cs/>
          <w:lang w:val="ar_AE" w:bidi="ar_AE"/>
        </w:rPr>
      </w:r>
      <w:r>
        <w:rPr>
          <w:vertAlign w:val="superscript"/>
          <w:rtl/>
          <w:cs/>
          <w:lang w:val="ar_AE" w:bidi="ar_AE"/>
        </w:rPr>
        <w:t>9</w:t>
      </w:r>
      <w:r>
        <w:rPr>
          <w:rtl/>
          <w:cs/>
          <w:lang w:val="ar_AE" w:bidi="ar_AE"/>
        </w:rPr>
        <w:t xml:space="preserve"> وَقَالَ لَهُمْ: «بِمَاذَا تُشِيرُونَ أَنْتُمْ فَنَرُدَّ جَوَابًا عَلَى هَذَا ٱلشَّعْبِ ٱلَّذِينَ كَلَّمُونِي قَائِلِينَ: خَفِّفْ مِنَ ٱلنِّيرِ ٱلَّذِي جَعَلَهُ عَلَيْنَا أَبُوكَ».</w:t>
      </w:r>
    </w:p>
    <w:p>
      <w:pPr>
        <w:bidi/>
      </w:pPr>
      <w:r>
        <w:rPr>
          <w:rtl/>
          <w:cs/>
          <w:lang w:val="ar_AE" w:bidi="ar_AE"/>
        </w:rPr>
      </w:r>
      <w:r>
        <w:rPr>
          <w:vertAlign w:val="superscript"/>
          <w:rtl/>
          <w:cs/>
          <w:lang w:val="ar_AE" w:bidi="ar_AE"/>
        </w:rPr>
        <w:t>10</w:t>
      </w:r>
      <w:r>
        <w:rPr>
          <w:rtl/>
          <w:cs/>
          <w:lang w:val="ar_AE" w:bidi="ar_AE"/>
        </w:rPr>
        <w:t xml:space="preserve"> فَكَلَّمَهُ ٱلْأَحْدَاثُ ٱلَّذِينَ نَشَأُوا مَعَهُ قَائِلِينَ: «هَكَذَا تَقُولُ لِهَذَا ٱلشَّعْبِ ٱلَّذِينَ كَلَّمُوكَ قَائِلِينَ: إِنَّ أَبَاكَ ثَقَّلَ نِيرَنَا وَأَمَّا أَنْتَ فَخَفِّفْ مِنْ نِيرِنَا، هَكَذَا تَقُولُ لَهُمْ: إِنَّ خِنْصَرِي أَغْلَظُ مِنْ مَتْنَيْ أَبِي.</w:t>
      </w:r>
    </w:p>
    <w:p>
      <w:pPr>
        <w:bidi/>
      </w:pPr>
      <w:r>
        <w:rPr>
          <w:rtl/>
          <w:cs/>
          <w:lang w:val="ar_AE" w:bidi="ar_AE"/>
        </w:rPr>
      </w:r>
      <w:r>
        <w:rPr>
          <w:vertAlign w:val="superscript"/>
          <w:rtl/>
          <w:cs/>
          <w:lang w:val="ar_AE" w:bidi="ar_AE"/>
        </w:rPr>
        <w:t>11</w:t>
      </w:r>
      <w:r>
        <w:rPr>
          <w:rtl/>
          <w:cs/>
          <w:lang w:val="ar_AE" w:bidi="ar_AE"/>
        </w:rPr>
        <w:t xml:space="preserve"> وَٱلْآنَ أَبِي حَمَّلَكُمْ نِيرًا ثَقِيلًا وَأَنَا أَزِيدُ عَلَى نِيرِكُمْ. أَبِي أَدَّبَكُمْ بِٱلسِّيَاطِ وَأَنَا أُؤَدِّبُكُمْ بِٱلْعَقَارِبِ».</w:t>
      </w:r>
    </w:p>
    <w:p>
      <w:pPr>
        <w:bidi/>
      </w:pPr>
      <w:r>
        <w:rPr>
          <w:rtl/>
          <w:cs/>
          <w:lang w:val="ar_AE" w:bidi="ar_AE"/>
        </w:rPr>
      </w:r>
      <w:r>
        <w:rPr>
          <w:vertAlign w:val="superscript"/>
          <w:rtl/>
          <w:cs/>
          <w:lang w:val="ar_AE" w:bidi="ar_AE"/>
        </w:rPr>
        <w:t>12</w:t>
      </w:r>
      <w:r>
        <w:rPr>
          <w:rtl/>
          <w:cs/>
          <w:lang w:val="ar_AE" w:bidi="ar_AE"/>
        </w:rPr>
        <w:t xml:space="preserve"> فَجَاءَ يَرُبْعَامُ وَجَمِيعُ ٱلشَّعْبِ إِلَى رَحُبْعَامَ فِي ٱلْيَوْمِ ٱلثَّالِثِ كَمَا تَكَلَّمَ ٱلْمَلِكُ قَائِلًا: «ٱرْجِعُوا إِلَيَّ فِي ٱلْيَوْمِ ٱلثَّالِثِ».</w:t>
      </w:r>
    </w:p>
    <w:p>
      <w:pPr>
        <w:bidi/>
      </w:pPr>
      <w:r>
        <w:rPr>
          <w:rtl/>
          <w:cs/>
          <w:lang w:val="ar_AE" w:bidi="ar_AE"/>
        </w:rPr>
      </w:r>
      <w:r>
        <w:rPr>
          <w:vertAlign w:val="superscript"/>
          <w:rtl/>
          <w:cs/>
          <w:lang w:val="ar_AE" w:bidi="ar_AE"/>
        </w:rPr>
        <w:t>13</w:t>
      </w:r>
      <w:r>
        <w:rPr>
          <w:rtl/>
          <w:cs/>
          <w:lang w:val="ar_AE" w:bidi="ar_AE"/>
        </w:rPr>
        <w:t xml:space="preserve"> فَأَجَابَ ٱلْمَلِكُ ٱلشَّعْبَ بِقَسَاوَةٍ، وَتَرَكَ مَشُورَةَ ٱلشُّيُوخِ ٱلَّتِي أَشَارُوا بِهَا عَلَيْهِ،</w:t>
      </w:r>
    </w:p>
    <w:p>
      <w:pPr>
        <w:bidi/>
      </w:pPr>
      <w:r>
        <w:rPr>
          <w:rtl/>
          <w:cs/>
          <w:lang w:val="ar_AE" w:bidi="ar_AE"/>
        </w:rPr>
      </w:r>
      <w:r>
        <w:rPr>
          <w:vertAlign w:val="superscript"/>
          <w:rtl/>
          <w:cs/>
          <w:lang w:val="ar_AE" w:bidi="ar_AE"/>
        </w:rPr>
        <w:t>14</w:t>
      </w:r>
      <w:r>
        <w:rPr>
          <w:rtl/>
          <w:cs/>
          <w:lang w:val="ar_AE" w:bidi="ar_AE"/>
        </w:rPr>
        <w:t xml:space="preserve"> وَكَلَّمَهُمْ حَسَبَ مَشُورَةِ ٱلْأَحْدَاثِ قَائِلًا: «أَبِي ثَقَّلَ نِيرَكُمْ وَأَنَا أَزِيدُ عَلَى نِيرِكُمْ. أَبِي أَدَّبَكُمْ بِٱلسِّيَاطِ وَأَنَا أُؤَدِّبُكُمْ بِٱلْعَقَارِبِ».</w:t>
      </w:r>
    </w:p>
    <w:p>
      <w:pPr>
        <w:bidi/>
      </w:pPr>
      <w:r>
        <w:rPr>
          <w:rtl/>
          <w:cs/>
          <w:lang w:val="ar_AE" w:bidi="ar_AE"/>
        </w:rPr>
      </w:r>
      <w:r>
        <w:rPr>
          <w:vertAlign w:val="superscript"/>
          <w:rtl/>
          <w:cs/>
          <w:lang w:val="ar_AE" w:bidi="ar_AE"/>
        </w:rPr>
        <w:t>15</w:t>
      </w:r>
      <w:r>
        <w:rPr>
          <w:rtl/>
          <w:cs/>
          <w:lang w:val="ar_AE" w:bidi="ar_AE"/>
        </w:rPr>
        <w:t xml:space="preserve"> وَلَمْ يَسْمَعِ ٱلْمَلِكُ لِلشَّعْبِ، لِأَنَّ ٱلسَّبَبَ كَانَ مِنْ قِبَلِ ٱلرَّبِّ لِيُقِيمَ كَلَامَهُ ٱلَّذِي تَكَلَّمَ بِهِ ٱلرَّبُّ عَنْ يَدِ أَخِيَّا ٱلشِّيلُونِيِّ إِلَى يَرُبْعَامَ بْنِ نَبَاطَ.</w:t>
      </w:r>
    </w:p>
    <w:p>
      <w:pPr>
        <w:bidi/>
      </w:pPr>
      <w:r>
        <w:rPr>
          <w:rtl/>
          <w:cs/>
          <w:lang w:val="ar_AE" w:bidi="ar_AE"/>
        </w:rPr>
      </w:r>
      <w:r>
        <w:rPr>
          <w:vertAlign w:val="superscript"/>
          <w:rtl/>
          <w:cs/>
          <w:lang w:val="ar_AE" w:bidi="ar_AE"/>
        </w:rPr>
        <w:t>16</w:t>
      </w:r>
      <w:r>
        <w:rPr>
          <w:rtl/>
          <w:cs/>
          <w:lang w:val="ar_AE" w:bidi="ar_AE"/>
        </w:rPr>
        <w:t xml:space="preserve"> فَلَمَّا رَأَى كُلُّ إِسْرَائِيلَ أَنَّ ٱلْمَلِكَ لَمْ يَسْمَعْ لَهُمْ، رَدَّ ٱلشَّعْبُ جَوَابًا عَلَى ٱلْمَلِكِ قَائِلِينَ: «أَيُّ قِسْمٍ لَنَا فِي دَاوُدَ؟ وَلَا نَصِيبَ لَنَا فِي ٱبْنِ يَسَّى! إِلَى خِيَامِكَ يَا إِسْرَائِيلُ. ٱلْآنَ ٱنْظُرْ إِلَى بَيْتِكَ يَادَاوُدُ». وَذَهَبَ إِسْرَائِيلُ إِلَى خِيَامِهِمْ.</w:t>
      </w:r>
    </w:p>
    <w:p>
      <w:pPr>
        <w:bidi/>
      </w:pPr>
      <w:r>
        <w:rPr>
          <w:rtl/>
          <w:cs/>
          <w:lang w:val="ar_AE" w:bidi="ar_AE"/>
        </w:rPr>
      </w:r>
      <w:r>
        <w:rPr>
          <w:vertAlign w:val="superscript"/>
          <w:rtl/>
          <w:cs/>
          <w:lang w:val="ar_AE" w:bidi="ar_AE"/>
        </w:rPr>
        <w:t>17</w:t>
      </w:r>
      <w:r>
        <w:rPr>
          <w:rtl/>
          <w:cs/>
          <w:lang w:val="ar_AE" w:bidi="ar_AE"/>
        </w:rPr>
        <w:t xml:space="preserve"> وَأَمَّا بَنُو إِسْرَائِيلَ ٱلسَّاكِنُونَ فِي مُدُنِ يَهُوذَا فَمَلَكَ عَلَيْهِمْ رَحُبْعَامُ.</w:t>
      </w:r>
    </w:p>
    <w:p>
      <w:pPr>
        <w:bidi/>
      </w:pPr>
      <w:r>
        <w:rPr>
          <w:rtl/>
          <w:cs/>
          <w:lang w:val="ar_AE" w:bidi="ar_AE"/>
        </w:rPr>
      </w:r>
      <w:r>
        <w:rPr>
          <w:vertAlign w:val="superscript"/>
          <w:rtl/>
          <w:cs/>
          <w:lang w:val="ar_AE" w:bidi="ar_AE"/>
        </w:rPr>
        <w:t>18</w:t>
      </w:r>
      <w:r>
        <w:rPr>
          <w:rtl/>
          <w:cs/>
          <w:lang w:val="ar_AE" w:bidi="ar_AE"/>
        </w:rPr>
        <w:t xml:space="preserve"> ثُمَّ أَرْسَلَ ٱلْمَلِكُ رَحُبْعَامُ أَدُورَامَ ٱلَّذِي عَلَى ٱلتَّسْخِيرِ فَرَجَمَهُ جَمِيعُ إِسْرَائِيلَ بِٱلْحِجَارَةِ فَمَاتَ. فَبَادَرَ ٱلْمَلِكُ رَحُبْعَامُ وَصَعِدَ إِلَى ٱلْمَرْكَبَةِ لِيَهْرُبَ إِلَى أُورُشَلِيمَ.</w:t>
      </w:r>
    </w:p>
    <w:p>
      <w:pPr>
        <w:bidi/>
      </w:pPr>
      <w:r>
        <w:rPr>
          <w:rtl/>
          <w:cs/>
          <w:lang w:val="ar_AE" w:bidi="ar_AE"/>
        </w:rPr>
      </w:r>
      <w:r>
        <w:rPr>
          <w:vertAlign w:val="superscript"/>
          <w:rtl/>
          <w:cs/>
          <w:lang w:val="ar_AE" w:bidi="ar_AE"/>
        </w:rPr>
        <w:t>19</w:t>
      </w:r>
      <w:r>
        <w:rPr>
          <w:rtl/>
          <w:cs/>
          <w:lang w:val="ar_AE" w:bidi="ar_AE"/>
        </w:rPr>
        <w:t xml:space="preserve"> فَعَصَى إِسْرَائِيلُ عَلَى بَيْتِ دَاوُدَ إِلَى هَذَا ٱلْيَوْمِ.</w:t>
      </w:r>
    </w:p>
    <w:p>
      <w:pPr>
        <w:bidi/>
      </w:pPr>
      <w:r>
        <w:rPr>
          <w:rtl/>
          <w:cs/>
          <w:lang w:val="ar_AE" w:bidi="ar_AE"/>
        </w:rPr>
      </w:r>
      <w:r>
        <w:rPr>
          <w:vertAlign w:val="superscript"/>
          <w:rtl/>
          <w:cs/>
          <w:lang w:val="ar_AE" w:bidi="ar_AE"/>
        </w:rPr>
        <w:t>20</w:t>
      </w:r>
      <w:r>
        <w:rPr>
          <w:rtl/>
          <w:cs/>
          <w:lang w:val="ar_AE" w:bidi="ar_AE"/>
        </w:rPr>
        <w:t xml:space="preserve"> وَلَمَّا سَمِعَ جَمِيعُ إِسْرَائِيلَ بِأَنَّ يَرُبْعَامَ قَدْ رَجَعَ، أَرْسَلُوا فَدَعَوْهُ إِلَى ٱلْجَمَاعَةِ، وَمَلَّكُوهُ عَلَى جَمِيعِ إِسْرَائِيلَ. لَمْ يَتْبَعْ بَيْتَ دَاوُدَ إِلَّا سِبْطُ يَهُوذَا وَحْدَهُ.</w:t>
      </w:r>
    </w:p>
    <w:p>
      <w:pPr>
        <w:bidi/>
      </w:pPr>
      <w:r>
        <w:rPr>
          <w:rtl/>
          <w:cs/>
          <w:lang w:val="ar_AE" w:bidi="ar_AE"/>
        </w:rPr>
      </w:r>
      <w:r>
        <w:rPr>
          <w:vertAlign w:val="superscript"/>
          <w:rtl/>
          <w:cs/>
          <w:lang w:val="ar_AE" w:bidi="ar_AE"/>
        </w:rPr>
        <w:t>21</w:t>
      </w:r>
      <w:r>
        <w:rPr>
          <w:rtl/>
          <w:cs/>
          <w:lang w:val="ar_AE" w:bidi="ar_AE"/>
        </w:rPr>
        <w:t xml:space="preserve"> وَلَمَّا جَاءَ رَحُبْعَامُ إِلَى أُورُشَلِيمَ جَمَعَ كُلَّ بَيْتِ يَهُوذَا وَسِبْطَ بَنْيَامِينَ، مِئَةً وَثَمَانِينَ أَلْفَ مُخْتَارٍ مُحَارِبٍ، لِيُحَارِبُوا بَيْتَ إِسْرَائِيلَ وَيَرُدُّوا ٱلْمَمْلَكَةَ لَرَحُبْعَامَ بْنِ سُلَيْمَانَ.</w:t>
      </w:r>
    </w:p>
    <w:p>
      <w:pPr>
        <w:bidi/>
      </w:pPr>
      <w:r>
        <w:rPr>
          <w:rtl/>
          <w:cs/>
          <w:lang w:val="ar_AE" w:bidi="ar_AE"/>
        </w:rPr>
      </w:r>
      <w:r>
        <w:rPr>
          <w:vertAlign w:val="superscript"/>
          <w:rtl/>
          <w:cs/>
          <w:lang w:val="ar_AE" w:bidi="ar_AE"/>
        </w:rPr>
        <w:t>22</w:t>
      </w:r>
      <w:r>
        <w:rPr>
          <w:rtl/>
          <w:cs/>
          <w:lang w:val="ar_AE" w:bidi="ar_AE"/>
        </w:rPr>
        <w:t xml:space="preserve"> وَكَانَ كَلَامُ ٱللهِ إِلَى شِمَعْيَا رَجُلِ ٱللهِ قَائِلًا:</w:t>
      </w:r>
    </w:p>
    <w:p>
      <w:pPr>
        <w:bidi/>
      </w:pPr>
      <w:r>
        <w:rPr>
          <w:rtl/>
          <w:cs/>
          <w:lang w:val="ar_AE" w:bidi="ar_AE"/>
        </w:rPr>
      </w:r>
      <w:r>
        <w:rPr>
          <w:vertAlign w:val="superscript"/>
          <w:rtl/>
          <w:cs/>
          <w:lang w:val="ar_AE" w:bidi="ar_AE"/>
        </w:rPr>
        <w:t>23</w:t>
      </w:r>
      <w:r>
        <w:rPr>
          <w:rtl/>
          <w:cs/>
          <w:lang w:val="ar_AE" w:bidi="ar_AE"/>
        </w:rPr>
        <w:t xml:space="preserve"> «كَلِّمْ رَحُبْعَامَ بْنَ سُلَيْمَانَ مَلِكِ يَهُوذَا وَكُلَّ بَيْتِ يَهُوذَا وَبَنْيَامِينَ وَبَقِيَّةِ ٱلشَّعْبِ قَائِلًا:</w:t>
      </w:r>
    </w:p>
    <w:p>
      <w:pPr>
        <w:bidi/>
      </w:pPr>
      <w:r>
        <w:rPr>
          <w:rtl/>
          <w:cs/>
          <w:lang w:val="ar_AE" w:bidi="ar_AE"/>
        </w:rPr>
      </w:r>
      <w:r>
        <w:rPr>
          <w:vertAlign w:val="superscript"/>
          <w:rtl/>
          <w:cs/>
          <w:lang w:val="ar_AE" w:bidi="ar_AE"/>
        </w:rPr>
        <w:t>24</w:t>
      </w:r>
      <w:r>
        <w:rPr>
          <w:rtl/>
          <w:cs/>
          <w:lang w:val="ar_AE" w:bidi="ar_AE"/>
        </w:rPr>
        <w:t xml:space="preserve"> هَكَذَا قَالَ ٱلرَّبُّ: لَا تَصْعَدُوا وَلَا تُحَارِبُوا إِخْوَتَكُمْ بَنِي إِسْرَائِيلَ. ٱرْجِعُوا كُلُّ وَاحِدٍ إِلَى بَيْتِهِ، لِأَنَّ مِنْ عِنْدِي هَذَا ٱلْأَمْرَ». فَسَمِعُوا لِكَلَامِ ٱلرَّبِّ وَرَجَعُوا لِيَنْطَلِقُوا حَسَبَ قَوْلِ ٱلرَّبِّ.</w:t>
      </w:r>
    </w:p>
    <w:p>
      <w:pPr>
        <w:bidi/>
      </w:pPr>
      <w:r>
        <w:rPr>
          <w:rtl/>
          <w:cs/>
          <w:lang w:val="ar_AE" w:bidi="ar_AE"/>
        </w:rPr>
      </w:r>
      <w:r>
        <w:rPr>
          <w:vertAlign w:val="superscript"/>
          <w:rtl/>
          <w:cs/>
          <w:lang w:val="ar_AE" w:bidi="ar_AE"/>
        </w:rPr>
        <w:t>25</w:t>
      </w:r>
      <w:r>
        <w:rPr>
          <w:rtl/>
          <w:cs/>
          <w:lang w:val="ar_AE" w:bidi="ar_AE"/>
        </w:rPr>
        <w:t xml:space="preserve"> وَبَنَى يَرُبْعَامُ شَكِيمَ فِي جَبَلِ أَفْرَايِمَ وَسَكَنَ بِهَا. ثُمَّ خَرَجَ مِنْ هُنَاكَ وَبَنَى فَنُوئِيلَ.</w:t>
      </w:r>
    </w:p>
    <w:p>
      <w:pPr>
        <w:bidi/>
      </w:pPr>
      <w:r>
        <w:rPr>
          <w:rtl/>
          <w:cs/>
          <w:lang w:val="ar_AE" w:bidi="ar_AE"/>
        </w:rPr>
      </w:r>
      <w:r>
        <w:rPr>
          <w:vertAlign w:val="superscript"/>
          <w:rtl/>
          <w:cs/>
          <w:lang w:val="ar_AE" w:bidi="ar_AE"/>
        </w:rPr>
        <w:t>26</w:t>
      </w:r>
      <w:r>
        <w:rPr>
          <w:rtl/>
          <w:cs/>
          <w:lang w:val="ar_AE" w:bidi="ar_AE"/>
        </w:rPr>
        <w:t xml:space="preserve"> وَقَالَ يَرُبْعَامُ فِي قَلْبِهِ: «ٱلْآنَ تَرْجِعُ ٱلْمَمْلَكَةُ إِلَى بَيْتِ دَاوُدَ.</w:t>
      </w:r>
    </w:p>
    <w:p>
      <w:pPr>
        <w:bidi/>
      </w:pPr>
      <w:r>
        <w:rPr>
          <w:rtl/>
          <w:cs/>
          <w:lang w:val="ar_AE" w:bidi="ar_AE"/>
        </w:rPr>
      </w:r>
      <w:r>
        <w:rPr>
          <w:vertAlign w:val="superscript"/>
          <w:rtl/>
          <w:cs/>
          <w:lang w:val="ar_AE" w:bidi="ar_AE"/>
        </w:rPr>
        <w:t>27</w:t>
      </w:r>
      <w:r>
        <w:rPr>
          <w:rtl/>
          <w:cs/>
          <w:lang w:val="ar_AE" w:bidi="ar_AE"/>
        </w:rPr>
        <w:t xml:space="preserve"> إِنْ صَعِدَ هَذَا ٱلشَّعْبُ لِيُقَرِّبُوا ذَبَائِحَ فِي بَيْتِ ٱلرَّبِّ فِي أُورُشَلِيمَ، يَرْجِعْ قَلْبُ هَذَا ٱلشَّعْبِ إِلَى سَيِّدِهِمْ، إِلَى رَحُبْعَامَ مَلِكِ يَهُوذَا وَيَقْتُلُونِي، وَيَرْجِعُوا إِلَى رَحُبْعَامَ مَلِكِ يَهُوذَا».</w:t>
      </w:r>
    </w:p>
    <w:p>
      <w:pPr>
        <w:bidi/>
      </w:pPr>
      <w:r>
        <w:rPr>
          <w:rtl/>
          <w:cs/>
          <w:lang w:val="ar_AE" w:bidi="ar_AE"/>
        </w:rPr>
      </w:r>
      <w:r>
        <w:rPr>
          <w:vertAlign w:val="superscript"/>
          <w:rtl/>
          <w:cs/>
          <w:lang w:val="ar_AE" w:bidi="ar_AE"/>
        </w:rPr>
        <w:t>28</w:t>
      </w:r>
      <w:r>
        <w:rPr>
          <w:rtl/>
          <w:cs/>
          <w:lang w:val="ar_AE" w:bidi="ar_AE"/>
        </w:rPr>
        <w:t xml:space="preserve"> فَٱسْتَشَارَ ٱلْمَلِكُ وَعَمِلَ عِجْلَيْ ذَهَبٍ، وَقَالَ لَهُمْ: «كَثِيرٌ عَلَيْكُمْ أَنْ تَصْعَدُوا إِلَى أُورُشَلِيمَ. هُوَذَا آلِهَتُكَ يَاإِسْرَائِيلُ ٱلَّذِينَ أَصْعَدُوكَ مِنْ أَرْضِ مِصْرَ».</w:t>
      </w:r>
    </w:p>
    <w:p>
      <w:pPr>
        <w:bidi/>
      </w:pPr>
      <w:r>
        <w:rPr>
          <w:rtl/>
          <w:cs/>
          <w:lang w:val="ar_AE" w:bidi="ar_AE"/>
        </w:rPr>
      </w:r>
      <w:r>
        <w:rPr>
          <w:vertAlign w:val="superscript"/>
          <w:rtl/>
          <w:cs/>
          <w:lang w:val="ar_AE" w:bidi="ar_AE"/>
        </w:rPr>
        <w:t>29</w:t>
      </w:r>
      <w:r>
        <w:rPr>
          <w:rtl/>
          <w:cs/>
          <w:lang w:val="ar_AE" w:bidi="ar_AE"/>
        </w:rPr>
        <w:t xml:space="preserve"> وَوَضَعَ وَاحِدًا فِي بَيْتِ إِيلَ، وَجَعَلَ ٱلْآخَرَ فِي دَانَ.</w:t>
      </w:r>
    </w:p>
    <w:p>
      <w:pPr>
        <w:bidi/>
      </w:pPr>
      <w:r>
        <w:rPr>
          <w:rtl/>
          <w:cs/>
          <w:lang w:val="ar_AE" w:bidi="ar_AE"/>
        </w:rPr>
      </w:r>
      <w:r>
        <w:rPr>
          <w:vertAlign w:val="superscript"/>
          <w:rtl/>
          <w:cs/>
          <w:lang w:val="ar_AE" w:bidi="ar_AE"/>
        </w:rPr>
        <w:t>30</w:t>
      </w:r>
      <w:r>
        <w:rPr>
          <w:rtl/>
          <w:cs/>
          <w:lang w:val="ar_AE" w:bidi="ar_AE"/>
        </w:rPr>
        <w:t xml:space="preserve"> وَكَانَ هَذَا ٱلْأَمْرُ خَطِيَّةً. وَكَانَ ٱلشَّعْبُ يَذْهَبُونَ إِلَى أَمَامِ أَحَدِهِمَا حَتَّى إِلَى دَانَ.</w:t>
      </w:r>
    </w:p>
    <w:p>
      <w:pPr>
        <w:bidi/>
      </w:pPr>
      <w:r>
        <w:rPr>
          <w:rtl/>
          <w:cs/>
          <w:lang w:val="ar_AE" w:bidi="ar_AE"/>
        </w:rPr>
      </w:r>
      <w:r>
        <w:rPr>
          <w:vertAlign w:val="superscript"/>
          <w:rtl/>
          <w:cs/>
          <w:lang w:val="ar_AE" w:bidi="ar_AE"/>
        </w:rPr>
        <w:t>31</w:t>
      </w:r>
      <w:r>
        <w:rPr>
          <w:rtl/>
          <w:cs/>
          <w:lang w:val="ar_AE" w:bidi="ar_AE"/>
        </w:rPr>
        <w:t xml:space="preserve"> وَبَنَى بَيْتَ ٱلْمُرْتَفَعَاتِ، وَصَيَّرَ كَهَنَةً مِنْ أَطْرَافِ ٱلشَّعْبِ لَمْ يَكُونُوا مِنْ بَنِي لَاوِي.</w:t>
      </w:r>
    </w:p>
    <w:p>
      <w:pPr>
        <w:bidi/>
      </w:pPr>
      <w:r>
        <w:rPr>
          <w:rtl/>
          <w:cs/>
          <w:lang w:val="ar_AE" w:bidi="ar_AE"/>
        </w:rPr>
      </w:r>
      <w:r>
        <w:rPr>
          <w:vertAlign w:val="superscript"/>
          <w:rtl/>
          <w:cs/>
          <w:lang w:val="ar_AE" w:bidi="ar_AE"/>
        </w:rPr>
        <w:t>32</w:t>
      </w:r>
      <w:r>
        <w:rPr>
          <w:rtl/>
          <w:cs/>
          <w:lang w:val="ar_AE" w:bidi="ar_AE"/>
        </w:rPr>
        <w:t xml:space="preserve"> وَعَمِلَ يَرُبْعَامُ عِيدًا فِي ٱلشَّهْرِ ٱلثَّامِنِ فِي ٱلْيَوْمِ ٱلْخَامِسَ عَشَرَ مِنَ ٱلشَّهْرِ، كَٱلْعِيدِ ٱلَّذِي فِي يَهُوذَا، وَأَصْعَدَ عَلَى ٱلْمَذْبَحِ. هَكَذَا فَعَلَ فِي بَيْتِ إِيلَ بِذَبْحِهِ لِلْعِجْلَيْنِ ٱللَّذَيْنِ عَمِلَهُمَا. وَأَوْقَفَ فِي بَيْتِ إِيلَ كَهَنَةَ ٱلْمُرْتَفَعَاتِ ٱلَّتِي عَمِلَهَا.</w:t>
      </w:r>
    </w:p>
    <w:p>
      <w:pPr>
        <w:bidi/>
      </w:pPr>
      <w:r>
        <w:rPr>
          <w:rtl/>
          <w:cs/>
          <w:lang w:val="ar_AE" w:bidi="ar_AE"/>
        </w:rPr>
      </w:r>
      <w:r>
        <w:rPr>
          <w:vertAlign w:val="superscript"/>
          <w:rtl/>
          <w:cs/>
          <w:lang w:val="ar_AE" w:bidi="ar_AE"/>
        </w:rPr>
        <w:t>33</w:t>
      </w:r>
      <w:r>
        <w:rPr>
          <w:rtl/>
          <w:cs/>
          <w:lang w:val="ar_AE" w:bidi="ar_AE"/>
        </w:rPr>
        <w:t xml:space="preserve"> وَأَصْعَدَ عَلَى ٱلْمَذْبَحِ ٱلَّذِي عَمِلَ فِي بَيْتِ إِيلَ فِي ٱلْيَوْمِ ٱلْخَامِسَ عَشَرَ مِنَ ٱلشَّهْرِ ٱلثَّامِنِ، فِي ٱلشَّهْرِ ٱلَّذِي ٱبْتَدَعَهُ مِنْ قَلْبِهِ، فَعَمِلَ عِيدًا لِبَنِي إِسْرَائِيلَ، وَصَعِدَ عَلَى ٱلْمَذْبَحِ لِيُوقِدَ.</w:t>
      </w:r>
    </w:p>
    <w:p>
      <w:pPr>
        <w:pStyle w:val="Heading2"/>
        <w:bidi/>
      </w:pPr>
      <w:r>
        <w:rPr>
          <w:rtl/>
          <w:cs/>
          <w:lang w:val="ar_AE" w:bidi="ar_AE"/>
        </w:rPr>
        <w:t>1 Kings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وَإِذَا بِرَجُلِ ٱللهِ قَدْ أَتَى مِنْ يَهُوذَا بِكَلَامِ ٱلرَّبِّ إِلَى بَيْتِ إِيلَ، وَيَرُبْعَامُ وَاقِفٌ لَدَى ٱلْمَذْبَحِ لِكَيْ يُوقِدَ.</w:t>
      </w:r>
    </w:p>
    <w:p>
      <w:pPr>
        <w:bidi/>
      </w:pPr>
      <w:r>
        <w:rPr>
          <w:rtl/>
          <w:cs/>
          <w:lang w:val="ar_AE" w:bidi="ar_AE"/>
        </w:rPr>
      </w:r>
      <w:r>
        <w:rPr>
          <w:vertAlign w:val="superscript"/>
          <w:rtl/>
          <w:cs/>
          <w:lang w:val="ar_AE" w:bidi="ar_AE"/>
        </w:rPr>
        <w:t>2</w:t>
      </w:r>
      <w:r>
        <w:rPr>
          <w:rtl/>
          <w:cs/>
          <w:lang w:val="ar_AE" w:bidi="ar_AE"/>
        </w:rPr>
        <w:t xml:space="preserve"> فَنَادَى نَحْوَ ٱلْمَذْبَحِ بِكَلَامِ ٱلرَّبِّ وَقَالَ: «يَا مَذْبَحُ، يَامَذْبَحُ، هَكَذَا قَالَ ٱلرَّبُّ: هُوَذَا سَيُولَدُ لِبَيْتِ دَاوُدَ ٱبْنٌ ٱسْمُهُ يُوشِيَّا، وَيَذْبَحُ عَلَيْكَ كَهَنَةَ ٱلْمُرْتَفَعَاتِ ٱلَّذِينَ يُوقِدُونَ عَلَيْكَ، وَتُحْرَقُ عَلَيْكَ عِظَامُ ٱلنَّاسِ».</w:t>
      </w:r>
    </w:p>
    <w:p>
      <w:pPr>
        <w:bidi/>
      </w:pPr>
      <w:r>
        <w:rPr>
          <w:rtl/>
          <w:cs/>
          <w:lang w:val="ar_AE" w:bidi="ar_AE"/>
        </w:rPr>
      </w:r>
      <w:r>
        <w:rPr>
          <w:vertAlign w:val="superscript"/>
          <w:rtl/>
          <w:cs/>
          <w:lang w:val="ar_AE" w:bidi="ar_AE"/>
        </w:rPr>
        <w:t>3</w:t>
      </w:r>
      <w:r>
        <w:rPr>
          <w:rtl/>
          <w:cs/>
          <w:lang w:val="ar_AE" w:bidi="ar_AE"/>
        </w:rPr>
        <w:t xml:space="preserve"> وَأَعْطَى فِي ذَلِكَ ٱلْيَوْمِ عَلَامَةً قَائِلًا: «هَذِهِ هِيَ ٱلْعَلَامَةُ ٱلَّتِي تَكَلَّمَ بِهَا ٱلرَّبُّ: هُوَذَا ٱلْمَذْبَحُ يَنْشَقُّ وَيُذْرَى ٱلرَّمَادُ ٱلَّذِي عَلَيْهِ».</w:t>
      </w:r>
    </w:p>
    <w:p>
      <w:pPr>
        <w:bidi/>
      </w:pPr>
      <w:r>
        <w:rPr>
          <w:rtl/>
          <w:cs/>
          <w:lang w:val="ar_AE" w:bidi="ar_AE"/>
        </w:rPr>
      </w:r>
      <w:r>
        <w:rPr>
          <w:vertAlign w:val="superscript"/>
          <w:rtl/>
          <w:cs/>
          <w:lang w:val="ar_AE" w:bidi="ar_AE"/>
        </w:rPr>
        <w:t>4</w:t>
      </w:r>
      <w:r>
        <w:rPr>
          <w:rtl/>
          <w:cs/>
          <w:lang w:val="ar_AE" w:bidi="ar_AE"/>
        </w:rPr>
        <w:t xml:space="preserve"> فَلَمَّا سَمِعَ ٱلْمَلِكُ كَلَامَ رَجُلِ ٱللهِ ٱلَّذِي نَادَى نَحْوَ ٱلْمَذْبَحِ فِي بَيْتِ إِيلَ، مَدَّ يَرُبْعَامُ يَدَهُ عَنِ ٱلْمَذْبَحِ قَائِلًا: «أَمْسِكُوهُ». فَيَبِسَتْ يَدُهُ ٱلَّتِي مَدَّهَا نَحْوَهُ وَلَمْ يَسْتَطِعْ أَنْ يَرُدَّهَا إِلَيْهِ.</w:t>
      </w:r>
    </w:p>
    <w:p>
      <w:pPr>
        <w:bidi/>
      </w:pPr>
      <w:r>
        <w:rPr>
          <w:rtl/>
          <w:cs/>
          <w:lang w:val="ar_AE" w:bidi="ar_AE"/>
        </w:rPr>
      </w:r>
      <w:r>
        <w:rPr>
          <w:vertAlign w:val="superscript"/>
          <w:rtl/>
          <w:cs/>
          <w:lang w:val="ar_AE" w:bidi="ar_AE"/>
        </w:rPr>
        <w:t>5</w:t>
      </w:r>
      <w:r>
        <w:rPr>
          <w:rtl/>
          <w:cs/>
          <w:lang w:val="ar_AE" w:bidi="ar_AE"/>
        </w:rPr>
        <w:t xml:space="preserve"> وَٱنْشَقَّ ٱلْمَذْبَحُ وَذُرِيَ ٱلرَّمَادُ مِن عَلىَ ٱلْمَذبَحِ حَسَبَ ٱلْعَلَامَةِ ٱلَّتِي أَعْطَاهَا رَجُلُ ٱللهِ بِكَلَامِ ٱلرَّبِّ.</w:t>
      </w:r>
    </w:p>
    <w:p>
      <w:pPr>
        <w:bidi/>
      </w:pPr>
      <w:r>
        <w:rPr>
          <w:rtl/>
          <w:cs/>
          <w:lang w:val="ar_AE" w:bidi="ar_AE"/>
        </w:rPr>
      </w:r>
      <w:r>
        <w:rPr>
          <w:vertAlign w:val="superscript"/>
          <w:rtl/>
          <w:cs/>
          <w:lang w:val="ar_AE" w:bidi="ar_AE"/>
        </w:rPr>
        <w:t>6</w:t>
      </w:r>
      <w:r>
        <w:rPr>
          <w:rtl/>
          <w:cs/>
          <w:lang w:val="ar_AE" w:bidi="ar_AE"/>
        </w:rPr>
        <w:t xml:space="preserve"> فَأَجَابَ ٱلْمَلِكُ وَقَالَ لِرَجُلِ ٱللهِ: «تَضَرَّعْ إِلَى وَجْهِ ٱلرَّبِّ إِلَهِكَ وَصَلِّ مِنْ أَجْلِي فَتَرْجِعَ يَدِي إِلَيَّ». فَتَضَرَّعَ رَجُلُ ٱللهِ إِلَى وَجْهِ ٱلرَّبِّ فَرَجَعَتْ يَدُ ٱلْمَلِكِ إِلَيْهِ وَكَانَتْ كَمَا فِي ٱلْأَوَّلِ.</w:t>
      </w:r>
    </w:p>
    <w:p>
      <w:pPr>
        <w:bidi/>
      </w:pPr>
      <w:r>
        <w:rPr>
          <w:rtl/>
          <w:cs/>
          <w:lang w:val="ar_AE" w:bidi="ar_AE"/>
        </w:rPr>
      </w:r>
      <w:r>
        <w:rPr>
          <w:vertAlign w:val="superscript"/>
          <w:rtl/>
          <w:cs/>
          <w:lang w:val="ar_AE" w:bidi="ar_AE"/>
        </w:rPr>
        <w:t>7</w:t>
      </w:r>
      <w:r>
        <w:rPr>
          <w:rtl/>
          <w:cs/>
          <w:lang w:val="ar_AE" w:bidi="ar_AE"/>
        </w:rPr>
        <w:t xml:space="preserve"> ثُمَّ قَالَ ٱلْمَلِكُ لِرَجُلِ ٱللهِ: «ٱدْخُلْ مَعِي إِلَى ٱلْبَيْتِ وَتَقَوَّتْ فَأُعْطِيَكَ أُجْرَةً».</w:t>
      </w:r>
    </w:p>
    <w:p>
      <w:pPr>
        <w:bidi/>
      </w:pPr>
      <w:r>
        <w:rPr>
          <w:rtl/>
          <w:cs/>
          <w:lang w:val="ar_AE" w:bidi="ar_AE"/>
        </w:rPr>
      </w:r>
      <w:r>
        <w:rPr>
          <w:vertAlign w:val="superscript"/>
          <w:rtl/>
          <w:cs/>
          <w:lang w:val="ar_AE" w:bidi="ar_AE"/>
        </w:rPr>
        <w:t>8</w:t>
      </w:r>
      <w:r>
        <w:rPr>
          <w:rtl/>
          <w:cs/>
          <w:lang w:val="ar_AE" w:bidi="ar_AE"/>
        </w:rPr>
        <w:t xml:space="preserve"> فَقَالَ رَجُلُ ٱللهِ لِلْمَلِكِ: «لَوْ أَعْطَيْتَنِي نِصْفَ بَيْتِكَ لَا أَدْخُلُ مَعَكَ وَلَا آكُلُ خُبْزًا وَلَا أَشْرَبُ مَاءً فِي هَذَا ٱلْمَوْضِعِ.</w:t>
      </w:r>
    </w:p>
    <w:p>
      <w:pPr>
        <w:bidi/>
      </w:pPr>
      <w:r>
        <w:rPr>
          <w:rtl/>
          <w:cs/>
          <w:lang w:val="ar_AE" w:bidi="ar_AE"/>
        </w:rPr>
      </w:r>
      <w:r>
        <w:rPr>
          <w:vertAlign w:val="superscript"/>
          <w:rtl/>
          <w:cs/>
          <w:lang w:val="ar_AE" w:bidi="ar_AE"/>
        </w:rPr>
        <w:t>9</w:t>
      </w:r>
      <w:r>
        <w:rPr>
          <w:rtl/>
          <w:cs/>
          <w:lang w:val="ar_AE" w:bidi="ar_AE"/>
        </w:rPr>
        <w:t xml:space="preserve"> لِأَنِّي هَكَذَا أُوصِيتُ بِكَلَامِ ٱلرَّبِّ قَائِلًا: لَا تَأْكُلْ خُبْزًا وَلَا تَشْرَبْ مَاءً وَلَا تَرْجِعْ فِي ٱلطَّرِيقِ ٱلَّذِي ذَهَبْتَ فِيهِ».</w:t>
      </w:r>
    </w:p>
    <w:p>
      <w:pPr>
        <w:bidi/>
      </w:pPr>
      <w:r>
        <w:rPr>
          <w:rtl/>
          <w:cs/>
          <w:lang w:val="ar_AE" w:bidi="ar_AE"/>
        </w:rPr>
      </w:r>
      <w:r>
        <w:rPr>
          <w:vertAlign w:val="superscript"/>
          <w:rtl/>
          <w:cs/>
          <w:lang w:val="ar_AE" w:bidi="ar_AE"/>
        </w:rPr>
        <w:t>10</w:t>
      </w:r>
      <w:r>
        <w:rPr>
          <w:rtl/>
          <w:cs/>
          <w:lang w:val="ar_AE" w:bidi="ar_AE"/>
        </w:rPr>
        <w:t xml:space="preserve"> فَذَهَبَ فِي طَرِيقٍ آخَرَ، وَلَمْ يَرْجِعْ فِي ٱلطَّرِيقِ ٱلَّذِي جَاءَ فِيهِ إِلَى بَيْتِ إِيلَ.</w:t>
      </w:r>
    </w:p>
    <w:p>
      <w:pPr>
        <w:bidi/>
      </w:pPr>
      <w:r>
        <w:rPr>
          <w:rtl/>
          <w:cs/>
          <w:lang w:val="ar_AE" w:bidi="ar_AE"/>
        </w:rPr>
      </w:r>
      <w:r>
        <w:rPr>
          <w:vertAlign w:val="superscript"/>
          <w:rtl/>
          <w:cs/>
          <w:lang w:val="ar_AE" w:bidi="ar_AE"/>
        </w:rPr>
        <w:t>11</w:t>
      </w:r>
      <w:r>
        <w:rPr>
          <w:rtl/>
          <w:cs/>
          <w:lang w:val="ar_AE" w:bidi="ar_AE"/>
        </w:rPr>
        <w:t xml:space="preserve"> وَكَانَ نَبِيٌّ شَيْخٌ سَاكِنًا فِي بَيْتِ إِيلَ، فَأَتَى بَنُوهُ وَقَصُّوا عَلَيْهِ كُلَّ ٱلْعَمَلِ ٱلَّذِي عَمِلَهُ رَجُلُ ٱللهِ ذَلِكَ ٱلْيَوْمَ فِي بَيْتِ إِيلَ، وَقَصُّوا عَلَى أَبِيهِمِ ٱلْكَلَامَ ٱلَّذِي تَكَلَّمَ بِهِ إِلَى ٱلْمَلِكِ.</w:t>
      </w:r>
    </w:p>
    <w:p>
      <w:pPr>
        <w:bidi/>
      </w:pPr>
      <w:r>
        <w:rPr>
          <w:rtl/>
          <w:cs/>
          <w:lang w:val="ar_AE" w:bidi="ar_AE"/>
        </w:rPr>
      </w:r>
      <w:r>
        <w:rPr>
          <w:vertAlign w:val="superscript"/>
          <w:rtl/>
          <w:cs/>
          <w:lang w:val="ar_AE" w:bidi="ar_AE"/>
        </w:rPr>
        <w:t>12</w:t>
      </w:r>
      <w:r>
        <w:rPr>
          <w:rtl/>
          <w:cs/>
          <w:lang w:val="ar_AE" w:bidi="ar_AE"/>
        </w:rPr>
        <w:t xml:space="preserve"> فَقَالَ لَهُمْ أَبُوهُمْ: «مِنْ أَيِّ طَرِيقٍ ذَهَبَ؟» وَكَانَ بَنُوهُ قَدْ رَأَوْا ٱلطَّرِيقَ ٱلَّذِي سَارَ فِيهِ رَجُلُ ٱللهِ الذَّي جَاءَ مِنْ يَهُوذَا.</w:t>
      </w:r>
    </w:p>
    <w:p>
      <w:pPr>
        <w:bidi/>
      </w:pPr>
      <w:r>
        <w:rPr>
          <w:rtl/>
          <w:cs/>
          <w:lang w:val="ar_AE" w:bidi="ar_AE"/>
        </w:rPr>
      </w:r>
      <w:r>
        <w:rPr>
          <w:vertAlign w:val="superscript"/>
          <w:rtl/>
          <w:cs/>
          <w:lang w:val="ar_AE" w:bidi="ar_AE"/>
        </w:rPr>
        <w:t>13</w:t>
      </w:r>
      <w:r>
        <w:rPr>
          <w:rtl/>
          <w:cs/>
          <w:lang w:val="ar_AE" w:bidi="ar_AE"/>
        </w:rPr>
        <w:t xml:space="preserve"> فَقَالَ لِبَنِيهِ: «شُدُّوا لِي عَلَى ٱلْحِمَارِ». فَشَدُّوا لَهُ عَلَى ٱلْحِمَارِ فَرَكِبَ عَلَيْهِ</w:t>
      </w:r>
    </w:p>
    <w:p>
      <w:pPr>
        <w:bidi/>
      </w:pPr>
      <w:r>
        <w:rPr>
          <w:rtl/>
          <w:cs/>
          <w:lang w:val="ar_AE" w:bidi="ar_AE"/>
        </w:rPr>
      </w:r>
      <w:r>
        <w:rPr>
          <w:vertAlign w:val="superscript"/>
          <w:rtl/>
          <w:cs/>
          <w:lang w:val="ar_AE" w:bidi="ar_AE"/>
        </w:rPr>
        <w:t>14</w:t>
      </w:r>
      <w:r>
        <w:rPr>
          <w:rtl/>
          <w:cs/>
          <w:lang w:val="ar_AE" w:bidi="ar_AE"/>
        </w:rPr>
        <w:t xml:space="preserve"> وَسَارَ وَرَاءَ رَجُلِ ٱللهِ، فَوَجَدَهُ جَالِسًا تَحْتَ ٱلْبَلُّوطَةِ، فَقَالَ لَهُ: «أَأَنْتَ رَجُلُ ٱللهِ ٱلَّذِي جَاءَ مِنْ يَهُوذَا؟» فَقَالَ: «أَنَا هُوَ».</w:t>
      </w:r>
    </w:p>
    <w:p>
      <w:pPr>
        <w:bidi/>
      </w:pPr>
      <w:r>
        <w:rPr>
          <w:rtl/>
          <w:cs/>
          <w:lang w:val="ar_AE" w:bidi="ar_AE"/>
        </w:rPr>
      </w:r>
      <w:r>
        <w:rPr>
          <w:vertAlign w:val="superscript"/>
          <w:rtl/>
          <w:cs/>
          <w:lang w:val="ar_AE" w:bidi="ar_AE"/>
        </w:rPr>
        <w:t>15</w:t>
      </w:r>
      <w:r>
        <w:rPr>
          <w:rtl/>
          <w:cs/>
          <w:lang w:val="ar_AE" w:bidi="ar_AE"/>
        </w:rPr>
        <w:t xml:space="preserve"> فَقَالَ لَهُ: «سِرْ مَعِي إِلَى ٱلْبَيْتِ وَكُلْ خُبْزًا».</w:t>
      </w:r>
    </w:p>
    <w:p>
      <w:pPr>
        <w:bidi/>
      </w:pPr>
      <w:r>
        <w:rPr>
          <w:rtl/>
          <w:cs/>
          <w:lang w:val="ar_AE" w:bidi="ar_AE"/>
        </w:rPr>
      </w:r>
      <w:r>
        <w:rPr>
          <w:vertAlign w:val="superscript"/>
          <w:rtl/>
          <w:cs/>
          <w:lang w:val="ar_AE" w:bidi="ar_AE"/>
        </w:rPr>
        <w:t>16</w:t>
      </w:r>
      <w:r>
        <w:rPr>
          <w:rtl/>
          <w:cs/>
          <w:lang w:val="ar_AE" w:bidi="ar_AE"/>
        </w:rPr>
        <w:t xml:space="preserve"> فَقَالَ: «لَا أَقْدِرُ أَنْ أَرْجِعَ مَعَكَ وَلَا أَدْخُلُ مَعَكَ وَلَا آكُلُ خُبْزًا وَلَا أَشْرَبُ مَعَكَ مَاءً فِي هَذَا ٱلْمَوْضِعِ،</w:t>
      </w:r>
    </w:p>
    <w:p>
      <w:pPr>
        <w:bidi/>
      </w:pPr>
      <w:r>
        <w:rPr>
          <w:rtl/>
          <w:cs/>
          <w:lang w:val="ar_AE" w:bidi="ar_AE"/>
        </w:rPr>
      </w:r>
      <w:r>
        <w:rPr>
          <w:vertAlign w:val="superscript"/>
          <w:rtl/>
          <w:cs/>
          <w:lang w:val="ar_AE" w:bidi="ar_AE"/>
        </w:rPr>
        <w:t>17</w:t>
      </w:r>
      <w:r>
        <w:rPr>
          <w:rtl/>
          <w:cs/>
          <w:lang w:val="ar_AE" w:bidi="ar_AE"/>
        </w:rPr>
        <w:t xml:space="preserve"> لِأَنَّهُ قِيلَ لِي بِكَلَامِ ٱلرَّبِّ: لَا تَأْكُلْ خُبْزًا وَلَا تَشْرَبْ هُنَاكَ مَاءً. وَلَا تَرْجِعْ سَائِرًا فِي ٱلطَّرِيقِ ٱلَّذِي ذَهَبْتَ فِيهِ».</w:t>
      </w:r>
    </w:p>
    <w:p>
      <w:pPr>
        <w:bidi/>
      </w:pPr>
      <w:r>
        <w:rPr>
          <w:rtl/>
          <w:cs/>
          <w:lang w:val="ar_AE" w:bidi="ar_AE"/>
        </w:rPr>
      </w:r>
      <w:r>
        <w:rPr>
          <w:vertAlign w:val="superscript"/>
          <w:rtl/>
          <w:cs/>
          <w:lang w:val="ar_AE" w:bidi="ar_AE"/>
        </w:rPr>
        <w:t>18</w:t>
      </w:r>
      <w:r>
        <w:rPr>
          <w:rtl/>
          <w:cs/>
          <w:lang w:val="ar_AE" w:bidi="ar_AE"/>
        </w:rPr>
        <w:t xml:space="preserve"> فَقَالَ لَهُ: «أَنَا أَيْضًا نَبِيٌّ مِثْلُكَ، وَقَدْ كَلَّمَنِي مَلَاكٌ بِكَلَامِ ٱلرَّبِّ قَائِلًا: ٱرْجِعْ بِهِ مَعَكَ إِلَى بَيْتِكَ فَيَأْكُلَ خُبْزًا وَيَشْرَبَ مَاءً». كَذَبَ عَلَيْهِ.</w:t>
      </w:r>
    </w:p>
    <w:p>
      <w:pPr>
        <w:bidi/>
      </w:pPr>
      <w:r>
        <w:rPr>
          <w:rtl/>
          <w:cs/>
          <w:lang w:val="ar_AE" w:bidi="ar_AE"/>
        </w:rPr>
      </w:r>
      <w:r>
        <w:rPr>
          <w:vertAlign w:val="superscript"/>
          <w:rtl/>
          <w:cs/>
          <w:lang w:val="ar_AE" w:bidi="ar_AE"/>
        </w:rPr>
        <w:t>19</w:t>
      </w:r>
      <w:r>
        <w:rPr>
          <w:rtl/>
          <w:cs/>
          <w:lang w:val="ar_AE" w:bidi="ar_AE"/>
        </w:rPr>
        <w:t xml:space="preserve"> فَرَجَعَ مَعَهُ وَأَكَلَ خُبْزًا فِي بَيْتِهِ وَشَرِبَ مَاءً.</w:t>
      </w:r>
    </w:p>
    <w:p>
      <w:pPr>
        <w:bidi/>
      </w:pPr>
      <w:r>
        <w:rPr>
          <w:rtl/>
          <w:cs/>
          <w:lang w:val="ar_AE" w:bidi="ar_AE"/>
        </w:rPr>
      </w:r>
      <w:r>
        <w:rPr>
          <w:vertAlign w:val="superscript"/>
          <w:rtl/>
          <w:cs/>
          <w:lang w:val="ar_AE" w:bidi="ar_AE"/>
        </w:rPr>
        <w:t>20</w:t>
      </w:r>
      <w:r>
        <w:rPr>
          <w:rtl/>
          <w:cs/>
          <w:lang w:val="ar_AE" w:bidi="ar_AE"/>
        </w:rPr>
        <w:t xml:space="preserve"> وَبَيْنَمَا هُمَا جَالِسَانِ عَلَى ٱلْمَائِدَةِ كَانَ كَلَامُ ٱلرَّبِّ إِلَى ٱلنَّبِيِّ ٱلَّذِي أَرْجَعَهُ،</w:t>
      </w:r>
    </w:p>
    <w:p>
      <w:pPr>
        <w:bidi/>
      </w:pPr>
      <w:r>
        <w:rPr>
          <w:rtl/>
          <w:cs/>
          <w:lang w:val="ar_AE" w:bidi="ar_AE"/>
        </w:rPr>
      </w:r>
      <w:r>
        <w:rPr>
          <w:vertAlign w:val="superscript"/>
          <w:rtl/>
          <w:cs/>
          <w:lang w:val="ar_AE" w:bidi="ar_AE"/>
        </w:rPr>
        <w:t>21</w:t>
      </w:r>
      <w:r>
        <w:rPr>
          <w:rtl/>
          <w:cs/>
          <w:lang w:val="ar_AE" w:bidi="ar_AE"/>
        </w:rPr>
        <w:t xml:space="preserve"> فَصَاحَ إِلَى رَجُلِ ٱللهِ ٱلَّذِي جَاءَ مِنْ يَهُوذَا قَائِلًا: «هَكَذَا قَالَ ٱلرَّبُّ: مِنْ أَجْلِ أَنَّكَ خَالَفْتَ قَوْلَ ٱلرَّبِّ وَلَمْ تَحْفَظِ ٱلْوَصِيَّةَ ٱلَّتِي أَوْصَاكَ بِهَا ٱلرَّبُّ إِلَهُكَ،</w:t>
      </w:r>
    </w:p>
    <w:p>
      <w:pPr>
        <w:bidi/>
      </w:pPr>
      <w:r>
        <w:rPr>
          <w:rtl/>
          <w:cs/>
          <w:lang w:val="ar_AE" w:bidi="ar_AE"/>
        </w:rPr>
      </w:r>
      <w:r>
        <w:rPr>
          <w:vertAlign w:val="superscript"/>
          <w:rtl/>
          <w:cs/>
          <w:lang w:val="ar_AE" w:bidi="ar_AE"/>
        </w:rPr>
        <w:t>22</w:t>
      </w:r>
      <w:r>
        <w:rPr>
          <w:rtl/>
          <w:cs/>
          <w:lang w:val="ar_AE" w:bidi="ar_AE"/>
        </w:rPr>
        <w:t xml:space="preserve"> فَرَجَعْتَ وَأَكَلْتَ خُبْزًا وَشَرِبْتَ مَاءً فِي ٱلْمَوْضِعِ ٱلَّذِي قَالَ لَكَ: لَا تَأْكُلْ فِيهِ خُبْزًا وَلَا تَشْرَبْ مَاءً، لَا تَدْخُلُ جُثَّتُكَ قَبْرَ آبَائِكَ».</w:t>
      </w:r>
    </w:p>
    <w:p>
      <w:pPr>
        <w:bidi/>
      </w:pPr>
      <w:r>
        <w:rPr>
          <w:rtl/>
          <w:cs/>
          <w:lang w:val="ar_AE" w:bidi="ar_AE"/>
        </w:rPr>
      </w:r>
      <w:r>
        <w:rPr>
          <w:vertAlign w:val="superscript"/>
          <w:rtl/>
          <w:cs/>
          <w:lang w:val="ar_AE" w:bidi="ar_AE"/>
        </w:rPr>
        <w:t>23</w:t>
      </w:r>
      <w:r>
        <w:rPr>
          <w:rtl/>
          <w:cs/>
          <w:lang w:val="ar_AE" w:bidi="ar_AE"/>
        </w:rPr>
        <w:t xml:space="preserve"> ثُمَّ بَعْدَمَا أَكَلَ خُبْزًا وَبَعْدَ أَنْ شَرِبَ شَدَّ لَهُ عَلَى ٱلْحِمَارِ، أَيْ لِلنَّبِيِّ ٱلَّذِي أَرْجَعَهُ،</w:t>
      </w:r>
    </w:p>
    <w:p>
      <w:pPr>
        <w:bidi/>
      </w:pPr>
      <w:r>
        <w:rPr>
          <w:rtl/>
          <w:cs/>
          <w:lang w:val="ar_AE" w:bidi="ar_AE"/>
        </w:rPr>
      </w:r>
      <w:r>
        <w:rPr>
          <w:vertAlign w:val="superscript"/>
          <w:rtl/>
          <w:cs/>
          <w:lang w:val="ar_AE" w:bidi="ar_AE"/>
        </w:rPr>
        <w:t>24</w:t>
      </w:r>
      <w:r>
        <w:rPr>
          <w:rtl/>
          <w:cs/>
          <w:lang w:val="ar_AE" w:bidi="ar_AE"/>
        </w:rPr>
        <w:t xml:space="preserve"> وَٱنْطَلَقَ. فَصَادَفَهُ أَسَدٌ فِي ٱلطَّرِيقِ وَقَتَلَهُ. وَكَانَتْ جُثَّتُهُ مَطْرُوحَةً فِي ٱلطَّرِيقِ وَٱلْحِمَارُ وَاقِفٌ بِجَانِبِهَا وَٱلْأَسَدُ وَاقِفٌ بِجَانِبِ ٱلْجُثَّةِ.</w:t>
      </w:r>
    </w:p>
    <w:p>
      <w:pPr>
        <w:bidi/>
      </w:pPr>
      <w:r>
        <w:rPr>
          <w:rtl/>
          <w:cs/>
          <w:lang w:val="ar_AE" w:bidi="ar_AE"/>
        </w:rPr>
      </w:r>
      <w:r>
        <w:rPr>
          <w:vertAlign w:val="superscript"/>
          <w:rtl/>
          <w:cs/>
          <w:lang w:val="ar_AE" w:bidi="ar_AE"/>
        </w:rPr>
        <w:t>25</w:t>
      </w:r>
      <w:r>
        <w:rPr>
          <w:rtl/>
          <w:cs/>
          <w:lang w:val="ar_AE" w:bidi="ar_AE"/>
        </w:rPr>
        <w:t xml:space="preserve"> وَإِذَا بِقَوْمٍ يَعْبُرُونَ فَرَأَوْا ٱلْجُثَّةَ، مَطْرُوحَةً فِي ٱلطَّرِيقِ وَٱلْأَسَدُ وَاقِفٌ بِجَانِبِ ٱلْجُثَّةِ. فَأَتَوْا وَأَخْبَرُوا فِي ٱلْمَدِينَةِ ٱلَّتِي كَانَ ٱلنَّبِيُّ ٱلشَّيْخُ سَاكِنًا بِهَا.</w:t>
      </w:r>
    </w:p>
    <w:p>
      <w:pPr>
        <w:bidi/>
      </w:pPr>
      <w:r>
        <w:rPr>
          <w:rtl/>
          <w:cs/>
          <w:lang w:val="ar_AE" w:bidi="ar_AE"/>
        </w:rPr>
      </w:r>
      <w:r>
        <w:rPr>
          <w:vertAlign w:val="superscript"/>
          <w:rtl/>
          <w:cs/>
          <w:lang w:val="ar_AE" w:bidi="ar_AE"/>
        </w:rPr>
        <w:t>26</w:t>
      </w:r>
      <w:r>
        <w:rPr>
          <w:rtl/>
          <w:cs/>
          <w:lang w:val="ar_AE" w:bidi="ar_AE"/>
        </w:rPr>
        <w:t xml:space="preserve"> وَلَمَّا سَمِعَ ٱلنَّبِيُّ ٱلَّذِي أَرْجَعَهُ عَنِ ٱلطَّرِيقِ قَالَ: «هُوَ رَجُلُ ٱللهِ ٱلَّذِي خَالَفَ قَوْلَ ٱلرَّبِّ، فَدَفَعَهُ ٱلرَّبُّ لِلْأَسَدِ فَٱفْتَرَسَهُ وَقَتَلَهُ حَسَبَ كَلَامِ ٱلرَّبِّ ٱلَّذِي كَلَّمَهُ بِهِ».</w:t>
      </w:r>
    </w:p>
    <w:p>
      <w:pPr>
        <w:bidi/>
      </w:pPr>
      <w:r>
        <w:rPr>
          <w:rtl/>
          <w:cs/>
          <w:lang w:val="ar_AE" w:bidi="ar_AE"/>
        </w:rPr>
      </w:r>
      <w:r>
        <w:rPr>
          <w:vertAlign w:val="superscript"/>
          <w:rtl/>
          <w:cs/>
          <w:lang w:val="ar_AE" w:bidi="ar_AE"/>
        </w:rPr>
        <w:t>27</w:t>
      </w:r>
      <w:r>
        <w:rPr>
          <w:rtl/>
          <w:cs/>
          <w:lang w:val="ar_AE" w:bidi="ar_AE"/>
        </w:rPr>
        <w:t xml:space="preserve"> وَكَلَّمَ بَنِيهِ قَائِلًا: «شُدُّوا لِي عَلَى ٱلْحِمَارِ». فَشَدُّوا.</w:t>
      </w:r>
    </w:p>
    <w:p>
      <w:pPr>
        <w:bidi/>
      </w:pPr>
      <w:r>
        <w:rPr>
          <w:rtl/>
          <w:cs/>
          <w:lang w:val="ar_AE" w:bidi="ar_AE"/>
        </w:rPr>
      </w:r>
      <w:r>
        <w:rPr>
          <w:vertAlign w:val="superscript"/>
          <w:rtl/>
          <w:cs/>
          <w:lang w:val="ar_AE" w:bidi="ar_AE"/>
        </w:rPr>
        <w:t>28</w:t>
      </w:r>
      <w:r>
        <w:rPr>
          <w:rtl/>
          <w:cs/>
          <w:lang w:val="ar_AE" w:bidi="ar_AE"/>
        </w:rPr>
        <w:t xml:space="preserve"> فَذَهَبَ وَوَجَدَ جُثَّتَهُ مَطْرُوحَةً فِي ٱلطَّرِيقِ، وَٱلْحِمَارَ وَٱلْأَسَدَ وَاقِفَيْنِ بِجَانِبِ ٱلْجُثَّةِ، وَلَمْ يَأْكُلِ ٱلْأَسَدُ ٱلْجُثَّةَ وَلَا ٱفْتَرَسَ ٱلْحِمَارَ.</w:t>
      </w:r>
    </w:p>
    <w:p>
      <w:pPr>
        <w:bidi/>
      </w:pPr>
      <w:r>
        <w:rPr>
          <w:rtl/>
          <w:cs/>
          <w:lang w:val="ar_AE" w:bidi="ar_AE"/>
        </w:rPr>
      </w:r>
      <w:r>
        <w:rPr>
          <w:vertAlign w:val="superscript"/>
          <w:rtl/>
          <w:cs/>
          <w:lang w:val="ar_AE" w:bidi="ar_AE"/>
        </w:rPr>
        <w:t>29</w:t>
      </w:r>
      <w:r>
        <w:rPr>
          <w:rtl/>
          <w:cs/>
          <w:lang w:val="ar_AE" w:bidi="ar_AE"/>
        </w:rPr>
        <w:t xml:space="preserve"> فَرَفَعَ ٱلنَّبِيُّ جُثَّةَ رَجُلِ ٱللهِ وَوَضَعَهَا عَلَى ٱلْحِمَارِ وَرَجَعَ بِهَا، وَدَخَلَ ٱلنَّبِيُّ ٱلشَّيْخُ ٱلْمَدِينَةَ لِيَنْدُبَهُ وَيَدْفِنَهُ</w:t>
      </w:r>
    </w:p>
    <w:p>
      <w:pPr>
        <w:bidi/>
      </w:pPr>
      <w:r>
        <w:rPr>
          <w:rtl/>
          <w:cs/>
          <w:lang w:val="ar_AE" w:bidi="ar_AE"/>
        </w:rPr>
      </w:r>
      <w:r>
        <w:rPr>
          <w:vertAlign w:val="superscript"/>
          <w:rtl/>
          <w:cs/>
          <w:lang w:val="ar_AE" w:bidi="ar_AE"/>
        </w:rPr>
        <w:t>30</w:t>
      </w:r>
      <w:r>
        <w:rPr>
          <w:rtl/>
          <w:cs/>
          <w:lang w:val="ar_AE" w:bidi="ar_AE"/>
        </w:rPr>
        <w:t xml:space="preserve"> فَوَضَعَ جُثَّتَهُ فِي قَبْرِهِ وَنَاحُوا عَلَيْهِ قَائِلِينَ: «آهُ يَاأَخِي».</w:t>
      </w:r>
    </w:p>
    <w:p>
      <w:pPr>
        <w:bidi/>
      </w:pPr>
      <w:r>
        <w:rPr>
          <w:rtl/>
          <w:cs/>
          <w:lang w:val="ar_AE" w:bidi="ar_AE"/>
        </w:rPr>
      </w:r>
      <w:r>
        <w:rPr>
          <w:vertAlign w:val="superscript"/>
          <w:rtl/>
          <w:cs/>
          <w:lang w:val="ar_AE" w:bidi="ar_AE"/>
        </w:rPr>
        <w:t>31</w:t>
      </w:r>
      <w:r>
        <w:rPr>
          <w:rtl/>
          <w:cs/>
          <w:lang w:val="ar_AE" w:bidi="ar_AE"/>
        </w:rPr>
        <w:t xml:space="preserve"> وَبَعْدَ دَفْنِهِ إِيَّاهُ كَلَّمَ بَنِيهِ قَائِلًا: «عِنْدَ وَفَاتِي ٱدْفِنُونِي فِي ٱلْقَبْرِ ٱلَّذِي دُفِنَ فِيهِ رَجُلُ ٱللهِ. بِجَانِبِ عِظَامِهِ ضَعُوا عِظَامِي.</w:t>
      </w:r>
    </w:p>
    <w:p>
      <w:pPr>
        <w:bidi/>
      </w:pPr>
      <w:r>
        <w:rPr>
          <w:rtl/>
          <w:cs/>
          <w:lang w:val="ar_AE" w:bidi="ar_AE"/>
        </w:rPr>
      </w:r>
      <w:r>
        <w:rPr>
          <w:vertAlign w:val="superscript"/>
          <w:rtl/>
          <w:cs/>
          <w:lang w:val="ar_AE" w:bidi="ar_AE"/>
        </w:rPr>
        <w:t>32</w:t>
      </w:r>
      <w:r>
        <w:rPr>
          <w:rtl/>
          <w:cs/>
          <w:lang w:val="ar_AE" w:bidi="ar_AE"/>
        </w:rPr>
        <w:t xml:space="preserve"> لِأَنَّهُ تَمَامًا سَيَتِمُّ ٱلْكَلَامُ ٱلَّذِي نَادَى بِهِ بِكَلَامِ ٱلرَّبِّ نَحْوَ ٱلْمَذْبَحِ ٱلَّذِي فِي بَيْتِ إِيلَ، وَنَحْوَ جَمِيعِ بُيُوتِ ٱلْمُرْتَفَعَاتِ ٱلَّتِي فِي مُدُنِ ٱلسَّامِرَةِ».</w:t>
      </w:r>
    </w:p>
    <w:p>
      <w:pPr>
        <w:bidi/>
      </w:pPr>
      <w:r>
        <w:rPr>
          <w:rtl/>
          <w:cs/>
          <w:lang w:val="ar_AE" w:bidi="ar_AE"/>
        </w:rPr>
      </w:r>
      <w:r>
        <w:rPr>
          <w:vertAlign w:val="superscript"/>
          <w:rtl/>
          <w:cs/>
          <w:lang w:val="ar_AE" w:bidi="ar_AE"/>
        </w:rPr>
        <w:t>33</w:t>
      </w:r>
      <w:r>
        <w:rPr>
          <w:rtl/>
          <w:cs/>
          <w:lang w:val="ar_AE" w:bidi="ar_AE"/>
        </w:rPr>
        <w:t xml:space="preserve"> بَعْدَ هَذَا ٱلْأَمْرِ لَمْ يَرْجِعْ يَرُبْعَامُ عَنْ طَرِيقِهِ ٱلرَّدِيَّةِ، بَلْ عَادَ فَعَمِلَ مِنْ أَطْرَافِ ٱلشَّعْبِ كَهَنَةَ مُرْتَفَعَاتٍ. مَنْ شَاءَ مَلَأَ يَدَهُ فَصَارَ مِنْ كَهَنَةِ ٱلْمُرْتَفَعَاتِ.</w:t>
      </w:r>
    </w:p>
    <w:p>
      <w:pPr>
        <w:bidi/>
      </w:pPr>
      <w:r>
        <w:rPr>
          <w:rtl/>
          <w:cs/>
          <w:lang w:val="ar_AE" w:bidi="ar_AE"/>
        </w:rPr>
      </w:r>
      <w:r>
        <w:rPr>
          <w:vertAlign w:val="superscript"/>
          <w:rtl/>
          <w:cs/>
          <w:lang w:val="ar_AE" w:bidi="ar_AE"/>
        </w:rPr>
        <w:t>34</w:t>
      </w:r>
      <w:r>
        <w:rPr>
          <w:rtl/>
          <w:cs/>
          <w:lang w:val="ar_AE" w:bidi="ar_AE"/>
        </w:rPr>
        <w:t xml:space="preserve"> وَكَانَ مِنْ هَذَا ٱلْأَمْرِ خَطِيَّةٌ لِبَيْتِ يَرُبْعَامَ، وَكَانَ لِإِبَادَتِهِ وَخَرَابِهِ عَنْ وَجْهِ ٱلْأَرْضِ.</w:t>
      </w:r>
    </w:p>
    <w:p>
      <w:pPr>
        <w:pStyle w:val="Heading2"/>
        <w:bidi/>
      </w:pPr>
      <w:r>
        <w:rPr>
          <w:rtl/>
          <w:cs/>
          <w:lang w:val="ar_AE" w:bidi="ar_AE"/>
        </w:rPr>
        <w:t>1 Kings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ٱلزَّمَانِ مَرِضَ أَبِيَّا بْنُ يَرُبْعَامَ.</w:t>
      </w:r>
    </w:p>
    <w:p>
      <w:pPr>
        <w:bidi/>
      </w:pPr>
      <w:r>
        <w:rPr>
          <w:rtl/>
          <w:cs/>
          <w:lang w:val="ar_AE" w:bidi="ar_AE"/>
        </w:rPr>
      </w:r>
      <w:r>
        <w:rPr>
          <w:vertAlign w:val="superscript"/>
          <w:rtl/>
          <w:cs/>
          <w:lang w:val="ar_AE" w:bidi="ar_AE"/>
        </w:rPr>
        <w:t>2</w:t>
      </w:r>
      <w:r>
        <w:rPr>
          <w:rtl/>
          <w:cs/>
          <w:lang w:val="ar_AE" w:bidi="ar_AE"/>
        </w:rPr>
        <w:t xml:space="preserve"> فَقَالَ يَرُبْعَامُ لِٱمْرَأَتِهِ: «قُومِي غَيِّرِي شَكْلَكِ حَتَّى لَا يَعْلَمُوا أَنَّكِ ٱمْرَأَةُ يَرُبْعَامَ وَٱذْهَبِي إِلَى شِيلُوهَ. هُوَذَا هُنَاكَ أَخِيَّا ٱلنَّبِيُّ ٱلَّذِي قَالَ عَنِّي إِنِّي أَمْلِكُ عَلَى هَذَا ٱلشَّعْبِ.</w:t>
      </w:r>
    </w:p>
    <w:p>
      <w:pPr>
        <w:bidi/>
      </w:pPr>
      <w:r>
        <w:rPr>
          <w:rtl/>
          <w:cs/>
          <w:lang w:val="ar_AE" w:bidi="ar_AE"/>
        </w:rPr>
      </w:r>
      <w:r>
        <w:rPr>
          <w:vertAlign w:val="superscript"/>
          <w:rtl/>
          <w:cs/>
          <w:lang w:val="ar_AE" w:bidi="ar_AE"/>
        </w:rPr>
        <w:t>3</w:t>
      </w:r>
      <w:r>
        <w:rPr>
          <w:rtl/>
          <w:cs/>
          <w:lang w:val="ar_AE" w:bidi="ar_AE"/>
        </w:rPr>
        <w:t xml:space="preserve"> وَخُذِي بِيَدِكِ عَشْرَةَ أَرْغِفَةٍ وَكَعْكًا وَجَرَّةَ عَسَلٍ، وَسِيرِي إِلَيْهِ وَهُوَ يُخْبِرُكِ مَاذَا يَكُونُ لِلْغُلَامِ».</w:t>
      </w:r>
    </w:p>
    <w:p>
      <w:pPr>
        <w:bidi/>
      </w:pPr>
      <w:r>
        <w:rPr>
          <w:rtl/>
          <w:cs/>
          <w:lang w:val="ar_AE" w:bidi="ar_AE"/>
        </w:rPr>
      </w:r>
      <w:r>
        <w:rPr>
          <w:vertAlign w:val="superscript"/>
          <w:rtl/>
          <w:cs/>
          <w:lang w:val="ar_AE" w:bidi="ar_AE"/>
        </w:rPr>
        <w:t>4</w:t>
      </w:r>
      <w:r>
        <w:rPr>
          <w:rtl/>
          <w:cs/>
          <w:lang w:val="ar_AE" w:bidi="ar_AE"/>
        </w:rPr>
        <w:t xml:space="preserve"> فَفَعَلَتِ ٱمْرَأَةُ يَرُبْعَامَ هَكَذَا، وَقَامَتْ وَذَهَبَتْ إِلَى شِيلُوهَ وَدَخَلَتْ بَيْتَ أَخِيَّا. وَكَانَ أَخِيَّا لَا يَقْدِرُ أَنْ يُبْصِرَ لِأَنَّهُ قَدْ قَامَتْ عَيْنَاهُ بِسَبَبِ شَيْخُوخَتِهِ.</w:t>
      </w:r>
    </w:p>
    <w:p>
      <w:pPr>
        <w:bidi/>
      </w:pPr>
      <w:r>
        <w:rPr>
          <w:rtl/>
          <w:cs/>
          <w:lang w:val="ar_AE" w:bidi="ar_AE"/>
        </w:rPr>
      </w:r>
      <w:r>
        <w:rPr>
          <w:vertAlign w:val="superscript"/>
          <w:rtl/>
          <w:cs/>
          <w:lang w:val="ar_AE" w:bidi="ar_AE"/>
        </w:rPr>
        <w:t>5</w:t>
      </w:r>
      <w:r>
        <w:rPr>
          <w:rtl/>
          <w:cs/>
          <w:lang w:val="ar_AE" w:bidi="ar_AE"/>
        </w:rPr>
        <w:t xml:space="preserve"> وَقَالَ ٱلرَّبُّ لِأَخِيَّا: «هُوَذَا ٱمْرَأَةُ يَرُبْعَامَ آتِيَةٌ لِتَسْأَلَ مِنْكَ شَيْئًا مِنْ جِهَةِ ٱبْنِهَا لِأَنَّهُ مَرِيضٌ. فَقُلْ لَهَا: كَذَا وَكَذَا، فَإِنَّهَا عِنْدَ دُخُولِهَا تَتَنَكَّرُ».</w:t>
      </w:r>
    </w:p>
    <w:p>
      <w:pPr>
        <w:bidi/>
      </w:pPr>
      <w:r>
        <w:rPr>
          <w:rtl/>
          <w:cs/>
          <w:lang w:val="ar_AE" w:bidi="ar_AE"/>
        </w:rPr>
      </w:r>
      <w:r>
        <w:rPr>
          <w:vertAlign w:val="superscript"/>
          <w:rtl/>
          <w:cs/>
          <w:lang w:val="ar_AE" w:bidi="ar_AE"/>
        </w:rPr>
        <w:t>6</w:t>
      </w:r>
      <w:r>
        <w:rPr>
          <w:rtl/>
          <w:cs/>
          <w:lang w:val="ar_AE" w:bidi="ar_AE"/>
        </w:rPr>
        <w:t xml:space="preserve"> فَلَمَّا سَمِعَ أَخِيَّا حِسَّ رِجْلَيْهَا وَهِيَ دَاخِلَةٌ فِي ٱلْبَابِ قَالَ: «ٱدْخُلِي يَا ٱمْرَأَةَ يَرُبْعَامَ. لِمَاذَا تَتَنَكَّرِينَ وَأَنَا مُرْسَلٌ إِلَيْكِ بِقَوْلٍ قَاسٍ؟</w:t>
      </w:r>
    </w:p>
    <w:p>
      <w:pPr>
        <w:bidi/>
      </w:pPr>
      <w:r>
        <w:rPr>
          <w:rtl/>
          <w:cs/>
          <w:lang w:val="ar_AE" w:bidi="ar_AE"/>
        </w:rPr>
      </w:r>
      <w:r>
        <w:rPr>
          <w:vertAlign w:val="superscript"/>
          <w:rtl/>
          <w:cs/>
          <w:lang w:val="ar_AE" w:bidi="ar_AE"/>
        </w:rPr>
        <w:t>7</w:t>
      </w:r>
      <w:r>
        <w:rPr>
          <w:rtl/>
          <w:cs/>
          <w:lang w:val="ar_AE" w:bidi="ar_AE"/>
        </w:rPr>
        <w:t xml:space="preserve"> اِذْهَبِي قُولِي لِيَرُبْعَامَ: هَكَذَا قَالَ ٱلرَّبُّ إِلَهُ إِسْرَائِيلَ: مِنْ أَجْلِ أَنِّي قَدْ رَفَعْتُكَ مِنْ وَسْطِ ٱلشَّعْبِ وَجَعَلْتُكَ رَئِيسًا عَلَى شَعْبِي إِسْرَائِيلَ،</w:t>
      </w:r>
    </w:p>
    <w:p>
      <w:pPr>
        <w:bidi/>
      </w:pPr>
      <w:r>
        <w:rPr>
          <w:rtl/>
          <w:cs/>
          <w:lang w:val="ar_AE" w:bidi="ar_AE"/>
        </w:rPr>
      </w:r>
      <w:r>
        <w:rPr>
          <w:vertAlign w:val="superscript"/>
          <w:rtl/>
          <w:cs/>
          <w:lang w:val="ar_AE" w:bidi="ar_AE"/>
        </w:rPr>
        <w:t>8</w:t>
      </w:r>
      <w:r>
        <w:rPr>
          <w:rtl/>
          <w:cs/>
          <w:lang w:val="ar_AE" w:bidi="ar_AE"/>
        </w:rPr>
        <w:t xml:space="preserve"> وَشَقَقْتُ ٱلْمَمْلَكَةَ مِنْ بَيْتِ دَاوُدَ وَأَعْطَيْتُكَ إِيَّاهَا، وَلَمْ تَكُنْ كَعَبْدِي دَاوُدَ ٱلَّذِي حَفِظَ وَصَايَايَ وَٱلَّذِي سَارَ وَرَائِي بِكُلِّ قَلْبِهِ لِيَفْعَلَ مَا هُوَ مُسْتَقِيمٌ فَقَطْ فِي عَيْنَيَّ،</w:t>
      </w:r>
    </w:p>
    <w:p>
      <w:pPr>
        <w:bidi/>
      </w:pPr>
      <w:r>
        <w:rPr>
          <w:rtl/>
          <w:cs/>
          <w:lang w:val="ar_AE" w:bidi="ar_AE"/>
        </w:rPr>
      </w:r>
      <w:r>
        <w:rPr>
          <w:vertAlign w:val="superscript"/>
          <w:rtl/>
          <w:cs/>
          <w:lang w:val="ar_AE" w:bidi="ar_AE"/>
        </w:rPr>
        <w:t>9</w:t>
      </w:r>
      <w:r>
        <w:rPr>
          <w:rtl/>
          <w:cs/>
          <w:lang w:val="ar_AE" w:bidi="ar_AE"/>
        </w:rPr>
        <w:t xml:space="preserve"> وَقَدْ سَاءَ عَمَلُكَ أَكْثَرَ مِنْ جَمِيعِ ٱلَّذِينَ كَانُوا قَبْلَكَ، فَسِرْتَ وَعَمِلْتَ لِنَفْسِكَ آلِهَةً أُخْرَى وَمَسْبُوكَاتٍ لِتُغِيظَنِي، وَقَدْ طَرَحْتَنِي وَرَاءَ ظَهْرِكَ.</w:t>
      </w:r>
    </w:p>
    <w:p>
      <w:pPr>
        <w:bidi/>
      </w:pPr>
      <w:r>
        <w:rPr>
          <w:rtl/>
          <w:cs/>
          <w:lang w:val="ar_AE" w:bidi="ar_AE"/>
        </w:rPr>
      </w:r>
      <w:r>
        <w:rPr>
          <w:vertAlign w:val="superscript"/>
          <w:rtl/>
          <w:cs/>
          <w:lang w:val="ar_AE" w:bidi="ar_AE"/>
        </w:rPr>
        <w:t>10</w:t>
      </w:r>
      <w:r>
        <w:rPr>
          <w:rtl/>
          <w:cs/>
          <w:lang w:val="ar_AE" w:bidi="ar_AE"/>
        </w:rPr>
        <w:t xml:space="preserve"> لِذَلِكَ هَأَنَذَا جَالِبٌ شَرًّا عَلَى بَيْتِ يَرُبْعَامَ، وَأَقْطَعُ لِيَرُبْعَامَ كُلَّ بَائِلٍ بِحَائِطٍ مَحْجُوزًا وَمُطْلَقًا فِي إِسْرَائِيلَ، وَأَنْزِعُ آخِرَ بَيْتِ يَرُبْعَامَ كَمَا يُنْزَعُ ٱلْبَعْرُ حَتَّى يَفْنَى.</w:t>
      </w:r>
    </w:p>
    <w:p>
      <w:pPr>
        <w:bidi/>
      </w:pPr>
      <w:r>
        <w:rPr>
          <w:rtl/>
          <w:cs/>
          <w:lang w:val="ar_AE" w:bidi="ar_AE"/>
        </w:rPr>
      </w:r>
      <w:r>
        <w:rPr>
          <w:vertAlign w:val="superscript"/>
          <w:rtl/>
          <w:cs/>
          <w:lang w:val="ar_AE" w:bidi="ar_AE"/>
        </w:rPr>
        <w:t>11</w:t>
      </w:r>
      <w:r>
        <w:rPr>
          <w:rtl/>
          <w:cs/>
          <w:lang w:val="ar_AE" w:bidi="ar_AE"/>
        </w:rPr>
        <w:t xml:space="preserve"> مَنْ مَاتَ لِيَرُبْعَامَ فِي ٱلْمَدِينَةِ تَأْكُلُهُ ٱلْكِلَابُ، وَمَنْ مَاتَ فِي ٱلْحَقْلِ تَأْكُلُهُ طُيُورُ ٱلسَّمَاءِ، لِأَنَّ ٱلرَّبَّ تَكَلَّمَ.</w:t>
      </w:r>
    </w:p>
    <w:p>
      <w:pPr>
        <w:bidi/>
      </w:pPr>
      <w:r>
        <w:rPr>
          <w:rtl/>
          <w:cs/>
          <w:lang w:val="ar_AE" w:bidi="ar_AE"/>
        </w:rPr>
      </w:r>
      <w:r>
        <w:rPr>
          <w:vertAlign w:val="superscript"/>
          <w:rtl/>
          <w:cs/>
          <w:lang w:val="ar_AE" w:bidi="ar_AE"/>
        </w:rPr>
        <w:t>12</w:t>
      </w:r>
      <w:r>
        <w:rPr>
          <w:rtl/>
          <w:cs/>
          <w:lang w:val="ar_AE" w:bidi="ar_AE"/>
        </w:rPr>
        <w:t xml:space="preserve"> وَأَنْتِ فَقُومِي وَٱنْطَلِقِي إِلَى بَيْتِكِ، وَعِنْدَ دُخُولِ رِجْلَيْكِ ٱلْمَدِينَةَ يَمُوتُ ٱلْوَلَدُ،</w:t>
      </w:r>
    </w:p>
    <w:p>
      <w:pPr>
        <w:bidi/>
      </w:pPr>
      <w:r>
        <w:rPr>
          <w:rtl/>
          <w:cs/>
          <w:lang w:val="ar_AE" w:bidi="ar_AE"/>
        </w:rPr>
      </w:r>
      <w:r>
        <w:rPr>
          <w:vertAlign w:val="superscript"/>
          <w:rtl/>
          <w:cs/>
          <w:lang w:val="ar_AE" w:bidi="ar_AE"/>
        </w:rPr>
        <w:t>13</w:t>
      </w:r>
      <w:r>
        <w:rPr>
          <w:rtl/>
          <w:cs/>
          <w:lang w:val="ar_AE" w:bidi="ar_AE"/>
        </w:rPr>
        <w:t xml:space="preserve"> وَيَنْدُبُهُ جَمِيعُ إِسْرَائِيلَ وَيَدْفِنُونَهُ، لِأَنَّ هَذَا وَحْدَهُ مِنْ يَرُبْعَامَ يَدْخُلُ ٱلْقَبْرَ، لِأَنَّهُ وُجِدَ فِيهِ أَمْرٌ صَالِحٌ نَحْوَ ٱلرَّبِّ إِلَهِ إِسْرَائِيلَ فِي بَيْتِ يَرُبْعَامَ.</w:t>
      </w:r>
    </w:p>
    <w:p>
      <w:pPr>
        <w:bidi/>
      </w:pPr>
      <w:r>
        <w:rPr>
          <w:rtl/>
          <w:cs/>
          <w:lang w:val="ar_AE" w:bidi="ar_AE"/>
        </w:rPr>
      </w:r>
      <w:r>
        <w:rPr>
          <w:vertAlign w:val="superscript"/>
          <w:rtl/>
          <w:cs/>
          <w:lang w:val="ar_AE" w:bidi="ar_AE"/>
        </w:rPr>
        <w:t>14</w:t>
      </w:r>
      <w:r>
        <w:rPr>
          <w:rtl/>
          <w:cs/>
          <w:lang w:val="ar_AE" w:bidi="ar_AE"/>
        </w:rPr>
        <w:t xml:space="preserve"> وَيُقِيمُ ٱلرَّبُّ لِنَفْسِهِ مَلِكًا عَلَى إِسْرَائِيلَ يَقْرِضُ بَيْتَ يَرُبْعَامَ هَذَا ٱلْيَوْمَ. وَمَاذَا؟ اَلْآنَ أَيْضًا!</w:t>
      </w:r>
    </w:p>
    <w:p>
      <w:pPr>
        <w:bidi/>
      </w:pPr>
      <w:r>
        <w:rPr>
          <w:rtl/>
          <w:cs/>
          <w:lang w:val="ar_AE" w:bidi="ar_AE"/>
        </w:rPr>
      </w:r>
      <w:r>
        <w:rPr>
          <w:vertAlign w:val="superscript"/>
          <w:rtl/>
          <w:cs/>
          <w:lang w:val="ar_AE" w:bidi="ar_AE"/>
        </w:rPr>
        <w:t>15</w:t>
      </w:r>
      <w:r>
        <w:rPr>
          <w:rtl/>
          <w:cs/>
          <w:lang w:val="ar_AE" w:bidi="ar_AE"/>
        </w:rPr>
        <w:t xml:space="preserve"> وَيَضْرِبُ ٱلرَّبُّ إِسْرَائِيلَ كَٱهْتِزَازِ ٱلْقَصَبِ فِي ٱلْمَاءِ، وَيَسْتَأْصِلُ إِسْرَائِيلَ عَنْ هَذِهِ ٱلْأَرْضِ ٱلصَّالِحَةِ ٱلَّتِي أَعْطَاهَا لِآبَائِهِمْ، وَيُبَدِّدُهُمْ إِلَى عَبْرِ ٱلنَّهْرِ لِأَنَّهُمْ عَمِلُوا سَوَارِيَهُمْ وَأَغَاظُوا ٱلرَّبَّ.</w:t>
      </w:r>
    </w:p>
    <w:p>
      <w:pPr>
        <w:bidi/>
      </w:pPr>
      <w:r>
        <w:rPr>
          <w:rtl/>
          <w:cs/>
          <w:lang w:val="ar_AE" w:bidi="ar_AE"/>
        </w:rPr>
      </w:r>
      <w:r>
        <w:rPr>
          <w:vertAlign w:val="superscript"/>
          <w:rtl/>
          <w:cs/>
          <w:lang w:val="ar_AE" w:bidi="ar_AE"/>
        </w:rPr>
        <w:t>16</w:t>
      </w:r>
      <w:r>
        <w:rPr>
          <w:rtl/>
          <w:cs/>
          <w:lang w:val="ar_AE" w:bidi="ar_AE"/>
        </w:rPr>
        <w:t xml:space="preserve"> وَيَدْفَعُ إِسْرَائِيلَ مِنْ أَجْلِ خَطَايَا يَرُبْعَامَ ٱلَّذِي أَخْطَأَ وَجَعَلَ إِسْرَائِيلَ يُخْطِئُ».</w:t>
      </w:r>
    </w:p>
    <w:p>
      <w:pPr>
        <w:bidi/>
      </w:pPr>
      <w:r>
        <w:rPr>
          <w:rtl/>
          <w:cs/>
          <w:lang w:val="ar_AE" w:bidi="ar_AE"/>
        </w:rPr>
      </w:r>
      <w:r>
        <w:rPr>
          <w:vertAlign w:val="superscript"/>
          <w:rtl/>
          <w:cs/>
          <w:lang w:val="ar_AE" w:bidi="ar_AE"/>
        </w:rPr>
        <w:t>17</w:t>
      </w:r>
      <w:r>
        <w:rPr>
          <w:rtl/>
          <w:cs/>
          <w:lang w:val="ar_AE" w:bidi="ar_AE"/>
        </w:rPr>
        <w:t xml:space="preserve"> فَقَامَتِ ٱمْرَأَةُ يَرُبْعَامَ وَذَهَبَتْ وَجَاءَتْ إِلَى تِرْصَةَ، وَلَمَّا وَصَلَتْ إِلَى عَتَبَةِ ٱلْبَابِ مَاتَ ٱلْغُلَامُ،</w:t>
      </w:r>
    </w:p>
    <w:p>
      <w:pPr>
        <w:bidi/>
      </w:pPr>
      <w:r>
        <w:rPr>
          <w:rtl/>
          <w:cs/>
          <w:lang w:val="ar_AE" w:bidi="ar_AE"/>
        </w:rPr>
      </w:r>
      <w:r>
        <w:rPr>
          <w:vertAlign w:val="superscript"/>
          <w:rtl/>
          <w:cs/>
          <w:lang w:val="ar_AE" w:bidi="ar_AE"/>
        </w:rPr>
        <w:t>18</w:t>
      </w:r>
      <w:r>
        <w:rPr>
          <w:rtl/>
          <w:cs/>
          <w:lang w:val="ar_AE" w:bidi="ar_AE"/>
        </w:rPr>
        <w:t xml:space="preserve"> فَدَفَنَهُ وَنَدَبَهُ جَمِيعُ إِسْرَائِيلَ حَسَبَ كَلَامِ ٱلرَّبِّ ٱلَّذِي تَكَلَّمَ بِهِ عَنْ يَدِ عَبْدِهِ أَخِيَّا ٱلنَّبِيِّ.</w:t>
      </w:r>
    </w:p>
    <w:p>
      <w:pPr>
        <w:bidi/>
      </w:pPr>
      <w:r>
        <w:rPr>
          <w:rtl/>
          <w:cs/>
          <w:lang w:val="ar_AE" w:bidi="ar_AE"/>
        </w:rPr>
      </w:r>
      <w:r>
        <w:rPr>
          <w:vertAlign w:val="superscript"/>
          <w:rtl/>
          <w:cs/>
          <w:lang w:val="ar_AE" w:bidi="ar_AE"/>
        </w:rPr>
        <w:t>19</w:t>
      </w:r>
      <w:r>
        <w:rPr>
          <w:rtl/>
          <w:cs/>
          <w:lang w:val="ar_AE" w:bidi="ar_AE"/>
        </w:rPr>
        <w:t xml:space="preserve"> وَأَمَّا بَقِيَّةُ أُمُورِ يَرُبْعَامَ، كَيْفَ حَارَبَ وَكَيْفَ مَلَكَ، فَإِنَّهَا مَكْتُوبَةٌ فِي سِفْرِ أَخْبَارِ ٱلْأَيَّامِ لِمُلُوكِ إِسْرَائِيلَ.</w:t>
      </w:r>
    </w:p>
    <w:p>
      <w:pPr>
        <w:bidi/>
      </w:pPr>
      <w:r>
        <w:rPr>
          <w:rtl/>
          <w:cs/>
          <w:lang w:val="ar_AE" w:bidi="ar_AE"/>
        </w:rPr>
      </w:r>
      <w:r>
        <w:rPr>
          <w:vertAlign w:val="superscript"/>
          <w:rtl/>
          <w:cs/>
          <w:lang w:val="ar_AE" w:bidi="ar_AE"/>
        </w:rPr>
        <w:t>20</w:t>
      </w:r>
      <w:r>
        <w:rPr>
          <w:rtl/>
          <w:cs/>
          <w:lang w:val="ar_AE" w:bidi="ar_AE"/>
        </w:rPr>
        <w:t xml:space="preserve"> وَٱلزَّمَانُ ٱلَّذِي مَلَكَ فِيهِ يَرُبْعَامُ هُوَ ٱثْنَتَانِ وَعِشْرُونَ سَنَةً، ثُمَّ ٱضْطَجَعَ مَعَ آبَائِهِ، وَمَلَكَ نَادَابُ ٱبْنُهُ عِوَضًا عَنْهُ.</w:t>
      </w:r>
    </w:p>
    <w:p>
      <w:pPr>
        <w:bidi/>
      </w:pPr>
      <w:r>
        <w:rPr>
          <w:rtl/>
          <w:cs/>
          <w:lang w:val="ar_AE" w:bidi="ar_AE"/>
        </w:rPr>
      </w:r>
      <w:r>
        <w:rPr>
          <w:vertAlign w:val="superscript"/>
          <w:rtl/>
          <w:cs/>
          <w:lang w:val="ar_AE" w:bidi="ar_AE"/>
        </w:rPr>
        <w:t>21</w:t>
      </w:r>
      <w:r>
        <w:rPr>
          <w:rtl/>
          <w:cs/>
          <w:lang w:val="ar_AE" w:bidi="ar_AE"/>
        </w:rPr>
        <w:t xml:space="preserve"> وَأَمَّا رَحُبْعَامُ بْنُ سُلَيْمَانَ فَمَلَكَ فِي يَهُوذَا. وَكَانَ رَحُبْعَامُ ٱبْنَ إِحْدَى وَأَرْبَعِينَ سَنَةً حِينَ مَلَكَ، وَمَلَكَ سَبْعَ عَشْرَةَ سَنَةً فِي أُورُشَلِيمَ، ٱلْمَدِينَةِ ٱلَّتِي ٱخْتَارَهَا ٱلرَّبُّ لِوَضْعِ ٱسْمِهِ فِيهَا مِنْ جَمِيعِ أَسْبَاطِ إِسْرَائِيلَ، وَٱسْمُ أُمِّهِ نِعْمَةُ ٱلْعَمُّونِيَّةُ.</w:t>
      </w:r>
    </w:p>
    <w:p>
      <w:pPr>
        <w:bidi/>
      </w:pPr>
      <w:r>
        <w:rPr>
          <w:rtl/>
          <w:cs/>
          <w:lang w:val="ar_AE" w:bidi="ar_AE"/>
        </w:rPr>
      </w:r>
      <w:r>
        <w:rPr>
          <w:vertAlign w:val="superscript"/>
          <w:rtl/>
          <w:cs/>
          <w:lang w:val="ar_AE" w:bidi="ar_AE"/>
        </w:rPr>
        <w:t>22</w:t>
      </w:r>
      <w:r>
        <w:rPr>
          <w:rtl/>
          <w:cs/>
          <w:lang w:val="ar_AE" w:bidi="ar_AE"/>
        </w:rPr>
        <w:t xml:space="preserve"> وَعَمِلَ يَهُوذَا ٱلشَّرَّ فِي عَيْنَيِ ٱلرَّبِّ وَأَغَارُوهُ أَكْثَرَ مِنْ جَمِيعِ مَا عَمِلَ آبَاؤُهُمْ بِخَطَايَاهُمُ ٱلَّتِي أَخْطَأُوا بِهَا.</w:t>
      </w:r>
    </w:p>
    <w:p>
      <w:pPr>
        <w:bidi/>
      </w:pPr>
      <w:r>
        <w:rPr>
          <w:rtl/>
          <w:cs/>
          <w:lang w:val="ar_AE" w:bidi="ar_AE"/>
        </w:rPr>
      </w:r>
      <w:r>
        <w:rPr>
          <w:vertAlign w:val="superscript"/>
          <w:rtl/>
          <w:cs/>
          <w:lang w:val="ar_AE" w:bidi="ar_AE"/>
        </w:rPr>
        <w:t>23</w:t>
      </w:r>
      <w:r>
        <w:rPr>
          <w:rtl/>
          <w:cs/>
          <w:lang w:val="ar_AE" w:bidi="ar_AE"/>
        </w:rPr>
        <w:t xml:space="preserve"> وَبَنَوْا هُمْ أَيْضًا لِأَنْفُسِهِمْ مُرْتَفَعَاتٍ وَأَنْصَابًا وَسَوَارِيَ عَلَى كُلِّ تَلٍّ مُرْتَفِعٍ وَتَحْتَ كُلِّ شَجَرَةٍ خَضْرَاءَ.</w:t>
      </w:r>
    </w:p>
    <w:p>
      <w:pPr>
        <w:bidi/>
      </w:pPr>
      <w:r>
        <w:rPr>
          <w:rtl/>
          <w:cs/>
          <w:lang w:val="ar_AE" w:bidi="ar_AE"/>
        </w:rPr>
      </w:r>
      <w:r>
        <w:rPr>
          <w:vertAlign w:val="superscript"/>
          <w:rtl/>
          <w:cs/>
          <w:lang w:val="ar_AE" w:bidi="ar_AE"/>
        </w:rPr>
        <w:t>24</w:t>
      </w:r>
      <w:r>
        <w:rPr>
          <w:rtl/>
          <w:cs/>
          <w:lang w:val="ar_AE" w:bidi="ar_AE"/>
        </w:rPr>
        <w:t xml:space="preserve"> وَكَانَ أَيْضًا مَأْبُونُونَ فِي ٱلْأَرْضِ، فَعَلُوا حَسَبَ كُلِّ أَرْجَاسِ ٱلْأُمَمِ ٱلَّذِينَ طَرَدَهُمُ ٱلرَّبُّ مِنْ أَمَامِ بَنِي إِسْرَائِيلَ.</w:t>
      </w:r>
    </w:p>
    <w:p>
      <w:pPr>
        <w:bidi/>
      </w:pPr>
      <w:r>
        <w:rPr>
          <w:rtl/>
          <w:cs/>
          <w:lang w:val="ar_AE" w:bidi="ar_AE"/>
        </w:rPr>
      </w:r>
      <w:r>
        <w:rPr>
          <w:vertAlign w:val="superscript"/>
          <w:rtl/>
          <w:cs/>
          <w:lang w:val="ar_AE" w:bidi="ar_AE"/>
        </w:rPr>
        <w:t>25</w:t>
      </w:r>
      <w:r>
        <w:rPr>
          <w:rtl/>
          <w:cs/>
          <w:lang w:val="ar_AE" w:bidi="ar_AE"/>
        </w:rPr>
        <w:t xml:space="preserve"> وَفِي ٱلسَّنَةِ ٱلْخَامِسَةِ لِلْمَلِكِ رَحُبْعَامَ، صَعِدَ شِيشَقُ مَلِكُ مِصْرَ إِلَى أُورُشَلِيمَ،</w:t>
      </w:r>
    </w:p>
    <w:p>
      <w:pPr>
        <w:bidi/>
      </w:pPr>
      <w:r>
        <w:rPr>
          <w:rtl/>
          <w:cs/>
          <w:lang w:val="ar_AE" w:bidi="ar_AE"/>
        </w:rPr>
      </w:r>
      <w:r>
        <w:rPr>
          <w:vertAlign w:val="superscript"/>
          <w:rtl/>
          <w:cs/>
          <w:lang w:val="ar_AE" w:bidi="ar_AE"/>
        </w:rPr>
        <w:t>26</w:t>
      </w:r>
      <w:r>
        <w:rPr>
          <w:rtl/>
          <w:cs/>
          <w:lang w:val="ar_AE" w:bidi="ar_AE"/>
        </w:rPr>
        <w:t xml:space="preserve"> وَأَخَذَ خَزَائِنَ بَيْتِ ٱلرَّبِّ وَخَزَائِنَ بَيْتِ ٱلْمَلِكِ، وَأَخَذَ كُلَّ شَيْءٍ. وَأَخَذَ جَمِيعَ أَتْرَاسِ ٱلذَّهَبِ ٱلَّتِي عَمِلَهَا سُلَيْمَانُ.</w:t>
      </w:r>
    </w:p>
    <w:p>
      <w:pPr>
        <w:bidi/>
      </w:pPr>
      <w:r>
        <w:rPr>
          <w:rtl/>
          <w:cs/>
          <w:lang w:val="ar_AE" w:bidi="ar_AE"/>
        </w:rPr>
      </w:r>
      <w:r>
        <w:rPr>
          <w:vertAlign w:val="superscript"/>
          <w:rtl/>
          <w:cs/>
          <w:lang w:val="ar_AE" w:bidi="ar_AE"/>
        </w:rPr>
        <w:t>27</w:t>
      </w:r>
      <w:r>
        <w:rPr>
          <w:rtl/>
          <w:cs/>
          <w:lang w:val="ar_AE" w:bidi="ar_AE"/>
        </w:rPr>
        <w:t xml:space="preserve"> فَعَمِلَ ٱلْمَلِكُ رَحُبْعَامُ عِوَضًا عَنْهَا أَتْرَاسَ نُحَاسٍ وَسَلَّمَهَا لِيَدِ رُؤَسَاءِ ٱلسُّعَاةِ ٱلْحَافِظِينَ بَابَ بَيْتِ ٱلْمَلِكِ.</w:t>
      </w:r>
    </w:p>
    <w:p>
      <w:pPr>
        <w:bidi/>
      </w:pPr>
      <w:r>
        <w:rPr>
          <w:rtl/>
          <w:cs/>
          <w:lang w:val="ar_AE" w:bidi="ar_AE"/>
        </w:rPr>
      </w:r>
      <w:r>
        <w:rPr>
          <w:vertAlign w:val="superscript"/>
          <w:rtl/>
          <w:cs/>
          <w:lang w:val="ar_AE" w:bidi="ar_AE"/>
        </w:rPr>
        <w:t>28</w:t>
      </w:r>
      <w:r>
        <w:rPr>
          <w:rtl/>
          <w:cs/>
          <w:lang w:val="ar_AE" w:bidi="ar_AE"/>
        </w:rPr>
        <w:t xml:space="preserve"> وَكَانَ إِذَا دَخَلَ ٱلْمَلِكُ بَيْتَ ٱلرَّبِّ يَحْمِلُهَا ٱلسُّعَاةُ، ثُمَّ يُرْجِعُونَهَا إِلَى غُرْفَةِ ٱلسُّعَاةِ.</w:t>
      </w:r>
    </w:p>
    <w:p>
      <w:pPr>
        <w:bidi/>
      </w:pPr>
      <w:r>
        <w:rPr>
          <w:rtl/>
          <w:cs/>
          <w:lang w:val="ar_AE" w:bidi="ar_AE"/>
        </w:rPr>
      </w:r>
      <w:r>
        <w:rPr>
          <w:vertAlign w:val="superscript"/>
          <w:rtl/>
          <w:cs/>
          <w:lang w:val="ar_AE" w:bidi="ar_AE"/>
        </w:rPr>
        <w:t>29</w:t>
      </w:r>
      <w:r>
        <w:rPr>
          <w:rtl/>
          <w:cs/>
          <w:lang w:val="ar_AE" w:bidi="ar_AE"/>
        </w:rPr>
        <w:t xml:space="preserve"> وَبَقِيَّةُ أُمُورِ رَحُبْعَامَ وَكُلُّ مَا فَعَلَ، أَمَا هِيَ مَكْتُوبَةٌ فِي سِفْرِ أَخْبَارِ ٱلْأَيَّامِ لِمُلُوكِ يَهُوذَا؟</w:t>
      </w:r>
    </w:p>
    <w:p>
      <w:pPr>
        <w:bidi/>
      </w:pPr>
      <w:r>
        <w:rPr>
          <w:rtl/>
          <w:cs/>
          <w:lang w:val="ar_AE" w:bidi="ar_AE"/>
        </w:rPr>
      </w:r>
      <w:r>
        <w:rPr>
          <w:vertAlign w:val="superscript"/>
          <w:rtl/>
          <w:cs/>
          <w:lang w:val="ar_AE" w:bidi="ar_AE"/>
        </w:rPr>
        <w:t>30</w:t>
      </w:r>
      <w:r>
        <w:rPr>
          <w:rtl/>
          <w:cs/>
          <w:lang w:val="ar_AE" w:bidi="ar_AE"/>
        </w:rPr>
        <w:t xml:space="preserve"> وَكَانَتْ حَرْبٌ بَيْنَ رَحُبْعَامَ وَيَرُبْعَامَ كُلَّ ٱلْأَيَّامِ.</w:t>
      </w:r>
    </w:p>
    <w:p>
      <w:pPr>
        <w:bidi/>
      </w:pPr>
      <w:r>
        <w:rPr>
          <w:rtl/>
          <w:cs/>
          <w:lang w:val="ar_AE" w:bidi="ar_AE"/>
        </w:rPr>
      </w:r>
      <w:r>
        <w:rPr>
          <w:vertAlign w:val="superscript"/>
          <w:rtl/>
          <w:cs/>
          <w:lang w:val="ar_AE" w:bidi="ar_AE"/>
        </w:rPr>
        <w:t>31</w:t>
      </w:r>
      <w:r>
        <w:rPr>
          <w:rtl/>
          <w:cs/>
          <w:lang w:val="ar_AE" w:bidi="ar_AE"/>
        </w:rPr>
        <w:t xml:space="preserve"> ثُمَّ ٱضْطَجَعَ رَحُبْعَامُ مَعَ آبَائِهِ، وَدُفِنَ مَعَ آبَائِهِ فِي مَدِينَةِ دَاوُدَ. وَٱسْمُ أُمِّهِ نِعْمَةُ ٱلْعَمُّونِيَّةُ. وَمَلَكَ أَبِيَامُ ٱبْنُهُ عِوَضًا عَنْهُ.</w:t>
      </w:r>
    </w:p>
    <w:p>
      <w:pPr>
        <w:pStyle w:val="Heading2"/>
        <w:bidi/>
      </w:pPr>
      <w:r>
        <w:rPr>
          <w:rtl/>
          <w:cs/>
          <w:lang w:val="ar_AE" w:bidi="ar_AE"/>
        </w:rPr>
        <w:t>1 Kings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ٱلسَّنَةِ ٱلثَّامِنَةِ عَشْرَةَ لِلْمَلِكِ يَرُبْعَامَ بْنِ نَبَاطَ، مَلَكَ أَبِيَامُ عَلَى يَهُوذَا.</w:t>
      </w:r>
    </w:p>
    <w:p>
      <w:pPr>
        <w:bidi/>
      </w:pPr>
      <w:r>
        <w:rPr>
          <w:rtl/>
          <w:cs/>
          <w:lang w:val="ar_AE" w:bidi="ar_AE"/>
        </w:rPr>
      </w:r>
      <w:r>
        <w:rPr>
          <w:vertAlign w:val="superscript"/>
          <w:rtl/>
          <w:cs/>
          <w:lang w:val="ar_AE" w:bidi="ar_AE"/>
        </w:rPr>
        <w:t>2</w:t>
      </w:r>
      <w:r>
        <w:rPr>
          <w:rtl/>
          <w:cs/>
          <w:lang w:val="ar_AE" w:bidi="ar_AE"/>
        </w:rPr>
        <w:t xml:space="preserve"> مَلَكَ ثَلَاثَ سِنِينٍ فِي أُورُشَلِيمَ، وَٱسْمُ أُمِّهِ مَعْكَةُ ٱبْنَةُ أَبْشَالُومَ.</w:t>
      </w:r>
    </w:p>
    <w:p>
      <w:pPr>
        <w:bidi/>
      </w:pPr>
      <w:r>
        <w:rPr>
          <w:rtl/>
          <w:cs/>
          <w:lang w:val="ar_AE" w:bidi="ar_AE"/>
        </w:rPr>
      </w:r>
      <w:r>
        <w:rPr>
          <w:vertAlign w:val="superscript"/>
          <w:rtl/>
          <w:cs/>
          <w:lang w:val="ar_AE" w:bidi="ar_AE"/>
        </w:rPr>
        <w:t>3</w:t>
      </w:r>
      <w:r>
        <w:rPr>
          <w:rtl/>
          <w:cs/>
          <w:lang w:val="ar_AE" w:bidi="ar_AE"/>
        </w:rPr>
        <w:t xml:space="preserve"> وَسَارَ فِي جَمِيعِ خَطَايَا أَبِيهِ ٱلَّتِي عَمِلَهَا قَبْلَهُ، وَلَمْ يَكُنْ قَلْبُهُ كَامِلًا مَعَ ٱلرَّبِّ إِلَهِهِ كَقَلْبِ دَاوُدَ أَبِيهِ.</w:t>
      </w:r>
    </w:p>
    <w:p>
      <w:pPr>
        <w:bidi/>
      </w:pPr>
      <w:r>
        <w:rPr>
          <w:rtl/>
          <w:cs/>
          <w:lang w:val="ar_AE" w:bidi="ar_AE"/>
        </w:rPr>
      </w:r>
      <w:r>
        <w:rPr>
          <w:vertAlign w:val="superscript"/>
          <w:rtl/>
          <w:cs/>
          <w:lang w:val="ar_AE" w:bidi="ar_AE"/>
        </w:rPr>
        <w:t>4</w:t>
      </w:r>
      <w:r>
        <w:rPr>
          <w:rtl/>
          <w:cs/>
          <w:lang w:val="ar_AE" w:bidi="ar_AE"/>
        </w:rPr>
        <w:t xml:space="preserve"> وَلَكِنْ لِأَجْلِ دَاوُدَ أَعْطَاهُ ٱلرَّبُّ إِلَهُهُ سِرَاجًا فِي أُورُشَلِيمَ، إِذْ أَقَامَ ٱبْنَهُ بَعْدَهُ وَثَبَّتَ أُورُشَلِيمَ.</w:t>
      </w:r>
    </w:p>
    <w:p>
      <w:pPr>
        <w:bidi/>
      </w:pPr>
      <w:r>
        <w:rPr>
          <w:rtl/>
          <w:cs/>
          <w:lang w:val="ar_AE" w:bidi="ar_AE"/>
        </w:rPr>
      </w:r>
      <w:r>
        <w:rPr>
          <w:vertAlign w:val="superscript"/>
          <w:rtl/>
          <w:cs/>
          <w:lang w:val="ar_AE" w:bidi="ar_AE"/>
        </w:rPr>
        <w:t>5</w:t>
      </w:r>
      <w:r>
        <w:rPr>
          <w:rtl/>
          <w:cs/>
          <w:lang w:val="ar_AE" w:bidi="ar_AE"/>
        </w:rPr>
        <w:t xml:space="preserve"> لِأَنَّ دَاوُدَ عَمِلَ مَا هُوَ مُسْتَقِيمٌ فِي عَيْنَيِ ٱلرَّبِّ وَلَمْ يَحِدْ عَنْ شَيْءٍ مِمَّا أَوْصَاهُ بِهِ كُلَّ أَيَّامِ حَيَاتِهِ، إِلَّا فِي قَضِيَّةِ أُورِيَّا ٱلْحِثِّيِّ.</w:t>
      </w:r>
    </w:p>
    <w:p>
      <w:pPr>
        <w:bidi/>
      </w:pPr>
      <w:r>
        <w:rPr>
          <w:rtl/>
          <w:cs/>
          <w:lang w:val="ar_AE" w:bidi="ar_AE"/>
        </w:rPr>
      </w:r>
      <w:r>
        <w:rPr>
          <w:vertAlign w:val="superscript"/>
          <w:rtl/>
          <w:cs/>
          <w:lang w:val="ar_AE" w:bidi="ar_AE"/>
        </w:rPr>
        <w:t>6</w:t>
      </w:r>
      <w:r>
        <w:rPr>
          <w:rtl/>
          <w:cs/>
          <w:lang w:val="ar_AE" w:bidi="ar_AE"/>
        </w:rPr>
        <w:t xml:space="preserve"> وَكَانَتْ حَرْبٌ بَيْنَ رَحُبْعَامَ وَيَرُبْعَامَ كُلَّ أَيَّامِ حَيَاتِهِ.</w:t>
      </w:r>
    </w:p>
    <w:p>
      <w:pPr>
        <w:bidi/>
      </w:pPr>
      <w:r>
        <w:rPr>
          <w:rtl/>
          <w:cs/>
          <w:lang w:val="ar_AE" w:bidi="ar_AE"/>
        </w:rPr>
      </w:r>
      <w:r>
        <w:rPr>
          <w:vertAlign w:val="superscript"/>
          <w:rtl/>
          <w:cs/>
          <w:lang w:val="ar_AE" w:bidi="ar_AE"/>
        </w:rPr>
        <w:t>7</w:t>
      </w:r>
      <w:r>
        <w:rPr>
          <w:rtl/>
          <w:cs/>
          <w:lang w:val="ar_AE" w:bidi="ar_AE"/>
        </w:rPr>
        <w:t xml:space="preserve"> وَبَقِيَّةُ أُمُورِ أَبِيَامَ وَكُلُّ مَا عَمِلَ، أَمَا هِيَ مَكْتُوبَةٌ فِي سِفْرِ أَخْبَارِ ٱلْأَيَّامِ لِمُلُوكِ يَهُوذَا؟ وَكَانَتْ حَرْبٌ بَيْنَ أَبِيَامَ وَيَرُبْعَامَ.</w:t>
      </w:r>
    </w:p>
    <w:p>
      <w:pPr>
        <w:bidi/>
      </w:pPr>
      <w:r>
        <w:rPr>
          <w:rtl/>
          <w:cs/>
          <w:lang w:val="ar_AE" w:bidi="ar_AE"/>
        </w:rPr>
      </w:r>
      <w:r>
        <w:rPr>
          <w:vertAlign w:val="superscript"/>
          <w:rtl/>
          <w:cs/>
          <w:lang w:val="ar_AE" w:bidi="ar_AE"/>
        </w:rPr>
        <w:t>8</w:t>
      </w:r>
      <w:r>
        <w:rPr>
          <w:rtl/>
          <w:cs/>
          <w:lang w:val="ar_AE" w:bidi="ar_AE"/>
        </w:rPr>
        <w:t xml:space="preserve"> ثُمَّ ٱضْطَجَعَ أَبِيَامُ مَعَ آبَائِهِ، فَدَفَنُوهُ فِي مَدِينَةِ دَاوُدَ، وَمَلَكَ آسَا ٱبْنُهُ عِوَضًا عَنْهُ.</w:t>
      </w:r>
    </w:p>
    <w:p>
      <w:pPr>
        <w:bidi/>
      </w:pPr>
      <w:r>
        <w:rPr>
          <w:rtl/>
          <w:cs/>
          <w:lang w:val="ar_AE" w:bidi="ar_AE"/>
        </w:rPr>
      </w:r>
      <w:r>
        <w:rPr>
          <w:vertAlign w:val="superscript"/>
          <w:rtl/>
          <w:cs/>
          <w:lang w:val="ar_AE" w:bidi="ar_AE"/>
        </w:rPr>
        <w:t>9</w:t>
      </w:r>
      <w:r>
        <w:rPr>
          <w:rtl/>
          <w:cs/>
          <w:lang w:val="ar_AE" w:bidi="ar_AE"/>
        </w:rPr>
        <w:t xml:space="preserve"> وَفِي ٱلسَّنَةِ ٱلْعِشْرِينَ لِيَرُبْعَامَ مَلِكِ إِسْرَائِيلَ، مَلَكَ آسَا عَلَى يَهُوذَا.</w:t>
      </w:r>
    </w:p>
    <w:p>
      <w:pPr>
        <w:bidi/>
      </w:pPr>
      <w:r>
        <w:rPr>
          <w:rtl/>
          <w:cs/>
          <w:lang w:val="ar_AE" w:bidi="ar_AE"/>
        </w:rPr>
      </w:r>
      <w:r>
        <w:rPr>
          <w:vertAlign w:val="superscript"/>
          <w:rtl/>
          <w:cs/>
          <w:lang w:val="ar_AE" w:bidi="ar_AE"/>
        </w:rPr>
        <w:t>10</w:t>
      </w:r>
      <w:r>
        <w:rPr>
          <w:rtl/>
          <w:cs/>
          <w:lang w:val="ar_AE" w:bidi="ar_AE"/>
        </w:rPr>
        <w:t xml:space="preserve"> مَلَكَ إِحْدَى وَأَرْبَعِينَ سَنَةً فِي أُورُشَلِيمَ، وَٱسْمُ أُمِّهِ مَعْكَةُ ٱبْنَةُ أَبْشَالُومَ.</w:t>
      </w:r>
    </w:p>
    <w:p>
      <w:pPr>
        <w:bidi/>
      </w:pPr>
      <w:r>
        <w:rPr>
          <w:rtl/>
          <w:cs/>
          <w:lang w:val="ar_AE" w:bidi="ar_AE"/>
        </w:rPr>
      </w:r>
      <w:r>
        <w:rPr>
          <w:vertAlign w:val="superscript"/>
          <w:rtl/>
          <w:cs/>
          <w:lang w:val="ar_AE" w:bidi="ar_AE"/>
        </w:rPr>
        <w:t>11</w:t>
      </w:r>
      <w:r>
        <w:rPr>
          <w:rtl/>
          <w:cs/>
          <w:lang w:val="ar_AE" w:bidi="ar_AE"/>
        </w:rPr>
        <w:t xml:space="preserve"> وَعَمِلَ آسَا مَا هُوَ مُسْتَقِيمٌ فِي عَيْنَيِ ٱلرَّبِّ كَدَاوُدَ أَبِيهِ،</w:t>
      </w:r>
    </w:p>
    <w:p>
      <w:pPr>
        <w:bidi/>
      </w:pPr>
      <w:r>
        <w:rPr>
          <w:rtl/>
          <w:cs/>
          <w:lang w:val="ar_AE" w:bidi="ar_AE"/>
        </w:rPr>
      </w:r>
      <w:r>
        <w:rPr>
          <w:vertAlign w:val="superscript"/>
          <w:rtl/>
          <w:cs/>
          <w:lang w:val="ar_AE" w:bidi="ar_AE"/>
        </w:rPr>
        <w:t>12</w:t>
      </w:r>
      <w:r>
        <w:rPr>
          <w:rtl/>
          <w:cs/>
          <w:lang w:val="ar_AE" w:bidi="ar_AE"/>
        </w:rPr>
        <w:t xml:space="preserve"> وَأَزَالَ ٱلْمَأْبُونِينَ مِنَ ٱلْأَرْضِ، وَنَزَعَ جَمِيعَ ٱلْأَصْنَامِ ٱلَّتِي عَمِلَهَا آبَاؤُهُ،</w:t>
      </w:r>
    </w:p>
    <w:p>
      <w:pPr>
        <w:bidi/>
      </w:pPr>
      <w:r>
        <w:rPr>
          <w:rtl/>
          <w:cs/>
          <w:lang w:val="ar_AE" w:bidi="ar_AE"/>
        </w:rPr>
      </w:r>
      <w:r>
        <w:rPr>
          <w:vertAlign w:val="superscript"/>
          <w:rtl/>
          <w:cs/>
          <w:lang w:val="ar_AE" w:bidi="ar_AE"/>
        </w:rPr>
        <w:t>13</w:t>
      </w:r>
      <w:r>
        <w:rPr>
          <w:rtl/>
          <w:cs/>
          <w:lang w:val="ar_AE" w:bidi="ar_AE"/>
        </w:rPr>
        <w:t xml:space="preserve"> حَتَّى إِنَّ مَعْكَةَ أُمَّهُ خَلَعَهَا مِنْ أَنْ تَكُونَ مَلِكَةً، لِأَنَّهَا عَمِلَتْ تِمْثَالًا لِسَارِيَةٍ، وَقَطَعَ آسَا تِمْثَالَهَا وَأَحْرَقَهُ فِي وَادِي قَدْرُونَ.</w:t>
      </w:r>
    </w:p>
    <w:p>
      <w:pPr>
        <w:bidi/>
      </w:pPr>
      <w:r>
        <w:rPr>
          <w:rtl/>
          <w:cs/>
          <w:lang w:val="ar_AE" w:bidi="ar_AE"/>
        </w:rPr>
      </w:r>
      <w:r>
        <w:rPr>
          <w:vertAlign w:val="superscript"/>
          <w:rtl/>
          <w:cs/>
          <w:lang w:val="ar_AE" w:bidi="ar_AE"/>
        </w:rPr>
        <w:t>14</w:t>
      </w:r>
      <w:r>
        <w:rPr>
          <w:rtl/>
          <w:cs/>
          <w:lang w:val="ar_AE" w:bidi="ar_AE"/>
        </w:rPr>
        <w:t xml:space="preserve"> وَأَمَّا ٱلْمُرْتَفَعَاتُ فَلَمْ تُنْزَعْ، إِلَّا إِنَّ قَلْبَ آسَا كَانَ كَامِلًا مَعَ ٱلرَّبِّ كُلَّ أَيَّامِهِ.</w:t>
      </w:r>
    </w:p>
    <w:p>
      <w:pPr>
        <w:bidi/>
      </w:pPr>
      <w:r>
        <w:rPr>
          <w:rtl/>
          <w:cs/>
          <w:lang w:val="ar_AE" w:bidi="ar_AE"/>
        </w:rPr>
      </w:r>
      <w:r>
        <w:rPr>
          <w:vertAlign w:val="superscript"/>
          <w:rtl/>
          <w:cs/>
          <w:lang w:val="ar_AE" w:bidi="ar_AE"/>
        </w:rPr>
        <w:t>15</w:t>
      </w:r>
      <w:r>
        <w:rPr>
          <w:rtl/>
          <w:cs/>
          <w:lang w:val="ar_AE" w:bidi="ar_AE"/>
        </w:rPr>
        <w:t xml:space="preserve"> وَأَدْخَلَ أَقْدَاسَ أَبِيهِ وَأَقْدَاسَهُ إِلَى بَيْتِ ٱلرَّبِّ مِنَ ٱلْفِضَّةِ وَٱلذَّهَبِ وَٱلْآنِيَةِ.</w:t>
      </w:r>
    </w:p>
    <w:p>
      <w:pPr>
        <w:bidi/>
      </w:pPr>
      <w:r>
        <w:rPr>
          <w:rtl/>
          <w:cs/>
          <w:lang w:val="ar_AE" w:bidi="ar_AE"/>
        </w:rPr>
      </w:r>
      <w:r>
        <w:rPr>
          <w:vertAlign w:val="superscript"/>
          <w:rtl/>
          <w:cs/>
          <w:lang w:val="ar_AE" w:bidi="ar_AE"/>
        </w:rPr>
        <w:t>16</w:t>
      </w:r>
      <w:r>
        <w:rPr>
          <w:rtl/>
          <w:cs/>
          <w:lang w:val="ar_AE" w:bidi="ar_AE"/>
        </w:rPr>
        <w:t xml:space="preserve"> وَكَانَتْ حَرْبٌ بَيْنَ آسَا وَبَعْشَا مَلِكِ إِسْرَائِيلَ كُلَّ أَيَّامِهِمَا.</w:t>
      </w:r>
    </w:p>
    <w:p>
      <w:pPr>
        <w:bidi/>
      </w:pPr>
      <w:r>
        <w:rPr>
          <w:rtl/>
          <w:cs/>
          <w:lang w:val="ar_AE" w:bidi="ar_AE"/>
        </w:rPr>
      </w:r>
      <w:r>
        <w:rPr>
          <w:vertAlign w:val="superscript"/>
          <w:rtl/>
          <w:cs/>
          <w:lang w:val="ar_AE" w:bidi="ar_AE"/>
        </w:rPr>
        <w:t>17</w:t>
      </w:r>
      <w:r>
        <w:rPr>
          <w:rtl/>
          <w:cs/>
          <w:lang w:val="ar_AE" w:bidi="ar_AE"/>
        </w:rPr>
        <w:t xml:space="preserve"> وَصَعِدَ بَعْشَا مَلِكُ إِسْرَائِيلَ عَلَى يَهُوذَا وَبَنَى ٱلرَّامَةَ لِكَيْ لَا يَدَعَ أَحَدًا يَخْرُجُ أَوْ يَدْخُلُ إِلَى آسَا مَلِكِ يَهُوذَا.</w:t>
      </w:r>
    </w:p>
    <w:p>
      <w:pPr>
        <w:bidi/>
      </w:pPr>
      <w:r>
        <w:rPr>
          <w:rtl/>
          <w:cs/>
          <w:lang w:val="ar_AE" w:bidi="ar_AE"/>
        </w:rPr>
      </w:r>
      <w:r>
        <w:rPr>
          <w:vertAlign w:val="superscript"/>
          <w:rtl/>
          <w:cs/>
          <w:lang w:val="ar_AE" w:bidi="ar_AE"/>
        </w:rPr>
        <w:t>18</w:t>
      </w:r>
      <w:r>
        <w:rPr>
          <w:rtl/>
          <w:cs/>
          <w:lang w:val="ar_AE" w:bidi="ar_AE"/>
        </w:rPr>
        <w:t xml:space="preserve"> وَأَخَذَ آسَا جَمِيعَ ٱلْفِضَّةِ وَٱلذَّهَبِ ٱلْبَاقِيَةِ فِي خَزَائِنِ بَيْتِ ٱلرَّبِّ وَخَزَائِنِ بَيْتِ ٱلْمَلِكِ وَدَفَعَهَا لِيَدِ عَبِيدِهِ، وَأَرْسَلَهُمُ ٱلْمَلِكُ آسَا إِلَى بَنْهَدَدَ بْنِ طَبْرِيمُونَ بْنِ حَزْيُونَ مَلِكِ أَرَامَ ٱلسَّاكِنِ فِي دِمَشْقَ قَائِلًا:</w:t>
      </w:r>
    </w:p>
    <w:p>
      <w:pPr>
        <w:bidi/>
      </w:pPr>
      <w:r>
        <w:rPr>
          <w:rtl/>
          <w:cs/>
          <w:lang w:val="ar_AE" w:bidi="ar_AE"/>
        </w:rPr>
      </w:r>
      <w:r>
        <w:rPr>
          <w:vertAlign w:val="superscript"/>
          <w:rtl/>
          <w:cs/>
          <w:lang w:val="ar_AE" w:bidi="ar_AE"/>
        </w:rPr>
        <w:t>19</w:t>
      </w:r>
      <w:r>
        <w:rPr>
          <w:rtl/>
          <w:cs/>
          <w:lang w:val="ar_AE" w:bidi="ar_AE"/>
        </w:rPr>
        <w:t xml:space="preserve"> «إِنَّ بَيْنِي وَبَيْنَكَ وَبَيْنَ أَبِي وَأَبِيكَ عَهْدًا. هُوَذَا قَدْ أَرْسَلْتُ لَكَ هَدِيَّةً مِنْ فِضَّةٍ وَذَهَبٍ، فَتَعَالَ ٱنْقُضْ عَهْدَكَ مَعَ بَعْشَا مَلِكِ إِسْرَائِيلَ فَيَصْعَدَ عَنِّي».</w:t>
      </w:r>
    </w:p>
    <w:p>
      <w:pPr>
        <w:bidi/>
      </w:pPr>
      <w:r>
        <w:rPr>
          <w:rtl/>
          <w:cs/>
          <w:lang w:val="ar_AE" w:bidi="ar_AE"/>
        </w:rPr>
      </w:r>
      <w:r>
        <w:rPr>
          <w:vertAlign w:val="superscript"/>
          <w:rtl/>
          <w:cs/>
          <w:lang w:val="ar_AE" w:bidi="ar_AE"/>
        </w:rPr>
        <w:t>20</w:t>
      </w:r>
      <w:r>
        <w:rPr>
          <w:rtl/>
          <w:cs/>
          <w:lang w:val="ar_AE" w:bidi="ar_AE"/>
        </w:rPr>
        <w:t xml:space="preserve"> فَسَمِعَ بَنْهَدَدُ لِلْمَلِكِ آسَا وَأَرْسَلَ رُؤَسَاءَ ٱلْجُيُوشِ ٱلَّتِي لَهُ عَلَى مُدُنِ إِسْرَائِيلَ، وَضَرَبَ عُيُونَ وَدَانَ وَآبَلَ بَيْتِ مَعْكَةَ وَكُلَّ كِنَّرُوتَ مَعَ كُلِّ أَرْضِ نَفْتَالِي.</w:t>
      </w:r>
    </w:p>
    <w:p>
      <w:pPr>
        <w:bidi/>
      </w:pPr>
      <w:r>
        <w:rPr>
          <w:rtl/>
          <w:cs/>
          <w:lang w:val="ar_AE" w:bidi="ar_AE"/>
        </w:rPr>
      </w:r>
      <w:r>
        <w:rPr>
          <w:vertAlign w:val="superscript"/>
          <w:rtl/>
          <w:cs/>
          <w:lang w:val="ar_AE" w:bidi="ar_AE"/>
        </w:rPr>
        <w:t>21</w:t>
      </w:r>
      <w:r>
        <w:rPr>
          <w:rtl/>
          <w:cs/>
          <w:lang w:val="ar_AE" w:bidi="ar_AE"/>
        </w:rPr>
        <w:t xml:space="preserve"> وَلَمَّا سَمِعَ بَعْشَا كَفَّ عَنْ بِنَاءِ ٱلرَّامَةِ وَأَقَامَ فِي تِرْصَةَ.</w:t>
      </w:r>
    </w:p>
    <w:p>
      <w:pPr>
        <w:bidi/>
      </w:pPr>
      <w:r>
        <w:rPr>
          <w:rtl/>
          <w:cs/>
          <w:lang w:val="ar_AE" w:bidi="ar_AE"/>
        </w:rPr>
      </w:r>
      <w:r>
        <w:rPr>
          <w:vertAlign w:val="superscript"/>
          <w:rtl/>
          <w:cs/>
          <w:lang w:val="ar_AE" w:bidi="ar_AE"/>
        </w:rPr>
        <w:t>22</w:t>
      </w:r>
      <w:r>
        <w:rPr>
          <w:rtl/>
          <w:cs/>
          <w:lang w:val="ar_AE" w:bidi="ar_AE"/>
        </w:rPr>
        <w:t xml:space="preserve"> فَٱسْتَدْعَى ٱلْمَلِكُ آسَا كُلَّ يَهُوذَا. لَمْ يَكُنْ بَرِيءٌ. فَحَمَلُوا كُلَّ حِجَارَةِ ٱلرَّامَةِ وَأَخْشَابِهَا ٱلَّتِي بَنَاهَا بَعْشَا، وَبَنَى بِهَا ٱلْمَلِكُ آسَا جَبْعَ بَنْيَامِينَ وَٱلْمِصْفَاةَ.</w:t>
      </w:r>
    </w:p>
    <w:p>
      <w:pPr>
        <w:bidi/>
      </w:pPr>
      <w:r>
        <w:rPr>
          <w:rtl/>
          <w:cs/>
          <w:lang w:val="ar_AE" w:bidi="ar_AE"/>
        </w:rPr>
      </w:r>
      <w:r>
        <w:rPr>
          <w:vertAlign w:val="superscript"/>
          <w:rtl/>
          <w:cs/>
          <w:lang w:val="ar_AE" w:bidi="ar_AE"/>
        </w:rPr>
        <w:t>23</w:t>
      </w:r>
      <w:r>
        <w:rPr>
          <w:rtl/>
          <w:cs/>
          <w:lang w:val="ar_AE" w:bidi="ar_AE"/>
        </w:rPr>
        <w:t xml:space="preserve"> وَبَقِيَّةُ كُلِّ أُمُورِ آسَا وَكُلُّ جَبَرُوتِهِ وَكُلُّ مَا فَعَلَ وَٱلْمُدُنِ ٱلَّتِي بَنَاهَا، أَمَا هِيَ مَكْتُوبَةٌ فِي سِفْرِ أَخْبَارِ ٱلْأَيَّامِ لِمُلُوكِ يَهُوذَا؟ غَيْرَ أَنَّهُ فِي زَمَانِ شَيْخُوخَتِهِ مَرِضَ فِي رِجْلَيْهِ.</w:t>
      </w:r>
    </w:p>
    <w:p>
      <w:pPr>
        <w:bidi/>
      </w:pPr>
      <w:r>
        <w:rPr>
          <w:rtl/>
          <w:cs/>
          <w:lang w:val="ar_AE" w:bidi="ar_AE"/>
        </w:rPr>
      </w:r>
      <w:r>
        <w:rPr>
          <w:vertAlign w:val="superscript"/>
          <w:rtl/>
          <w:cs/>
          <w:lang w:val="ar_AE" w:bidi="ar_AE"/>
        </w:rPr>
        <w:t>24</w:t>
      </w:r>
      <w:r>
        <w:rPr>
          <w:rtl/>
          <w:cs/>
          <w:lang w:val="ar_AE" w:bidi="ar_AE"/>
        </w:rPr>
        <w:t xml:space="preserve"> ثُمَّ ٱضْطَجَعَ آسَا مَعَ آبَائِهِ، وَدُفِنَ مَعَ آبَائِهِ فِي مَدِينَةِ دَاوُدَ أَبِيهِ، وَمَلَكَ يَهُوشَافَاطُ ٱبْنُهُ عِوَضًا عَنْهُ.</w:t>
      </w:r>
    </w:p>
    <w:p>
      <w:pPr>
        <w:bidi/>
      </w:pPr>
      <w:r>
        <w:rPr>
          <w:rtl/>
          <w:cs/>
          <w:lang w:val="ar_AE" w:bidi="ar_AE"/>
        </w:rPr>
      </w:r>
      <w:r>
        <w:rPr>
          <w:vertAlign w:val="superscript"/>
          <w:rtl/>
          <w:cs/>
          <w:lang w:val="ar_AE" w:bidi="ar_AE"/>
        </w:rPr>
        <w:t>25</w:t>
      </w:r>
      <w:r>
        <w:rPr>
          <w:rtl/>
          <w:cs/>
          <w:lang w:val="ar_AE" w:bidi="ar_AE"/>
        </w:rPr>
        <w:t xml:space="preserve"> وَمَلَكَ نَادَابُ بْنُ يَرُبْعَامَ عَلَى إِسْرَائِيلَ فِي ٱلسَّنَةِ ٱلثَّانِيَةِ لِآسَا مَلِكِ يَهُوذَا، فَمَلَكَ عَلَى إِسْرَائِيلَ سَنَتَيْنِ.</w:t>
      </w:r>
    </w:p>
    <w:p>
      <w:pPr>
        <w:bidi/>
      </w:pPr>
      <w:r>
        <w:rPr>
          <w:rtl/>
          <w:cs/>
          <w:lang w:val="ar_AE" w:bidi="ar_AE"/>
        </w:rPr>
      </w:r>
      <w:r>
        <w:rPr>
          <w:vertAlign w:val="superscript"/>
          <w:rtl/>
          <w:cs/>
          <w:lang w:val="ar_AE" w:bidi="ar_AE"/>
        </w:rPr>
        <w:t>26</w:t>
      </w:r>
      <w:r>
        <w:rPr>
          <w:rtl/>
          <w:cs/>
          <w:lang w:val="ar_AE" w:bidi="ar_AE"/>
        </w:rPr>
        <w:t xml:space="preserve"> وَعَمِلَ ٱلشَّرَّ فِي عَيْنَيِ ٱلرَّبِّ، وَسَارَ فِي طَرِيقِ أَبِيهِ وَفِي خَطِيَّتِهِ ٱلَّتِي جَعَلَ بِهَا إِسْرَائِيلَ يُخْطِئُ.</w:t>
      </w:r>
    </w:p>
    <w:p>
      <w:pPr>
        <w:bidi/>
      </w:pPr>
      <w:r>
        <w:rPr>
          <w:rtl/>
          <w:cs/>
          <w:lang w:val="ar_AE" w:bidi="ar_AE"/>
        </w:rPr>
      </w:r>
      <w:r>
        <w:rPr>
          <w:vertAlign w:val="superscript"/>
          <w:rtl/>
          <w:cs/>
          <w:lang w:val="ar_AE" w:bidi="ar_AE"/>
        </w:rPr>
        <w:t>27</w:t>
      </w:r>
      <w:r>
        <w:rPr>
          <w:rtl/>
          <w:cs/>
          <w:lang w:val="ar_AE" w:bidi="ar_AE"/>
        </w:rPr>
        <w:t xml:space="preserve"> وَفَتَنَ عَلَيْهِ بَعْشَا بْنُ أَخِيَّا مِنْ بَيْتِ يَسَّاكَرَ، وَضَرَبَهُ بَعْشَا فِي جِبَّثُونَ ٱلَّتِي لِلْفِلِسْطِينِيِّينَ. وَكَانَ نَادَابُ وَكُلُّ إِسْرَائِيلَ مُحَاصِرِينَ جِبَّثُونَ.</w:t>
      </w:r>
    </w:p>
    <w:p>
      <w:pPr>
        <w:bidi/>
      </w:pPr>
      <w:r>
        <w:rPr>
          <w:rtl/>
          <w:cs/>
          <w:lang w:val="ar_AE" w:bidi="ar_AE"/>
        </w:rPr>
      </w:r>
      <w:r>
        <w:rPr>
          <w:vertAlign w:val="superscript"/>
          <w:rtl/>
          <w:cs/>
          <w:lang w:val="ar_AE" w:bidi="ar_AE"/>
        </w:rPr>
        <w:t>28</w:t>
      </w:r>
      <w:r>
        <w:rPr>
          <w:rtl/>
          <w:cs/>
          <w:lang w:val="ar_AE" w:bidi="ar_AE"/>
        </w:rPr>
        <w:t xml:space="preserve"> وَأَمَاتَهُ بَعْشَا فِي ٱلسَّنَةِ ٱلثَّالِثَةِ لِآسَا مَلِكِ يَهُوذَا وَمَلَكَ عِوَضًا عَنْهُ.</w:t>
      </w:r>
    </w:p>
    <w:p>
      <w:pPr>
        <w:bidi/>
      </w:pPr>
      <w:r>
        <w:rPr>
          <w:rtl/>
          <w:cs/>
          <w:lang w:val="ar_AE" w:bidi="ar_AE"/>
        </w:rPr>
      </w:r>
      <w:r>
        <w:rPr>
          <w:vertAlign w:val="superscript"/>
          <w:rtl/>
          <w:cs/>
          <w:lang w:val="ar_AE" w:bidi="ar_AE"/>
        </w:rPr>
        <w:t>29</w:t>
      </w:r>
      <w:r>
        <w:rPr>
          <w:rtl/>
          <w:cs/>
          <w:lang w:val="ar_AE" w:bidi="ar_AE"/>
        </w:rPr>
        <w:t xml:space="preserve"> وَلَمَّا مَلَكَ ضَرَبَ كُلَّ بَيْتِ يَرُبْعَامَ. لَمْ يُبْقِ نَسَمَةً لِيَرُبْعَامَ حَتَّى أَفْنَاهُمْ، حَسَبَ كَلَامِ ٱلرَّبِّ ٱلَّذِي تَكَلَّمَ بِهِ عَنْ يَدِ عَبْدِهِ أَخِيَّا ٱلشِّيلُونِيِّ،</w:t>
      </w:r>
    </w:p>
    <w:p>
      <w:pPr>
        <w:bidi/>
      </w:pPr>
      <w:r>
        <w:rPr>
          <w:rtl/>
          <w:cs/>
          <w:lang w:val="ar_AE" w:bidi="ar_AE"/>
        </w:rPr>
      </w:r>
      <w:r>
        <w:rPr>
          <w:vertAlign w:val="superscript"/>
          <w:rtl/>
          <w:cs/>
          <w:lang w:val="ar_AE" w:bidi="ar_AE"/>
        </w:rPr>
        <w:t>30</w:t>
      </w:r>
      <w:r>
        <w:rPr>
          <w:rtl/>
          <w:cs/>
          <w:lang w:val="ar_AE" w:bidi="ar_AE"/>
        </w:rPr>
        <w:t xml:space="preserve"> لِأَجْلِ خَطَايَا يَرُبْعَامَ ٱلَّتِي أَخْطَأَهَا وَٱلَّتِي جَعَلَ بِهَا إِسْرَائِيلَ يُخْطِئُ بِإِغَاظَتِهِ ٱلَّتِي أَغَاظَ بِهَا ٱلرَّبَّ إِلَهَ إِسْرَائِيلَ.</w:t>
      </w:r>
    </w:p>
    <w:p>
      <w:pPr>
        <w:bidi/>
      </w:pPr>
      <w:r>
        <w:rPr>
          <w:rtl/>
          <w:cs/>
          <w:lang w:val="ar_AE" w:bidi="ar_AE"/>
        </w:rPr>
      </w:r>
      <w:r>
        <w:rPr>
          <w:vertAlign w:val="superscript"/>
          <w:rtl/>
          <w:cs/>
          <w:lang w:val="ar_AE" w:bidi="ar_AE"/>
        </w:rPr>
        <w:t>31</w:t>
      </w:r>
      <w:r>
        <w:rPr>
          <w:rtl/>
          <w:cs/>
          <w:lang w:val="ar_AE" w:bidi="ar_AE"/>
        </w:rPr>
        <w:t xml:space="preserve"> وَبَقِيَّةُ أُمُورِ نَادَابَ وَكُلُّ مَا عَمِلَ، أَمَا هِيَ مَكْتُوبَةٌ فِي سِفْرِ أَخْبَارِ ٱلْأَيَّامِ لِمُلُوكِ إِسْرَائِيلَ؟</w:t>
      </w:r>
    </w:p>
    <w:p>
      <w:pPr>
        <w:bidi/>
      </w:pPr>
      <w:r>
        <w:rPr>
          <w:rtl/>
          <w:cs/>
          <w:lang w:val="ar_AE" w:bidi="ar_AE"/>
        </w:rPr>
      </w:r>
      <w:r>
        <w:rPr>
          <w:vertAlign w:val="superscript"/>
          <w:rtl/>
          <w:cs/>
          <w:lang w:val="ar_AE" w:bidi="ar_AE"/>
        </w:rPr>
        <w:t>32</w:t>
      </w:r>
      <w:r>
        <w:rPr>
          <w:rtl/>
          <w:cs/>
          <w:lang w:val="ar_AE" w:bidi="ar_AE"/>
        </w:rPr>
        <w:t xml:space="preserve"> وَكَانَتْ حَرْبٌ بَيْنَ آسَا وَبَعْشَا مَلِكِ إِسْرَائِيلَ كُلَّ أَيَّامِهِمَا.</w:t>
      </w:r>
    </w:p>
    <w:p>
      <w:pPr>
        <w:bidi/>
      </w:pPr>
      <w:r>
        <w:rPr>
          <w:rtl/>
          <w:cs/>
          <w:lang w:val="ar_AE" w:bidi="ar_AE"/>
        </w:rPr>
      </w:r>
      <w:r>
        <w:rPr>
          <w:vertAlign w:val="superscript"/>
          <w:rtl/>
          <w:cs/>
          <w:lang w:val="ar_AE" w:bidi="ar_AE"/>
        </w:rPr>
        <w:t>33</w:t>
      </w:r>
      <w:r>
        <w:rPr>
          <w:rtl/>
          <w:cs/>
          <w:lang w:val="ar_AE" w:bidi="ar_AE"/>
        </w:rPr>
        <w:t xml:space="preserve"> فِي ٱلسَّنَةِ ٱلثَّالِثَةِ لِآسَا مَلِكِ يَهُوذَا، مَلَكَ بَعْشَا بْنُ أَخِيَّا عَلَى جَمِيعِ إِسْرَائِيلَ فِي تِرْصَةَ أَرْبَعًا وَعِشْرِينَ سَنَةً.</w:t>
      </w:r>
    </w:p>
    <w:p>
      <w:pPr>
        <w:bidi/>
      </w:pPr>
      <w:r>
        <w:rPr>
          <w:rtl/>
          <w:cs/>
          <w:lang w:val="ar_AE" w:bidi="ar_AE"/>
        </w:rPr>
      </w:r>
      <w:r>
        <w:rPr>
          <w:vertAlign w:val="superscript"/>
          <w:rtl/>
          <w:cs/>
          <w:lang w:val="ar_AE" w:bidi="ar_AE"/>
        </w:rPr>
        <w:t>34</w:t>
      </w:r>
      <w:r>
        <w:rPr>
          <w:rtl/>
          <w:cs/>
          <w:lang w:val="ar_AE" w:bidi="ar_AE"/>
        </w:rPr>
        <w:t xml:space="preserve"> وَعَمِلَ ٱلشَّرَّ فِي عَيْنَيِ ٱلرَّبِّ، وَسَارَ فِي طَرِيقِ يَرُبْعَامَ وَفِي خَطِيَّتِهِ ٱلَّتِي جَعَلَ بِهَا إِسْرَائِيلَ يُخْطِئُ.</w:t>
      </w:r>
    </w:p>
    <w:p>
      <w:pPr>
        <w:pStyle w:val="Heading2"/>
        <w:bidi/>
      </w:pPr>
      <w:r>
        <w:rPr>
          <w:rtl/>
          <w:cs/>
          <w:lang w:val="ar_AE" w:bidi="ar_AE"/>
        </w:rPr>
        <w:t>1 Kings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كَلَامُ ٱلرَّبِّ إِلَى يَاهُو بْنِ حَنَانِي عَلَى بَعْشَا قَائِلًا:</w:t>
      </w:r>
    </w:p>
    <w:p>
      <w:pPr>
        <w:bidi/>
      </w:pPr>
      <w:r>
        <w:rPr>
          <w:rtl/>
          <w:cs/>
          <w:lang w:val="ar_AE" w:bidi="ar_AE"/>
        </w:rPr>
      </w:r>
      <w:r>
        <w:rPr>
          <w:vertAlign w:val="superscript"/>
          <w:rtl/>
          <w:cs/>
          <w:lang w:val="ar_AE" w:bidi="ar_AE"/>
        </w:rPr>
        <w:t>2</w:t>
      </w:r>
      <w:r>
        <w:rPr>
          <w:rtl/>
          <w:cs/>
          <w:lang w:val="ar_AE" w:bidi="ar_AE"/>
        </w:rPr>
        <w:t xml:space="preserve"> «مِنْ أَجْلِ أَنِّي قَدْ رَفَعْتُكَ مِنَ ٱلتُّرَابِ وَجَعَلْتُكَ رَئِيسًا عَلَى شَعْبِي إِسْرَائِيلَ، فَسِرْتَ فِي طَرِيقِ يَرُبْعَامَ وَجَعَلْتَ شَعْبِي إِسْرَائِيلَ يُخْطِئُونَ وَيُغِيظُونَنِي بِخَطَايَاهُمْ</w:t>
      </w:r>
    </w:p>
    <w:p>
      <w:pPr>
        <w:bidi/>
      </w:pPr>
      <w:r>
        <w:rPr>
          <w:rtl/>
          <w:cs/>
          <w:lang w:val="ar_AE" w:bidi="ar_AE"/>
        </w:rPr>
      </w:r>
      <w:r>
        <w:rPr>
          <w:vertAlign w:val="superscript"/>
          <w:rtl/>
          <w:cs/>
          <w:lang w:val="ar_AE" w:bidi="ar_AE"/>
        </w:rPr>
        <w:t>3</w:t>
      </w:r>
      <w:r>
        <w:rPr>
          <w:rtl/>
          <w:cs/>
          <w:lang w:val="ar_AE" w:bidi="ar_AE"/>
        </w:rPr>
        <w:t xml:space="preserve"> هَأَنَذَا أَنْزِعُ نَسْلَ بَعْشَا وَنَسْلَ بَيْتِهِ، وَأَجْعَلُ بَيْتَكَ كَبَيْتِ يَرُبْعَامَ بْنِ نَبَاطَ.</w:t>
      </w:r>
    </w:p>
    <w:p>
      <w:pPr>
        <w:bidi/>
      </w:pPr>
      <w:r>
        <w:rPr>
          <w:rtl/>
          <w:cs/>
          <w:lang w:val="ar_AE" w:bidi="ar_AE"/>
        </w:rPr>
      </w:r>
      <w:r>
        <w:rPr>
          <w:vertAlign w:val="superscript"/>
          <w:rtl/>
          <w:cs/>
          <w:lang w:val="ar_AE" w:bidi="ar_AE"/>
        </w:rPr>
        <w:t>4</w:t>
      </w:r>
      <w:r>
        <w:rPr>
          <w:rtl/>
          <w:cs/>
          <w:lang w:val="ar_AE" w:bidi="ar_AE"/>
        </w:rPr>
        <w:t xml:space="preserve"> فَمَنْ مَاتَ لِبَعْشَا فِي ٱلْمَدِينَةِ تَأْكُلُهُ ٱلْكِلَابُ، وَمَنْ مَاتَ لَهُ فِي ٱلْحَقْلِ تَأْكُلُهُ طُيُورُ ٱلسَّمَاءِ».</w:t>
      </w:r>
    </w:p>
    <w:p>
      <w:pPr>
        <w:bidi/>
      </w:pPr>
      <w:r>
        <w:rPr>
          <w:rtl/>
          <w:cs/>
          <w:lang w:val="ar_AE" w:bidi="ar_AE"/>
        </w:rPr>
      </w:r>
      <w:r>
        <w:rPr>
          <w:vertAlign w:val="superscript"/>
          <w:rtl/>
          <w:cs/>
          <w:lang w:val="ar_AE" w:bidi="ar_AE"/>
        </w:rPr>
        <w:t>5</w:t>
      </w:r>
      <w:r>
        <w:rPr>
          <w:rtl/>
          <w:cs/>
          <w:lang w:val="ar_AE" w:bidi="ar_AE"/>
        </w:rPr>
        <w:t xml:space="preserve"> وَبَقِيَّةُ أُمُورِ بَعْشَا وَمَا عَمِلَ وَجَبَرُوتُهُ، أَمَا هِيَ مَكْتُوبَةٌ فِي سِفْرِ أَخْبَارِ ٱلْأَيَّامِ لِمُلُوكِ إِسْرَائِيلَ؟</w:t>
      </w:r>
    </w:p>
    <w:p>
      <w:pPr>
        <w:bidi/>
      </w:pPr>
      <w:r>
        <w:rPr>
          <w:rtl/>
          <w:cs/>
          <w:lang w:val="ar_AE" w:bidi="ar_AE"/>
        </w:rPr>
      </w:r>
      <w:r>
        <w:rPr>
          <w:vertAlign w:val="superscript"/>
          <w:rtl/>
          <w:cs/>
          <w:lang w:val="ar_AE" w:bidi="ar_AE"/>
        </w:rPr>
        <w:t>6</w:t>
      </w:r>
      <w:r>
        <w:rPr>
          <w:rtl/>
          <w:cs/>
          <w:lang w:val="ar_AE" w:bidi="ar_AE"/>
        </w:rPr>
        <w:t xml:space="preserve"> وَٱضْطَجَعَ بَعْشَا مَعَ آبَائِهِ وَدُفِنَ فِي تِرْصَةَ، وَمَلَكَ أَيْلَةُ ٱبْنُهُ عِوَضًا عَنْهُ.</w:t>
      </w:r>
    </w:p>
    <w:p>
      <w:pPr>
        <w:bidi/>
      </w:pPr>
      <w:r>
        <w:rPr>
          <w:rtl/>
          <w:cs/>
          <w:lang w:val="ar_AE" w:bidi="ar_AE"/>
        </w:rPr>
      </w:r>
      <w:r>
        <w:rPr>
          <w:vertAlign w:val="superscript"/>
          <w:rtl/>
          <w:cs/>
          <w:lang w:val="ar_AE" w:bidi="ar_AE"/>
        </w:rPr>
        <w:t>7</w:t>
      </w:r>
      <w:r>
        <w:rPr>
          <w:rtl/>
          <w:cs/>
          <w:lang w:val="ar_AE" w:bidi="ar_AE"/>
        </w:rPr>
        <w:t xml:space="preserve"> وَأَيْضًا عَنْ يَدِ يَاهُو بْنِ حَنَانِي ٱلنَّبِيِّ كَانَ كَلَامُ ٱلرَّبِّ عَلَى بَعْشَا وَعَلَى بَيْتِهِ، وَعَلَى كُلِّ ٱلشَّرِّ ٱلَّذِي عَمِلَهُ فِي عَيْنَيِ ٱلرَّبِّ بِإِغَاظَتِهِ إِيَّاهُ بِعَمَلِ يَدَيْهِ، وَكَوْنِهِ كَبَيْتِ يَرُبْعَامَ، وَلِأَجْلِ قَتْلِهِ إِيَّاهُ.</w:t>
      </w:r>
    </w:p>
    <w:p>
      <w:pPr>
        <w:bidi/>
      </w:pPr>
      <w:r>
        <w:rPr>
          <w:rtl/>
          <w:cs/>
          <w:lang w:val="ar_AE" w:bidi="ar_AE"/>
        </w:rPr>
      </w:r>
      <w:r>
        <w:rPr>
          <w:vertAlign w:val="superscript"/>
          <w:rtl/>
          <w:cs/>
          <w:lang w:val="ar_AE" w:bidi="ar_AE"/>
        </w:rPr>
        <w:t>8</w:t>
      </w:r>
      <w:r>
        <w:rPr>
          <w:rtl/>
          <w:cs/>
          <w:lang w:val="ar_AE" w:bidi="ar_AE"/>
        </w:rPr>
        <w:t xml:space="preserve"> وَفِي ٱلسَّنَةِ ٱلسَّادِسَةِ وَٱلْعِشْرِينَ لِآسَا مَلِكِ يَهُوذَا، مَلَكَ أَيْلَةُ بْنُ بَعْشَا عَلَى إِسْرَائِيلَ فِي تِرْصَةَ سَنَتَيْنِ.</w:t>
      </w:r>
    </w:p>
    <w:p>
      <w:pPr>
        <w:bidi/>
      </w:pPr>
      <w:r>
        <w:rPr>
          <w:rtl/>
          <w:cs/>
          <w:lang w:val="ar_AE" w:bidi="ar_AE"/>
        </w:rPr>
      </w:r>
      <w:r>
        <w:rPr>
          <w:vertAlign w:val="superscript"/>
          <w:rtl/>
          <w:cs/>
          <w:lang w:val="ar_AE" w:bidi="ar_AE"/>
        </w:rPr>
        <w:t>9</w:t>
      </w:r>
      <w:r>
        <w:rPr>
          <w:rtl/>
          <w:cs/>
          <w:lang w:val="ar_AE" w:bidi="ar_AE"/>
        </w:rPr>
        <w:t xml:space="preserve"> فَفَتَنَ عَلَيْهِ عَبْدُهُ زِمْرِي رَئِيسُ نِصْفِ ٱلْمَرْكَبَاتِ، وَهُوَ فِي تِرْصَةَ يَشْرَبُ وَيَسْكَرُ فِي بَيْتِ أَرْصَا ٱلَّذِي عَلَى ٱلْبَيْتِ فِي تِرْصَةَ.</w:t>
      </w:r>
    </w:p>
    <w:p>
      <w:pPr>
        <w:bidi/>
      </w:pPr>
      <w:r>
        <w:rPr>
          <w:rtl/>
          <w:cs/>
          <w:lang w:val="ar_AE" w:bidi="ar_AE"/>
        </w:rPr>
      </w:r>
      <w:r>
        <w:rPr>
          <w:vertAlign w:val="superscript"/>
          <w:rtl/>
          <w:cs/>
          <w:lang w:val="ar_AE" w:bidi="ar_AE"/>
        </w:rPr>
        <w:t>10</w:t>
      </w:r>
      <w:r>
        <w:rPr>
          <w:rtl/>
          <w:cs/>
          <w:lang w:val="ar_AE" w:bidi="ar_AE"/>
        </w:rPr>
        <w:t xml:space="preserve"> فَدَخَلَ زِمْرِي وَضَرَبَهُ، فَقَتَلَهُ فِي ٱلسَّنَةِ ٱلسَّابِعَةِ وَٱلْعِشْرِينَ لِآسَا مَلِكِ يَهُوذَا، وَمَلَكَ عِوَضًا عَنْهُ.</w:t>
      </w:r>
    </w:p>
    <w:p>
      <w:pPr>
        <w:bidi/>
      </w:pPr>
      <w:r>
        <w:rPr>
          <w:rtl/>
          <w:cs/>
          <w:lang w:val="ar_AE" w:bidi="ar_AE"/>
        </w:rPr>
      </w:r>
      <w:r>
        <w:rPr>
          <w:vertAlign w:val="superscript"/>
          <w:rtl/>
          <w:cs/>
          <w:lang w:val="ar_AE" w:bidi="ar_AE"/>
        </w:rPr>
        <w:t>11</w:t>
      </w:r>
      <w:r>
        <w:rPr>
          <w:rtl/>
          <w:cs/>
          <w:lang w:val="ar_AE" w:bidi="ar_AE"/>
        </w:rPr>
        <w:t xml:space="preserve"> وَعِنْدَ تَمَلُّكِهِ وَجُلُوسِهِ عَلَى كُرْسِيِّهِ ضَرَبَ كُلَّ بَيْتِ بَعْشَا. لَمْ يُبْقِ لَهُ بَائِلًا بِحَائِطٍ، مَعَ أَوْلِيَائِهِ وَأَصْحَابِهِ.</w:t>
      </w:r>
    </w:p>
    <w:p>
      <w:pPr>
        <w:bidi/>
      </w:pPr>
      <w:r>
        <w:rPr>
          <w:rtl/>
          <w:cs/>
          <w:lang w:val="ar_AE" w:bidi="ar_AE"/>
        </w:rPr>
      </w:r>
      <w:r>
        <w:rPr>
          <w:vertAlign w:val="superscript"/>
          <w:rtl/>
          <w:cs/>
          <w:lang w:val="ar_AE" w:bidi="ar_AE"/>
        </w:rPr>
        <w:t>12</w:t>
      </w:r>
      <w:r>
        <w:rPr>
          <w:rtl/>
          <w:cs/>
          <w:lang w:val="ar_AE" w:bidi="ar_AE"/>
        </w:rPr>
        <w:t xml:space="preserve"> فَأَفْنَى زِمْرِي كُلَّ بَيْتِ بَعْشَا حَسَبَ كَلَامِ ٱلرَّبِّ ٱلَّذِي تَكَلَّمَ بِهِ عَلَى بَعْشَا عَنْ يَدِ يَاهُو ٱلنَّبِيِّ،</w:t>
      </w:r>
    </w:p>
    <w:p>
      <w:pPr>
        <w:bidi/>
      </w:pPr>
      <w:r>
        <w:rPr>
          <w:rtl/>
          <w:cs/>
          <w:lang w:val="ar_AE" w:bidi="ar_AE"/>
        </w:rPr>
      </w:r>
      <w:r>
        <w:rPr>
          <w:vertAlign w:val="superscript"/>
          <w:rtl/>
          <w:cs/>
          <w:lang w:val="ar_AE" w:bidi="ar_AE"/>
        </w:rPr>
        <w:t>13</w:t>
      </w:r>
      <w:r>
        <w:rPr>
          <w:rtl/>
          <w:cs/>
          <w:lang w:val="ar_AE" w:bidi="ar_AE"/>
        </w:rPr>
        <w:t xml:space="preserve"> لِأَجْلِ كُلِّ خَطَايَا بَعْشَا، وَخَطَايَا أَيْلَةَ ٱبْنِهِ ٱلَّتِي أَخْطَأَا بِهَا، وَجَعَلَا إِسْرَائِيلَ يُخْطِئُ، لِإِغَاظَةِ ٱلرَّبِّ إِلَهِ إِسْرَائِيلَ بِأَبَاطِيلِهِمْ.</w:t>
      </w:r>
    </w:p>
    <w:p>
      <w:pPr>
        <w:bidi/>
      </w:pPr>
      <w:r>
        <w:rPr>
          <w:rtl/>
          <w:cs/>
          <w:lang w:val="ar_AE" w:bidi="ar_AE"/>
        </w:rPr>
      </w:r>
      <w:r>
        <w:rPr>
          <w:vertAlign w:val="superscript"/>
          <w:rtl/>
          <w:cs/>
          <w:lang w:val="ar_AE" w:bidi="ar_AE"/>
        </w:rPr>
        <w:t>14</w:t>
      </w:r>
      <w:r>
        <w:rPr>
          <w:rtl/>
          <w:cs/>
          <w:lang w:val="ar_AE" w:bidi="ar_AE"/>
        </w:rPr>
        <w:t xml:space="preserve"> وَبَقِيَّةُ أُمُورِ أَيْلَةَ وَكُلُّ مَا فَعَلَ، أَمَاهِيَ مَكْتُوبَةٌ فِي سِفْرِ أَخْبَارِ ٱلْأَيَّامِ لِمُلُوكِ إِسْرَائِيلَ؟</w:t>
      </w:r>
    </w:p>
    <w:p>
      <w:pPr>
        <w:bidi/>
      </w:pPr>
      <w:r>
        <w:rPr>
          <w:rtl/>
          <w:cs/>
          <w:lang w:val="ar_AE" w:bidi="ar_AE"/>
        </w:rPr>
      </w:r>
      <w:r>
        <w:rPr>
          <w:vertAlign w:val="superscript"/>
          <w:rtl/>
          <w:cs/>
          <w:lang w:val="ar_AE" w:bidi="ar_AE"/>
        </w:rPr>
        <w:t>15</w:t>
      </w:r>
      <w:r>
        <w:rPr>
          <w:rtl/>
          <w:cs/>
          <w:lang w:val="ar_AE" w:bidi="ar_AE"/>
        </w:rPr>
        <w:t xml:space="preserve"> فِي ٱلسَّنَةِ ٱلسَّابِعَةِ وَٱلْعِشْرِينَ لِآسَا مَلِكِ يَهُوذَا، مَلَكَ زِمْرِي سَبْعَةَ أَيَّامٍ فِي تِرْصَةَ. وَكَانَ ٱلشَّعْبُ نَازِلًا عَلَى جِبَّثُونَ ٱلَّتِي لِلْفِلِسْطِينِيِّينَ.</w:t>
      </w:r>
    </w:p>
    <w:p>
      <w:pPr>
        <w:bidi/>
      </w:pPr>
      <w:r>
        <w:rPr>
          <w:rtl/>
          <w:cs/>
          <w:lang w:val="ar_AE" w:bidi="ar_AE"/>
        </w:rPr>
      </w:r>
      <w:r>
        <w:rPr>
          <w:vertAlign w:val="superscript"/>
          <w:rtl/>
          <w:cs/>
          <w:lang w:val="ar_AE" w:bidi="ar_AE"/>
        </w:rPr>
        <w:t>16</w:t>
      </w:r>
      <w:r>
        <w:rPr>
          <w:rtl/>
          <w:cs/>
          <w:lang w:val="ar_AE" w:bidi="ar_AE"/>
        </w:rPr>
        <w:t xml:space="preserve"> فَسَمِعَ ٱلشَّعْبُ ٱلنَّازِلُونَ مَنْ يَقُولُ: «قَدْ فَتَنَ زِمْرِي وَقَتَلَ أَيْضًا ٱلْمَلِكَ». فَمَلَّكَ كُلُّ إِسْرَائِيلَ عُمْرِيَ رَئِيسَ ٱلْجَيْشِ عَلَى إِسْرَائِيلَ فِي ذَلِكَ ٱلْيَوْمِ فِي ٱلْمَحَلَّةِ.</w:t>
      </w:r>
    </w:p>
    <w:p>
      <w:pPr>
        <w:bidi/>
      </w:pPr>
      <w:r>
        <w:rPr>
          <w:rtl/>
          <w:cs/>
          <w:lang w:val="ar_AE" w:bidi="ar_AE"/>
        </w:rPr>
      </w:r>
      <w:r>
        <w:rPr>
          <w:vertAlign w:val="superscript"/>
          <w:rtl/>
          <w:cs/>
          <w:lang w:val="ar_AE" w:bidi="ar_AE"/>
        </w:rPr>
        <w:t>17</w:t>
      </w:r>
      <w:r>
        <w:rPr>
          <w:rtl/>
          <w:cs/>
          <w:lang w:val="ar_AE" w:bidi="ar_AE"/>
        </w:rPr>
        <w:t xml:space="preserve"> وَصَعِدَ عُمْرِي وَكُلُّ إِسْرَائِيلَ مَعَهُ مِنْ جِبَّثُونَ وَحَاصَرُوا تِرْصَةَ.</w:t>
      </w:r>
    </w:p>
    <w:p>
      <w:pPr>
        <w:bidi/>
      </w:pPr>
      <w:r>
        <w:rPr>
          <w:rtl/>
          <w:cs/>
          <w:lang w:val="ar_AE" w:bidi="ar_AE"/>
        </w:rPr>
      </w:r>
      <w:r>
        <w:rPr>
          <w:vertAlign w:val="superscript"/>
          <w:rtl/>
          <w:cs/>
          <w:lang w:val="ar_AE" w:bidi="ar_AE"/>
        </w:rPr>
        <w:t>18</w:t>
      </w:r>
      <w:r>
        <w:rPr>
          <w:rtl/>
          <w:cs/>
          <w:lang w:val="ar_AE" w:bidi="ar_AE"/>
        </w:rPr>
        <w:t xml:space="preserve"> وَلَمَّا رَأَى زِمْرِي أَنَّ ٱلْمَدِينَةَ قَدْ أُخِذَتْ، دَخَلَ إِلَى قَصْرِ بَيْتِ ٱلْمَلِكِ وَأَحْرَقَ عَلَى نَفْسِهِ بَيْتَ ٱلْمَلِكِ بِٱلنَّارِ، فَمَاتَ</w:t>
      </w:r>
    </w:p>
    <w:p>
      <w:pPr>
        <w:bidi/>
      </w:pPr>
      <w:r>
        <w:rPr>
          <w:rtl/>
          <w:cs/>
          <w:lang w:val="ar_AE" w:bidi="ar_AE"/>
        </w:rPr>
      </w:r>
      <w:r>
        <w:rPr>
          <w:vertAlign w:val="superscript"/>
          <w:rtl/>
          <w:cs/>
          <w:lang w:val="ar_AE" w:bidi="ar_AE"/>
        </w:rPr>
        <w:t>19</w:t>
      </w:r>
      <w:r>
        <w:rPr>
          <w:rtl/>
          <w:cs/>
          <w:lang w:val="ar_AE" w:bidi="ar_AE"/>
        </w:rPr>
        <w:t xml:space="preserve"> مِنْ أَجْلِ خَطَايَاهُ ٱلَّتِي أَخْطَأَ بِهَا بِعَمَلِهِ ٱلشَّرَّ فِي عَيْنَيِ ٱلرَّبِّ، وَسَيْرِهِ فِي طَرِيقِ يَرُبْعَامَ، وَمِنْ أَجْلِ خَطِيَّتِهِ ٱلَّتِي عَمِلَ بِجَعْلِهِ إِسْرَائِيلَ يُخْطِئُ.</w:t>
      </w:r>
    </w:p>
    <w:p>
      <w:pPr>
        <w:bidi/>
      </w:pPr>
      <w:r>
        <w:rPr>
          <w:rtl/>
          <w:cs/>
          <w:lang w:val="ar_AE" w:bidi="ar_AE"/>
        </w:rPr>
      </w:r>
      <w:r>
        <w:rPr>
          <w:vertAlign w:val="superscript"/>
          <w:rtl/>
          <w:cs/>
          <w:lang w:val="ar_AE" w:bidi="ar_AE"/>
        </w:rPr>
        <w:t>20</w:t>
      </w:r>
      <w:r>
        <w:rPr>
          <w:rtl/>
          <w:cs/>
          <w:lang w:val="ar_AE" w:bidi="ar_AE"/>
        </w:rPr>
        <w:t xml:space="preserve"> وَبَقِيَّةُ أُمُورِ زِمْرِي وَفِتْنَتُهُ ٱلَّتِي فَتَنَهَا، أَمَا هِيَ مَكْتُوبَةٌ فِي سِفْرِ أَخْبَارِ ٱلْأَيَّامِ لِمُلُوكِ إِسْرَائِيلَ؟</w:t>
      </w:r>
    </w:p>
    <w:p>
      <w:pPr>
        <w:bidi/>
      </w:pPr>
      <w:r>
        <w:rPr>
          <w:rtl/>
          <w:cs/>
          <w:lang w:val="ar_AE" w:bidi="ar_AE"/>
        </w:rPr>
      </w:r>
      <w:r>
        <w:rPr>
          <w:vertAlign w:val="superscript"/>
          <w:rtl/>
          <w:cs/>
          <w:lang w:val="ar_AE" w:bidi="ar_AE"/>
        </w:rPr>
        <w:t>21</w:t>
      </w:r>
      <w:r>
        <w:rPr>
          <w:rtl/>
          <w:cs/>
          <w:lang w:val="ar_AE" w:bidi="ar_AE"/>
        </w:rPr>
        <w:t xml:space="preserve"> حِينَئِذٍ ٱنْقَسَمَ شَعْبُ إِسْرَائِيلَ نِصْفَيْنِ، فَنِصْفُ ٱلشَّعْبِ كَانَ وَرَاءَ تِبْنِي بْنِ جِينَةَ لِتَمْلِيكِهِ، وَنِصْفُهُ وَرَاءَ عُمْرِي.</w:t>
      </w:r>
    </w:p>
    <w:p>
      <w:pPr>
        <w:bidi/>
      </w:pPr>
      <w:r>
        <w:rPr>
          <w:rtl/>
          <w:cs/>
          <w:lang w:val="ar_AE" w:bidi="ar_AE"/>
        </w:rPr>
      </w:r>
      <w:r>
        <w:rPr>
          <w:vertAlign w:val="superscript"/>
          <w:rtl/>
          <w:cs/>
          <w:lang w:val="ar_AE" w:bidi="ar_AE"/>
        </w:rPr>
        <w:t>22</w:t>
      </w:r>
      <w:r>
        <w:rPr>
          <w:rtl/>
          <w:cs/>
          <w:lang w:val="ar_AE" w:bidi="ar_AE"/>
        </w:rPr>
        <w:t xml:space="preserve"> وَقَوِيَ ٱلشَّعْبُ ٱلَّذِي وَرَاءَ عُمْرِي عَلَى ٱلشَّعْبِ ٱلَّذِي وَرَاءَ تِبْنِي بْنِ جِينَةَ، فَمَاتَ تِبْنِي وَمَلَكَ عُمْرِي.</w:t>
      </w:r>
    </w:p>
    <w:p>
      <w:pPr>
        <w:bidi/>
      </w:pPr>
      <w:r>
        <w:rPr>
          <w:rtl/>
          <w:cs/>
          <w:lang w:val="ar_AE" w:bidi="ar_AE"/>
        </w:rPr>
      </w:r>
      <w:r>
        <w:rPr>
          <w:vertAlign w:val="superscript"/>
          <w:rtl/>
          <w:cs/>
          <w:lang w:val="ar_AE" w:bidi="ar_AE"/>
        </w:rPr>
        <w:t>23</w:t>
      </w:r>
      <w:r>
        <w:rPr>
          <w:rtl/>
          <w:cs/>
          <w:lang w:val="ar_AE" w:bidi="ar_AE"/>
        </w:rPr>
        <w:t xml:space="preserve"> فِي ٱلسَّنَةِ ٱلْوَاحِدَةِ وَٱلثَّلَاثِينَ لِآسَا مَلِكِ يَهُوذَا، مَلَكَ عُمْرِي عَلَى إِسْرَائِيلَ ٱثْنَتَيْ عَشْرَةَ سَنَةً. مَلَكَ فِي تِرْصَةَ سِتَّ سِنِينَ.</w:t>
      </w:r>
    </w:p>
    <w:p>
      <w:pPr>
        <w:bidi/>
      </w:pPr>
      <w:r>
        <w:rPr>
          <w:rtl/>
          <w:cs/>
          <w:lang w:val="ar_AE" w:bidi="ar_AE"/>
        </w:rPr>
      </w:r>
      <w:r>
        <w:rPr>
          <w:vertAlign w:val="superscript"/>
          <w:rtl/>
          <w:cs/>
          <w:lang w:val="ar_AE" w:bidi="ar_AE"/>
        </w:rPr>
        <w:t>24</w:t>
      </w:r>
      <w:r>
        <w:rPr>
          <w:rtl/>
          <w:cs/>
          <w:lang w:val="ar_AE" w:bidi="ar_AE"/>
        </w:rPr>
        <w:t xml:space="preserve"> وَٱشْتَرَى جَبَلَ ٱلسَّامِرَةِ مِنْ شَامِرَ بِوَزْنَتَيْنِ مِنَ ٱلْفِضَّةِ، وَبَنَى عَلَى ٱلْجَبَلِ. وَدَعَا ٱسْمَ ٱلْمَدِينَةِ ٱلَّتِي بَنَاهَا بِٱسْمِ شَامِرَ صَاحِبِ ٱلْجَبَلِ «ٱلسَّامِرَةَ».</w:t>
      </w:r>
    </w:p>
    <w:p>
      <w:pPr>
        <w:bidi/>
      </w:pPr>
      <w:r>
        <w:rPr>
          <w:rtl/>
          <w:cs/>
          <w:lang w:val="ar_AE" w:bidi="ar_AE"/>
        </w:rPr>
      </w:r>
      <w:r>
        <w:rPr>
          <w:vertAlign w:val="superscript"/>
          <w:rtl/>
          <w:cs/>
          <w:lang w:val="ar_AE" w:bidi="ar_AE"/>
        </w:rPr>
        <w:t>25</w:t>
      </w:r>
      <w:r>
        <w:rPr>
          <w:rtl/>
          <w:cs/>
          <w:lang w:val="ar_AE" w:bidi="ar_AE"/>
        </w:rPr>
        <w:t xml:space="preserve"> وَعَمِلَ عُمْرِي ٱلشَّرَّ فِي عَيْنَيِ ٱلرَّبِّ، وَأَسَاءَ أَكْثَرَ مِنْ جَمِيعِ ٱلَّذِينَ قَبْلَهُ.</w:t>
      </w:r>
    </w:p>
    <w:p>
      <w:pPr>
        <w:bidi/>
      </w:pPr>
      <w:r>
        <w:rPr>
          <w:rtl/>
          <w:cs/>
          <w:lang w:val="ar_AE" w:bidi="ar_AE"/>
        </w:rPr>
      </w:r>
      <w:r>
        <w:rPr>
          <w:vertAlign w:val="superscript"/>
          <w:rtl/>
          <w:cs/>
          <w:lang w:val="ar_AE" w:bidi="ar_AE"/>
        </w:rPr>
        <w:t>26</w:t>
      </w:r>
      <w:r>
        <w:rPr>
          <w:rtl/>
          <w:cs/>
          <w:lang w:val="ar_AE" w:bidi="ar_AE"/>
        </w:rPr>
        <w:t xml:space="preserve"> وَسَارَ فِي جَمِيعِ طَرِيقِ يَرُبْعَامَ بْنِ نَبَاطَ، وَفِي خَطِيَّتِهِ ٱلَّتِي جَعَلَ بِهَا إِسْرَائِيلَ يُخْطِئُ، لِإِغَاظَةِ ٱلرَّبِّ إِلَهِ إِسْرَائِيلَ بِأَبَاطِيلِهِمْ.</w:t>
      </w:r>
    </w:p>
    <w:p>
      <w:pPr>
        <w:bidi/>
      </w:pPr>
      <w:r>
        <w:rPr>
          <w:rtl/>
          <w:cs/>
          <w:lang w:val="ar_AE" w:bidi="ar_AE"/>
        </w:rPr>
      </w:r>
      <w:r>
        <w:rPr>
          <w:vertAlign w:val="superscript"/>
          <w:rtl/>
          <w:cs/>
          <w:lang w:val="ar_AE" w:bidi="ar_AE"/>
        </w:rPr>
        <w:t>27</w:t>
      </w:r>
      <w:r>
        <w:rPr>
          <w:rtl/>
          <w:cs/>
          <w:lang w:val="ar_AE" w:bidi="ar_AE"/>
        </w:rPr>
        <w:t xml:space="preserve"> وَبَقِيَّةُ أُمُورِ عُمْرِي ٱلَّتِي عَمِلَ وَجَبَرُوتُهُ ٱلَّذِي أَبْدَى، أَمَا هِيَ مَكْتُوبَةٌ فِي سِفْرِ أَخْبَارِ ٱلْأَيَّامِ لِمُلُوكِ إِسْرَائِيلَ؟</w:t>
      </w:r>
    </w:p>
    <w:p>
      <w:pPr>
        <w:bidi/>
      </w:pPr>
      <w:r>
        <w:rPr>
          <w:rtl/>
          <w:cs/>
          <w:lang w:val="ar_AE" w:bidi="ar_AE"/>
        </w:rPr>
      </w:r>
      <w:r>
        <w:rPr>
          <w:vertAlign w:val="superscript"/>
          <w:rtl/>
          <w:cs/>
          <w:lang w:val="ar_AE" w:bidi="ar_AE"/>
        </w:rPr>
        <w:t>28</w:t>
      </w:r>
      <w:r>
        <w:rPr>
          <w:rtl/>
          <w:cs/>
          <w:lang w:val="ar_AE" w:bidi="ar_AE"/>
        </w:rPr>
        <w:t xml:space="preserve"> وَٱضْطَجَعَ عُمْرِي مَعَ آبَائِهِ وَدُفِنَ فِي ٱلسَّامِرَةِ، وَمَلَكَ أَخْآبُ ٱبْنُهُ عِوَضًا عَنْهُ.</w:t>
      </w:r>
    </w:p>
    <w:p>
      <w:pPr>
        <w:bidi/>
      </w:pPr>
      <w:r>
        <w:rPr>
          <w:rtl/>
          <w:cs/>
          <w:lang w:val="ar_AE" w:bidi="ar_AE"/>
        </w:rPr>
      </w:r>
      <w:r>
        <w:rPr>
          <w:vertAlign w:val="superscript"/>
          <w:rtl/>
          <w:cs/>
          <w:lang w:val="ar_AE" w:bidi="ar_AE"/>
        </w:rPr>
        <w:t>29</w:t>
      </w:r>
      <w:r>
        <w:rPr>
          <w:rtl/>
          <w:cs/>
          <w:lang w:val="ar_AE" w:bidi="ar_AE"/>
        </w:rPr>
        <w:t xml:space="preserve"> وَأَخْآبُ بْنُ عُمْرِي مَلَكَ عَلَى إِسْرَائِيلَ فِي ٱلسَّنَةِ ٱلثَّامِنَةِ وَٱلثَّلَاثِينَ لِآسَا مَلِكِ يَهُوذَا، وَمَلَكَ أَخْآبُ بْنُ عُمْرِي عَلَى إِسْرَائِيلَ فِي ٱلسَّامِرَةِ ٱثْنَتَيْنِ وَعِشْرِينَ سَنَةً.</w:t>
      </w:r>
    </w:p>
    <w:p>
      <w:pPr>
        <w:bidi/>
      </w:pPr>
      <w:r>
        <w:rPr>
          <w:rtl/>
          <w:cs/>
          <w:lang w:val="ar_AE" w:bidi="ar_AE"/>
        </w:rPr>
      </w:r>
      <w:r>
        <w:rPr>
          <w:vertAlign w:val="superscript"/>
          <w:rtl/>
          <w:cs/>
          <w:lang w:val="ar_AE" w:bidi="ar_AE"/>
        </w:rPr>
        <w:t>30</w:t>
      </w:r>
      <w:r>
        <w:rPr>
          <w:rtl/>
          <w:cs/>
          <w:lang w:val="ar_AE" w:bidi="ar_AE"/>
        </w:rPr>
        <w:t xml:space="preserve"> وَعَمِلَ أَخْآبُ بْنُ عُمْرِي ٱلشَّرَّ فِي عَيْنَيِ ٱلرَّبِّ أَكْثَرَ مِنْ جَمِيعِ ٱلَّذِينَ قَبْلَهُ.</w:t>
      </w:r>
    </w:p>
    <w:p>
      <w:pPr>
        <w:bidi/>
      </w:pPr>
      <w:r>
        <w:rPr>
          <w:rtl/>
          <w:cs/>
          <w:lang w:val="ar_AE" w:bidi="ar_AE"/>
        </w:rPr>
      </w:r>
      <w:r>
        <w:rPr>
          <w:vertAlign w:val="superscript"/>
          <w:rtl/>
          <w:cs/>
          <w:lang w:val="ar_AE" w:bidi="ar_AE"/>
        </w:rPr>
        <w:t>31</w:t>
      </w:r>
      <w:r>
        <w:rPr>
          <w:rtl/>
          <w:cs/>
          <w:lang w:val="ar_AE" w:bidi="ar_AE"/>
        </w:rPr>
        <w:t xml:space="preserve"> وَكَأَنَّهُ كَانَ أَمْرًا زَهِيدًا سُلُوكُهُ فِي خَطَايَا يَرُبْعَامَ بْنِ نَبَاطَ، حَتَّى ٱتَّخَذَ إِيزَابَلَ ٱبْنَةَ أَثْبَعَلَ مَلِكِ ٱلصِّيدُونِيِّينَ ٱمْرَأَةً، وَسَارَ وَعَبَدَ ٱلْبَعْلَ وَسَجَدَ لَهُ.</w:t>
      </w:r>
    </w:p>
    <w:p>
      <w:pPr>
        <w:bidi/>
      </w:pPr>
      <w:r>
        <w:rPr>
          <w:rtl/>
          <w:cs/>
          <w:lang w:val="ar_AE" w:bidi="ar_AE"/>
        </w:rPr>
      </w:r>
      <w:r>
        <w:rPr>
          <w:vertAlign w:val="superscript"/>
          <w:rtl/>
          <w:cs/>
          <w:lang w:val="ar_AE" w:bidi="ar_AE"/>
        </w:rPr>
        <w:t>32</w:t>
      </w:r>
      <w:r>
        <w:rPr>
          <w:rtl/>
          <w:cs/>
          <w:lang w:val="ar_AE" w:bidi="ar_AE"/>
        </w:rPr>
        <w:t xml:space="preserve"> وَأَقَامَ مَذْبَحًا لِلْبَعْلِ فِي بَيْتِ ٱلْبَعْلِ ٱلَّذِي بَنَاهُ فِي ٱلسَّامِرَةِ.</w:t>
      </w:r>
    </w:p>
    <w:p>
      <w:pPr>
        <w:bidi/>
      </w:pPr>
      <w:r>
        <w:rPr>
          <w:rtl/>
          <w:cs/>
          <w:lang w:val="ar_AE" w:bidi="ar_AE"/>
        </w:rPr>
      </w:r>
      <w:r>
        <w:rPr>
          <w:vertAlign w:val="superscript"/>
          <w:rtl/>
          <w:cs/>
          <w:lang w:val="ar_AE" w:bidi="ar_AE"/>
        </w:rPr>
        <w:t>33</w:t>
      </w:r>
      <w:r>
        <w:rPr>
          <w:rtl/>
          <w:cs/>
          <w:lang w:val="ar_AE" w:bidi="ar_AE"/>
        </w:rPr>
        <w:t xml:space="preserve"> وَعَمِلَ أَخْآبُ سَوَارِيَ، وَزَادَ أَخْآبُ فِي ٱلْعَمَلِ لِإِغَاظَةِ ٱلرَّبِّ إِلَهِ إِسْرَائِيلَ أَكْثَرَ مِنْ جَمِيعِ مُلُوكِ إِسْرَائِيلَ ٱلَّذِينَ كَانُوا قَبْلَهُ.</w:t>
      </w:r>
    </w:p>
    <w:p>
      <w:pPr>
        <w:bidi/>
      </w:pPr>
      <w:r>
        <w:rPr>
          <w:rtl/>
          <w:cs/>
          <w:lang w:val="ar_AE" w:bidi="ar_AE"/>
        </w:rPr>
      </w:r>
      <w:r>
        <w:rPr>
          <w:vertAlign w:val="superscript"/>
          <w:rtl/>
          <w:cs/>
          <w:lang w:val="ar_AE" w:bidi="ar_AE"/>
        </w:rPr>
        <w:t>34</w:t>
      </w:r>
      <w:r>
        <w:rPr>
          <w:rtl/>
          <w:cs/>
          <w:lang w:val="ar_AE" w:bidi="ar_AE"/>
        </w:rPr>
        <w:t xml:space="preserve"> فِي أَيَّامِهِ بَنَى حِيئِيلُ ٱلْبَيْتَئِيلِيُّ أَرِيحَا. بِأَبِيرَامَ بِكْرِهِ وَضَعَ أَسَاسَهَا، وَبِسَجُوبَ صَغِيرِهِ نَصَبَ أَبْوَابَهَا، حَسَبَ كَلَامِ ٱلرَّبِّ ٱلَّذِي تَكَلَّمَ بِهِ عَنْ يَدِ يَشُوعَ بْنِ نُونٍ.</w:t>
      </w:r>
    </w:p>
    <w:p>
      <w:pPr>
        <w:pStyle w:val="Heading2"/>
        <w:bidi/>
      </w:pPr>
      <w:r>
        <w:rPr>
          <w:rtl/>
          <w:cs/>
          <w:lang w:val="ar_AE" w:bidi="ar_AE"/>
        </w:rPr>
        <w:t>1 Kings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إِيلِيَّا ٱلتِّشْبِيُّ مِنْ مُسْتَوْطِنِي جِلْعَادَ لِأَخْآبَ: «حَيٌّ هُوَ ٱلرَّبُّ إِلَهُ إِسْرَائِيلَ ٱلَّذِي وَقَفْتُ أَمَامَهُ، إِنَّهُ لَا يَكُونُ طَلٌّ وَلَا مَطَرٌ فِي هَذِهِ ٱلسِّنِينَ إِلَّا عِنْدَ قَوْلِي».</w:t>
      </w:r>
    </w:p>
    <w:p>
      <w:pPr>
        <w:bidi/>
      </w:pPr>
      <w:r>
        <w:rPr>
          <w:rtl/>
          <w:cs/>
          <w:lang w:val="ar_AE" w:bidi="ar_AE"/>
        </w:rPr>
      </w:r>
      <w:r>
        <w:rPr>
          <w:vertAlign w:val="superscript"/>
          <w:rtl/>
          <w:cs/>
          <w:lang w:val="ar_AE" w:bidi="ar_AE"/>
        </w:rPr>
        <w:t>2</w:t>
      </w:r>
      <w:r>
        <w:rPr>
          <w:rtl/>
          <w:cs/>
          <w:lang w:val="ar_AE" w:bidi="ar_AE"/>
        </w:rPr>
        <w:t xml:space="preserve"> وَكَانَ كَلَامُ ٱلرَّبِّ لَهُ قَائِلًا:</w:t>
      </w:r>
    </w:p>
    <w:p>
      <w:pPr>
        <w:bidi/>
      </w:pPr>
      <w:r>
        <w:rPr>
          <w:rtl/>
          <w:cs/>
          <w:lang w:val="ar_AE" w:bidi="ar_AE"/>
        </w:rPr>
      </w:r>
      <w:r>
        <w:rPr>
          <w:vertAlign w:val="superscript"/>
          <w:rtl/>
          <w:cs/>
          <w:lang w:val="ar_AE" w:bidi="ar_AE"/>
        </w:rPr>
        <w:t>3</w:t>
      </w:r>
      <w:r>
        <w:rPr>
          <w:rtl/>
          <w:cs/>
          <w:lang w:val="ar_AE" w:bidi="ar_AE"/>
        </w:rPr>
        <w:t xml:space="preserve"> «ٱنْطَلِقْ مِنْ هُنَا وَٱتَّجِهْ نَحْوَ ٱلْمَشْرِقِ، وَٱخْتَبِئْ عِنْدَ نَهْرِ كَرِيثَ ٱلَّذِي هُوَ مُقَابِلُ ٱلْأُرْدُنِّ،</w:t>
      </w:r>
    </w:p>
    <w:p>
      <w:pPr>
        <w:bidi/>
      </w:pPr>
      <w:r>
        <w:rPr>
          <w:rtl/>
          <w:cs/>
          <w:lang w:val="ar_AE" w:bidi="ar_AE"/>
        </w:rPr>
      </w:r>
      <w:r>
        <w:rPr>
          <w:vertAlign w:val="superscript"/>
          <w:rtl/>
          <w:cs/>
          <w:lang w:val="ar_AE" w:bidi="ar_AE"/>
        </w:rPr>
        <w:t>4</w:t>
      </w:r>
      <w:r>
        <w:rPr>
          <w:rtl/>
          <w:cs/>
          <w:lang w:val="ar_AE" w:bidi="ar_AE"/>
        </w:rPr>
        <w:t xml:space="preserve"> فَتَشْرَبَ مِنَ ٱلنَّهْرِ. وَقَدْ أَمَرْتُ ٱلْغِرْبَانَ أَنْ تَعُولَكَ هُنَاكَ».</w:t>
      </w:r>
    </w:p>
    <w:p>
      <w:pPr>
        <w:bidi/>
      </w:pPr>
      <w:r>
        <w:rPr>
          <w:rtl/>
          <w:cs/>
          <w:lang w:val="ar_AE" w:bidi="ar_AE"/>
        </w:rPr>
      </w:r>
      <w:r>
        <w:rPr>
          <w:vertAlign w:val="superscript"/>
          <w:rtl/>
          <w:cs/>
          <w:lang w:val="ar_AE" w:bidi="ar_AE"/>
        </w:rPr>
        <w:t>5</w:t>
      </w:r>
      <w:r>
        <w:rPr>
          <w:rtl/>
          <w:cs/>
          <w:lang w:val="ar_AE" w:bidi="ar_AE"/>
        </w:rPr>
        <w:t xml:space="preserve"> فَٱنْطَلَقَ وَعَمِلَ حَسَبَ كَلَامِ ٱلرَّبِّ، وَذَهَبَ فَأَقَامَ عِنْدَ نَهْرِ كَرِيثَ ٱلَّذِي هُوَ مُقَابِلُ ٱلْأُرْدُنِّ.</w:t>
      </w:r>
    </w:p>
    <w:p>
      <w:pPr>
        <w:bidi/>
      </w:pPr>
      <w:r>
        <w:rPr>
          <w:rtl/>
          <w:cs/>
          <w:lang w:val="ar_AE" w:bidi="ar_AE"/>
        </w:rPr>
      </w:r>
      <w:r>
        <w:rPr>
          <w:vertAlign w:val="superscript"/>
          <w:rtl/>
          <w:cs/>
          <w:lang w:val="ar_AE" w:bidi="ar_AE"/>
        </w:rPr>
        <w:t>6</w:t>
      </w:r>
      <w:r>
        <w:rPr>
          <w:rtl/>
          <w:cs/>
          <w:lang w:val="ar_AE" w:bidi="ar_AE"/>
        </w:rPr>
        <w:t xml:space="preserve"> وَكَانَتِ ٱلْغِرْبَانُ تَأْتِي إِلَيْهِ بِخُبْزٍ وَلَحْمٍ صَبَاحًا، وَبِخُبْزٍ وَلَحْمٍ مَسَاءً، وَكَانَ يَشْرَبُ مِنَ ٱلنَّهْرِ.</w:t>
      </w:r>
    </w:p>
    <w:p>
      <w:pPr>
        <w:bidi/>
      </w:pPr>
      <w:r>
        <w:rPr>
          <w:rtl/>
          <w:cs/>
          <w:lang w:val="ar_AE" w:bidi="ar_AE"/>
        </w:rPr>
      </w:r>
      <w:r>
        <w:rPr>
          <w:vertAlign w:val="superscript"/>
          <w:rtl/>
          <w:cs/>
          <w:lang w:val="ar_AE" w:bidi="ar_AE"/>
        </w:rPr>
        <w:t>7</w:t>
      </w:r>
      <w:r>
        <w:rPr>
          <w:rtl/>
          <w:cs/>
          <w:lang w:val="ar_AE" w:bidi="ar_AE"/>
        </w:rPr>
        <w:t xml:space="preserve"> وَكَانَ بَعْدَ مُدَّةٍ مِنَ ٱلزَّمَانِ أَنَّ ٱلنَّهْرَ يَبِسَ، لِأَنَّهُ لَمْ يَكُنْ مَطَرٌ فِي ٱلْأَرْضِ.</w:t>
      </w:r>
    </w:p>
    <w:p>
      <w:pPr>
        <w:bidi/>
      </w:pPr>
      <w:r>
        <w:rPr>
          <w:rtl/>
          <w:cs/>
          <w:lang w:val="ar_AE" w:bidi="ar_AE"/>
        </w:rPr>
      </w:r>
      <w:r>
        <w:rPr>
          <w:vertAlign w:val="superscript"/>
          <w:rtl/>
          <w:cs/>
          <w:lang w:val="ar_AE" w:bidi="ar_AE"/>
        </w:rPr>
        <w:t>8</w:t>
      </w:r>
      <w:r>
        <w:rPr>
          <w:rtl/>
          <w:cs/>
          <w:lang w:val="ar_AE" w:bidi="ar_AE"/>
        </w:rPr>
        <w:t xml:space="preserve"> وَكَانَ لَهُ كَلَامُ ٱلرَّبِّ قَائِلًا:</w:t>
      </w:r>
    </w:p>
    <w:p>
      <w:pPr>
        <w:bidi/>
      </w:pPr>
      <w:r>
        <w:rPr>
          <w:rtl/>
          <w:cs/>
          <w:lang w:val="ar_AE" w:bidi="ar_AE"/>
        </w:rPr>
      </w:r>
      <w:r>
        <w:rPr>
          <w:vertAlign w:val="superscript"/>
          <w:rtl/>
          <w:cs/>
          <w:lang w:val="ar_AE" w:bidi="ar_AE"/>
        </w:rPr>
        <w:t>9</w:t>
      </w:r>
      <w:r>
        <w:rPr>
          <w:rtl/>
          <w:cs/>
          <w:lang w:val="ar_AE" w:bidi="ar_AE"/>
        </w:rPr>
        <w:t xml:space="preserve"> «قُمِ ٱذْهَبْ إِلَى صِرْفَةَ ٱلَّتِي لِصِيدُونَ وَأَقِمْ هُنَاكَ. هُوَذَا قَدْ أَمَرْتُ هُنَاكَ ٱمْرَأَةً أَرْمَلَةً أَنْ تَعُولَكَ».</w:t>
      </w:r>
    </w:p>
    <w:p>
      <w:pPr>
        <w:bidi/>
      </w:pPr>
      <w:r>
        <w:rPr>
          <w:rtl/>
          <w:cs/>
          <w:lang w:val="ar_AE" w:bidi="ar_AE"/>
        </w:rPr>
      </w:r>
      <w:r>
        <w:rPr>
          <w:vertAlign w:val="superscript"/>
          <w:rtl/>
          <w:cs/>
          <w:lang w:val="ar_AE" w:bidi="ar_AE"/>
        </w:rPr>
        <w:t>10</w:t>
      </w:r>
      <w:r>
        <w:rPr>
          <w:rtl/>
          <w:cs/>
          <w:lang w:val="ar_AE" w:bidi="ar_AE"/>
        </w:rPr>
        <w:t xml:space="preserve"> فَقَامَ وَذَهَبَ إِلَى صِرْفَةَ. وَجَاءَ إِلَى بَابِ ٱلْمَدِينَةِ، وَإِذَا بِٱمْرَأَةٍ أَرْمَلَةٍ هُنَاكَ تَقُشُّ عِيدَانًا، فَنَادَاهَا وَقَالَ: «هَاتِي لِي قَلِيلَ مَاءٍ فِي إِنَاءٍ فَأَشْرَبَ».</w:t>
      </w:r>
    </w:p>
    <w:p>
      <w:pPr>
        <w:bidi/>
      </w:pPr>
      <w:r>
        <w:rPr>
          <w:rtl/>
          <w:cs/>
          <w:lang w:val="ar_AE" w:bidi="ar_AE"/>
        </w:rPr>
      </w:r>
      <w:r>
        <w:rPr>
          <w:vertAlign w:val="superscript"/>
          <w:rtl/>
          <w:cs/>
          <w:lang w:val="ar_AE" w:bidi="ar_AE"/>
        </w:rPr>
        <w:t>11</w:t>
      </w:r>
      <w:r>
        <w:rPr>
          <w:rtl/>
          <w:cs/>
          <w:lang w:val="ar_AE" w:bidi="ar_AE"/>
        </w:rPr>
        <w:t xml:space="preserve"> وَفِيمَا هِيَ ذَاهِبَةٌ لِتَأْتِيَ بِهِ، نَادَاهَا وَقَالَ: «هَاتِي لِي كِسْرَةَ خُبْزٍ فِي يَدِكِ».</w:t>
      </w:r>
    </w:p>
    <w:p>
      <w:pPr>
        <w:bidi/>
      </w:pPr>
      <w:r>
        <w:rPr>
          <w:rtl/>
          <w:cs/>
          <w:lang w:val="ar_AE" w:bidi="ar_AE"/>
        </w:rPr>
      </w:r>
      <w:r>
        <w:rPr>
          <w:vertAlign w:val="superscript"/>
          <w:rtl/>
          <w:cs/>
          <w:lang w:val="ar_AE" w:bidi="ar_AE"/>
        </w:rPr>
        <w:t>12</w:t>
      </w:r>
      <w:r>
        <w:rPr>
          <w:rtl/>
          <w:cs/>
          <w:lang w:val="ar_AE" w:bidi="ar_AE"/>
        </w:rPr>
        <w:t xml:space="preserve"> فَقَالَتْ: «حَيٌّ هُوَ ٱلرَّبُّ إِلَهُكَ، إِنَّهُ لَيْسَتْ عِنْدِي كَعْكَةٌ، وَلَكِنْ مِلْءُ كَفٍّ مِنَ ٱلدَّقِيقِ فِي ٱلْكُوَّارِ، وَقَلِيلٌ مِنَ ٱلزَّيْتِ فِي ٱلْكُوزِ، وَهَأَنَذَا أَقُشُّ عُودَيْنِ لِآتِيَ وَأَعْمَلَهُ لِي وَلِٱبْنِي لِنَأْكُلَهُ ثُمَّ نَمُوتُ».</w:t>
      </w:r>
    </w:p>
    <w:p>
      <w:pPr>
        <w:bidi/>
      </w:pPr>
      <w:r>
        <w:rPr>
          <w:rtl/>
          <w:cs/>
          <w:lang w:val="ar_AE" w:bidi="ar_AE"/>
        </w:rPr>
      </w:r>
      <w:r>
        <w:rPr>
          <w:vertAlign w:val="superscript"/>
          <w:rtl/>
          <w:cs/>
          <w:lang w:val="ar_AE" w:bidi="ar_AE"/>
        </w:rPr>
        <w:t>13</w:t>
      </w:r>
      <w:r>
        <w:rPr>
          <w:rtl/>
          <w:cs/>
          <w:lang w:val="ar_AE" w:bidi="ar_AE"/>
        </w:rPr>
        <w:t xml:space="preserve"> فَقَالَ لَهَا إِيلِيَّا: «لَا تَخَافِي. ٱدْخُلِي وَٱعْمَلِي كَقَوْلِكِ، وَلَكِنِ ٱعْمَلِي لِي مِنْهَا كَعْكَةً صَغِيرَةً أَوَّلًا وَٱخْرُجِي بِهَا إِلَيَّ، ثُمَّ ٱعْمَلِي لَكِ وَلِٱبْنِكِ أَخِيرًا.</w:t>
      </w:r>
    </w:p>
    <w:p>
      <w:pPr>
        <w:bidi/>
      </w:pPr>
      <w:r>
        <w:rPr>
          <w:rtl/>
          <w:cs/>
          <w:lang w:val="ar_AE" w:bidi="ar_AE"/>
        </w:rPr>
      </w:r>
      <w:r>
        <w:rPr>
          <w:vertAlign w:val="superscript"/>
          <w:rtl/>
          <w:cs/>
          <w:lang w:val="ar_AE" w:bidi="ar_AE"/>
        </w:rPr>
        <w:t>14</w:t>
      </w:r>
      <w:r>
        <w:rPr>
          <w:rtl/>
          <w:cs/>
          <w:lang w:val="ar_AE" w:bidi="ar_AE"/>
        </w:rPr>
        <w:t xml:space="preserve"> لِأَنَّهُ هَكَذَا قَالَ ٱلرَّبُّ إِلَهُ إِسْرَائِيلَ: إِنَّ كُوَّارَ ٱلدَّقِيقِ لَا يَفْرُغُ، وَكُوزَ ٱلزَّيْتِ لَا يَنْقُصُ، إِلَى ٱلْيَوْمِ ٱلَّذِي فِيهِ يُعْطِي ٱلرَّبُّ مَطَرًا عَلَى وَجْهِ ٱلْأَرْضِ».</w:t>
      </w:r>
    </w:p>
    <w:p>
      <w:pPr>
        <w:bidi/>
      </w:pPr>
      <w:r>
        <w:rPr>
          <w:rtl/>
          <w:cs/>
          <w:lang w:val="ar_AE" w:bidi="ar_AE"/>
        </w:rPr>
      </w:r>
      <w:r>
        <w:rPr>
          <w:vertAlign w:val="superscript"/>
          <w:rtl/>
          <w:cs/>
          <w:lang w:val="ar_AE" w:bidi="ar_AE"/>
        </w:rPr>
        <w:t>15</w:t>
      </w:r>
      <w:r>
        <w:rPr>
          <w:rtl/>
          <w:cs/>
          <w:lang w:val="ar_AE" w:bidi="ar_AE"/>
        </w:rPr>
        <w:t xml:space="preserve"> فَذَهَبَتْ وَفَعَلَتْ حَسَبَ قَوْلِ إِيلِيَّا، وَأَكَلَتْ هِيَ وَهُوَ وَبَيْتُهَا أَيَّامًا.</w:t>
      </w:r>
    </w:p>
    <w:p>
      <w:pPr>
        <w:bidi/>
      </w:pPr>
      <w:r>
        <w:rPr>
          <w:rtl/>
          <w:cs/>
          <w:lang w:val="ar_AE" w:bidi="ar_AE"/>
        </w:rPr>
      </w:r>
      <w:r>
        <w:rPr>
          <w:vertAlign w:val="superscript"/>
          <w:rtl/>
          <w:cs/>
          <w:lang w:val="ar_AE" w:bidi="ar_AE"/>
        </w:rPr>
        <w:t>16</w:t>
      </w:r>
      <w:r>
        <w:rPr>
          <w:rtl/>
          <w:cs/>
          <w:lang w:val="ar_AE" w:bidi="ar_AE"/>
        </w:rPr>
        <w:t xml:space="preserve"> كُوَّارُ ٱلدَّقِيقِ لَمْ يَفْرُغْ، وَكُوزُ ٱلزَّيْتِ لَمْ يَنْقُصْ، حَسَبَ قَوْلِ ٱلرَّبِّ ٱلَّذِي تَكَلَّمَ بِهِ عَنْ يَدِ إِيلِيَّا.</w:t>
      </w:r>
    </w:p>
    <w:p>
      <w:pPr>
        <w:bidi/>
      </w:pPr>
      <w:r>
        <w:rPr>
          <w:rtl/>
          <w:cs/>
          <w:lang w:val="ar_AE" w:bidi="ar_AE"/>
        </w:rPr>
      </w:r>
      <w:r>
        <w:rPr>
          <w:vertAlign w:val="superscript"/>
          <w:rtl/>
          <w:cs/>
          <w:lang w:val="ar_AE" w:bidi="ar_AE"/>
        </w:rPr>
        <w:t>17</w:t>
      </w:r>
      <w:r>
        <w:rPr>
          <w:rtl/>
          <w:cs/>
          <w:lang w:val="ar_AE" w:bidi="ar_AE"/>
        </w:rPr>
        <w:t xml:space="preserve"> وَبَعْدَ هَذِهِ ٱلْأُمُورِ مَرِضَ ٱبْنُ ٱلْمَرْأَةِ صَاحِبَةِ ٱلْبَيْتِ وَٱشْتَدَّ مَرَضُهُ جِدًّا حَتَّى لَمْ تَبْقَ فِيهِ نَسَمَةٌ.</w:t>
      </w:r>
    </w:p>
    <w:p>
      <w:pPr>
        <w:bidi/>
      </w:pPr>
      <w:r>
        <w:rPr>
          <w:rtl/>
          <w:cs/>
          <w:lang w:val="ar_AE" w:bidi="ar_AE"/>
        </w:rPr>
      </w:r>
      <w:r>
        <w:rPr>
          <w:vertAlign w:val="superscript"/>
          <w:rtl/>
          <w:cs/>
          <w:lang w:val="ar_AE" w:bidi="ar_AE"/>
        </w:rPr>
        <w:t>18</w:t>
      </w:r>
      <w:r>
        <w:rPr>
          <w:rtl/>
          <w:cs/>
          <w:lang w:val="ar_AE" w:bidi="ar_AE"/>
        </w:rPr>
        <w:t xml:space="preserve"> فَقَالَتْ لِإِيلِيَّا: «مَا لِي وَلَكَ يَا رَجُلَ ٱللهِ! هَلْ جِئْتَ إِلَيَّ لِتَذْكِيرِ إِثْمِي وَإِمَاتَةِ ٱبْنِي؟».</w:t>
      </w:r>
    </w:p>
    <w:p>
      <w:pPr>
        <w:bidi/>
      </w:pPr>
      <w:r>
        <w:rPr>
          <w:rtl/>
          <w:cs/>
          <w:lang w:val="ar_AE" w:bidi="ar_AE"/>
        </w:rPr>
      </w:r>
      <w:r>
        <w:rPr>
          <w:vertAlign w:val="superscript"/>
          <w:rtl/>
          <w:cs/>
          <w:lang w:val="ar_AE" w:bidi="ar_AE"/>
        </w:rPr>
        <w:t>19</w:t>
      </w:r>
      <w:r>
        <w:rPr>
          <w:rtl/>
          <w:cs/>
          <w:lang w:val="ar_AE" w:bidi="ar_AE"/>
        </w:rPr>
        <w:t xml:space="preserve"> فَقَالَ لَهَا: «أَعْطِينِي ٱبْنَكِ». وَأَخَذَهُ مِنْ حِضْنِهَا وَصَعِدَ بِهِ إِلَى ٱلْعُلِّيَّةِ ٱلَّتِي كَانَ مُقِيمًا بِهَا، وَأَضْجَعَهُ عَلَى سَرِيرِهِ،</w:t>
      </w:r>
    </w:p>
    <w:p>
      <w:pPr>
        <w:bidi/>
      </w:pPr>
      <w:r>
        <w:rPr>
          <w:rtl/>
          <w:cs/>
          <w:lang w:val="ar_AE" w:bidi="ar_AE"/>
        </w:rPr>
      </w:r>
      <w:r>
        <w:rPr>
          <w:vertAlign w:val="superscript"/>
          <w:rtl/>
          <w:cs/>
          <w:lang w:val="ar_AE" w:bidi="ar_AE"/>
        </w:rPr>
        <w:t>20</w:t>
      </w:r>
      <w:r>
        <w:rPr>
          <w:rtl/>
          <w:cs/>
          <w:lang w:val="ar_AE" w:bidi="ar_AE"/>
        </w:rPr>
        <w:t xml:space="preserve"> وَصَرَخَ إِلَى ٱلرَّبِّ وَقَالَ: «أَيُّهَا ٱلرَّبُّ إِلَهِي، أَأَيْضًا إِلَى ٱلْأَرْمَلَةِ ٱلَّتِي أَنَا نَازِلٌ عِنْدَهَا قَدْ أَسَأْتَ بِإِمَاتَتِكَ ٱبْنَهَا؟»</w:t>
      </w:r>
    </w:p>
    <w:p>
      <w:pPr>
        <w:bidi/>
      </w:pPr>
      <w:r>
        <w:rPr>
          <w:rtl/>
          <w:cs/>
          <w:lang w:val="ar_AE" w:bidi="ar_AE"/>
        </w:rPr>
      </w:r>
      <w:r>
        <w:rPr>
          <w:vertAlign w:val="superscript"/>
          <w:rtl/>
          <w:cs/>
          <w:lang w:val="ar_AE" w:bidi="ar_AE"/>
        </w:rPr>
        <w:t>21</w:t>
      </w:r>
      <w:r>
        <w:rPr>
          <w:rtl/>
          <w:cs/>
          <w:lang w:val="ar_AE" w:bidi="ar_AE"/>
        </w:rPr>
        <w:t xml:space="preserve"> فَتَمَدَّدَ عَلَى ٱلْوَلَدِ ثَلَاثَ مَرَّاتٍ، وَصَرَخَ إِلَى ٱلرَّبِّ وَقَالَ: «يَارَبُّ إِلَهِي، لِتَرْجِعْ نَفْسُ هَذَا ٱلْوَلَدِ إِلَى جَوْفِهِ».</w:t>
      </w:r>
    </w:p>
    <w:p>
      <w:pPr>
        <w:bidi/>
      </w:pPr>
      <w:r>
        <w:rPr>
          <w:rtl/>
          <w:cs/>
          <w:lang w:val="ar_AE" w:bidi="ar_AE"/>
        </w:rPr>
      </w:r>
      <w:r>
        <w:rPr>
          <w:vertAlign w:val="superscript"/>
          <w:rtl/>
          <w:cs/>
          <w:lang w:val="ar_AE" w:bidi="ar_AE"/>
        </w:rPr>
        <w:t>22</w:t>
      </w:r>
      <w:r>
        <w:rPr>
          <w:rtl/>
          <w:cs/>
          <w:lang w:val="ar_AE" w:bidi="ar_AE"/>
        </w:rPr>
        <w:t xml:space="preserve"> فَسَمِعَ ٱلرَّبُّ لِصَوْتِ إِيلِيَّا، فَرَجَعَتْ نَفْسُ ٱلْوَلَدِ إِلَى جَوْفِهِ فَعَاشَ.</w:t>
      </w:r>
    </w:p>
    <w:p>
      <w:pPr>
        <w:bidi/>
      </w:pPr>
      <w:r>
        <w:rPr>
          <w:rtl/>
          <w:cs/>
          <w:lang w:val="ar_AE" w:bidi="ar_AE"/>
        </w:rPr>
      </w:r>
      <w:r>
        <w:rPr>
          <w:vertAlign w:val="superscript"/>
          <w:rtl/>
          <w:cs/>
          <w:lang w:val="ar_AE" w:bidi="ar_AE"/>
        </w:rPr>
        <w:t>23</w:t>
      </w:r>
      <w:r>
        <w:rPr>
          <w:rtl/>
          <w:cs/>
          <w:lang w:val="ar_AE" w:bidi="ar_AE"/>
        </w:rPr>
        <w:t xml:space="preserve"> فَأَخَذَ إِيلِيَّا ٱلْوَلَدَ وَنَزَلَ بِهِ مِنَ ٱلْعُلِّيَّةِ إِلَى ٱلْبَيْتِ وَدَفَعَهُ لِأُمِّهِ، وَقَالَ إِيلِيَّا: «ٱنْظُرِي، ٱبْنُكِ حَيٌّ»</w:t>
      </w:r>
    </w:p>
    <w:p>
      <w:pPr>
        <w:bidi/>
      </w:pPr>
      <w:r>
        <w:rPr>
          <w:rtl/>
          <w:cs/>
          <w:lang w:val="ar_AE" w:bidi="ar_AE"/>
        </w:rPr>
      </w:r>
      <w:r>
        <w:rPr>
          <w:vertAlign w:val="superscript"/>
          <w:rtl/>
          <w:cs/>
          <w:lang w:val="ar_AE" w:bidi="ar_AE"/>
        </w:rPr>
        <w:t>24</w:t>
      </w:r>
      <w:r>
        <w:rPr>
          <w:rtl/>
          <w:cs/>
          <w:lang w:val="ar_AE" w:bidi="ar_AE"/>
        </w:rPr>
        <w:t xml:space="preserve"> فَقَالَتِ ٱلْمَرْأَةُ لِإِيلِيَّا: «هَذَا ٱلْوَقْتَ عَلِمْتُ أَنَّكَ رَجُلُ ٱللهِ، وَأَنَّ كَلَامَ ٱلرَّبِّ فِي فَمِكَ حَقٌّ».</w:t>
      </w:r>
    </w:p>
    <w:p>
      <w:pPr>
        <w:pStyle w:val="Heading2"/>
        <w:bidi/>
      </w:pPr>
      <w:r>
        <w:rPr>
          <w:rtl/>
          <w:cs/>
          <w:lang w:val="ar_AE" w:bidi="ar_AE"/>
        </w:rPr>
        <w:t>1 Kings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أَيَّامٍ كَثِيرَةٍ كَانَ كَلَامُ ٱلرَّبِّ إِلَى إِيلِيَّا فِي ٱلسَّنَةِ ٱلثَّالِثَةِ قَائِلًا: «ٱذْهَبْ وَتَرَاءَ لِأَخْآبَ فَأُعْطِيَ مَطَرًا عَلَى وَجْهِ ٱلْأَرْضِ».</w:t>
      </w:r>
    </w:p>
    <w:p>
      <w:pPr>
        <w:bidi/>
      </w:pPr>
      <w:r>
        <w:rPr>
          <w:rtl/>
          <w:cs/>
          <w:lang w:val="ar_AE" w:bidi="ar_AE"/>
        </w:rPr>
      </w:r>
      <w:r>
        <w:rPr>
          <w:vertAlign w:val="superscript"/>
          <w:rtl/>
          <w:cs/>
          <w:lang w:val="ar_AE" w:bidi="ar_AE"/>
        </w:rPr>
        <w:t>2</w:t>
      </w:r>
      <w:r>
        <w:rPr>
          <w:rtl/>
          <w:cs/>
          <w:lang w:val="ar_AE" w:bidi="ar_AE"/>
        </w:rPr>
        <w:t xml:space="preserve"> فَذَهَبَ إِيلِيَّا لِيَتَرَاءَى لِأَخْآبَ. وَكَانَ ٱلْجُوعُ شَدِيدًا فِي ٱلسَّامِرَةِ،</w:t>
      </w:r>
    </w:p>
    <w:p>
      <w:pPr>
        <w:bidi/>
      </w:pPr>
      <w:r>
        <w:rPr>
          <w:rtl/>
          <w:cs/>
          <w:lang w:val="ar_AE" w:bidi="ar_AE"/>
        </w:rPr>
      </w:r>
      <w:r>
        <w:rPr>
          <w:vertAlign w:val="superscript"/>
          <w:rtl/>
          <w:cs/>
          <w:lang w:val="ar_AE" w:bidi="ar_AE"/>
        </w:rPr>
        <w:t>3</w:t>
      </w:r>
      <w:r>
        <w:rPr>
          <w:rtl/>
          <w:cs/>
          <w:lang w:val="ar_AE" w:bidi="ar_AE"/>
        </w:rPr>
        <w:t xml:space="preserve"> فَدَعَا أَخْآبُ عُوبَدْيَا ٱلَّذِي عَلَى ٱلْبَيْتِ، وَكَانَ عُوبَدْيَا يَخْشَى ٱلرَّبَّ جِدًّا.</w:t>
      </w:r>
    </w:p>
    <w:p>
      <w:pPr>
        <w:bidi/>
      </w:pPr>
      <w:r>
        <w:rPr>
          <w:rtl/>
          <w:cs/>
          <w:lang w:val="ar_AE" w:bidi="ar_AE"/>
        </w:rPr>
      </w:r>
      <w:r>
        <w:rPr>
          <w:vertAlign w:val="superscript"/>
          <w:rtl/>
          <w:cs/>
          <w:lang w:val="ar_AE" w:bidi="ar_AE"/>
        </w:rPr>
        <w:t>4</w:t>
      </w:r>
      <w:r>
        <w:rPr>
          <w:rtl/>
          <w:cs/>
          <w:lang w:val="ar_AE" w:bidi="ar_AE"/>
        </w:rPr>
        <w:t xml:space="preserve"> وَكَانَ حِينَمَا قَطَعَتْ إِيزَابَلُ أَنْبِيَاءَ ٱلرَّبِّ أَنَّ عُوبَدْيَا أَخَذَ مِئَةَ نَبِيٍّ وَخَبَّأَهُمْ خَمْسِينَ رَجُلًا فِي مُغَارَةٍ وَعَالَهُمْ بِخُبْزٍ وَمَاءٍ.</w:t>
      </w:r>
    </w:p>
    <w:p>
      <w:pPr>
        <w:bidi/>
      </w:pPr>
      <w:r>
        <w:rPr>
          <w:rtl/>
          <w:cs/>
          <w:lang w:val="ar_AE" w:bidi="ar_AE"/>
        </w:rPr>
      </w:r>
      <w:r>
        <w:rPr>
          <w:vertAlign w:val="superscript"/>
          <w:rtl/>
          <w:cs/>
          <w:lang w:val="ar_AE" w:bidi="ar_AE"/>
        </w:rPr>
        <w:t>5</w:t>
      </w:r>
      <w:r>
        <w:rPr>
          <w:rtl/>
          <w:cs/>
          <w:lang w:val="ar_AE" w:bidi="ar_AE"/>
        </w:rPr>
        <w:t xml:space="preserve"> وَقَالَ أَخْآبُ لِعُوبَدْيَا: «ٱذْهَبْ فِي ٱلْأَرْضِ إِلَى جَمِيعِ عُيُونِ ٱلْمَاءِ وَإِلَى جَمِيعِ ٱلْأَوْدِيَةِ، لَعَلَّنَا نَجِدُ عُشْبًا فَنُحْيِيَ ٱلْخَيْلَ وَٱلْبِغَالَ وَلَا نُعْدَمَ ٱلْبَهَائِمَ كُلَّهَا».</w:t>
      </w:r>
    </w:p>
    <w:p>
      <w:pPr>
        <w:bidi/>
      </w:pPr>
      <w:r>
        <w:rPr>
          <w:rtl/>
          <w:cs/>
          <w:lang w:val="ar_AE" w:bidi="ar_AE"/>
        </w:rPr>
      </w:r>
      <w:r>
        <w:rPr>
          <w:vertAlign w:val="superscript"/>
          <w:rtl/>
          <w:cs/>
          <w:lang w:val="ar_AE" w:bidi="ar_AE"/>
        </w:rPr>
        <w:t>6</w:t>
      </w:r>
      <w:r>
        <w:rPr>
          <w:rtl/>
          <w:cs/>
          <w:lang w:val="ar_AE" w:bidi="ar_AE"/>
        </w:rPr>
        <w:t xml:space="preserve"> فَقَسَمَا بَيْنَهُمَا ٱلْأَرْضَ لِيَعْبُرَا بِهَا. فَذَهَبَ أَخْآبُ فِي طَرِيقٍ وَاحِدٍ وَحْدَهُ، وَذَهَبَ عُوبَدْيَا فِي طَرِيقٍ آخَرَ وَحْدَهُ.</w:t>
      </w:r>
    </w:p>
    <w:p>
      <w:pPr>
        <w:bidi/>
      </w:pPr>
      <w:r>
        <w:rPr>
          <w:rtl/>
          <w:cs/>
          <w:lang w:val="ar_AE" w:bidi="ar_AE"/>
        </w:rPr>
      </w:r>
      <w:r>
        <w:rPr>
          <w:vertAlign w:val="superscript"/>
          <w:rtl/>
          <w:cs/>
          <w:lang w:val="ar_AE" w:bidi="ar_AE"/>
        </w:rPr>
        <w:t>7</w:t>
      </w:r>
      <w:r>
        <w:rPr>
          <w:rtl/>
          <w:cs/>
          <w:lang w:val="ar_AE" w:bidi="ar_AE"/>
        </w:rPr>
        <w:t xml:space="preserve"> وَفِيمَا كَانَ عُوبَدْيَا فِي ٱلطَّرِيقِ، إِذَا بِإِيلِيَّا قَدْ لَقِيَهُ فَعَرَفَهُ، وَخَرَّ عَلَى وَجْهِهِ وَقَالَ: «أَأَنْتَ هُوَ سَيِّدِي إِيلِيَّا؟»</w:t>
      </w:r>
    </w:p>
    <w:p>
      <w:pPr>
        <w:bidi/>
      </w:pPr>
      <w:r>
        <w:rPr>
          <w:rtl/>
          <w:cs/>
          <w:lang w:val="ar_AE" w:bidi="ar_AE"/>
        </w:rPr>
      </w:r>
      <w:r>
        <w:rPr>
          <w:vertAlign w:val="superscript"/>
          <w:rtl/>
          <w:cs/>
          <w:lang w:val="ar_AE" w:bidi="ar_AE"/>
        </w:rPr>
        <w:t>8</w:t>
      </w:r>
      <w:r>
        <w:rPr>
          <w:rtl/>
          <w:cs/>
          <w:lang w:val="ar_AE" w:bidi="ar_AE"/>
        </w:rPr>
        <w:t xml:space="preserve"> فَقَالَ لَهُ: «أَنَا هُوَ. ٱذْهَبْ وَقُلْ لِسَيِّدِكَ: هُوَذَا إِيلِيَّا».</w:t>
      </w:r>
    </w:p>
    <w:p>
      <w:pPr>
        <w:bidi/>
      </w:pPr>
      <w:r>
        <w:rPr>
          <w:rtl/>
          <w:cs/>
          <w:lang w:val="ar_AE" w:bidi="ar_AE"/>
        </w:rPr>
      </w:r>
      <w:r>
        <w:rPr>
          <w:vertAlign w:val="superscript"/>
          <w:rtl/>
          <w:cs/>
          <w:lang w:val="ar_AE" w:bidi="ar_AE"/>
        </w:rPr>
        <w:t>9</w:t>
      </w:r>
      <w:r>
        <w:rPr>
          <w:rtl/>
          <w:cs/>
          <w:lang w:val="ar_AE" w:bidi="ar_AE"/>
        </w:rPr>
        <w:t xml:space="preserve"> فَقَالَ: «مَا هِيَ خَطِيَّتِي حَتَّى إِنَّكَ تَدْفَعُ عَبْدَكَ لِيَدِ أَخْآبَ لِيُمِيتَنِي؟</w:t>
      </w:r>
    </w:p>
    <w:p>
      <w:pPr>
        <w:bidi/>
      </w:pPr>
      <w:r>
        <w:rPr>
          <w:rtl/>
          <w:cs/>
          <w:lang w:val="ar_AE" w:bidi="ar_AE"/>
        </w:rPr>
      </w:r>
      <w:r>
        <w:rPr>
          <w:vertAlign w:val="superscript"/>
          <w:rtl/>
          <w:cs/>
          <w:lang w:val="ar_AE" w:bidi="ar_AE"/>
        </w:rPr>
        <w:t>10</w:t>
      </w:r>
      <w:r>
        <w:rPr>
          <w:rtl/>
          <w:cs/>
          <w:lang w:val="ar_AE" w:bidi="ar_AE"/>
        </w:rPr>
        <w:t xml:space="preserve"> حَيٌّ هُوَ ٱلرَّبُّ إِلَهُكَ، إِنَّهُ لَا تُوجَدُ أُمَّةٌ وَلَا مَمْلَكَةٌ لَمْ يُرْسِلْ سَيِّدِي إِلَيْهَا لِيُفَتِّشَ عَلَيْكَ، وَكَانُوا يَقُولُونَ: إِنَّهُ لَا يُوجَدُ. وَكَانَ يَسْتَحْلِفُ ٱلْمَمْلَكَةَ وَٱلْأُمَّةَ أَنَّهُمْ لَمْ يَجِدُوكَ.</w:t>
      </w:r>
    </w:p>
    <w:p>
      <w:pPr>
        <w:bidi/>
      </w:pPr>
      <w:r>
        <w:rPr>
          <w:rtl/>
          <w:cs/>
          <w:lang w:val="ar_AE" w:bidi="ar_AE"/>
        </w:rPr>
      </w:r>
      <w:r>
        <w:rPr>
          <w:vertAlign w:val="superscript"/>
          <w:rtl/>
          <w:cs/>
          <w:lang w:val="ar_AE" w:bidi="ar_AE"/>
        </w:rPr>
        <w:t>11</w:t>
      </w:r>
      <w:r>
        <w:rPr>
          <w:rtl/>
          <w:cs/>
          <w:lang w:val="ar_AE" w:bidi="ar_AE"/>
        </w:rPr>
        <w:t xml:space="preserve"> وَٱلْآنَ أَنْتَ تَقُولُ: ٱذْهَبْ قُلْ لِسَيِّدِكَ هُوَذَا إِيلِيَّا.</w:t>
      </w:r>
    </w:p>
    <w:p>
      <w:pPr>
        <w:bidi/>
      </w:pPr>
      <w:r>
        <w:rPr>
          <w:rtl/>
          <w:cs/>
          <w:lang w:val="ar_AE" w:bidi="ar_AE"/>
        </w:rPr>
      </w:r>
      <w:r>
        <w:rPr>
          <w:vertAlign w:val="superscript"/>
          <w:rtl/>
          <w:cs/>
          <w:lang w:val="ar_AE" w:bidi="ar_AE"/>
        </w:rPr>
        <w:t>12</w:t>
      </w:r>
      <w:r>
        <w:rPr>
          <w:rtl/>
          <w:cs/>
          <w:lang w:val="ar_AE" w:bidi="ar_AE"/>
        </w:rPr>
        <w:t xml:space="preserve"> وَيَكُونُ إِذَا ٱنْطَلَقْتُ مِنْ عِنْدِكَ، أَنَّ رُوحَ ٱلرَّبِّ يَحْمِلُكَ إِلَى حَيْثُ لَا أَعْلَمُ. فَإِذَا أَتَيْتُ وَأَخْبَرْتُ أَخْآبَ وَلَمْ يَجِدْكَ فَإِنَّهُ يَقْتُلُنِي، وَأَنَا عَبْدُكَ أَخْشَى ٱلرَّبَّ مُنْذُ صِبَايَ.</w:t>
      </w:r>
    </w:p>
    <w:p>
      <w:pPr>
        <w:bidi/>
      </w:pPr>
      <w:r>
        <w:rPr>
          <w:rtl/>
          <w:cs/>
          <w:lang w:val="ar_AE" w:bidi="ar_AE"/>
        </w:rPr>
      </w:r>
      <w:r>
        <w:rPr>
          <w:vertAlign w:val="superscript"/>
          <w:rtl/>
          <w:cs/>
          <w:lang w:val="ar_AE" w:bidi="ar_AE"/>
        </w:rPr>
        <w:t>13</w:t>
      </w:r>
      <w:r>
        <w:rPr>
          <w:rtl/>
          <w:cs/>
          <w:lang w:val="ar_AE" w:bidi="ar_AE"/>
        </w:rPr>
        <w:t xml:space="preserve"> أَلَمْ يُخْبَرْ سَيِّدِي بِمَا فَعَلْتُ حِينَ قَتَلَتْ إِيزَابَلُ أَنْبِيَاءَ ٱلرَّبِّ، إِذْ خَبَّأْتُ مِنْ أَنْبِيَاءِ ٱلرَّبِّ مِئَةَ رَجُلٍ، خَمْسِينَ خَمْسِينَ رَجُلًا فِي مُغَارَةٍ وَعُلْتُهُمْ بِخُبْزٍ وَمَاءٍ؟</w:t>
      </w:r>
    </w:p>
    <w:p>
      <w:pPr>
        <w:bidi/>
      </w:pPr>
      <w:r>
        <w:rPr>
          <w:rtl/>
          <w:cs/>
          <w:lang w:val="ar_AE" w:bidi="ar_AE"/>
        </w:rPr>
      </w:r>
      <w:r>
        <w:rPr>
          <w:vertAlign w:val="superscript"/>
          <w:rtl/>
          <w:cs/>
          <w:lang w:val="ar_AE" w:bidi="ar_AE"/>
        </w:rPr>
        <w:t>14</w:t>
      </w:r>
      <w:r>
        <w:rPr>
          <w:rtl/>
          <w:cs/>
          <w:lang w:val="ar_AE" w:bidi="ar_AE"/>
        </w:rPr>
        <w:t xml:space="preserve"> وَأَنْتَ ٱلْآنَ تَقُولُ: ٱذْهَبْ قُلْ لِسَيِّدِكَ: هُوَذَا إِيلِيَّا، فَيَقْتُلُنِي».</w:t>
      </w:r>
    </w:p>
    <w:p>
      <w:pPr>
        <w:bidi/>
      </w:pPr>
      <w:r>
        <w:rPr>
          <w:rtl/>
          <w:cs/>
          <w:lang w:val="ar_AE" w:bidi="ar_AE"/>
        </w:rPr>
      </w:r>
      <w:r>
        <w:rPr>
          <w:vertAlign w:val="superscript"/>
          <w:rtl/>
          <w:cs/>
          <w:lang w:val="ar_AE" w:bidi="ar_AE"/>
        </w:rPr>
        <w:t>15</w:t>
      </w:r>
      <w:r>
        <w:rPr>
          <w:rtl/>
          <w:cs/>
          <w:lang w:val="ar_AE" w:bidi="ar_AE"/>
        </w:rPr>
        <w:t xml:space="preserve"> فَقَالَ إِيلِيَّا: «حَيٌّ هُوَ رَبُّ ٱلْجُنُودِ ٱلَّذِي أَنَا وَاقِفٌ أَمَامَهُ، إِنِّي ٱلْيَوْمَ أَتَرَاءَى لَهُ».</w:t>
      </w:r>
    </w:p>
    <w:p>
      <w:pPr>
        <w:bidi/>
      </w:pPr>
      <w:r>
        <w:rPr>
          <w:rtl/>
          <w:cs/>
          <w:lang w:val="ar_AE" w:bidi="ar_AE"/>
        </w:rPr>
      </w:r>
      <w:r>
        <w:rPr>
          <w:vertAlign w:val="superscript"/>
          <w:rtl/>
          <w:cs/>
          <w:lang w:val="ar_AE" w:bidi="ar_AE"/>
        </w:rPr>
        <w:t>16</w:t>
      </w:r>
      <w:r>
        <w:rPr>
          <w:rtl/>
          <w:cs/>
          <w:lang w:val="ar_AE" w:bidi="ar_AE"/>
        </w:rPr>
        <w:t xml:space="preserve"> فَذَهَبَ عُوبَدْيَا لِلِقَاءِ أَخْآبَ وَأَخْبَرَهُ، فَسَارَ أَخْآبُ لِلِقَاءِ إِيلِيَّا.</w:t>
      </w:r>
    </w:p>
    <w:p>
      <w:pPr>
        <w:bidi/>
      </w:pPr>
      <w:r>
        <w:rPr>
          <w:rtl/>
          <w:cs/>
          <w:lang w:val="ar_AE" w:bidi="ar_AE"/>
        </w:rPr>
      </w:r>
      <w:r>
        <w:rPr>
          <w:vertAlign w:val="superscript"/>
          <w:rtl/>
          <w:cs/>
          <w:lang w:val="ar_AE" w:bidi="ar_AE"/>
        </w:rPr>
        <w:t>17</w:t>
      </w:r>
      <w:r>
        <w:rPr>
          <w:rtl/>
          <w:cs/>
          <w:lang w:val="ar_AE" w:bidi="ar_AE"/>
        </w:rPr>
        <w:t xml:space="preserve"> وَلَمَّا رَأَى أَخْآبُ إِيلِيَّا قَالَ لَهُ أَخْآبُ: «أَأَنْتَ هُوَ مُكَدِّرُ إِسْرَائِيلَ؟»</w:t>
      </w:r>
    </w:p>
    <w:p>
      <w:pPr>
        <w:bidi/>
      </w:pPr>
      <w:r>
        <w:rPr>
          <w:rtl/>
          <w:cs/>
          <w:lang w:val="ar_AE" w:bidi="ar_AE"/>
        </w:rPr>
      </w:r>
      <w:r>
        <w:rPr>
          <w:vertAlign w:val="superscript"/>
          <w:rtl/>
          <w:cs/>
          <w:lang w:val="ar_AE" w:bidi="ar_AE"/>
        </w:rPr>
        <w:t>18</w:t>
      </w:r>
      <w:r>
        <w:rPr>
          <w:rtl/>
          <w:cs/>
          <w:lang w:val="ar_AE" w:bidi="ar_AE"/>
        </w:rPr>
        <w:t xml:space="preserve"> فَقَالَ: «لَمْ أُكَدِّرْ إِسْرَائِيلَ، بَلْ أَنْتَ وَبَيْتُ أَبِيكَ بِتَرْكِكُمْ وَصَايَا ٱلرَّبِّ وَبِسَيْرِكَ وَرَاءَ ٱلْبَعْلِيمِ.</w:t>
      </w:r>
    </w:p>
    <w:p>
      <w:pPr>
        <w:bidi/>
      </w:pPr>
      <w:r>
        <w:rPr>
          <w:rtl/>
          <w:cs/>
          <w:lang w:val="ar_AE" w:bidi="ar_AE"/>
        </w:rPr>
      </w:r>
      <w:r>
        <w:rPr>
          <w:vertAlign w:val="superscript"/>
          <w:rtl/>
          <w:cs/>
          <w:lang w:val="ar_AE" w:bidi="ar_AE"/>
        </w:rPr>
        <w:t>19</w:t>
      </w:r>
      <w:r>
        <w:rPr>
          <w:rtl/>
          <w:cs/>
          <w:lang w:val="ar_AE" w:bidi="ar_AE"/>
        </w:rPr>
        <w:t xml:space="preserve"> فَٱلْآنَ أَرْسِلْ وَٱجْمَعْ إِلَيَّ كُلَّ إِسْرَائِيلَ إِلَى جَبَلِ ٱلْكَرْمَلِ، وَأَنْبِيَاءَ ٱلْبَعْلِ أَرْبَعَ ٱلْمِئَةِ وَٱلْخَمْسِينَ، وَأَنْبِيَاءَ ٱلسَّوَارِي أَرْبَعَ ٱلْمِئَةِ ٱلَّذِينَ يَأْكُلُونَ عَلَى مَائِدَةِ إِيزَابَلَ».</w:t>
      </w:r>
    </w:p>
    <w:p>
      <w:pPr>
        <w:bidi/>
      </w:pPr>
      <w:r>
        <w:rPr>
          <w:rtl/>
          <w:cs/>
          <w:lang w:val="ar_AE" w:bidi="ar_AE"/>
        </w:rPr>
      </w:r>
      <w:r>
        <w:rPr>
          <w:vertAlign w:val="superscript"/>
          <w:rtl/>
          <w:cs/>
          <w:lang w:val="ar_AE" w:bidi="ar_AE"/>
        </w:rPr>
        <w:t>20</w:t>
      </w:r>
      <w:r>
        <w:rPr>
          <w:rtl/>
          <w:cs/>
          <w:lang w:val="ar_AE" w:bidi="ar_AE"/>
        </w:rPr>
        <w:t xml:space="preserve"> فَأَرْسَلَ أَخْآبُ إِلَى جَمِيعِ بَنِي إِسْرَائِيلَ، وَجَمَعَ ٱلْأَنْبِيَاءَ إِلَى جَبَلِ ٱلْكَرْمَلِ.</w:t>
      </w:r>
    </w:p>
    <w:p>
      <w:pPr>
        <w:bidi/>
      </w:pPr>
      <w:r>
        <w:rPr>
          <w:rtl/>
          <w:cs/>
          <w:lang w:val="ar_AE" w:bidi="ar_AE"/>
        </w:rPr>
      </w:r>
      <w:r>
        <w:rPr>
          <w:vertAlign w:val="superscript"/>
          <w:rtl/>
          <w:cs/>
          <w:lang w:val="ar_AE" w:bidi="ar_AE"/>
        </w:rPr>
        <w:t>21</w:t>
      </w:r>
      <w:r>
        <w:rPr>
          <w:rtl/>
          <w:cs/>
          <w:lang w:val="ar_AE" w:bidi="ar_AE"/>
        </w:rPr>
        <w:t xml:space="preserve"> فَتَقَدَّمَ إِيلِيَّا إِلَى جَمِيعِ ٱلشَّعْبِ وَقَالَ: «حَتَّى مَتَى تَعْرُجُونَ بَيْنَ ٱلْفِرْقَتَيْنِ؟ إِنْ كَانَ ٱلرَّبُّ هُوَ ٱللهَ فَٱتَّبِعُوهُ، وَإِنْ كَانَ ٱلْبَعْلُ فَٱتَّبِعُوهُ». فَلَمْ يُجِبْهُ ٱلشَّعْبُ بِكَلِمَةٍ.</w:t>
      </w:r>
    </w:p>
    <w:p>
      <w:pPr>
        <w:bidi/>
      </w:pPr>
      <w:r>
        <w:rPr>
          <w:rtl/>
          <w:cs/>
          <w:lang w:val="ar_AE" w:bidi="ar_AE"/>
        </w:rPr>
      </w:r>
      <w:r>
        <w:rPr>
          <w:vertAlign w:val="superscript"/>
          <w:rtl/>
          <w:cs/>
          <w:lang w:val="ar_AE" w:bidi="ar_AE"/>
        </w:rPr>
        <w:t>22</w:t>
      </w:r>
      <w:r>
        <w:rPr>
          <w:rtl/>
          <w:cs/>
          <w:lang w:val="ar_AE" w:bidi="ar_AE"/>
        </w:rPr>
        <w:t xml:space="preserve"> ثُمَّ قَالَ إِيلِيَّا لِلشَّعْبِ: «أَنَا بَقِيتُ نَبِيًّا لِلرَّبِّ وَحْدِي، وَأَنْبِيَاءُ ٱلْبَعْلِ أَرْبَعُ مِئَةٍ وَخَمْسُونَ رَجُلًا.</w:t>
      </w:r>
    </w:p>
    <w:p>
      <w:pPr>
        <w:bidi/>
      </w:pPr>
      <w:r>
        <w:rPr>
          <w:rtl/>
          <w:cs/>
          <w:lang w:val="ar_AE" w:bidi="ar_AE"/>
        </w:rPr>
      </w:r>
      <w:r>
        <w:rPr>
          <w:vertAlign w:val="superscript"/>
          <w:rtl/>
          <w:cs/>
          <w:lang w:val="ar_AE" w:bidi="ar_AE"/>
        </w:rPr>
        <w:t>23</w:t>
      </w:r>
      <w:r>
        <w:rPr>
          <w:rtl/>
          <w:cs/>
          <w:lang w:val="ar_AE" w:bidi="ar_AE"/>
        </w:rPr>
        <w:t xml:space="preserve"> فَلْيُعْطُونَا ثَوْرَيْنِ، فَيَخْتَارُوا لِأَنْفُسِهِمْ ثَوْرًا وَاحِدًا وَيُقَطِّعُوهُ وَيَضَعُوهُ عَلَى ٱلْحَطَبِ، وَلَكِنْ لَا يَضَعُوا نَارًا. وَأَنَا أُقَرِّبُ ٱلثَّوْرَ ٱلْآخَرَ وَأَجْعَلُهُ عَلَى ٱلْحَطَبِ، وَلَكِنْ لَا أَضَعُ نَارًا.</w:t>
      </w:r>
    </w:p>
    <w:p>
      <w:pPr>
        <w:bidi/>
      </w:pPr>
      <w:r>
        <w:rPr>
          <w:rtl/>
          <w:cs/>
          <w:lang w:val="ar_AE" w:bidi="ar_AE"/>
        </w:rPr>
      </w:r>
      <w:r>
        <w:rPr>
          <w:vertAlign w:val="superscript"/>
          <w:rtl/>
          <w:cs/>
          <w:lang w:val="ar_AE" w:bidi="ar_AE"/>
        </w:rPr>
        <w:t>24</w:t>
      </w:r>
      <w:r>
        <w:rPr>
          <w:rtl/>
          <w:cs/>
          <w:lang w:val="ar_AE" w:bidi="ar_AE"/>
        </w:rPr>
        <w:t xml:space="preserve"> ثُمَّ تَدْعُونَ بِٱسْمِ آلِهَتِكُمْ وَأَنَا أَدْعُو بِٱسْمِ ٱلرَّبِّ. وَٱلْإِلَهُ ٱلَّذِي يُجِيبُ بِنَارٍ فَهُوَ ٱللهُ». فَأَجَابَ جَمِيعُ ٱلشَّعْبِ وَقَالُوا: «ٱلْكَلَامُ حَسَنٌ».</w:t>
      </w:r>
    </w:p>
    <w:p>
      <w:pPr>
        <w:bidi/>
      </w:pPr>
      <w:r>
        <w:rPr>
          <w:rtl/>
          <w:cs/>
          <w:lang w:val="ar_AE" w:bidi="ar_AE"/>
        </w:rPr>
      </w:r>
      <w:r>
        <w:rPr>
          <w:vertAlign w:val="superscript"/>
          <w:rtl/>
          <w:cs/>
          <w:lang w:val="ar_AE" w:bidi="ar_AE"/>
        </w:rPr>
        <w:t>25</w:t>
      </w:r>
      <w:r>
        <w:rPr>
          <w:rtl/>
          <w:cs/>
          <w:lang w:val="ar_AE" w:bidi="ar_AE"/>
        </w:rPr>
        <w:t xml:space="preserve"> فَقَالَ إِيلِيَّا لِأَنْبِيَاءِ ٱلْبَعْلِ: «ٱخْتَارُوا لِأَنْفُسِكُمْ ثَوْرًا وَاحِدًا وَقَرِّبُوا أَوَّلًا، لِأَنَّكُمْ أَنْتُمُ ٱلْأَكْثَرُ، وَٱدْعُوا بِٱسْمِ آلِهَتِكُمْ، وَلَكِنْ لَا تَضَعُوا نَارًا».</w:t>
      </w:r>
    </w:p>
    <w:p>
      <w:pPr>
        <w:bidi/>
      </w:pPr>
      <w:r>
        <w:rPr>
          <w:rtl/>
          <w:cs/>
          <w:lang w:val="ar_AE" w:bidi="ar_AE"/>
        </w:rPr>
      </w:r>
      <w:r>
        <w:rPr>
          <w:vertAlign w:val="superscript"/>
          <w:rtl/>
          <w:cs/>
          <w:lang w:val="ar_AE" w:bidi="ar_AE"/>
        </w:rPr>
        <w:t>26</w:t>
      </w:r>
      <w:r>
        <w:rPr>
          <w:rtl/>
          <w:cs/>
          <w:lang w:val="ar_AE" w:bidi="ar_AE"/>
        </w:rPr>
        <w:t xml:space="preserve"> فَأَخَذُوا ٱلثَّوْرَ ٱلَّذِي أُعْطِيَ لَهُمْ وَقَرَّبُوهُ، وَدَعَوْا بِٱسْمِ ٱلْبَعْلِ مِنَ ٱلصَّبَاحِ إِلَى ٱلظُّهْرِ قَائِلِينَ: «يَا بَعْلُ أَجِبْنَا». فَلَمْ يَكُنْ صَوْتٌ وَلَا مُجِيبٌ. وَكَانُوا يَرْقُصُونَ حَوْلَ ٱلْمَذْبَحِ ٱلَّذِي عُمِلَ.</w:t>
      </w:r>
    </w:p>
    <w:p>
      <w:pPr>
        <w:bidi/>
      </w:pPr>
      <w:r>
        <w:rPr>
          <w:rtl/>
          <w:cs/>
          <w:lang w:val="ar_AE" w:bidi="ar_AE"/>
        </w:rPr>
      </w:r>
      <w:r>
        <w:rPr>
          <w:vertAlign w:val="superscript"/>
          <w:rtl/>
          <w:cs/>
          <w:lang w:val="ar_AE" w:bidi="ar_AE"/>
        </w:rPr>
        <w:t>27</w:t>
      </w:r>
      <w:r>
        <w:rPr>
          <w:rtl/>
          <w:cs/>
          <w:lang w:val="ar_AE" w:bidi="ar_AE"/>
        </w:rPr>
        <w:t xml:space="preserve"> وَعِنْدَ ٱلظُّهْرِ سَخِرَ بِهِمْ إِيلِيَّا وَقَالَ: «ٱدْعُوا بِصَوْتٍ عَالٍ لِأَنَّهُ إِلَهٌ! لَعَلَّهُ مُسْتَغْرِقٌ أَوْ فِي خَلْوَةٍ أَوْ فِي سَفَرٍ! أَوْ لَعَلَّهُ نَائِمٌ فَيَتَنَبَّهَ!»</w:t>
      </w:r>
    </w:p>
    <w:p>
      <w:pPr>
        <w:bidi/>
      </w:pPr>
      <w:r>
        <w:rPr>
          <w:rtl/>
          <w:cs/>
          <w:lang w:val="ar_AE" w:bidi="ar_AE"/>
        </w:rPr>
      </w:r>
      <w:r>
        <w:rPr>
          <w:vertAlign w:val="superscript"/>
          <w:rtl/>
          <w:cs/>
          <w:lang w:val="ar_AE" w:bidi="ar_AE"/>
        </w:rPr>
        <w:t>28</w:t>
      </w:r>
      <w:r>
        <w:rPr>
          <w:rtl/>
          <w:cs/>
          <w:lang w:val="ar_AE" w:bidi="ar_AE"/>
        </w:rPr>
        <w:t xml:space="preserve"> فَصَرَخُوا بِصَوْتٍ عَالٍ، وَتَقَطَّعُوا حَسَبَ عَادَتِهِمْ بِٱلسُّيُوفِ وَٱلرِّمَاحِ حَتَّى سَالَ مِنْهُمُ ٱلدَّمُ.</w:t>
      </w:r>
    </w:p>
    <w:p>
      <w:pPr>
        <w:bidi/>
      </w:pPr>
      <w:r>
        <w:rPr>
          <w:rtl/>
          <w:cs/>
          <w:lang w:val="ar_AE" w:bidi="ar_AE"/>
        </w:rPr>
      </w:r>
      <w:r>
        <w:rPr>
          <w:vertAlign w:val="superscript"/>
          <w:rtl/>
          <w:cs/>
          <w:lang w:val="ar_AE" w:bidi="ar_AE"/>
        </w:rPr>
        <w:t>29</w:t>
      </w:r>
      <w:r>
        <w:rPr>
          <w:rtl/>
          <w:cs/>
          <w:lang w:val="ar_AE" w:bidi="ar_AE"/>
        </w:rPr>
        <w:t xml:space="preserve"> وَلَمَّا جَازَ ٱلظُّهْرُ، وَتَنَبَّأُوا إِلَى حِينِ إِصْعَادِ ٱلتَّقْدِمَةِ، وَلَمْ يَكُنْ صَوْتٌ وَلَا مُجِيبٌ وَلَا مُصْغٍ،</w:t>
      </w:r>
    </w:p>
    <w:p>
      <w:pPr>
        <w:bidi/>
      </w:pPr>
      <w:r>
        <w:rPr>
          <w:rtl/>
          <w:cs/>
          <w:lang w:val="ar_AE" w:bidi="ar_AE"/>
        </w:rPr>
      </w:r>
      <w:r>
        <w:rPr>
          <w:vertAlign w:val="superscript"/>
          <w:rtl/>
          <w:cs/>
          <w:lang w:val="ar_AE" w:bidi="ar_AE"/>
        </w:rPr>
        <w:t>30</w:t>
      </w:r>
      <w:r>
        <w:rPr>
          <w:rtl/>
          <w:cs/>
          <w:lang w:val="ar_AE" w:bidi="ar_AE"/>
        </w:rPr>
        <w:t xml:space="preserve"> قَالَ إِيلِيَّا لِجَمِيعِ ٱلشَّعْبِ: «تَقَدَّمُوا إِلَيَّ». فَتَقَدَّمَ جَمِيعُ ٱلشَّعْبِ إِلَيْهِ. فَرَمَّمَ مَذْبَحَ ٱلرَّبِّ ٱلْمُنْهَدِمَ.</w:t>
      </w:r>
    </w:p>
    <w:p>
      <w:pPr>
        <w:bidi/>
      </w:pPr>
      <w:r>
        <w:rPr>
          <w:rtl/>
          <w:cs/>
          <w:lang w:val="ar_AE" w:bidi="ar_AE"/>
        </w:rPr>
      </w:r>
      <w:r>
        <w:rPr>
          <w:vertAlign w:val="superscript"/>
          <w:rtl/>
          <w:cs/>
          <w:lang w:val="ar_AE" w:bidi="ar_AE"/>
        </w:rPr>
        <w:t>31</w:t>
      </w:r>
      <w:r>
        <w:rPr>
          <w:rtl/>
          <w:cs/>
          <w:lang w:val="ar_AE" w:bidi="ar_AE"/>
        </w:rPr>
        <w:t xml:space="preserve"> ثُمَّ أَخَذَ إِيلِيَّا ٱثْنَيْ عَشَرَ حَجَرًا، بِعَدَدِ أَسْبَاطِ بَنِي يَعْقُوبَ، ٱلَّذِي كَانَ كَلَامُ ٱلرَّبِّ إِلَيْهِ قَائِلًا: «إِسْرَائِيلَ يَكُونُ ٱسْمُكَ»</w:t>
      </w:r>
    </w:p>
    <w:p>
      <w:pPr>
        <w:bidi/>
      </w:pPr>
      <w:r>
        <w:rPr>
          <w:rtl/>
          <w:cs/>
          <w:lang w:val="ar_AE" w:bidi="ar_AE"/>
        </w:rPr>
      </w:r>
      <w:r>
        <w:rPr>
          <w:vertAlign w:val="superscript"/>
          <w:rtl/>
          <w:cs/>
          <w:lang w:val="ar_AE" w:bidi="ar_AE"/>
        </w:rPr>
        <w:t>32</w:t>
      </w:r>
      <w:r>
        <w:rPr>
          <w:rtl/>
          <w:cs/>
          <w:lang w:val="ar_AE" w:bidi="ar_AE"/>
        </w:rPr>
        <w:t xml:space="preserve"> وَبَنَى ٱلْحِجَارَةَ مَذْبَحًا بِٱسْمِ ٱلرَّبِّ، وَعَمِلَ قَنَاةً حَوْلَ ٱلْمَذْبَحِ تَسَعُ كَيْلَتَيْنِ مِنَ ٱلْبَزْرِ.</w:t>
      </w:r>
    </w:p>
    <w:p>
      <w:pPr>
        <w:bidi/>
      </w:pPr>
      <w:r>
        <w:rPr>
          <w:rtl/>
          <w:cs/>
          <w:lang w:val="ar_AE" w:bidi="ar_AE"/>
        </w:rPr>
      </w:r>
      <w:r>
        <w:rPr>
          <w:vertAlign w:val="superscript"/>
          <w:rtl/>
          <w:cs/>
          <w:lang w:val="ar_AE" w:bidi="ar_AE"/>
        </w:rPr>
        <w:t>33</w:t>
      </w:r>
      <w:r>
        <w:rPr>
          <w:rtl/>
          <w:cs/>
          <w:lang w:val="ar_AE" w:bidi="ar_AE"/>
        </w:rPr>
        <w:t xml:space="preserve"> ثُمَّ رَتَّبَ ٱلْحَطَبَ وَقَطَّعَ ٱلثَّوْرَ وَوَضَعَهُ عَلَى ٱلْحَطَبِ، وَقَالَ: «ٱمْلَأُوا أَرْبَعَ جَرَّاتٍ مَاءً وَصُبُّوا عَلَى ٱلْمُحْرَقَةِ وَعَلَى ٱلْحَطَبِ».</w:t>
      </w:r>
    </w:p>
    <w:p>
      <w:pPr>
        <w:bidi/>
      </w:pPr>
      <w:r>
        <w:rPr>
          <w:rtl/>
          <w:cs/>
          <w:lang w:val="ar_AE" w:bidi="ar_AE"/>
        </w:rPr>
      </w:r>
      <w:r>
        <w:rPr>
          <w:vertAlign w:val="superscript"/>
          <w:rtl/>
          <w:cs/>
          <w:lang w:val="ar_AE" w:bidi="ar_AE"/>
        </w:rPr>
        <w:t>34</w:t>
      </w:r>
      <w:r>
        <w:rPr>
          <w:rtl/>
          <w:cs/>
          <w:lang w:val="ar_AE" w:bidi="ar_AE"/>
        </w:rPr>
        <w:t xml:space="preserve"> ثُمَّ قَالَ: «ثَنُّوا» فَثَنَّوْا. وَقَالَ: «ثَلِّثُوا» فَثَلَّثُوا.</w:t>
      </w:r>
    </w:p>
    <w:p>
      <w:pPr>
        <w:bidi/>
      </w:pPr>
      <w:r>
        <w:rPr>
          <w:rtl/>
          <w:cs/>
          <w:lang w:val="ar_AE" w:bidi="ar_AE"/>
        </w:rPr>
      </w:r>
      <w:r>
        <w:rPr>
          <w:vertAlign w:val="superscript"/>
          <w:rtl/>
          <w:cs/>
          <w:lang w:val="ar_AE" w:bidi="ar_AE"/>
        </w:rPr>
        <w:t>35</w:t>
      </w:r>
      <w:r>
        <w:rPr>
          <w:rtl/>
          <w:cs/>
          <w:lang w:val="ar_AE" w:bidi="ar_AE"/>
        </w:rPr>
        <w:t xml:space="preserve"> فَجَرَى ٱلْمَاءُ حَوْلَ ٱلْمَذْبَحِ وَٱمْتَلَأَتِ ٱلْقَنَاةُ أَيْضًا مَاءً.</w:t>
      </w:r>
    </w:p>
    <w:p>
      <w:pPr>
        <w:bidi/>
      </w:pPr>
      <w:r>
        <w:rPr>
          <w:rtl/>
          <w:cs/>
          <w:lang w:val="ar_AE" w:bidi="ar_AE"/>
        </w:rPr>
      </w:r>
      <w:r>
        <w:rPr>
          <w:vertAlign w:val="superscript"/>
          <w:rtl/>
          <w:cs/>
          <w:lang w:val="ar_AE" w:bidi="ar_AE"/>
        </w:rPr>
        <w:t>36</w:t>
      </w:r>
      <w:r>
        <w:rPr>
          <w:rtl/>
          <w:cs/>
          <w:lang w:val="ar_AE" w:bidi="ar_AE"/>
        </w:rPr>
        <w:t xml:space="preserve"> وَكَانَ عِنْدَ إِصْعَادِ ٱلتَّقْدِمَةِ أَنَّ إِيلِيَّا ٱلنَّبِيَّ تَقَدَّمَ وَقَالَ: «أَيُّهَا ٱلرَّبُّ إِلَهُ إِبْرَاهِيمَ وَإِسْحَاقَ وَإِسْرَائِيلَ، لِيُعْلَمِ ٱلْيَوْمَ أَنَّكَ أَنْتَ ٱللهُ فِي إِسْرَائِيلَ، وَأَنِّي أَنَا عَبْدُكَ، وَبِأَمْرِكَ قَدْ فَعَلْتُ كُلَّ هَذِهِ ٱلْأُمُورِ.</w:t>
      </w:r>
    </w:p>
    <w:p>
      <w:pPr>
        <w:bidi/>
      </w:pPr>
      <w:r>
        <w:rPr>
          <w:rtl/>
          <w:cs/>
          <w:lang w:val="ar_AE" w:bidi="ar_AE"/>
        </w:rPr>
      </w:r>
      <w:r>
        <w:rPr>
          <w:vertAlign w:val="superscript"/>
          <w:rtl/>
          <w:cs/>
          <w:lang w:val="ar_AE" w:bidi="ar_AE"/>
        </w:rPr>
        <w:t>37</w:t>
      </w:r>
      <w:r>
        <w:rPr>
          <w:rtl/>
          <w:cs/>
          <w:lang w:val="ar_AE" w:bidi="ar_AE"/>
        </w:rPr>
        <w:t xml:space="preserve"> ٱسْتَجِبْنِي يَارَبُّ ٱسْتَجِبْنِي، لِيَعْلَمَ هَذَا ٱلشَّعْبُ أَنَّكَ أَنْتَ ٱلرَّبُّ ٱلْإِلَهُ، وَأَنَّكَ أَنْتَ حَوَّلْتَ قُلُوبَهُمْ رُجُوعًا».</w:t>
      </w:r>
    </w:p>
    <w:p>
      <w:pPr>
        <w:bidi/>
      </w:pPr>
      <w:r>
        <w:rPr>
          <w:rtl/>
          <w:cs/>
          <w:lang w:val="ar_AE" w:bidi="ar_AE"/>
        </w:rPr>
      </w:r>
      <w:r>
        <w:rPr>
          <w:vertAlign w:val="superscript"/>
          <w:rtl/>
          <w:cs/>
          <w:lang w:val="ar_AE" w:bidi="ar_AE"/>
        </w:rPr>
        <w:t>38</w:t>
      </w:r>
      <w:r>
        <w:rPr>
          <w:rtl/>
          <w:cs/>
          <w:lang w:val="ar_AE" w:bidi="ar_AE"/>
        </w:rPr>
        <w:t xml:space="preserve"> فَسَقَطَتْ نَارُ ٱلرَّبِّ وَأَكَلَتِ ٱلْمُحْرَقَةَ وَٱلْحَطَبَ وَٱلْحِجَارَةَ وَٱلتُّرَابَ، وَلَحَسَتِ ٱلْمِيَاهَ ٱلَّتِي فِي ٱلْقَنَاةِ.</w:t>
      </w:r>
    </w:p>
    <w:p>
      <w:pPr>
        <w:bidi/>
      </w:pPr>
      <w:r>
        <w:rPr>
          <w:rtl/>
          <w:cs/>
          <w:lang w:val="ar_AE" w:bidi="ar_AE"/>
        </w:rPr>
      </w:r>
      <w:r>
        <w:rPr>
          <w:vertAlign w:val="superscript"/>
          <w:rtl/>
          <w:cs/>
          <w:lang w:val="ar_AE" w:bidi="ar_AE"/>
        </w:rPr>
        <w:t>39</w:t>
      </w:r>
      <w:r>
        <w:rPr>
          <w:rtl/>
          <w:cs/>
          <w:lang w:val="ar_AE" w:bidi="ar_AE"/>
        </w:rPr>
        <w:t xml:space="preserve"> فَلَمَّا رَأَى جَمِيعُ ٱلشَّعْبِ ذَلِكَ سَقَطُوا عَلَى وُجُوهِهِمْ وَقَالُوا: «ٱلرَّبُّ هُوَ ٱللهُ! ٱلرَّبُّ هُوَ ٱللهُ!».</w:t>
      </w:r>
    </w:p>
    <w:p>
      <w:pPr>
        <w:bidi/>
      </w:pPr>
      <w:r>
        <w:rPr>
          <w:rtl/>
          <w:cs/>
          <w:lang w:val="ar_AE" w:bidi="ar_AE"/>
        </w:rPr>
      </w:r>
      <w:r>
        <w:rPr>
          <w:vertAlign w:val="superscript"/>
          <w:rtl/>
          <w:cs/>
          <w:lang w:val="ar_AE" w:bidi="ar_AE"/>
        </w:rPr>
        <w:t>40</w:t>
      </w:r>
      <w:r>
        <w:rPr>
          <w:rtl/>
          <w:cs/>
          <w:lang w:val="ar_AE" w:bidi="ar_AE"/>
        </w:rPr>
        <w:t xml:space="preserve"> فَقَالَ لَهُمْ إِيلِيَّا: «أَمْسِكُوا أَنْبِيَاءَ ٱلْبَعْلِ وَلَا يُفْلِتْ مِنْهُمْ رَجُلٌ». فَأَمْسَكُوهُمْ، فَنَزَلَ بِهِمْ إِيلِيَّا إِلَى نَهْرِ قِيشُونَ وَذَبَحَهُمْ هُنَاكَ.</w:t>
      </w:r>
    </w:p>
    <w:p>
      <w:pPr>
        <w:bidi/>
      </w:pPr>
      <w:r>
        <w:rPr>
          <w:rtl/>
          <w:cs/>
          <w:lang w:val="ar_AE" w:bidi="ar_AE"/>
        </w:rPr>
      </w:r>
      <w:r>
        <w:rPr>
          <w:vertAlign w:val="superscript"/>
          <w:rtl/>
          <w:cs/>
          <w:lang w:val="ar_AE" w:bidi="ar_AE"/>
        </w:rPr>
        <w:t>41</w:t>
      </w:r>
      <w:r>
        <w:rPr>
          <w:rtl/>
          <w:cs/>
          <w:lang w:val="ar_AE" w:bidi="ar_AE"/>
        </w:rPr>
        <w:t xml:space="preserve"> وَقَالَ إِيلِيَّا لِأَخْآبَ: «ٱصْعَدْ كُلْ وَٱشْرَبْ، لِأَنَّهُ حِسُّ دَوِيِّ مَطَرٍ».</w:t>
      </w:r>
    </w:p>
    <w:p>
      <w:pPr>
        <w:bidi/>
      </w:pPr>
      <w:r>
        <w:rPr>
          <w:rtl/>
          <w:cs/>
          <w:lang w:val="ar_AE" w:bidi="ar_AE"/>
        </w:rPr>
      </w:r>
      <w:r>
        <w:rPr>
          <w:vertAlign w:val="superscript"/>
          <w:rtl/>
          <w:cs/>
          <w:lang w:val="ar_AE" w:bidi="ar_AE"/>
        </w:rPr>
        <w:t>42</w:t>
      </w:r>
      <w:r>
        <w:rPr>
          <w:rtl/>
          <w:cs/>
          <w:lang w:val="ar_AE" w:bidi="ar_AE"/>
        </w:rPr>
        <w:t xml:space="preserve"> فَصَعِدَ أَخْآبُ لِيَأْكُلَ وَيَشْرَبَ، وَأَمَّا إِيلِيَّا فَصَعِدَ إِلَى رَأْسِ ٱلْكَرْمَلِ وَخَرَّ إِلَى ٱلْأَرْضِ، وَجَعَلَ وَجْهَهُ بَيْنَ رُكْبَتَيْهِ.</w:t>
      </w:r>
    </w:p>
    <w:p>
      <w:pPr>
        <w:bidi/>
      </w:pPr>
      <w:r>
        <w:rPr>
          <w:rtl/>
          <w:cs/>
          <w:lang w:val="ar_AE" w:bidi="ar_AE"/>
        </w:rPr>
      </w:r>
      <w:r>
        <w:rPr>
          <w:vertAlign w:val="superscript"/>
          <w:rtl/>
          <w:cs/>
          <w:lang w:val="ar_AE" w:bidi="ar_AE"/>
        </w:rPr>
        <w:t>43</w:t>
      </w:r>
      <w:r>
        <w:rPr>
          <w:rtl/>
          <w:cs/>
          <w:lang w:val="ar_AE" w:bidi="ar_AE"/>
        </w:rPr>
        <w:t xml:space="preserve"> وَقَالَ لِغُلَامِهِ: «ٱصْعَدْ تَطَلَّعْ نَحْوَ ٱلْبَحْرِ». فَصَعِدَ وَتَطَلَّعَ وَقَالَ: «لَيْسَ شَيْءٌ». فَقَالَ: «ٱرْجِعْ» سَبْعَ مَرَّاتٍ.</w:t>
      </w:r>
    </w:p>
    <w:p>
      <w:pPr>
        <w:bidi/>
      </w:pPr>
      <w:r>
        <w:rPr>
          <w:rtl/>
          <w:cs/>
          <w:lang w:val="ar_AE" w:bidi="ar_AE"/>
        </w:rPr>
      </w:r>
      <w:r>
        <w:rPr>
          <w:vertAlign w:val="superscript"/>
          <w:rtl/>
          <w:cs/>
          <w:lang w:val="ar_AE" w:bidi="ar_AE"/>
        </w:rPr>
        <w:t>44</w:t>
      </w:r>
      <w:r>
        <w:rPr>
          <w:rtl/>
          <w:cs/>
          <w:lang w:val="ar_AE" w:bidi="ar_AE"/>
        </w:rPr>
        <w:t xml:space="preserve"> وَفِي ٱلْمَرَّةِ ٱلسَّابِعَةِ قَالَ: «هُوَذَا غَيْمَةٌ صَغِيرَةٌ قَدْرُ كَفِّ إِنْسَانٍ صَاعِدَةٌ مِنَ ٱلْبَحْرِ». فَقَالَ: «ٱصْعَدْ قُلْ لِأَخْآبَ: ٱشْدُدْ وَٱنْزِلْ لِئَلَّا يَمْنَعَكَ ٱلْمَطَرُ».</w:t>
      </w:r>
    </w:p>
    <w:p>
      <w:pPr>
        <w:bidi/>
      </w:pPr>
      <w:r>
        <w:rPr>
          <w:rtl/>
          <w:cs/>
          <w:lang w:val="ar_AE" w:bidi="ar_AE"/>
        </w:rPr>
      </w:r>
      <w:r>
        <w:rPr>
          <w:vertAlign w:val="superscript"/>
          <w:rtl/>
          <w:cs/>
          <w:lang w:val="ar_AE" w:bidi="ar_AE"/>
        </w:rPr>
        <w:t>45</w:t>
      </w:r>
      <w:r>
        <w:rPr>
          <w:rtl/>
          <w:cs/>
          <w:lang w:val="ar_AE" w:bidi="ar_AE"/>
        </w:rPr>
        <w:t xml:space="preserve"> وَكَانَ مِنْ هُنَا إِلَى هُنَا أَنَّ ٱلسَّمَاءَ ٱسْوَدَّتْ مِنَ ٱلْغَيْمِ وَٱلرِّيحِ، وَكَانَ مَطَرٌ عَظِيمٌ. فَرَكِبَ أَخْآبُ وَمَضَى إِلَى يَزْرَعِيلَ.</w:t>
      </w:r>
    </w:p>
    <w:p>
      <w:pPr>
        <w:bidi/>
      </w:pPr>
      <w:r>
        <w:rPr>
          <w:rtl/>
          <w:cs/>
          <w:lang w:val="ar_AE" w:bidi="ar_AE"/>
        </w:rPr>
      </w:r>
      <w:r>
        <w:rPr>
          <w:vertAlign w:val="superscript"/>
          <w:rtl/>
          <w:cs/>
          <w:lang w:val="ar_AE" w:bidi="ar_AE"/>
        </w:rPr>
        <w:t>46</w:t>
      </w:r>
      <w:r>
        <w:rPr>
          <w:rtl/>
          <w:cs/>
          <w:lang w:val="ar_AE" w:bidi="ar_AE"/>
        </w:rPr>
        <w:t xml:space="preserve"> وَكَانَتْ يَدُ ٱلرَّبِّ عَلَى إِيلِيَّا، فَشَدَّ حَقْوَيْهِ وَرَكَضَ أَمَامَ أَخْآبَ حَتَّى تَجِيءَ إِلَى يَزْرَعِيلَ.</w:t>
      </w:r>
    </w:p>
    <w:p>
      <w:pPr>
        <w:pStyle w:val="Heading2"/>
        <w:bidi/>
      </w:pPr>
      <w:r>
        <w:rPr>
          <w:rtl/>
          <w:cs/>
          <w:lang w:val="ar_AE" w:bidi="ar_AE"/>
        </w:rPr>
        <w:t>1 Kings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وَأَخْبَرَ أَخْآبُ إِيزَابَلَ بِكُلِّ مَا عَمِلَ إِيلِيَّا، وَكَيْفَ أَنَّهُ قَتَلَ جَمِيعَ ٱلْأَنْبِيَاءِ بِٱلسَّيْفِ.</w:t>
      </w:r>
    </w:p>
    <w:p>
      <w:pPr>
        <w:bidi/>
      </w:pPr>
      <w:r>
        <w:rPr>
          <w:rtl/>
          <w:cs/>
          <w:lang w:val="ar_AE" w:bidi="ar_AE"/>
        </w:rPr>
      </w:r>
      <w:r>
        <w:rPr>
          <w:vertAlign w:val="superscript"/>
          <w:rtl/>
          <w:cs/>
          <w:lang w:val="ar_AE" w:bidi="ar_AE"/>
        </w:rPr>
        <w:t>2</w:t>
      </w:r>
      <w:r>
        <w:rPr>
          <w:rtl/>
          <w:cs/>
          <w:lang w:val="ar_AE" w:bidi="ar_AE"/>
        </w:rPr>
        <w:t xml:space="preserve"> فَأَرْسَلَتْ إِيزَابَلُ رَسُولًا إِلَى إِيلِيَّا تَقُولُ: «هَكَذَا تَفْعَلُ ٱلْآلِهَةُ وَهَكَذَا تَزِيدُ، إِنْ لَمْ أَجْعَلْ نَفْسَكَ كَنَفْسِ وَاحِدٍ مِنْهُمْ فِي نَحْوِ هَذَا ٱلْوَقْتِ غَدًا».</w:t>
      </w:r>
    </w:p>
    <w:p>
      <w:pPr>
        <w:bidi/>
      </w:pPr>
      <w:r>
        <w:rPr>
          <w:rtl/>
          <w:cs/>
          <w:lang w:val="ar_AE" w:bidi="ar_AE"/>
        </w:rPr>
      </w:r>
      <w:r>
        <w:rPr>
          <w:vertAlign w:val="superscript"/>
          <w:rtl/>
          <w:cs/>
          <w:lang w:val="ar_AE" w:bidi="ar_AE"/>
        </w:rPr>
        <w:t>3</w:t>
      </w:r>
      <w:r>
        <w:rPr>
          <w:rtl/>
          <w:cs/>
          <w:lang w:val="ar_AE" w:bidi="ar_AE"/>
        </w:rPr>
        <w:t xml:space="preserve"> فَلَمَّا رَأَى ذَلِكَ قَامَ وَمَضَى لِأَجْلِ نَفْسِهِ، وَأَتَى إِلَى بِئْرِ سَبْعٍ ٱلَّتِي لِيَهُوذَا وَتَرَكَ غُلَامَهُ هُنَاكَ.</w:t>
      </w:r>
    </w:p>
    <w:p>
      <w:pPr>
        <w:bidi/>
      </w:pPr>
      <w:r>
        <w:rPr>
          <w:rtl/>
          <w:cs/>
          <w:lang w:val="ar_AE" w:bidi="ar_AE"/>
        </w:rPr>
      </w:r>
      <w:r>
        <w:rPr>
          <w:vertAlign w:val="superscript"/>
          <w:rtl/>
          <w:cs/>
          <w:lang w:val="ar_AE" w:bidi="ar_AE"/>
        </w:rPr>
        <w:t>4</w:t>
      </w:r>
      <w:r>
        <w:rPr>
          <w:rtl/>
          <w:cs/>
          <w:lang w:val="ar_AE" w:bidi="ar_AE"/>
        </w:rPr>
        <w:t xml:space="preserve"> ثُمَّ سَارَ فِي ٱلْبَرِّيَّةِ مَسِيرَةَ يَوْمٍ، حَتَّى أَتَى وَجَلَسَ تَحْتَ رَتَمَةٍ وَطَلَبَ ٱلْمَوْتَ لِنَفْسِهِ، وَقَالَ: «قَدْ كَفَى ٱلْآنَ يَارَبُّ. خُذْ نَفْسِي لِأَنَّنِي لَسْتُ خَيْرًا مِنْ آبَائِي».</w:t>
      </w:r>
    </w:p>
    <w:p>
      <w:pPr>
        <w:bidi/>
      </w:pPr>
      <w:r>
        <w:rPr>
          <w:rtl/>
          <w:cs/>
          <w:lang w:val="ar_AE" w:bidi="ar_AE"/>
        </w:rPr>
      </w:r>
      <w:r>
        <w:rPr>
          <w:vertAlign w:val="superscript"/>
          <w:rtl/>
          <w:cs/>
          <w:lang w:val="ar_AE" w:bidi="ar_AE"/>
        </w:rPr>
        <w:t>5</w:t>
      </w:r>
      <w:r>
        <w:rPr>
          <w:rtl/>
          <w:cs/>
          <w:lang w:val="ar_AE" w:bidi="ar_AE"/>
        </w:rPr>
        <w:t xml:space="preserve"> وَٱضْطَجَعَ وَنَامَ تَحْتَ ٱلرَّتَمَةِ. وَإِذَا بِمَلَاكٍ قَدْ مَسَّهُ وَقَالَ: «قُمْ وَكُلْ».</w:t>
      </w:r>
    </w:p>
    <w:p>
      <w:pPr>
        <w:bidi/>
      </w:pPr>
      <w:r>
        <w:rPr>
          <w:rtl/>
          <w:cs/>
          <w:lang w:val="ar_AE" w:bidi="ar_AE"/>
        </w:rPr>
      </w:r>
      <w:r>
        <w:rPr>
          <w:vertAlign w:val="superscript"/>
          <w:rtl/>
          <w:cs/>
          <w:lang w:val="ar_AE" w:bidi="ar_AE"/>
        </w:rPr>
        <w:t>6</w:t>
      </w:r>
      <w:r>
        <w:rPr>
          <w:rtl/>
          <w:cs/>
          <w:lang w:val="ar_AE" w:bidi="ar_AE"/>
        </w:rPr>
        <w:t xml:space="preserve"> فَتَطَلَّعَ وَإِذَا كَعْكَةُ رَضْفٍ وَكُوزُ مَاءٍ عِنْدَ رَأْسِهِ، فَأَكَلَ وَشَرِبَ ثُمَّ رَجَعَ فَٱضْطَجَعَ.</w:t>
      </w:r>
    </w:p>
    <w:p>
      <w:pPr>
        <w:bidi/>
      </w:pPr>
      <w:r>
        <w:rPr>
          <w:rtl/>
          <w:cs/>
          <w:lang w:val="ar_AE" w:bidi="ar_AE"/>
        </w:rPr>
      </w:r>
      <w:r>
        <w:rPr>
          <w:vertAlign w:val="superscript"/>
          <w:rtl/>
          <w:cs/>
          <w:lang w:val="ar_AE" w:bidi="ar_AE"/>
        </w:rPr>
        <w:t>7</w:t>
      </w:r>
      <w:r>
        <w:rPr>
          <w:rtl/>
          <w:cs/>
          <w:lang w:val="ar_AE" w:bidi="ar_AE"/>
        </w:rPr>
        <w:t xml:space="preserve"> ثُمَّ عَادَ مَلَاكُ ٱلرَّبِّ ثَانِيَةً فَمَسَّهُ وَقَالَ: «قُمْ وَكُلْ، لِأَنَّ ٱلْمَسَافَةَ كَثِيرَةٌ عَلَيْكَ».</w:t>
      </w:r>
    </w:p>
    <w:p>
      <w:pPr>
        <w:bidi/>
      </w:pPr>
      <w:r>
        <w:rPr>
          <w:rtl/>
          <w:cs/>
          <w:lang w:val="ar_AE" w:bidi="ar_AE"/>
        </w:rPr>
      </w:r>
      <w:r>
        <w:rPr>
          <w:vertAlign w:val="superscript"/>
          <w:rtl/>
          <w:cs/>
          <w:lang w:val="ar_AE" w:bidi="ar_AE"/>
        </w:rPr>
        <w:t>8</w:t>
      </w:r>
      <w:r>
        <w:rPr>
          <w:rtl/>
          <w:cs/>
          <w:lang w:val="ar_AE" w:bidi="ar_AE"/>
        </w:rPr>
        <w:t xml:space="preserve"> فَقَامَ وَأَكَلَ وَشَرِبَ، وَسَارَ بِقُوَّةِ تِلْكَ ٱلْأَكْلَةِ أَرْبَعِينَ نَهَارًا وَأَرْبَعِينَ لَيْلَةً إِلَى جَبَلِ ٱللهِ حُورِيبَ،</w:t>
      </w:r>
    </w:p>
    <w:p>
      <w:pPr>
        <w:bidi/>
      </w:pPr>
      <w:r>
        <w:rPr>
          <w:rtl/>
          <w:cs/>
          <w:lang w:val="ar_AE" w:bidi="ar_AE"/>
        </w:rPr>
      </w:r>
      <w:r>
        <w:rPr>
          <w:vertAlign w:val="superscript"/>
          <w:rtl/>
          <w:cs/>
          <w:lang w:val="ar_AE" w:bidi="ar_AE"/>
        </w:rPr>
        <w:t>9</w:t>
      </w:r>
      <w:r>
        <w:rPr>
          <w:rtl/>
          <w:cs/>
          <w:lang w:val="ar_AE" w:bidi="ar_AE"/>
        </w:rPr>
        <w:t xml:space="preserve"> وَدَخَلَ هُنَاكَ ٱلْمُغَارَةَ وَبَاتَ فِيهَا. وَكَانَ كَلَامُ ٱلرَّبِّ إِلَيْهِ يَقُولُ: «مَا لَكَ هَهُنَا يَاإِيلِيَّا؟»</w:t>
      </w:r>
    </w:p>
    <w:p>
      <w:pPr>
        <w:bidi/>
      </w:pPr>
      <w:r>
        <w:rPr>
          <w:rtl/>
          <w:cs/>
          <w:lang w:val="ar_AE" w:bidi="ar_AE"/>
        </w:rPr>
      </w:r>
      <w:r>
        <w:rPr>
          <w:vertAlign w:val="superscript"/>
          <w:rtl/>
          <w:cs/>
          <w:lang w:val="ar_AE" w:bidi="ar_AE"/>
        </w:rPr>
        <w:t>10</w:t>
      </w:r>
      <w:r>
        <w:rPr>
          <w:rtl/>
          <w:cs/>
          <w:lang w:val="ar_AE" w:bidi="ar_AE"/>
        </w:rPr>
        <w:t xml:space="preserve"> فَقَالَ: «قَدْ غِرْتُ غَيْرَةً لِلرَّبِّ إِلَهِ ٱلْجُنُودِ، لِأَنَّ بَنِي إِسْرَائِيلَ قَدْ تَرَكُوا عَهْدَكَ، وَنَقَضُوا مَذَابِحَكَ، وَقَتَلُوا أَنْبِيَاءَكَ بِٱلسَّيْفِ، فَبَقِيتُ أَنَا وَحْدِي، وَهُمْ يَطْلُبُونَ نَفْسِي لِيَأْخُذُوهَا».</w:t>
      </w:r>
    </w:p>
    <w:p>
      <w:pPr>
        <w:bidi/>
      </w:pPr>
      <w:r>
        <w:rPr>
          <w:rtl/>
          <w:cs/>
          <w:lang w:val="ar_AE" w:bidi="ar_AE"/>
        </w:rPr>
      </w:r>
      <w:r>
        <w:rPr>
          <w:vertAlign w:val="superscript"/>
          <w:rtl/>
          <w:cs/>
          <w:lang w:val="ar_AE" w:bidi="ar_AE"/>
        </w:rPr>
        <w:t>11</w:t>
      </w:r>
      <w:r>
        <w:rPr>
          <w:rtl/>
          <w:cs/>
          <w:lang w:val="ar_AE" w:bidi="ar_AE"/>
        </w:rPr>
        <w:t xml:space="preserve"> فَقَالَ: «ٱخْرُجْ وَقِفْ عَلَى ٱلْجَبَلِ أَمَامَ ٱلرَّبِّ». وَإِذَا بِٱلرَّبِّ عَابِرٌ وَرِيحٌ عَظِيمَةٌ وَشَدِيدَةٌ قَدْ شَقَّتِ ٱلْجِبَالَ وَكَسَّرَتِ ٱلصُّخُورَ أَمَامَ ٱلرَّبِّ، وَلَمْ يَكُنِ ٱلرَّبُّ فِي ٱلرِّيحِ. وَبَعْدَ ٱلرِّيحِ زَلْزَلَةٌ، وَلَمْ يَكُنِ ٱلرَّبُّ فِي ٱلزَّلْزَلَةِ.</w:t>
      </w:r>
    </w:p>
    <w:p>
      <w:pPr>
        <w:bidi/>
      </w:pPr>
      <w:r>
        <w:rPr>
          <w:rtl/>
          <w:cs/>
          <w:lang w:val="ar_AE" w:bidi="ar_AE"/>
        </w:rPr>
      </w:r>
      <w:r>
        <w:rPr>
          <w:vertAlign w:val="superscript"/>
          <w:rtl/>
          <w:cs/>
          <w:lang w:val="ar_AE" w:bidi="ar_AE"/>
        </w:rPr>
        <w:t>12</w:t>
      </w:r>
      <w:r>
        <w:rPr>
          <w:rtl/>
          <w:cs/>
          <w:lang w:val="ar_AE" w:bidi="ar_AE"/>
        </w:rPr>
        <w:t xml:space="preserve"> وَبَعْدَ ٱلزَّلْزَلَةِ نَارٌ، وَلَمْ يَكُنِ ٱلرَّبُّ فِي ٱلنَّارِ. وَبَعْدَ ٱلنَّارِ صَوْتٌ مُنْخَفِضٌ خَفِيفٌ.</w:t>
      </w:r>
    </w:p>
    <w:p>
      <w:pPr>
        <w:bidi/>
      </w:pPr>
      <w:r>
        <w:rPr>
          <w:rtl/>
          <w:cs/>
          <w:lang w:val="ar_AE" w:bidi="ar_AE"/>
        </w:rPr>
      </w:r>
      <w:r>
        <w:rPr>
          <w:vertAlign w:val="superscript"/>
          <w:rtl/>
          <w:cs/>
          <w:lang w:val="ar_AE" w:bidi="ar_AE"/>
        </w:rPr>
        <w:t>13</w:t>
      </w:r>
      <w:r>
        <w:rPr>
          <w:rtl/>
          <w:cs/>
          <w:lang w:val="ar_AE" w:bidi="ar_AE"/>
        </w:rPr>
        <w:t xml:space="preserve"> فَلَمَّا سَمِعَ إِيلِيَّا لَفَّ وَجْهَهُ بِرِدَائِهِ وَخَرَجَ وَوَقَفَ فِي بَابِ ٱلْمُغَارَةِ، وَإِذَا بِصَوْتٍ إِلَيْهِ يَقُولُ: «مَا لَكَ هَهُنَا يَا إِيلِيَّا؟»</w:t>
      </w:r>
    </w:p>
    <w:p>
      <w:pPr>
        <w:bidi/>
      </w:pPr>
      <w:r>
        <w:rPr>
          <w:rtl/>
          <w:cs/>
          <w:lang w:val="ar_AE" w:bidi="ar_AE"/>
        </w:rPr>
      </w:r>
      <w:r>
        <w:rPr>
          <w:vertAlign w:val="superscript"/>
          <w:rtl/>
          <w:cs/>
          <w:lang w:val="ar_AE" w:bidi="ar_AE"/>
        </w:rPr>
        <w:t>14</w:t>
      </w:r>
      <w:r>
        <w:rPr>
          <w:rtl/>
          <w:cs/>
          <w:lang w:val="ar_AE" w:bidi="ar_AE"/>
        </w:rPr>
        <w:t xml:space="preserve"> فَقَالَ: «غِرْتُ غَيْرَةً لِلرَّبِّ إِلَهِ ٱلْجُنُودِ، لِأَنَّ بَنِي إِسْرَائِيلَ قَدْ تَرَكُوا عَهْدَكَ، وَنَقَضُوا مَذَابِحَكَ، وَقَتَلُوا أَنْبِيَاءَكَ بِٱلسَّيْفِ، فَبَقِيتُ أَنَا وَحْدِي، وَهُمْ يَطْلُبُونَ نَفْسِي لِيَأْخُذُوهَا».</w:t>
      </w:r>
    </w:p>
    <w:p>
      <w:pPr>
        <w:bidi/>
      </w:pPr>
      <w:r>
        <w:rPr>
          <w:rtl/>
          <w:cs/>
          <w:lang w:val="ar_AE" w:bidi="ar_AE"/>
        </w:rPr>
      </w:r>
      <w:r>
        <w:rPr>
          <w:vertAlign w:val="superscript"/>
          <w:rtl/>
          <w:cs/>
          <w:lang w:val="ar_AE" w:bidi="ar_AE"/>
        </w:rPr>
        <w:t>15</w:t>
      </w:r>
      <w:r>
        <w:rPr>
          <w:rtl/>
          <w:cs/>
          <w:lang w:val="ar_AE" w:bidi="ar_AE"/>
        </w:rPr>
        <w:t xml:space="preserve"> فَقَالَ لَهُ ٱلرَّبُّ: «ٱذْهَبْ رَاجِعًا فِي طَرِيقِكَ إِلَى بَرِّيَّةِ دِمِشْقَ، وَٱدْخُلْ وَٱمْسَحْ حَزَائِيلَ مَلِكًا عَلَى أَرَامَ،</w:t>
      </w:r>
    </w:p>
    <w:p>
      <w:pPr>
        <w:bidi/>
      </w:pPr>
      <w:r>
        <w:rPr>
          <w:rtl/>
          <w:cs/>
          <w:lang w:val="ar_AE" w:bidi="ar_AE"/>
        </w:rPr>
      </w:r>
      <w:r>
        <w:rPr>
          <w:vertAlign w:val="superscript"/>
          <w:rtl/>
          <w:cs/>
          <w:lang w:val="ar_AE" w:bidi="ar_AE"/>
        </w:rPr>
        <w:t>16</w:t>
      </w:r>
      <w:r>
        <w:rPr>
          <w:rtl/>
          <w:cs/>
          <w:lang w:val="ar_AE" w:bidi="ar_AE"/>
        </w:rPr>
        <w:t xml:space="preserve"> وَٱمْسَحْ يَاهُوَ بْنَ نِمْشِي مَلِكًا عَلَى إِسْرَائِيلَ، وَٱمْسَحْ أَلِيشَعَ بْنَ شَافَاطَ مِنْ آبَلَ مَحُولَةَ نَبِيًّا عِوَضًا عَنْكَ.</w:t>
      </w:r>
    </w:p>
    <w:p>
      <w:pPr>
        <w:bidi/>
      </w:pPr>
      <w:r>
        <w:rPr>
          <w:rtl/>
          <w:cs/>
          <w:lang w:val="ar_AE" w:bidi="ar_AE"/>
        </w:rPr>
      </w:r>
      <w:r>
        <w:rPr>
          <w:vertAlign w:val="superscript"/>
          <w:rtl/>
          <w:cs/>
          <w:lang w:val="ar_AE" w:bidi="ar_AE"/>
        </w:rPr>
        <w:t>17</w:t>
      </w:r>
      <w:r>
        <w:rPr>
          <w:rtl/>
          <w:cs/>
          <w:lang w:val="ar_AE" w:bidi="ar_AE"/>
        </w:rPr>
        <w:t xml:space="preserve"> فَٱلَّذِي يَنْجُو مِنْ سَيْفِ حَزَائِيلَ يَقْتُلُهُ يَاهُو، وَٱلَّذِي يَنْجُو مِنْ سَيْفِ يَاهُو يَقْتُلُهُ أَلِيشَعُ.</w:t>
      </w:r>
    </w:p>
    <w:p>
      <w:pPr>
        <w:bidi/>
      </w:pPr>
      <w:r>
        <w:rPr>
          <w:rtl/>
          <w:cs/>
          <w:lang w:val="ar_AE" w:bidi="ar_AE"/>
        </w:rPr>
      </w:r>
      <w:r>
        <w:rPr>
          <w:vertAlign w:val="superscript"/>
          <w:rtl/>
          <w:cs/>
          <w:lang w:val="ar_AE" w:bidi="ar_AE"/>
        </w:rPr>
        <w:t>18</w:t>
      </w:r>
      <w:r>
        <w:rPr>
          <w:rtl/>
          <w:cs/>
          <w:lang w:val="ar_AE" w:bidi="ar_AE"/>
        </w:rPr>
        <w:t xml:space="preserve"> وَقَدْ أَبْقَيْتُ فِي إِسْرَائِيلَ سَبْعَةَ آلَافٍ، كُلَّ ٱلرُّكَبِ ٱلَّتِي لَمْ تَجْثُ لِلْبَعْلِ وَكُلَّ فَمٍ لَمْ يُقَبِّلْهُ».</w:t>
      </w:r>
    </w:p>
    <w:p>
      <w:pPr>
        <w:bidi/>
      </w:pPr>
      <w:r>
        <w:rPr>
          <w:rtl/>
          <w:cs/>
          <w:lang w:val="ar_AE" w:bidi="ar_AE"/>
        </w:rPr>
      </w:r>
      <w:r>
        <w:rPr>
          <w:vertAlign w:val="superscript"/>
          <w:rtl/>
          <w:cs/>
          <w:lang w:val="ar_AE" w:bidi="ar_AE"/>
        </w:rPr>
        <w:t>19</w:t>
      </w:r>
      <w:r>
        <w:rPr>
          <w:rtl/>
          <w:cs/>
          <w:lang w:val="ar_AE" w:bidi="ar_AE"/>
        </w:rPr>
        <w:t xml:space="preserve"> فَذَهَبَ مِنْ هُنَاكَ وَوَجَدَ أَلِيشَعَ بْنَ شَافَاطَ يَحْرُثُ، وَٱثْنَا عَشَرَ فَدَّانَ بَقَرٍ قُدَّامَهُ، وَهُوَ مَعَ ٱلثَّانِي عَشَرَ. فَمَرَّ إِيلِيَّا بِهِ وَطَرَحَ رِدَاءَهُ عَلَيْهِ.</w:t>
      </w:r>
    </w:p>
    <w:p>
      <w:pPr>
        <w:bidi/>
      </w:pPr>
      <w:r>
        <w:rPr>
          <w:rtl/>
          <w:cs/>
          <w:lang w:val="ar_AE" w:bidi="ar_AE"/>
        </w:rPr>
      </w:r>
      <w:r>
        <w:rPr>
          <w:vertAlign w:val="superscript"/>
          <w:rtl/>
          <w:cs/>
          <w:lang w:val="ar_AE" w:bidi="ar_AE"/>
        </w:rPr>
        <w:t>20</w:t>
      </w:r>
      <w:r>
        <w:rPr>
          <w:rtl/>
          <w:cs/>
          <w:lang w:val="ar_AE" w:bidi="ar_AE"/>
        </w:rPr>
        <w:t xml:space="preserve"> فَتَرَكَ ٱلْبَقَرَ وَرَكَضَ وَرَاءَ إِيلِيَّا وَقَالَ: «دَعْنِي أُقَبِّلُ أَبِي وَأُمِّي وَأَسِيرُ وَرَاءَكَ». فَقَالَ لَهُ: «ٱذْهَبْ رَاجِعًا، لِأَنِّي مَاذَا فَعَلْتُ لَكَ؟»</w:t>
      </w:r>
    </w:p>
    <w:p>
      <w:pPr>
        <w:bidi/>
      </w:pPr>
      <w:r>
        <w:rPr>
          <w:rtl/>
          <w:cs/>
          <w:lang w:val="ar_AE" w:bidi="ar_AE"/>
        </w:rPr>
      </w:r>
      <w:r>
        <w:rPr>
          <w:vertAlign w:val="superscript"/>
          <w:rtl/>
          <w:cs/>
          <w:lang w:val="ar_AE" w:bidi="ar_AE"/>
        </w:rPr>
        <w:t>21</w:t>
      </w:r>
      <w:r>
        <w:rPr>
          <w:rtl/>
          <w:cs/>
          <w:lang w:val="ar_AE" w:bidi="ar_AE"/>
        </w:rPr>
        <w:t xml:space="preserve"> فَرَجَعَ مِنْ وَرَائِهِ وَأَخَذَ فَدَّانَ بَقَرٍ وَذَبَحَهُمَا، وَسَلَقَ ٱللَّحْمَ بِأَدَوَاتِ ٱلْبَقَرِ وَأَعْطَى ٱلشَّعْبَ فَأَكَلُوا. ثُمَّ قَامَ وَمَضَى وَرَاءَ إِيلِيَّا وَكَانَ يَخْدِمُهُ.</w:t>
      </w:r>
    </w:p>
    <w:p>
      <w:pPr>
        <w:pStyle w:val="Heading2"/>
        <w:bidi/>
      </w:pPr>
      <w:r>
        <w:rPr>
          <w:rtl/>
          <w:cs/>
          <w:lang w:val="ar_AE" w:bidi="ar_AE"/>
        </w:rPr>
        <w:t>1 Kings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وَجَمَعَ بَنْهَدَدُ مَلِكُ أَرَامَ كُلَّ جَيْشِهِ، وَٱثْنَيْنِ وَثَلَاثِينَ مَلِكًا مَعَهُ، وَخَيْلًا وَمَرْكَبَاتٍ وَصَعِدَ وَحَاصَرَ ٱلسَّامِرَةَ وَحَارَبَهَا.</w:t>
      </w:r>
    </w:p>
    <w:p>
      <w:pPr>
        <w:bidi/>
      </w:pPr>
      <w:r>
        <w:rPr>
          <w:rtl/>
          <w:cs/>
          <w:lang w:val="ar_AE" w:bidi="ar_AE"/>
        </w:rPr>
      </w:r>
      <w:r>
        <w:rPr>
          <w:vertAlign w:val="superscript"/>
          <w:rtl/>
          <w:cs/>
          <w:lang w:val="ar_AE" w:bidi="ar_AE"/>
        </w:rPr>
        <w:t>2</w:t>
      </w:r>
      <w:r>
        <w:rPr>
          <w:rtl/>
          <w:cs/>
          <w:lang w:val="ar_AE" w:bidi="ar_AE"/>
        </w:rPr>
        <w:t xml:space="preserve"> وَأَرْسَلَ رُسُلًا إِلَى أَخْآبَ مَلِكِ إِسْرَائِيلَ إِلَى ٱلْمَدِينَةِ وَقَالَ لَهُ: «هَكَذَا يَقُولُ بَنْهَدَدُ:</w:t>
      </w:r>
    </w:p>
    <w:p>
      <w:pPr>
        <w:bidi/>
      </w:pPr>
      <w:r>
        <w:rPr>
          <w:rtl/>
          <w:cs/>
          <w:lang w:val="ar_AE" w:bidi="ar_AE"/>
        </w:rPr>
      </w:r>
      <w:r>
        <w:rPr>
          <w:vertAlign w:val="superscript"/>
          <w:rtl/>
          <w:cs/>
          <w:lang w:val="ar_AE" w:bidi="ar_AE"/>
        </w:rPr>
        <w:t>3</w:t>
      </w:r>
      <w:r>
        <w:rPr>
          <w:rtl/>
          <w:cs/>
          <w:lang w:val="ar_AE" w:bidi="ar_AE"/>
        </w:rPr>
        <w:t xml:space="preserve"> لِي فِضَّتُكَ وَذَهَبُكَ، وَلِي نِسَاؤُكَ وَبَنُوكَ ٱلْحِسَانُ».</w:t>
      </w:r>
    </w:p>
    <w:p>
      <w:pPr>
        <w:bidi/>
      </w:pPr>
      <w:r>
        <w:rPr>
          <w:rtl/>
          <w:cs/>
          <w:lang w:val="ar_AE" w:bidi="ar_AE"/>
        </w:rPr>
      </w:r>
      <w:r>
        <w:rPr>
          <w:vertAlign w:val="superscript"/>
          <w:rtl/>
          <w:cs/>
          <w:lang w:val="ar_AE" w:bidi="ar_AE"/>
        </w:rPr>
        <w:t>4</w:t>
      </w:r>
      <w:r>
        <w:rPr>
          <w:rtl/>
          <w:cs/>
          <w:lang w:val="ar_AE" w:bidi="ar_AE"/>
        </w:rPr>
        <w:t xml:space="preserve"> فَأَجَابَ مَلِكُ إِسْرَائِيلَ وَقَالَ: «حَسَبَ قَوْلِكَ يَاسَيِّدِي ٱلْمَلِكَ، أَنَا وَجَمِيعُ مَا لِي لَكَ».</w:t>
      </w:r>
    </w:p>
    <w:p>
      <w:pPr>
        <w:bidi/>
      </w:pPr>
      <w:r>
        <w:rPr>
          <w:rtl/>
          <w:cs/>
          <w:lang w:val="ar_AE" w:bidi="ar_AE"/>
        </w:rPr>
      </w:r>
      <w:r>
        <w:rPr>
          <w:vertAlign w:val="superscript"/>
          <w:rtl/>
          <w:cs/>
          <w:lang w:val="ar_AE" w:bidi="ar_AE"/>
        </w:rPr>
        <w:t>5</w:t>
      </w:r>
      <w:r>
        <w:rPr>
          <w:rtl/>
          <w:cs/>
          <w:lang w:val="ar_AE" w:bidi="ar_AE"/>
        </w:rPr>
        <w:t xml:space="preserve"> فَرَجَعَ ٱلرُّسُلُ وَقَالُوا: «هَكَذَا تَكَلَّمَ بَنْهَدَدُ قَائِلًا: إِنِّي قَدْ أَرْسَلْتُ إِلَيْكَ قَائِلًا: إِنَّ فِضَّتَكَ وَذَهَبَكَ وَنِسَاءَكَ وَبَنِيكَ تُعْطِينِي إِيَّاهُمْ.</w:t>
      </w:r>
    </w:p>
    <w:p>
      <w:pPr>
        <w:bidi/>
      </w:pPr>
      <w:r>
        <w:rPr>
          <w:rtl/>
          <w:cs/>
          <w:lang w:val="ar_AE" w:bidi="ar_AE"/>
        </w:rPr>
      </w:r>
      <w:r>
        <w:rPr>
          <w:vertAlign w:val="superscript"/>
          <w:rtl/>
          <w:cs/>
          <w:lang w:val="ar_AE" w:bidi="ar_AE"/>
        </w:rPr>
        <w:t>6</w:t>
      </w:r>
      <w:r>
        <w:rPr>
          <w:rtl/>
          <w:cs/>
          <w:lang w:val="ar_AE" w:bidi="ar_AE"/>
        </w:rPr>
        <w:t xml:space="preserve"> فَإِنِّي فِي نَحْوِ هَذَا ٱلْوَقْتِ غَدًا أُرْسِلُ عَبِيدِي إِلَيْكَ فَيُفَتِّشُونَ بَيْتَكَ وَبُيُوتَ عَبِيدِكَ، وَكُلَّ مَا هُوَ شَهِيٌّ فِي عَيْنَيْكَ يَضَعُونَهُ فِي أَيْدِيهِمْ وَيَأْخُذُونَهُ».</w:t>
      </w:r>
    </w:p>
    <w:p>
      <w:pPr>
        <w:bidi/>
      </w:pPr>
      <w:r>
        <w:rPr>
          <w:rtl/>
          <w:cs/>
          <w:lang w:val="ar_AE" w:bidi="ar_AE"/>
        </w:rPr>
      </w:r>
      <w:r>
        <w:rPr>
          <w:vertAlign w:val="superscript"/>
          <w:rtl/>
          <w:cs/>
          <w:lang w:val="ar_AE" w:bidi="ar_AE"/>
        </w:rPr>
        <w:t>7</w:t>
      </w:r>
      <w:r>
        <w:rPr>
          <w:rtl/>
          <w:cs/>
          <w:lang w:val="ar_AE" w:bidi="ar_AE"/>
        </w:rPr>
        <w:t xml:space="preserve"> فَدَعَا مَلِكُ إِسْرَائِيلَ جَمِيعَ شُيُوخِ ٱلْأَرْضِ وَقَالَ: «ٱعْلَمُوا وَٱنْظُرُوا أَنَّ هَذَا يَطْلُبُ ٱلشَّرَّ، لِأَنَّهُ أَرْسَلَ إِلَيَّ بِطَلَبِ نِسَائِي وَبَنِيَّ وَفِضَّتِي وَذَهَبِي وَلَمْ أَمْنَعْهَا عَنْهُ».</w:t>
      </w:r>
    </w:p>
    <w:p>
      <w:pPr>
        <w:bidi/>
      </w:pPr>
      <w:r>
        <w:rPr>
          <w:rtl/>
          <w:cs/>
          <w:lang w:val="ar_AE" w:bidi="ar_AE"/>
        </w:rPr>
      </w:r>
      <w:r>
        <w:rPr>
          <w:vertAlign w:val="superscript"/>
          <w:rtl/>
          <w:cs/>
          <w:lang w:val="ar_AE" w:bidi="ar_AE"/>
        </w:rPr>
        <w:t>8</w:t>
      </w:r>
      <w:r>
        <w:rPr>
          <w:rtl/>
          <w:cs/>
          <w:lang w:val="ar_AE" w:bidi="ar_AE"/>
        </w:rPr>
        <w:t xml:space="preserve"> فَقَالَ لَهُ كُلُّ ٱلشُّيُوخِ وَكُلُّ ٱلشَّعْبِ: «لَا تَسْمَعْ لَهُ وَلَا تَقْبَلْ».</w:t>
      </w:r>
    </w:p>
    <w:p>
      <w:pPr>
        <w:bidi/>
      </w:pPr>
      <w:r>
        <w:rPr>
          <w:rtl/>
          <w:cs/>
          <w:lang w:val="ar_AE" w:bidi="ar_AE"/>
        </w:rPr>
      </w:r>
      <w:r>
        <w:rPr>
          <w:vertAlign w:val="superscript"/>
          <w:rtl/>
          <w:cs/>
          <w:lang w:val="ar_AE" w:bidi="ar_AE"/>
        </w:rPr>
        <w:t>9</w:t>
      </w:r>
      <w:r>
        <w:rPr>
          <w:rtl/>
          <w:cs/>
          <w:lang w:val="ar_AE" w:bidi="ar_AE"/>
        </w:rPr>
        <w:t xml:space="preserve"> فَقَالَ لِرُسُلِ بَنْهَدَدَ: «قُولُوا لِسَيِّدِي ٱلْمَلِكِ إِنَّ كُلَّ مَا أَرْسَلْتَ فِيهِ إِلَى عَبْدِكَ أَوَّلًا أَفْعَلُهُ. وَأَمَّا هَذَا ٱلْأَمْرُ فَلَا أَسْتَطِيعُ أَنْ أَفْعَلَهُ». فَرَجَعَ ٱلرُّسُلُ وَرَدُّوا عَلَيْهِ ٱلْجَوَابَ.</w:t>
      </w:r>
    </w:p>
    <w:p>
      <w:pPr>
        <w:bidi/>
      </w:pPr>
      <w:r>
        <w:rPr>
          <w:rtl/>
          <w:cs/>
          <w:lang w:val="ar_AE" w:bidi="ar_AE"/>
        </w:rPr>
      </w:r>
      <w:r>
        <w:rPr>
          <w:vertAlign w:val="superscript"/>
          <w:rtl/>
          <w:cs/>
          <w:lang w:val="ar_AE" w:bidi="ar_AE"/>
        </w:rPr>
        <w:t>10</w:t>
      </w:r>
      <w:r>
        <w:rPr>
          <w:rtl/>
          <w:cs/>
          <w:lang w:val="ar_AE" w:bidi="ar_AE"/>
        </w:rPr>
        <w:t xml:space="preserve"> فَأَرْسَلَ إِلَيْهِ بَنْهَدَدُ وَقَالَ: «هَكَذَا تَفْعَلُ بِي ٱلْآلِهَةُ وَهَكَذَا تَزِيدُنِي، إِنْ كَانَ تُرَابُ ٱلسَّامِرَةِ يَكْفِي قَبَضَاتٍ لِكُلِّ ٱلشَّعْبِ ٱلَّذِي يَتْبَعُنِي».</w:t>
      </w:r>
    </w:p>
    <w:p>
      <w:pPr>
        <w:bidi/>
      </w:pPr>
      <w:r>
        <w:rPr>
          <w:rtl/>
          <w:cs/>
          <w:lang w:val="ar_AE" w:bidi="ar_AE"/>
        </w:rPr>
      </w:r>
      <w:r>
        <w:rPr>
          <w:vertAlign w:val="superscript"/>
          <w:rtl/>
          <w:cs/>
          <w:lang w:val="ar_AE" w:bidi="ar_AE"/>
        </w:rPr>
        <w:t>11</w:t>
      </w:r>
      <w:r>
        <w:rPr>
          <w:rtl/>
          <w:cs/>
          <w:lang w:val="ar_AE" w:bidi="ar_AE"/>
        </w:rPr>
        <w:t xml:space="preserve"> فَأَجَابَ مَلِكُ إِسْرَائِيلَ وَقَالَ: «قُولُوا: لَا يَفْتَخِرَنَّ مَنْ يَشُدُّ كَمَنْ يَحُلُّ».</w:t>
      </w:r>
    </w:p>
    <w:p>
      <w:pPr>
        <w:bidi/>
      </w:pPr>
      <w:r>
        <w:rPr>
          <w:rtl/>
          <w:cs/>
          <w:lang w:val="ar_AE" w:bidi="ar_AE"/>
        </w:rPr>
      </w:r>
      <w:r>
        <w:rPr>
          <w:vertAlign w:val="superscript"/>
          <w:rtl/>
          <w:cs/>
          <w:lang w:val="ar_AE" w:bidi="ar_AE"/>
        </w:rPr>
        <w:t>12</w:t>
      </w:r>
      <w:r>
        <w:rPr>
          <w:rtl/>
          <w:cs/>
          <w:lang w:val="ar_AE" w:bidi="ar_AE"/>
        </w:rPr>
        <w:t xml:space="preserve"> فَلَمَّا سَمِعَ هَذَا ٱلْكَلَامَ وَهُوَ يَشْرَبُ مَعَ ٱلْمُلُوكِ فِي ٱلْخِيَامِ قَالَ لِعَبِيدِهِ: «ٱصْطَفُّوا». فَٱصْطَفُّوا عَلَى ٱلْمَدِينَةِ.</w:t>
      </w:r>
    </w:p>
    <w:p>
      <w:pPr>
        <w:bidi/>
      </w:pPr>
      <w:r>
        <w:rPr>
          <w:rtl/>
          <w:cs/>
          <w:lang w:val="ar_AE" w:bidi="ar_AE"/>
        </w:rPr>
      </w:r>
      <w:r>
        <w:rPr>
          <w:vertAlign w:val="superscript"/>
          <w:rtl/>
          <w:cs/>
          <w:lang w:val="ar_AE" w:bidi="ar_AE"/>
        </w:rPr>
        <w:t>13</w:t>
      </w:r>
      <w:r>
        <w:rPr>
          <w:rtl/>
          <w:cs/>
          <w:lang w:val="ar_AE" w:bidi="ar_AE"/>
        </w:rPr>
        <w:t xml:space="preserve"> وَإِذَا بِنَبِيٍّ تَقَدَّمَ إِلَى أَخْآبَ مَلِكِ إِسْرَائِيلَ وَقَالَ: «هَكَذَا قَالَ ٱلرَّبُّ: هَلْ رَأَيْتَ كُلَّ هَذَا ٱلْجُمْهُورِ ٱلْعَظِيمِ؟ هَأَنَذَا أَدْفَعُهُ لِيَدِكَ ٱلْيَوْمَ، فَتَعْلَمُ أَنِّي أَنَا ٱلرَّبُّ».</w:t>
      </w:r>
    </w:p>
    <w:p>
      <w:pPr>
        <w:bidi/>
      </w:pPr>
      <w:r>
        <w:rPr>
          <w:rtl/>
          <w:cs/>
          <w:lang w:val="ar_AE" w:bidi="ar_AE"/>
        </w:rPr>
      </w:r>
      <w:r>
        <w:rPr>
          <w:vertAlign w:val="superscript"/>
          <w:rtl/>
          <w:cs/>
          <w:lang w:val="ar_AE" w:bidi="ar_AE"/>
        </w:rPr>
        <w:t>14</w:t>
      </w:r>
      <w:r>
        <w:rPr>
          <w:rtl/>
          <w:cs/>
          <w:lang w:val="ar_AE" w:bidi="ar_AE"/>
        </w:rPr>
        <w:t xml:space="preserve"> فَقَالَ أَخْآبُ: «بِمَنْ؟» فَقَالَ: «هَكَذَا قَالَ ٱلرَّبُّ: بِغِلْمَانِ رُؤَسَاءِ ٱلْمُقَاطَعَاتِ». فَقَالَ: «مَنْ يَبْتَدِئُ بِٱلْحَرْبِ؟» فَقَالَ: «أَنْتَ».</w:t>
      </w:r>
    </w:p>
    <w:p>
      <w:pPr>
        <w:bidi/>
      </w:pPr>
      <w:r>
        <w:rPr>
          <w:rtl/>
          <w:cs/>
          <w:lang w:val="ar_AE" w:bidi="ar_AE"/>
        </w:rPr>
      </w:r>
      <w:r>
        <w:rPr>
          <w:vertAlign w:val="superscript"/>
          <w:rtl/>
          <w:cs/>
          <w:lang w:val="ar_AE" w:bidi="ar_AE"/>
        </w:rPr>
        <w:t>15</w:t>
      </w:r>
      <w:r>
        <w:rPr>
          <w:rtl/>
          <w:cs/>
          <w:lang w:val="ar_AE" w:bidi="ar_AE"/>
        </w:rPr>
        <w:t xml:space="preserve"> فَعَدَّ غِلْمَانَ رُؤَسَاءِ ٱلْمُقَاطَعَاتِ فَبَلَغُوا مِئَتَيْنِ وَٱثْنَيْنِ وَثَلَاثِينَ. وَعَدَّ بَعْدَهُمْ كُلَّ ٱلشَّعْبِ، كُلَّ بَنِي إِسْرَائِيلَ، سَبْعَةَ آلَافٍ.</w:t>
      </w:r>
    </w:p>
    <w:p>
      <w:pPr>
        <w:bidi/>
      </w:pPr>
      <w:r>
        <w:rPr>
          <w:rtl/>
          <w:cs/>
          <w:lang w:val="ar_AE" w:bidi="ar_AE"/>
        </w:rPr>
      </w:r>
      <w:r>
        <w:rPr>
          <w:vertAlign w:val="superscript"/>
          <w:rtl/>
          <w:cs/>
          <w:lang w:val="ar_AE" w:bidi="ar_AE"/>
        </w:rPr>
        <w:t>16</w:t>
      </w:r>
      <w:r>
        <w:rPr>
          <w:rtl/>
          <w:cs/>
          <w:lang w:val="ar_AE" w:bidi="ar_AE"/>
        </w:rPr>
        <w:t xml:space="preserve"> وَخَرَجُوا عِنْدَ ٱلظُّهْرِ وَبَنْهَدَدُ يَشْرَبُ وَيَسْكَرُ فِي ٱلْخِيَامِ هُوَ وَٱلْمُلُوكُ ٱلِٱثْنَانِ وَٱلثَّلَاثُونَ ٱلَّذِينَ سَاعَدُوهُ.</w:t>
      </w:r>
    </w:p>
    <w:p>
      <w:pPr>
        <w:bidi/>
      </w:pPr>
      <w:r>
        <w:rPr>
          <w:rtl/>
          <w:cs/>
          <w:lang w:val="ar_AE" w:bidi="ar_AE"/>
        </w:rPr>
      </w:r>
      <w:r>
        <w:rPr>
          <w:vertAlign w:val="superscript"/>
          <w:rtl/>
          <w:cs/>
          <w:lang w:val="ar_AE" w:bidi="ar_AE"/>
        </w:rPr>
        <w:t>17</w:t>
      </w:r>
      <w:r>
        <w:rPr>
          <w:rtl/>
          <w:cs/>
          <w:lang w:val="ar_AE" w:bidi="ar_AE"/>
        </w:rPr>
        <w:t xml:space="preserve"> فَخَرَجَ غِلْمَانُ رُؤَسَاءِ ٱلْمُقَاطَعَاتِ أَوَّلًا. وَأَرْسَلَ بَنْهَدَدُ فَأَخْبَرُوهُ قَائِلِينَ: «قَدْ خَرَجَ رِجَالٌ مِنَ ٱلسَّامِرَةِ».</w:t>
      </w:r>
    </w:p>
    <w:p>
      <w:pPr>
        <w:bidi/>
      </w:pPr>
      <w:r>
        <w:rPr>
          <w:rtl/>
          <w:cs/>
          <w:lang w:val="ar_AE" w:bidi="ar_AE"/>
        </w:rPr>
      </w:r>
      <w:r>
        <w:rPr>
          <w:vertAlign w:val="superscript"/>
          <w:rtl/>
          <w:cs/>
          <w:lang w:val="ar_AE" w:bidi="ar_AE"/>
        </w:rPr>
        <w:t>18</w:t>
      </w:r>
      <w:r>
        <w:rPr>
          <w:rtl/>
          <w:cs/>
          <w:lang w:val="ar_AE" w:bidi="ar_AE"/>
        </w:rPr>
        <w:t xml:space="preserve"> فَقَالَ: «إِنْ كَانُوا قَدْ خَرَجُوا لِلسَّلَامِ فَأَمْسِكُوهُمْ أَحْيَاءً، وَإِنْ كَانُوا قَدْ خَرَجُوا لِلْقِتَالِ فَأَمْسِكُوهُمْ أَحْيَاءً».</w:t>
      </w:r>
    </w:p>
    <w:p>
      <w:pPr>
        <w:bidi/>
      </w:pPr>
      <w:r>
        <w:rPr>
          <w:rtl/>
          <w:cs/>
          <w:lang w:val="ar_AE" w:bidi="ar_AE"/>
        </w:rPr>
      </w:r>
      <w:r>
        <w:rPr>
          <w:vertAlign w:val="superscript"/>
          <w:rtl/>
          <w:cs/>
          <w:lang w:val="ar_AE" w:bidi="ar_AE"/>
        </w:rPr>
        <w:t>19</w:t>
      </w:r>
      <w:r>
        <w:rPr>
          <w:rtl/>
          <w:cs/>
          <w:lang w:val="ar_AE" w:bidi="ar_AE"/>
        </w:rPr>
        <w:t xml:space="preserve"> فَخَرَجَ غِلْمَانُ رُؤَسَاءِ ٱلْمُقَاطَعَاتِ هَؤُلَاءِ مِنَ ٱلْمَدِينَةِ، هُمْ وَٱلْجَيْشُ ٱلَّذِي وَرَاءَهُمْ،</w:t>
      </w:r>
    </w:p>
    <w:p>
      <w:pPr>
        <w:bidi/>
      </w:pPr>
      <w:r>
        <w:rPr>
          <w:rtl/>
          <w:cs/>
          <w:lang w:val="ar_AE" w:bidi="ar_AE"/>
        </w:rPr>
      </w:r>
      <w:r>
        <w:rPr>
          <w:vertAlign w:val="superscript"/>
          <w:rtl/>
          <w:cs/>
          <w:lang w:val="ar_AE" w:bidi="ar_AE"/>
        </w:rPr>
        <w:t>20</w:t>
      </w:r>
      <w:r>
        <w:rPr>
          <w:rtl/>
          <w:cs/>
          <w:lang w:val="ar_AE" w:bidi="ar_AE"/>
        </w:rPr>
        <w:t xml:space="preserve"> وَضَرَبَ كُلُّ رَجُلٍ رَجُلَهُ، فَهَرَبَ ٱلْأَرَامِيُّونَ، وَطَارَدَهُمْ إِسْرَائِيلُ، وَنَجَا بَنْهَدَدُ مَلِكُ أَرَامَ عَلَى فَرَسٍ مَعَ ٱلْفُرْسَانِ.</w:t>
      </w:r>
    </w:p>
    <w:p>
      <w:pPr>
        <w:bidi/>
      </w:pPr>
      <w:r>
        <w:rPr>
          <w:rtl/>
          <w:cs/>
          <w:lang w:val="ar_AE" w:bidi="ar_AE"/>
        </w:rPr>
      </w:r>
      <w:r>
        <w:rPr>
          <w:vertAlign w:val="superscript"/>
          <w:rtl/>
          <w:cs/>
          <w:lang w:val="ar_AE" w:bidi="ar_AE"/>
        </w:rPr>
        <w:t>21</w:t>
      </w:r>
      <w:r>
        <w:rPr>
          <w:rtl/>
          <w:cs/>
          <w:lang w:val="ar_AE" w:bidi="ar_AE"/>
        </w:rPr>
        <w:t xml:space="preserve"> وَخَرَجَ مَلِكُ إِسْرَائِيلَ فَضَرَبَ ٱلْخَيْلَ وَٱلْمَرْكَبَاتِ، وَضَرَبَ أَرَامَ ضَرْبَةً عَظِيمَةً.</w:t>
      </w:r>
    </w:p>
    <w:p>
      <w:pPr>
        <w:bidi/>
      </w:pPr>
      <w:r>
        <w:rPr>
          <w:rtl/>
          <w:cs/>
          <w:lang w:val="ar_AE" w:bidi="ar_AE"/>
        </w:rPr>
      </w:r>
      <w:r>
        <w:rPr>
          <w:vertAlign w:val="superscript"/>
          <w:rtl/>
          <w:cs/>
          <w:lang w:val="ar_AE" w:bidi="ar_AE"/>
        </w:rPr>
        <w:t>22</w:t>
      </w:r>
      <w:r>
        <w:rPr>
          <w:rtl/>
          <w:cs/>
          <w:lang w:val="ar_AE" w:bidi="ar_AE"/>
        </w:rPr>
        <w:t xml:space="preserve"> فَتَقَدَّمَ ٱلنَّبِيُّ إِلَى مَلِكِ إِسْرَائِيلَ وَقَالَ لَهُ: «ٱذْهَبْ تَشَدَّدْ، وَٱعْلَمْ وَٱنْظُرْ مَا تَفْعَلُ، لِأَنَّهُ عِنْدَ تَمَامِ ٱلسَّنَةِ يَصْعَدُ عَلَيْكَ مَلِكُ أَرَامَ».</w:t>
      </w:r>
    </w:p>
    <w:p>
      <w:pPr>
        <w:bidi/>
      </w:pPr>
      <w:r>
        <w:rPr>
          <w:rtl/>
          <w:cs/>
          <w:lang w:val="ar_AE" w:bidi="ar_AE"/>
        </w:rPr>
      </w:r>
      <w:r>
        <w:rPr>
          <w:vertAlign w:val="superscript"/>
          <w:rtl/>
          <w:cs/>
          <w:lang w:val="ar_AE" w:bidi="ar_AE"/>
        </w:rPr>
        <w:t>23</w:t>
      </w:r>
      <w:r>
        <w:rPr>
          <w:rtl/>
          <w:cs/>
          <w:lang w:val="ar_AE" w:bidi="ar_AE"/>
        </w:rPr>
        <w:t xml:space="preserve"> وَأَمَّا عَبِيدُ مَلِكِ أَرَامَ فَقَالُوا لَهُ: «إِنَّ آلِهَتَهُمْ آلِهَةُ جِبَالٍ، لِذَلِكَ قَوُوا عَلَيْنَا. وَلَكِنْ إِذَا حَارَبْنَاهُمْ فِي ٱلسَّهْلِ فَإِنَّنَا نَقْوَى عَلَيْهِمْ.</w:t>
      </w:r>
    </w:p>
    <w:p>
      <w:pPr>
        <w:bidi/>
      </w:pPr>
      <w:r>
        <w:rPr>
          <w:rtl/>
          <w:cs/>
          <w:lang w:val="ar_AE" w:bidi="ar_AE"/>
        </w:rPr>
      </w:r>
      <w:r>
        <w:rPr>
          <w:vertAlign w:val="superscript"/>
          <w:rtl/>
          <w:cs/>
          <w:lang w:val="ar_AE" w:bidi="ar_AE"/>
        </w:rPr>
        <w:t>24</w:t>
      </w:r>
      <w:r>
        <w:rPr>
          <w:rtl/>
          <w:cs/>
          <w:lang w:val="ar_AE" w:bidi="ar_AE"/>
        </w:rPr>
        <w:t xml:space="preserve"> وَٱفْعَلْ هَذَا ٱلْأَمْرَ: ٱعْزِلِ ٱلْمُلُوكَ، كُلَّ وَاحِدٍ مِنْ مَكَانِهِ، وَضَعْ قُوَّادًا مَكَانَهُمْ.</w:t>
      </w:r>
    </w:p>
    <w:p>
      <w:pPr>
        <w:bidi/>
      </w:pPr>
      <w:r>
        <w:rPr>
          <w:rtl/>
          <w:cs/>
          <w:lang w:val="ar_AE" w:bidi="ar_AE"/>
        </w:rPr>
      </w:r>
      <w:r>
        <w:rPr>
          <w:vertAlign w:val="superscript"/>
          <w:rtl/>
          <w:cs/>
          <w:lang w:val="ar_AE" w:bidi="ar_AE"/>
        </w:rPr>
        <w:t>25</w:t>
      </w:r>
      <w:r>
        <w:rPr>
          <w:rtl/>
          <w:cs/>
          <w:lang w:val="ar_AE" w:bidi="ar_AE"/>
        </w:rPr>
        <w:t xml:space="preserve"> وَأَحْصِ لِنَفْسِكَ جَيْشًا كَٱلْجَيْشِ ٱلَّذِي سَقَطَ مِنْكَ، فَرَسًا بِفَرَسٍ، وَمَرْكَبَةً بِمَرْكَبَةٍ، فَنُحَارِبَهُمْ فِي ٱلسَّهْلِ وَنَقْوَى عَلَيْهِمْ». فَسَمِعَ لِقَوْلِهِمْ وَفَعَلَ كَذَلِكَ.</w:t>
      </w:r>
    </w:p>
    <w:p>
      <w:pPr>
        <w:bidi/>
      </w:pPr>
      <w:r>
        <w:rPr>
          <w:rtl/>
          <w:cs/>
          <w:lang w:val="ar_AE" w:bidi="ar_AE"/>
        </w:rPr>
      </w:r>
      <w:r>
        <w:rPr>
          <w:vertAlign w:val="superscript"/>
          <w:rtl/>
          <w:cs/>
          <w:lang w:val="ar_AE" w:bidi="ar_AE"/>
        </w:rPr>
        <w:t>26</w:t>
      </w:r>
      <w:r>
        <w:rPr>
          <w:rtl/>
          <w:cs/>
          <w:lang w:val="ar_AE" w:bidi="ar_AE"/>
        </w:rPr>
        <w:t xml:space="preserve"> وَعِنْدَ تَمَامِ ٱلسَّنَةِ عَدَّ بَنْهَدَدُ ٱلْأَرَامِيِّينَ وَصَعِدَ إِلَى أَفِيقَ لِيُحَارِبَ إِسْرَائِيلَ.</w:t>
      </w:r>
    </w:p>
    <w:p>
      <w:pPr>
        <w:bidi/>
      </w:pPr>
      <w:r>
        <w:rPr>
          <w:rtl/>
          <w:cs/>
          <w:lang w:val="ar_AE" w:bidi="ar_AE"/>
        </w:rPr>
      </w:r>
      <w:r>
        <w:rPr>
          <w:vertAlign w:val="superscript"/>
          <w:rtl/>
          <w:cs/>
          <w:lang w:val="ar_AE" w:bidi="ar_AE"/>
        </w:rPr>
        <w:t>27</w:t>
      </w:r>
      <w:r>
        <w:rPr>
          <w:rtl/>
          <w:cs/>
          <w:lang w:val="ar_AE" w:bidi="ar_AE"/>
        </w:rPr>
        <w:t xml:space="preserve"> وَأُحْصِيَ بَنُو إِسْرَائِيلَ وَتَزَوَّدُوا وَسَارُوا لِلِقَائِهِمْ. فَنَزَلَ بَنُو إِسْرَائِيلَ مُقَابِلَهُمْ نَظِيرَ قَطِيعَيْنِ صَغِيرَيْنِ مِنَ ٱلْمِعْزَى، وَأَمَّا ٱلْأَرَامِيُّونَ فَمَلَأُوا ٱلْأَرْضَ.</w:t>
      </w:r>
    </w:p>
    <w:p>
      <w:pPr>
        <w:bidi/>
      </w:pPr>
      <w:r>
        <w:rPr>
          <w:rtl/>
          <w:cs/>
          <w:lang w:val="ar_AE" w:bidi="ar_AE"/>
        </w:rPr>
      </w:r>
      <w:r>
        <w:rPr>
          <w:vertAlign w:val="superscript"/>
          <w:rtl/>
          <w:cs/>
          <w:lang w:val="ar_AE" w:bidi="ar_AE"/>
        </w:rPr>
        <w:t>28</w:t>
      </w:r>
      <w:r>
        <w:rPr>
          <w:rtl/>
          <w:cs/>
          <w:lang w:val="ar_AE" w:bidi="ar_AE"/>
        </w:rPr>
        <w:t xml:space="preserve"> فَتَقَدَّمَ رَجُلُ ٱللهِ وَكَلَّمَ مَلِكَ إِسْرَائِيلَ وَقَالَ: «هَكَذَا قَالَ ٱلرَّبُّ: مِنْ أَجْلِ أَنَّ ٱلْأَرَامِيِّينَ قَالُوا: إِنَّ ٱلرَّبَّ إِنَّمَا هُوَ إِلَهُ جِبَالٍ وَلَيْسَ هُوَ إِلَهَ أَوْدِيَةٍ، أَدْفَعُ كُلَّ هَذَا ٱلْجُمْهُورِ ٱلْعَظِيمِ لِيَدِكَ، فَتَعْلَمُونَ أَنِّي أَنَا ٱلرَّبُّ».</w:t>
      </w:r>
    </w:p>
    <w:p>
      <w:pPr>
        <w:bidi/>
      </w:pPr>
      <w:r>
        <w:rPr>
          <w:rtl/>
          <w:cs/>
          <w:lang w:val="ar_AE" w:bidi="ar_AE"/>
        </w:rPr>
      </w:r>
      <w:r>
        <w:rPr>
          <w:vertAlign w:val="superscript"/>
          <w:rtl/>
          <w:cs/>
          <w:lang w:val="ar_AE" w:bidi="ar_AE"/>
        </w:rPr>
        <w:t>29</w:t>
      </w:r>
      <w:r>
        <w:rPr>
          <w:rtl/>
          <w:cs/>
          <w:lang w:val="ar_AE" w:bidi="ar_AE"/>
        </w:rPr>
        <w:t xml:space="preserve"> فَنَزَلَ هَؤُلَاءِ مُقَابِلَ أُولَئِكَ سَبْعَةَ أَيَّامٍ. وَفِي ٱلْيَوْمِ ٱلسَّابِعِ ٱشْتَبَكَتِ ٱلْحَرْبُ، فَضَرَبَ بَنُو إِسْرَائِيلَ مِنَ ٱلْأَرَامِيِّينَ مِئَةَ أَلْفِ رَاجِلٍ فِي يَوْمٍ وَاحِدٍ.</w:t>
      </w:r>
    </w:p>
    <w:p>
      <w:pPr>
        <w:bidi/>
      </w:pPr>
      <w:r>
        <w:rPr>
          <w:rtl/>
          <w:cs/>
          <w:lang w:val="ar_AE" w:bidi="ar_AE"/>
        </w:rPr>
      </w:r>
      <w:r>
        <w:rPr>
          <w:vertAlign w:val="superscript"/>
          <w:rtl/>
          <w:cs/>
          <w:lang w:val="ar_AE" w:bidi="ar_AE"/>
        </w:rPr>
        <w:t>30</w:t>
      </w:r>
      <w:r>
        <w:rPr>
          <w:rtl/>
          <w:cs/>
          <w:lang w:val="ar_AE" w:bidi="ar_AE"/>
        </w:rPr>
        <w:t xml:space="preserve"> وَهَرَبَ ٱلْبَاقُونَ إِلَى أَفِيقَ، إِلَى ٱلْمَدِينَةِ، وَسَقَطَ ٱلسُّورُ عَلَى ٱلسَّبْعَةِ وَٱلْعِشْرِينَ أَلْفَ رَجُلٍ ٱلْبَاقِينَ. وَهَرَبَ بَنْهَدَدُ وَدَخَلَ ٱلْمَدِينَةَ، مِنْ مِخْدَعٍ إِلَى مِخْدَعٍ.</w:t>
      </w:r>
    </w:p>
    <w:p>
      <w:pPr>
        <w:bidi/>
      </w:pPr>
      <w:r>
        <w:rPr>
          <w:rtl/>
          <w:cs/>
          <w:lang w:val="ar_AE" w:bidi="ar_AE"/>
        </w:rPr>
      </w:r>
      <w:r>
        <w:rPr>
          <w:vertAlign w:val="superscript"/>
          <w:rtl/>
          <w:cs/>
          <w:lang w:val="ar_AE" w:bidi="ar_AE"/>
        </w:rPr>
        <w:t>31</w:t>
      </w:r>
      <w:r>
        <w:rPr>
          <w:rtl/>
          <w:cs/>
          <w:lang w:val="ar_AE" w:bidi="ar_AE"/>
        </w:rPr>
        <w:t xml:space="preserve"> فَقَالَ لَهُ عَبِيدُهُ: «إِنَّنَا قَدْ سَمِعْنَا أَنَّ مُلُوكَ بَيْتِ إِسْرَائِيلَ هُمْ مُلُوكٌ حَلِيمُونَ، فَلْنَضَعْ مُسُوحًا عَلَى أَحْقَائِنَا وَحِبَالًا عَلَى رُؤُوسِنَا وَنَخْرُجُ إِلَى مَلِكِ إِسْرَائِيلَ لَعَلَّهُ يُحْيِي نَفْسَكَ».</w:t>
      </w:r>
    </w:p>
    <w:p>
      <w:pPr>
        <w:bidi/>
      </w:pPr>
      <w:r>
        <w:rPr>
          <w:rtl/>
          <w:cs/>
          <w:lang w:val="ar_AE" w:bidi="ar_AE"/>
        </w:rPr>
      </w:r>
      <w:r>
        <w:rPr>
          <w:vertAlign w:val="superscript"/>
          <w:rtl/>
          <w:cs/>
          <w:lang w:val="ar_AE" w:bidi="ar_AE"/>
        </w:rPr>
        <w:t>32</w:t>
      </w:r>
      <w:r>
        <w:rPr>
          <w:rtl/>
          <w:cs/>
          <w:lang w:val="ar_AE" w:bidi="ar_AE"/>
        </w:rPr>
        <w:t xml:space="preserve"> فَشَدُّوا مُسُوحًا عَلَى أَحْقَائِهِمْ وَحِبَالًا عَلَى رُؤُوسِهِمْ وَأَتَوْا إِلَى مَلِكِ إِسْرَائِيلَ وَقَالُوا: «يَقُولُ عَبْدُكَ بَنْهَدَدُ: لِتَحْيَ نَفْسِي». فَقَالَ: «أَهُوَ حَيٌّ بَعْدُ؟ هُوَ أَخِي».</w:t>
      </w:r>
    </w:p>
    <w:p>
      <w:pPr>
        <w:bidi/>
      </w:pPr>
      <w:r>
        <w:rPr>
          <w:rtl/>
          <w:cs/>
          <w:lang w:val="ar_AE" w:bidi="ar_AE"/>
        </w:rPr>
      </w:r>
      <w:r>
        <w:rPr>
          <w:vertAlign w:val="superscript"/>
          <w:rtl/>
          <w:cs/>
          <w:lang w:val="ar_AE" w:bidi="ar_AE"/>
        </w:rPr>
        <w:t>33</w:t>
      </w:r>
      <w:r>
        <w:rPr>
          <w:rtl/>
          <w:cs/>
          <w:lang w:val="ar_AE" w:bidi="ar_AE"/>
        </w:rPr>
        <w:t xml:space="preserve"> فَتَفَاءَلَ ٱلرِّجَالُ وَأَسْرَعُوا وَلَجُّوا هَلْ هُوَ مِنْهُ. وَقَالُوا: «أَخُوكَ بَنْهَدَدُ». فَقَالَ: «ٱدْخُلُوا خُذُوهُ» فَخَرَجَ إِلَيْهِ بَنْهَدَدُ فَأَصْعَدَهُ إِلَى ٱلْمَرْكَبَةِ.</w:t>
      </w:r>
    </w:p>
    <w:p>
      <w:pPr>
        <w:bidi/>
      </w:pPr>
      <w:r>
        <w:rPr>
          <w:rtl/>
          <w:cs/>
          <w:lang w:val="ar_AE" w:bidi="ar_AE"/>
        </w:rPr>
      </w:r>
      <w:r>
        <w:rPr>
          <w:vertAlign w:val="superscript"/>
          <w:rtl/>
          <w:cs/>
          <w:lang w:val="ar_AE" w:bidi="ar_AE"/>
        </w:rPr>
        <w:t>34</w:t>
      </w:r>
      <w:r>
        <w:rPr>
          <w:rtl/>
          <w:cs/>
          <w:lang w:val="ar_AE" w:bidi="ar_AE"/>
        </w:rPr>
        <w:t xml:space="preserve"> وَقَالَ لَهُ: «إِنِّي أَرُدُّ ٱلْمُدُنَ ٱلَّتِي أَخَذَهَا أَبِي مِنْ أَبِيكَ، وَتَجْعَلُ لِنَفْسِكَ أَسْوَاقًا فِي دِمَشْقَ كَمَا جَعَلَ أَبِي فِي ٱلسَّامِرَةِ». فَقَالَ: «وَأَنَا أُطْلِقُكَ بِهَذَا ٱلْعَهْدِ». فَقَطَعَ لَهُ عَهْدًا وَأَطْلَقَهُ.</w:t>
      </w:r>
    </w:p>
    <w:p>
      <w:pPr>
        <w:bidi/>
      </w:pPr>
      <w:r>
        <w:rPr>
          <w:rtl/>
          <w:cs/>
          <w:lang w:val="ar_AE" w:bidi="ar_AE"/>
        </w:rPr>
      </w:r>
      <w:r>
        <w:rPr>
          <w:vertAlign w:val="superscript"/>
          <w:rtl/>
          <w:cs/>
          <w:lang w:val="ar_AE" w:bidi="ar_AE"/>
        </w:rPr>
        <w:t>35</w:t>
      </w:r>
      <w:r>
        <w:rPr>
          <w:rtl/>
          <w:cs/>
          <w:lang w:val="ar_AE" w:bidi="ar_AE"/>
        </w:rPr>
        <w:t xml:space="preserve"> وَإِنَّ رَجُلًا مِنْ بَنِي ٱلْأَنْبِيَاءِ قَالَ لِصَاحِبِهِ: «عَنْ أَمْرِ ٱلرَّبِّ ٱضْرِبْنِي». فَأَبَى ٱلرَّجُلُ أَنْ يَضْرِبَهُ.</w:t>
      </w:r>
    </w:p>
    <w:p>
      <w:pPr>
        <w:bidi/>
      </w:pPr>
      <w:r>
        <w:rPr>
          <w:rtl/>
          <w:cs/>
          <w:lang w:val="ar_AE" w:bidi="ar_AE"/>
        </w:rPr>
      </w:r>
      <w:r>
        <w:rPr>
          <w:vertAlign w:val="superscript"/>
          <w:rtl/>
          <w:cs/>
          <w:lang w:val="ar_AE" w:bidi="ar_AE"/>
        </w:rPr>
        <w:t>36</w:t>
      </w:r>
      <w:r>
        <w:rPr>
          <w:rtl/>
          <w:cs/>
          <w:lang w:val="ar_AE" w:bidi="ar_AE"/>
        </w:rPr>
        <w:t xml:space="preserve"> فَقَالَ لَهُ: «مِنْ أَجْلِ أَنَّكَ لَمْ تَسْمَعْ لِقَوْلِ ٱلرَّبِّ فَحِينَمَا تَذْهَبُ مِنْ عِنْدِي يَقْتُلُكَ أَسَدٌ». وَلَمَّا ذَهَبَ مِنْ عِنْدِهِ لَقِيَهُ أَسَدٌ وَقَتَلَهُ.</w:t>
      </w:r>
    </w:p>
    <w:p>
      <w:pPr>
        <w:bidi/>
      </w:pPr>
      <w:r>
        <w:rPr>
          <w:rtl/>
          <w:cs/>
          <w:lang w:val="ar_AE" w:bidi="ar_AE"/>
        </w:rPr>
      </w:r>
      <w:r>
        <w:rPr>
          <w:vertAlign w:val="superscript"/>
          <w:rtl/>
          <w:cs/>
          <w:lang w:val="ar_AE" w:bidi="ar_AE"/>
        </w:rPr>
        <w:t>37</w:t>
      </w:r>
      <w:r>
        <w:rPr>
          <w:rtl/>
          <w:cs/>
          <w:lang w:val="ar_AE" w:bidi="ar_AE"/>
        </w:rPr>
        <w:t xml:space="preserve"> ثُمَّ صَادَفَ رَجُلًا آخَرَ فَقَالَ: «ٱضْرِبْنِي». فَضَرَبَهُ ٱلرَّجُلُ ضَرْبَةً فَجَرَحَهُ.</w:t>
      </w:r>
    </w:p>
    <w:p>
      <w:pPr>
        <w:bidi/>
      </w:pPr>
      <w:r>
        <w:rPr>
          <w:rtl/>
          <w:cs/>
          <w:lang w:val="ar_AE" w:bidi="ar_AE"/>
        </w:rPr>
      </w:r>
      <w:r>
        <w:rPr>
          <w:vertAlign w:val="superscript"/>
          <w:rtl/>
          <w:cs/>
          <w:lang w:val="ar_AE" w:bidi="ar_AE"/>
        </w:rPr>
        <w:t>38</w:t>
      </w:r>
      <w:r>
        <w:rPr>
          <w:rtl/>
          <w:cs/>
          <w:lang w:val="ar_AE" w:bidi="ar_AE"/>
        </w:rPr>
        <w:t xml:space="preserve"> فَذَهَبَ ٱلنَّبِيُّ وَٱنْتَظَرَ ٱلْمَلِكَ عَلَى ٱلطَّرِيقِ، وَتَنَكَّرَ بِعِصَابَةٍ عَلَى عَيْنَيْهِ.</w:t>
      </w:r>
    </w:p>
    <w:p>
      <w:pPr>
        <w:bidi/>
      </w:pPr>
      <w:r>
        <w:rPr>
          <w:rtl/>
          <w:cs/>
          <w:lang w:val="ar_AE" w:bidi="ar_AE"/>
        </w:rPr>
      </w:r>
      <w:r>
        <w:rPr>
          <w:vertAlign w:val="superscript"/>
          <w:rtl/>
          <w:cs/>
          <w:lang w:val="ar_AE" w:bidi="ar_AE"/>
        </w:rPr>
        <w:t>39</w:t>
      </w:r>
      <w:r>
        <w:rPr>
          <w:rtl/>
          <w:cs/>
          <w:lang w:val="ar_AE" w:bidi="ar_AE"/>
        </w:rPr>
        <w:t xml:space="preserve"> وَلَمَّا عَبَرَ ٱلْمَلِكُ نَادَى ٱلْمَلِكَ وَقَالَ: «خَرَجَ عَبْدُكَ إِلَى وَسْطِ ٱلْقِتَالِ، وَإِذَا بِرَجُلٍ مَالَ وَأَتَى إِلَيَّ بِرَجُلٍ وَقَالَ: ٱحْفَظْ هَذَا ٱلرَّجُلَ، وَإِنْ فُقِدَ تَكُونُ نَفْسُكَ بَدَلَ نَفْسِهِ، أَوْ تَدْفَعُ وَزْنَةً مِنَ ٱلْفِضَّةِ.</w:t>
      </w:r>
    </w:p>
    <w:p>
      <w:pPr>
        <w:bidi/>
      </w:pPr>
      <w:r>
        <w:rPr>
          <w:rtl/>
          <w:cs/>
          <w:lang w:val="ar_AE" w:bidi="ar_AE"/>
        </w:rPr>
      </w:r>
      <w:r>
        <w:rPr>
          <w:vertAlign w:val="superscript"/>
          <w:rtl/>
          <w:cs/>
          <w:lang w:val="ar_AE" w:bidi="ar_AE"/>
        </w:rPr>
        <w:t>40</w:t>
      </w:r>
      <w:r>
        <w:rPr>
          <w:rtl/>
          <w:cs/>
          <w:lang w:val="ar_AE" w:bidi="ar_AE"/>
        </w:rPr>
        <w:t xml:space="preserve"> وَفِيمَا عَبْدُكَ مُشْتَغِلٌ هُنَا وَهُنَاكَ إِذَا هُوَ مَفْقُودٌ». فَقَالَ لَهُ مَلِكُ إِسْرَائِيلَ: «هَكَذَا حُكْمُكَ. أَنْتَ قَضَيْتَ».</w:t>
      </w:r>
    </w:p>
    <w:p>
      <w:pPr>
        <w:bidi/>
      </w:pPr>
      <w:r>
        <w:rPr>
          <w:rtl/>
          <w:cs/>
          <w:lang w:val="ar_AE" w:bidi="ar_AE"/>
        </w:rPr>
      </w:r>
      <w:r>
        <w:rPr>
          <w:vertAlign w:val="superscript"/>
          <w:rtl/>
          <w:cs/>
          <w:lang w:val="ar_AE" w:bidi="ar_AE"/>
        </w:rPr>
        <w:t>41</w:t>
      </w:r>
      <w:r>
        <w:rPr>
          <w:rtl/>
          <w:cs/>
          <w:lang w:val="ar_AE" w:bidi="ar_AE"/>
        </w:rPr>
        <w:t xml:space="preserve"> فَبَادَرَ وَرَفَعَ ٱلْعِصَابَةَ عَنْ عَيْنَيْهِ، فَعَرَفَهُ مَلِكُ إِسْرَائِيلَ أَنَّهُ مِنَ ٱلْأَنْبِيَاءِ.</w:t>
      </w:r>
    </w:p>
    <w:p>
      <w:pPr>
        <w:bidi/>
      </w:pPr>
      <w:r>
        <w:rPr>
          <w:rtl/>
          <w:cs/>
          <w:lang w:val="ar_AE" w:bidi="ar_AE"/>
        </w:rPr>
      </w:r>
      <w:r>
        <w:rPr>
          <w:vertAlign w:val="superscript"/>
          <w:rtl/>
          <w:cs/>
          <w:lang w:val="ar_AE" w:bidi="ar_AE"/>
        </w:rPr>
        <w:t>42</w:t>
      </w:r>
      <w:r>
        <w:rPr>
          <w:rtl/>
          <w:cs/>
          <w:lang w:val="ar_AE" w:bidi="ar_AE"/>
        </w:rPr>
        <w:t xml:space="preserve"> فَقَالَ لَهُ: «هَكَذَا قَالَ ٱلرَّبُّ: لِأَنَّكَ أَفْلَتَّ مِنْ يَدِكَ رَجُلًا قَدْ حَرَّمْتُهُ، تَكُونُ نَفْسُكَ بَدَلَ نَفْسِهِ، وَشَعْبُكَ بَدَلَ شَعْبِهِ».</w:t>
      </w:r>
    </w:p>
    <w:p>
      <w:pPr>
        <w:bidi/>
      </w:pPr>
      <w:r>
        <w:rPr>
          <w:rtl/>
          <w:cs/>
          <w:lang w:val="ar_AE" w:bidi="ar_AE"/>
        </w:rPr>
      </w:r>
      <w:r>
        <w:rPr>
          <w:vertAlign w:val="superscript"/>
          <w:rtl/>
          <w:cs/>
          <w:lang w:val="ar_AE" w:bidi="ar_AE"/>
        </w:rPr>
        <w:t>43</w:t>
      </w:r>
      <w:r>
        <w:rPr>
          <w:rtl/>
          <w:cs/>
          <w:lang w:val="ar_AE" w:bidi="ar_AE"/>
        </w:rPr>
        <w:t xml:space="preserve"> فَمَضَى مَلِكُ إِسْرَائِيلَ إِلَى بَيْتِهِ مُكْتَئِبًا مَغْمُومًا وَجَاءَ إِلَى ٱلسَّامِرَةِ.</w:t>
      </w:r>
    </w:p>
    <w:p>
      <w:pPr>
        <w:pStyle w:val="Heading2"/>
        <w:bidi/>
      </w:pPr>
      <w:r>
        <w:rPr>
          <w:rtl/>
          <w:cs/>
          <w:lang w:val="ar_AE" w:bidi="ar_AE"/>
        </w:rPr>
        <w:t>1 Kings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بَعْدَ هَذِهِ ٱلْأُمُورِ أَنَّهُ كَانَ لِنَابُوتَ ٱلْيَزْرَعِيلِيِّ كَرْمٌ فِي يَزْرَعِيلَ بِجَانِبِ قَصْرِ أَخْآبَ مَلِكِ ٱلسَّامِرَةِ.</w:t>
      </w:r>
    </w:p>
    <w:p>
      <w:pPr>
        <w:bidi/>
      </w:pPr>
      <w:r>
        <w:rPr>
          <w:rtl/>
          <w:cs/>
          <w:lang w:val="ar_AE" w:bidi="ar_AE"/>
        </w:rPr>
      </w:r>
      <w:r>
        <w:rPr>
          <w:vertAlign w:val="superscript"/>
          <w:rtl/>
          <w:cs/>
          <w:lang w:val="ar_AE" w:bidi="ar_AE"/>
        </w:rPr>
        <w:t>2</w:t>
      </w:r>
      <w:r>
        <w:rPr>
          <w:rtl/>
          <w:cs/>
          <w:lang w:val="ar_AE" w:bidi="ar_AE"/>
        </w:rPr>
        <w:t xml:space="preserve"> فَكَلَّمَ أَخْآبُ نَابُوتَ قَائِلًا: «أَعْطِنِي كَرْمَكَ فَيَكُونَ لِي بُسْتَانَ بُقُولٍ، لِأَنَّهُ قَرِيبٌ بِجَانِبِ بَيْتِي، فَأُعْطِيَكَ عِوَضَهُ كَرْمًا أَحْسَنَ مِنْهُ. أَوْ إِذَا حَسُنَ فِي عَيْنَيْكَ أَعْطَيْتُكَ ثَمَنَهُ فِضَّةً».</w:t>
      </w:r>
    </w:p>
    <w:p>
      <w:pPr>
        <w:bidi/>
      </w:pPr>
      <w:r>
        <w:rPr>
          <w:rtl/>
          <w:cs/>
          <w:lang w:val="ar_AE" w:bidi="ar_AE"/>
        </w:rPr>
      </w:r>
      <w:r>
        <w:rPr>
          <w:vertAlign w:val="superscript"/>
          <w:rtl/>
          <w:cs/>
          <w:lang w:val="ar_AE" w:bidi="ar_AE"/>
        </w:rPr>
        <w:t>3</w:t>
      </w:r>
      <w:r>
        <w:rPr>
          <w:rtl/>
          <w:cs/>
          <w:lang w:val="ar_AE" w:bidi="ar_AE"/>
        </w:rPr>
        <w:t xml:space="preserve"> فَقَالَ نَابُوتُ لِأَخْآبَ: «حَاشَا لِي مِنْ قِبَلِ ٱلرَّبِّ أَنْ أُعْطِيَكَ مِيرَاثَ آبَائِي».</w:t>
      </w:r>
    </w:p>
    <w:p>
      <w:pPr>
        <w:bidi/>
      </w:pPr>
      <w:r>
        <w:rPr>
          <w:rtl/>
          <w:cs/>
          <w:lang w:val="ar_AE" w:bidi="ar_AE"/>
        </w:rPr>
      </w:r>
      <w:r>
        <w:rPr>
          <w:vertAlign w:val="superscript"/>
          <w:rtl/>
          <w:cs/>
          <w:lang w:val="ar_AE" w:bidi="ar_AE"/>
        </w:rPr>
        <w:t>4</w:t>
      </w:r>
      <w:r>
        <w:rPr>
          <w:rtl/>
          <w:cs/>
          <w:lang w:val="ar_AE" w:bidi="ar_AE"/>
        </w:rPr>
        <w:t xml:space="preserve"> فَدَخَلَ أَخْآبُ بَيْتَهُ مُكْتَئِبًا مَغْمُومًا مِنْ أَجْلِ ٱلْكَلَامِ ٱلَّذِي كَلَّمَهُ بِهِ نَابُوتُ ٱلْيَزْرَعِيلِيُّ قَائِلًا: «لَا أُعْطِيكَ مِيرَاثَ آبَائِي». وَٱضْطَجَعَ عَلَى سَرِيرِهِ وَحَوَّلَ وَجْهَهُ وَلَمْ يَأْكُلْ خُبْزًا.</w:t>
      </w:r>
    </w:p>
    <w:p>
      <w:pPr>
        <w:bidi/>
      </w:pPr>
      <w:r>
        <w:rPr>
          <w:rtl/>
          <w:cs/>
          <w:lang w:val="ar_AE" w:bidi="ar_AE"/>
        </w:rPr>
      </w:r>
      <w:r>
        <w:rPr>
          <w:vertAlign w:val="superscript"/>
          <w:rtl/>
          <w:cs/>
          <w:lang w:val="ar_AE" w:bidi="ar_AE"/>
        </w:rPr>
        <w:t>5</w:t>
      </w:r>
      <w:r>
        <w:rPr>
          <w:rtl/>
          <w:cs/>
          <w:lang w:val="ar_AE" w:bidi="ar_AE"/>
        </w:rPr>
        <w:t xml:space="preserve"> فَدَخَلَتْ إِلَيْهِ إِيزَابَلُ ٱمْرَأَتُهُ وَقَالَتْ لَهُ: «لِمَاذَا رُوحُكَ مُكْتَئِبَةٌ وَلَا تَأْكُلُ خُبْزًا؟»</w:t>
      </w:r>
    </w:p>
    <w:p>
      <w:pPr>
        <w:bidi/>
      </w:pPr>
      <w:r>
        <w:rPr>
          <w:rtl/>
          <w:cs/>
          <w:lang w:val="ar_AE" w:bidi="ar_AE"/>
        </w:rPr>
      </w:r>
      <w:r>
        <w:rPr>
          <w:vertAlign w:val="superscript"/>
          <w:rtl/>
          <w:cs/>
          <w:lang w:val="ar_AE" w:bidi="ar_AE"/>
        </w:rPr>
        <w:t>6</w:t>
      </w:r>
      <w:r>
        <w:rPr>
          <w:rtl/>
          <w:cs/>
          <w:lang w:val="ar_AE" w:bidi="ar_AE"/>
        </w:rPr>
        <w:t xml:space="preserve"> فَقَالَ لَهَا: «لِأَنِّي كَلَّمْتُ نَابُوتَ ٱلْيَزْرَعِيلِيَّ وَقُلْتُ لَهُ: أَعْطِنِي كَرْمَكَ بِفِضَّةٍ، وَإِذَا شِئْتَ أَعْطَيْتُكَ كَرْمًا عِوَضَهُ، فَقَالَ: لَا أُعْطِيكَ كَرْمِي».</w:t>
      </w:r>
    </w:p>
    <w:p>
      <w:pPr>
        <w:bidi/>
      </w:pPr>
      <w:r>
        <w:rPr>
          <w:rtl/>
          <w:cs/>
          <w:lang w:val="ar_AE" w:bidi="ar_AE"/>
        </w:rPr>
      </w:r>
      <w:r>
        <w:rPr>
          <w:vertAlign w:val="superscript"/>
          <w:rtl/>
          <w:cs/>
          <w:lang w:val="ar_AE" w:bidi="ar_AE"/>
        </w:rPr>
        <w:t>7</w:t>
      </w:r>
      <w:r>
        <w:rPr>
          <w:rtl/>
          <w:cs/>
          <w:lang w:val="ar_AE" w:bidi="ar_AE"/>
        </w:rPr>
        <w:t xml:space="preserve"> فَقَالَتْ لَهُ إِيزَابَلُ: «أَأَنْتَ ٱلْآنَ تَحْكُمُ عَلَى إِسْرَائِيلَ؟ قُمْ كُلْ خُبْزًا وَلْيَطِبْ قَلْبُكَ. أَنَا أُعْطِيكَ كَرْمَ نَابُوتَ ٱلْيَزْرَعِيلِيِّ».</w:t>
      </w:r>
    </w:p>
    <w:p>
      <w:pPr>
        <w:bidi/>
      </w:pPr>
      <w:r>
        <w:rPr>
          <w:rtl/>
          <w:cs/>
          <w:lang w:val="ar_AE" w:bidi="ar_AE"/>
        </w:rPr>
      </w:r>
      <w:r>
        <w:rPr>
          <w:vertAlign w:val="superscript"/>
          <w:rtl/>
          <w:cs/>
          <w:lang w:val="ar_AE" w:bidi="ar_AE"/>
        </w:rPr>
        <w:t>8</w:t>
      </w:r>
      <w:r>
        <w:rPr>
          <w:rtl/>
          <w:cs/>
          <w:lang w:val="ar_AE" w:bidi="ar_AE"/>
        </w:rPr>
        <w:t xml:space="preserve"> ثُمَّ كَتَبَتْ رَسَائِلَ بِٱسْمِ أَخْآبَ، وَخَتَمَتْهَا بِخَاتِمِهِ، وَأَرْسَلَتِ ٱلرَّسَائِلَ إِلَى ٱلشُّيُوخِ وَٱلْأَشْرَافِ ٱلَّذِينَ فِي مَدِينَتِهِ ٱلسَّاكِنِينَ مَعَ نَابُوتَ.</w:t>
      </w:r>
    </w:p>
    <w:p>
      <w:pPr>
        <w:bidi/>
      </w:pPr>
      <w:r>
        <w:rPr>
          <w:rtl/>
          <w:cs/>
          <w:lang w:val="ar_AE" w:bidi="ar_AE"/>
        </w:rPr>
      </w:r>
      <w:r>
        <w:rPr>
          <w:vertAlign w:val="superscript"/>
          <w:rtl/>
          <w:cs/>
          <w:lang w:val="ar_AE" w:bidi="ar_AE"/>
        </w:rPr>
        <w:t>9</w:t>
      </w:r>
      <w:r>
        <w:rPr>
          <w:rtl/>
          <w:cs/>
          <w:lang w:val="ar_AE" w:bidi="ar_AE"/>
        </w:rPr>
        <w:t xml:space="preserve"> وَكَتَبَتْ فِي ٱلرَّسَائِلِ تَقُولُ: «نَادُوا بِصَوْمٍ، وَأَجْلِسُوا نَابُوتَ فِي رَأْسِ ٱلشَّعْبِ.</w:t>
      </w:r>
    </w:p>
    <w:p>
      <w:pPr>
        <w:bidi/>
      </w:pPr>
      <w:r>
        <w:rPr>
          <w:rtl/>
          <w:cs/>
          <w:lang w:val="ar_AE" w:bidi="ar_AE"/>
        </w:rPr>
      </w:r>
      <w:r>
        <w:rPr>
          <w:vertAlign w:val="superscript"/>
          <w:rtl/>
          <w:cs/>
          <w:lang w:val="ar_AE" w:bidi="ar_AE"/>
        </w:rPr>
        <w:t>10</w:t>
      </w:r>
      <w:r>
        <w:rPr>
          <w:rtl/>
          <w:cs/>
          <w:lang w:val="ar_AE" w:bidi="ar_AE"/>
        </w:rPr>
        <w:t xml:space="preserve"> وَأَجْلِسُوا رَجُلَيْنِ مِنْ بَنِي بَلِيَّعَالَ تُجَاهَهُ لِيَشْهَدَا قَائِلَيْنِ: قَدْ جَدَّفْتَ عَلَى ٱللهِ وَعَلَى ٱلْمَلِكِ. ثُمَّ أَخْرِجُوهُ وَٱرْجُمُوهُ فَيَمُوتَ».</w:t>
      </w:r>
    </w:p>
    <w:p>
      <w:pPr>
        <w:bidi/>
      </w:pPr>
      <w:r>
        <w:rPr>
          <w:rtl/>
          <w:cs/>
          <w:lang w:val="ar_AE" w:bidi="ar_AE"/>
        </w:rPr>
      </w:r>
      <w:r>
        <w:rPr>
          <w:vertAlign w:val="superscript"/>
          <w:rtl/>
          <w:cs/>
          <w:lang w:val="ar_AE" w:bidi="ar_AE"/>
        </w:rPr>
        <w:t>11</w:t>
      </w:r>
      <w:r>
        <w:rPr>
          <w:rtl/>
          <w:cs/>
          <w:lang w:val="ar_AE" w:bidi="ar_AE"/>
        </w:rPr>
        <w:t xml:space="preserve"> فَفَعَلَ رِجَالُ مَدِينَتِهِ، ٱلشُّيُوخُ وَٱلْأَشْرَافُ ٱلسَّاكِنُونَ فِي مَدِينَتِهِ، كَمَا أَرْسَلَتْ إِلَيْهِمْ إِيزَابَلُ، كَمَا هُوَ مَكْتُوبٌ فِي ٱلرَّسَائِلِ ٱلَّتِي أَرْسَلَتْهَا إِلَيْهِمْ.</w:t>
      </w:r>
    </w:p>
    <w:p>
      <w:pPr>
        <w:bidi/>
      </w:pPr>
      <w:r>
        <w:rPr>
          <w:rtl/>
          <w:cs/>
          <w:lang w:val="ar_AE" w:bidi="ar_AE"/>
        </w:rPr>
      </w:r>
      <w:r>
        <w:rPr>
          <w:vertAlign w:val="superscript"/>
          <w:rtl/>
          <w:cs/>
          <w:lang w:val="ar_AE" w:bidi="ar_AE"/>
        </w:rPr>
        <w:t>12</w:t>
      </w:r>
      <w:r>
        <w:rPr>
          <w:rtl/>
          <w:cs/>
          <w:lang w:val="ar_AE" w:bidi="ar_AE"/>
        </w:rPr>
        <w:t xml:space="preserve"> فَنَادَوْا بِصَوْمٍ وَأَجْلَسُوا نَابُوتَ فِي رَأْسِ ٱلشَّعْبِ.</w:t>
      </w:r>
    </w:p>
    <w:p>
      <w:pPr>
        <w:bidi/>
      </w:pPr>
      <w:r>
        <w:rPr>
          <w:rtl/>
          <w:cs/>
          <w:lang w:val="ar_AE" w:bidi="ar_AE"/>
        </w:rPr>
      </w:r>
      <w:r>
        <w:rPr>
          <w:vertAlign w:val="superscript"/>
          <w:rtl/>
          <w:cs/>
          <w:lang w:val="ar_AE" w:bidi="ar_AE"/>
        </w:rPr>
        <w:t>13</w:t>
      </w:r>
      <w:r>
        <w:rPr>
          <w:rtl/>
          <w:cs/>
          <w:lang w:val="ar_AE" w:bidi="ar_AE"/>
        </w:rPr>
        <w:t xml:space="preserve"> وَأَتَى رَجُلَانِ مِنْ بَنِي بَلِيَّعَالَ وَجَلَسَا تُجَاهَهُ، وَشَهِدَ رَجُلَا بِليَّعَالَ عَلَى نَابُوتَ أَمَامَ ٱلشَّعْبِ قَائِلَيْنِ: «قَدْ جَدَّفَ نَابُوتُ عَلَى ٱللهِ وَعَلَى ٱلْمَلِكِ». فَأَخْرَجُوهُ خَارِجَ ٱلْمَدِينَةِ وَرَجَمُوهُ بِحِجَارَةٍ فَمَاتَ.</w:t>
      </w:r>
    </w:p>
    <w:p>
      <w:pPr>
        <w:bidi/>
      </w:pPr>
      <w:r>
        <w:rPr>
          <w:rtl/>
          <w:cs/>
          <w:lang w:val="ar_AE" w:bidi="ar_AE"/>
        </w:rPr>
      </w:r>
      <w:r>
        <w:rPr>
          <w:vertAlign w:val="superscript"/>
          <w:rtl/>
          <w:cs/>
          <w:lang w:val="ar_AE" w:bidi="ar_AE"/>
        </w:rPr>
        <w:t>14</w:t>
      </w:r>
      <w:r>
        <w:rPr>
          <w:rtl/>
          <w:cs/>
          <w:lang w:val="ar_AE" w:bidi="ar_AE"/>
        </w:rPr>
        <w:t xml:space="preserve"> وَأَرْسَلُوا إِلَى إِيزَابَلَ يَقُولُونَ: «قَدْ رُجِمَ نَابُوتُ وَمَاتَ».</w:t>
      </w:r>
    </w:p>
    <w:p>
      <w:pPr>
        <w:bidi/>
      </w:pPr>
      <w:r>
        <w:rPr>
          <w:rtl/>
          <w:cs/>
          <w:lang w:val="ar_AE" w:bidi="ar_AE"/>
        </w:rPr>
      </w:r>
      <w:r>
        <w:rPr>
          <w:vertAlign w:val="superscript"/>
          <w:rtl/>
          <w:cs/>
          <w:lang w:val="ar_AE" w:bidi="ar_AE"/>
        </w:rPr>
        <w:t>15</w:t>
      </w:r>
      <w:r>
        <w:rPr>
          <w:rtl/>
          <w:cs/>
          <w:lang w:val="ar_AE" w:bidi="ar_AE"/>
        </w:rPr>
        <w:t xml:space="preserve"> وَلَمَّا سَمِعَتْ إِيزَابَلُ أَنَّ نَابُوتَ قَدْ رُجِمَ وَمَاتَ، قَالَتْ إِيزَابَلُ لِأَخْآبَ: «قُمْ رِثْ كَرْمَ نَابُوتَ ٱلْيَزْرَعِيلِيِّ ٱلَّذِي أَبَى أَنْ يُعْطِيَكَ إِيَّاهُ بِفِضَّةٍ، لِأَنَّ نَابُوتَ لَيْسَ حَيًّا بَلْ هُوَ مَيْتٌ».</w:t>
      </w:r>
    </w:p>
    <w:p>
      <w:pPr>
        <w:bidi/>
      </w:pPr>
      <w:r>
        <w:rPr>
          <w:rtl/>
          <w:cs/>
          <w:lang w:val="ar_AE" w:bidi="ar_AE"/>
        </w:rPr>
      </w:r>
      <w:r>
        <w:rPr>
          <w:vertAlign w:val="superscript"/>
          <w:rtl/>
          <w:cs/>
          <w:lang w:val="ar_AE" w:bidi="ar_AE"/>
        </w:rPr>
        <w:t>16</w:t>
      </w:r>
      <w:r>
        <w:rPr>
          <w:rtl/>
          <w:cs/>
          <w:lang w:val="ar_AE" w:bidi="ar_AE"/>
        </w:rPr>
        <w:t xml:space="preserve"> وَلَمَّا سَمِعَ أَخْآبُ أَنَّ نَابُوتَ قَدْ مَاتَ، قَامَ أَخْآبُ لِيَنْزِلَ إِلَى كَرْمِ نَابُوتَ ٱلْيَزْرَعِيلِيِّ لِيَرِثَهُ.</w:t>
      </w:r>
    </w:p>
    <w:p>
      <w:pPr>
        <w:bidi/>
      </w:pPr>
      <w:r>
        <w:rPr>
          <w:rtl/>
          <w:cs/>
          <w:lang w:val="ar_AE" w:bidi="ar_AE"/>
        </w:rPr>
      </w:r>
      <w:r>
        <w:rPr>
          <w:vertAlign w:val="superscript"/>
          <w:rtl/>
          <w:cs/>
          <w:lang w:val="ar_AE" w:bidi="ar_AE"/>
        </w:rPr>
        <w:t>17</w:t>
      </w:r>
      <w:r>
        <w:rPr>
          <w:rtl/>
          <w:cs/>
          <w:lang w:val="ar_AE" w:bidi="ar_AE"/>
        </w:rPr>
        <w:t xml:space="preserve"> فَكَانَ كَلَامُ ٱلرَّبِّ إِلَى إِيلِيَّا ٱلتِّشْبِيِّ قَائِلًا:</w:t>
      </w:r>
    </w:p>
    <w:p>
      <w:pPr>
        <w:bidi/>
      </w:pPr>
      <w:r>
        <w:rPr>
          <w:rtl/>
          <w:cs/>
          <w:lang w:val="ar_AE" w:bidi="ar_AE"/>
        </w:rPr>
      </w:r>
      <w:r>
        <w:rPr>
          <w:vertAlign w:val="superscript"/>
          <w:rtl/>
          <w:cs/>
          <w:lang w:val="ar_AE" w:bidi="ar_AE"/>
        </w:rPr>
        <w:t>18</w:t>
      </w:r>
      <w:r>
        <w:rPr>
          <w:rtl/>
          <w:cs/>
          <w:lang w:val="ar_AE" w:bidi="ar_AE"/>
        </w:rPr>
        <w:t xml:space="preserve"> «قُمِ ٱنْزِلْ لِلِقَاءِ أَخْآبَ مَلِكِ إِسْرَائِيلَ ٱلَّذِي فِي ٱلسَّامِرَةِ. هُوَذَا هُوَ فِي كَرْمِ نَابُوتَ ٱلَّذِي نَزَلَ إِلَيْهِ لِيَرِثَهُ.</w:t>
      </w:r>
    </w:p>
    <w:p>
      <w:pPr>
        <w:bidi/>
      </w:pPr>
      <w:r>
        <w:rPr>
          <w:rtl/>
          <w:cs/>
          <w:lang w:val="ar_AE" w:bidi="ar_AE"/>
        </w:rPr>
      </w:r>
      <w:r>
        <w:rPr>
          <w:vertAlign w:val="superscript"/>
          <w:rtl/>
          <w:cs/>
          <w:lang w:val="ar_AE" w:bidi="ar_AE"/>
        </w:rPr>
        <w:t>19</w:t>
      </w:r>
      <w:r>
        <w:rPr>
          <w:rtl/>
          <w:cs/>
          <w:lang w:val="ar_AE" w:bidi="ar_AE"/>
        </w:rPr>
        <w:t xml:space="preserve"> وَكَلِّمْهُ قَائِلًا: هَكَذَا قَالَ ٱلرَّبُّ: هَلْ قَتَلْتَ وَوَرِثْتَ أَيْضًا؟ ثُمَّ كَلِّمْهُ قَائِلًا: هَكَذاَ قَالَ ٱلرَّبُّ: فِي ٱلْمَكَانِ ٱلَّذِي لَحَسَتْ فِيهِ ٱلْكِلَابُ دَمَ نَابُوتَ تَلْحَسُ ٱلْكِلَابُ دَمَكَ أَنْتَ أَيْضًا».</w:t>
      </w:r>
    </w:p>
    <w:p>
      <w:pPr>
        <w:bidi/>
      </w:pPr>
      <w:r>
        <w:rPr>
          <w:rtl/>
          <w:cs/>
          <w:lang w:val="ar_AE" w:bidi="ar_AE"/>
        </w:rPr>
      </w:r>
      <w:r>
        <w:rPr>
          <w:vertAlign w:val="superscript"/>
          <w:rtl/>
          <w:cs/>
          <w:lang w:val="ar_AE" w:bidi="ar_AE"/>
        </w:rPr>
        <w:t>20</w:t>
      </w:r>
      <w:r>
        <w:rPr>
          <w:rtl/>
          <w:cs/>
          <w:lang w:val="ar_AE" w:bidi="ar_AE"/>
        </w:rPr>
        <w:t xml:space="preserve"> فَقَالَ أَخْآبُ لِإِيلِيَّا: «هَلْ وَجَدْتَنِي يَا عَدُوِّي؟» فَقَالَ: «قَدْ وَجَدْتُكَ لِأَنَّكَ قَدْ بِعْتَ نَفْسَكَ لِعَمَلِ ٱلشَّرِّ فِي عَيْنَيِ ٱلرَّبِّ.</w:t>
      </w:r>
    </w:p>
    <w:p>
      <w:pPr>
        <w:bidi/>
      </w:pPr>
      <w:r>
        <w:rPr>
          <w:rtl/>
          <w:cs/>
          <w:lang w:val="ar_AE" w:bidi="ar_AE"/>
        </w:rPr>
      </w:r>
      <w:r>
        <w:rPr>
          <w:vertAlign w:val="superscript"/>
          <w:rtl/>
          <w:cs/>
          <w:lang w:val="ar_AE" w:bidi="ar_AE"/>
        </w:rPr>
        <w:t>21</w:t>
      </w:r>
      <w:r>
        <w:rPr>
          <w:rtl/>
          <w:cs/>
          <w:lang w:val="ar_AE" w:bidi="ar_AE"/>
        </w:rPr>
        <w:t xml:space="preserve"> هَأَنَذَا أَجْلِبُ عَلَيْكَ شَرًّا، وَأُبِيدُ نَسْلَكَ، وَأَقْطَعُ لِأَخْآبَ كُلَّ بَائِلٍ بِحَائِطٍ وَمَحْجُوزٍ وَمُطْلَقٍ فِي إِسْرَائِيلَ.</w:t>
      </w:r>
    </w:p>
    <w:p>
      <w:pPr>
        <w:bidi/>
      </w:pPr>
      <w:r>
        <w:rPr>
          <w:rtl/>
          <w:cs/>
          <w:lang w:val="ar_AE" w:bidi="ar_AE"/>
        </w:rPr>
      </w:r>
      <w:r>
        <w:rPr>
          <w:vertAlign w:val="superscript"/>
          <w:rtl/>
          <w:cs/>
          <w:lang w:val="ar_AE" w:bidi="ar_AE"/>
        </w:rPr>
        <w:t>22</w:t>
      </w:r>
      <w:r>
        <w:rPr>
          <w:rtl/>
          <w:cs/>
          <w:lang w:val="ar_AE" w:bidi="ar_AE"/>
        </w:rPr>
        <w:t xml:space="preserve"> وَأَجْعَلُ بَيْتَكَ كَبَيْتِ يَرُبْعَامَ بْنِ نَبَاطَ، وَكَبَيْتِ بَعْشَا بْنِ أَخِيَّا، لِأَجْلِ ٱلْإِغَاظَةِ ٱلَّتِي أَغَظْتَنِي، وَلِجَعْلِكَ إِسْرَائِيلَ يُخْطِئُ».</w:t>
      </w:r>
    </w:p>
    <w:p>
      <w:pPr>
        <w:bidi/>
      </w:pPr>
      <w:r>
        <w:rPr>
          <w:rtl/>
          <w:cs/>
          <w:lang w:val="ar_AE" w:bidi="ar_AE"/>
        </w:rPr>
      </w:r>
      <w:r>
        <w:rPr>
          <w:vertAlign w:val="superscript"/>
          <w:rtl/>
          <w:cs/>
          <w:lang w:val="ar_AE" w:bidi="ar_AE"/>
        </w:rPr>
        <w:t>23</w:t>
      </w:r>
      <w:r>
        <w:rPr>
          <w:rtl/>
          <w:cs/>
          <w:lang w:val="ar_AE" w:bidi="ar_AE"/>
        </w:rPr>
        <w:t xml:space="preserve"> وَتَكَلَّمَ ٱلرَّبُّ عَنْ إِيزَابَلَ أَيْضًا قَائِلًا: «إِنَّ ٱلْكِلَابَ تَأْكُلُ إِيزَابَلَ عِنْدَ مِتْرَسَةِ يَزْرَعِيلَ.</w:t>
      </w:r>
    </w:p>
    <w:p>
      <w:pPr>
        <w:bidi/>
      </w:pPr>
      <w:r>
        <w:rPr>
          <w:rtl/>
          <w:cs/>
          <w:lang w:val="ar_AE" w:bidi="ar_AE"/>
        </w:rPr>
      </w:r>
      <w:r>
        <w:rPr>
          <w:vertAlign w:val="superscript"/>
          <w:rtl/>
          <w:cs/>
          <w:lang w:val="ar_AE" w:bidi="ar_AE"/>
        </w:rPr>
        <w:t>24</w:t>
      </w:r>
      <w:r>
        <w:rPr>
          <w:rtl/>
          <w:cs/>
          <w:lang w:val="ar_AE" w:bidi="ar_AE"/>
        </w:rPr>
        <w:t xml:space="preserve"> مَنْ مَاتَ لِأَخْآبَ فِي ٱلْمَدِينَةِ تَأْكُلُهُ ٱلْكِلَابُ، وَمَنْ مَاتَ فِي ٱلْحَقْلِ تَأْكُلُهُ طُيُورُ ٱلسَّمَاءِ».</w:t>
      </w:r>
    </w:p>
    <w:p>
      <w:pPr>
        <w:bidi/>
      </w:pPr>
      <w:r>
        <w:rPr>
          <w:rtl/>
          <w:cs/>
          <w:lang w:val="ar_AE" w:bidi="ar_AE"/>
        </w:rPr>
      </w:r>
      <w:r>
        <w:rPr>
          <w:vertAlign w:val="superscript"/>
          <w:rtl/>
          <w:cs/>
          <w:lang w:val="ar_AE" w:bidi="ar_AE"/>
        </w:rPr>
        <w:t>25</w:t>
      </w:r>
      <w:r>
        <w:rPr>
          <w:rtl/>
          <w:cs/>
          <w:lang w:val="ar_AE" w:bidi="ar_AE"/>
        </w:rPr>
        <w:t xml:space="preserve"> وَلَمْ يَكُنْ كَأَخْآبَ ٱلَّذِي بَاعَ نَفْسَهُ لِعَمَلِ ٱلشَّرِّ فِي عَيْنَيِ ٱلرَّبِّ، ٱلَّذِي أَغْوَتْهُ إِيزَابَلُ ٱمْرَأَتُهُ.</w:t>
      </w:r>
    </w:p>
    <w:p>
      <w:pPr>
        <w:bidi/>
      </w:pPr>
      <w:r>
        <w:rPr>
          <w:rtl/>
          <w:cs/>
          <w:lang w:val="ar_AE" w:bidi="ar_AE"/>
        </w:rPr>
      </w:r>
      <w:r>
        <w:rPr>
          <w:vertAlign w:val="superscript"/>
          <w:rtl/>
          <w:cs/>
          <w:lang w:val="ar_AE" w:bidi="ar_AE"/>
        </w:rPr>
        <w:t>26</w:t>
      </w:r>
      <w:r>
        <w:rPr>
          <w:rtl/>
          <w:cs/>
          <w:lang w:val="ar_AE" w:bidi="ar_AE"/>
        </w:rPr>
        <w:t xml:space="preserve"> وَرَجِسَ جِدًّا بِذَهَابِهِ وَرَاءَ ٱلْأَصْنَامِ حَسَبَ كُلِّ مَا فَعَلَ ٱلْأَمُورِيُّونَ ٱلَّذِينَ طَرَدَهُمُ ٱلرَّبُّ مِنْ أَمَامِ بَنِي إِسْرَائِيلَ.</w:t>
      </w:r>
    </w:p>
    <w:p>
      <w:pPr>
        <w:bidi/>
      </w:pPr>
      <w:r>
        <w:rPr>
          <w:rtl/>
          <w:cs/>
          <w:lang w:val="ar_AE" w:bidi="ar_AE"/>
        </w:rPr>
      </w:r>
      <w:r>
        <w:rPr>
          <w:vertAlign w:val="superscript"/>
          <w:rtl/>
          <w:cs/>
          <w:lang w:val="ar_AE" w:bidi="ar_AE"/>
        </w:rPr>
        <w:t>27</w:t>
      </w:r>
      <w:r>
        <w:rPr>
          <w:rtl/>
          <w:cs/>
          <w:lang w:val="ar_AE" w:bidi="ar_AE"/>
        </w:rPr>
        <w:t xml:space="preserve"> وَلَمَّا سَمِعَ أَخْآبُ هَذَا ٱلْكَلَامَ، شَقَّ ثِيَابَهُ وَجَعَلَ مِسْحًا عَلَى جَسَدِهِ، وَصَامَ وَٱضْطَجَعَ بِٱلْمِسْحِ وَمَشَى بِسُكُوتٍ.</w:t>
      </w:r>
    </w:p>
    <w:p>
      <w:pPr>
        <w:bidi/>
      </w:pPr>
      <w:r>
        <w:rPr>
          <w:rtl/>
          <w:cs/>
          <w:lang w:val="ar_AE" w:bidi="ar_AE"/>
        </w:rPr>
      </w:r>
      <w:r>
        <w:rPr>
          <w:vertAlign w:val="superscript"/>
          <w:rtl/>
          <w:cs/>
          <w:lang w:val="ar_AE" w:bidi="ar_AE"/>
        </w:rPr>
        <w:t>28</w:t>
      </w:r>
      <w:r>
        <w:rPr>
          <w:rtl/>
          <w:cs/>
          <w:lang w:val="ar_AE" w:bidi="ar_AE"/>
        </w:rPr>
        <w:t xml:space="preserve"> فَكَانَ كَلَامُ ٱلرَّبِّ إِلَى إِيلِيَّا ٱلتِّشْبِيِّ قَائِلًا:</w:t>
      </w:r>
    </w:p>
    <w:p>
      <w:pPr>
        <w:bidi/>
      </w:pPr>
      <w:r>
        <w:rPr>
          <w:rtl/>
          <w:cs/>
          <w:lang w:val="ar_AE" w:bidi="ar_AE"/>
        </w:rPr>
      </w:r>
      <w:r>
        <w:rPr>
          <w:vertAlign w:val="superscript"/>
          <w:rtl/>
          <w:cs/>
          <w:lang w:val="ar_AE" w:bidi="ar_AE"/>
        </w:rPr>
        <w:t>29</w:t>
      </w:r>
      <w:r>
        <w:rPr>
          <w:rtl/>
          <w:cs/>
          <w:lang w:val="ar_AE" w:bidi="ar_AE"/>
        </w:rPr>
        <w:t xml:space="preserve"> «هَلْ رَأَيْتَ كَيْفَ ٱتَّضَعَ أَخْآبُ أَمَامِي؟ فَمِنْ أَجْلِ أَنَّهُ قَدِ ٱتَّضَعَ أَمَامِي لَا أَجْلِبُ ٱلشَّرَّ فِي أَيَّامِهِ، بَلْ فِي أَيَّامِ ٱبْنِهِ أَجْلِبُ ٱلشَّرَّ عَلَى بَيْتِهِ».</w:t>
      </w:r>
    </w:p>
    <w:p>
      <w:pPr>
        <w:pStyle w:val="Heading2"/>
        <w:bidi/>
      </w:pPr>
      <w:r>
        <w:rPr>
          <w:rtl/>
          <w:cs/>
          <w:lang w:val="ar_AE" w:bidi="ar_AE"/>
        </w:rPr>
        <w:t>1 Kings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وَأَقَامُوا ثَلَاثَ سِنِينَ بِدُونِ حَرْبٍ بَيْنَ أَرَامَ وَإِسْرَائِيلَ.</w:t>
      </w:r>
    </w:p>
    <w:p>
      <w:pPr>
        <w:bidi/>
      </w:pPr>
      <w:r>
        <w:rPr>
          <w:rtl/>
          <w:cs/>
          <w:lang w:val="ar_AE" w:bidi="ar_AE"/>
        </w:rPr>
      </w:r>
      <w:r>
        <w:rPr>
          <w:vertAlign w:val="superscript"/>
          <w:rtl/>
          <w:cs/>
          <w:lang w:val="ar_AE" w:bidi="ar_AE"/>
        </w:rPr>
        <w:t>2</w:t>
      </w:r>
      <w:r>
        <w:rPr>
          <w:rtl/>
          <w:cs/>
          <w:lang w:val="ar_AE" w:bidi="ar_AE"/>
        </w:rPr>
        <w:t xml:space="preserve"> وَفِي ٱلسَّنَةِ ٱلثَّالِثَةِ نَزَلَ يَهُوشَافَاطُ مَلِكُ يَهُوذَا إِلَى مَلِكِ إِسْرَائِيلَ.</w:t>
      </w:r>
    </w:p>
    <w:p>
      <w:pPr>
        <w:bidi/>
      </w:pPr>
      <w:r>
        <w:rPr>
          <w:rtl/>
          <w:cs/>
          <w:lang w:val="ar_AE" w:bidi="ar_AE"/>
        </w:rPr>
      </w:r>
      <w:r>
        <w:rPr>
          <w:vertAlign w:val="superscript"/>
          <w:rtl/>
          <w:cs/>
          <w:lang w:val="ar_AE" w:bidi="ar_AE"/>
        </w:rPr>
        <w:t>3</w:t>
      </w:r>
      <w:r>
        <w:rPr>
          <w:rtl/>
          <w:cs/>
          <w:lang w:val="ar_AE" w:bidi="ar_AE"/>
        </w:rPr>
        <w:t xml:space="preserve"> فَقَالَ مَلِكُ إِسْرَائِيلَ لِعَبِيدِهِ: «أَتَعْلَمُونَ أَنَّ رَامُوتَ جِلْعَادَ لَنَا وَنَحْنُ سَاكِتُونَ عَنْ أَخْذِهَا مِنْ يَدِ مَلِكِ أَرَامَ؟»</w:t>
      </w:r>
    </w:p>
    <w:p>
      <w:pPr>
        <w:bidi/>
      </w:pPr>
      <w:r>
        <w:rPr>
          <w:rtl/>
          <w:cs/>
          <w:lang w:val="ar_AE" w:bidi="ar_AE"/>
        </w:rPr>
      </w:r>
      <w:r>
        <w:rPr>
          <w:vertAlign w:val="superscript"/>
          <w:rtl/>
          <w:cs/>
          <w:lang w:val="ar_AE" w:bidi="ar_AE"/>
        </w:rPr>
        <w:t>4</w:t>
      </w:r>
      <w:r>
        <w:rPr>
          <w:rtl/>
          <w:cs/>
          <w:lang w:val="ar_AE" w:bidi="ar_AE"/>
        </w:rPr>
        <w:t xml:space="preserve"> وَقَالَ لِيَهُوشَافَاطَ: «أَتَذْهَبُ مَعِي لِلْحَرْبِ إِلَى رَامُوتَ جِلْعَادَ؟» فَقَالَ يَهُوشَافَاطُ لِمَلِكِ إِسْرَائِيلَ: «مَثَلِي مَثَلُكَ. شَعْبِي كَشَعْبِكَ، وَخَيْلِي كَخَيْلِكَ».</w:t>
      </w:r>
    </w:p>
    <w:p>
      <w:pPr>
        <w:bidi/>
      </w:pPr>
      <w:r>
        <w:rPr>
          <w:rtl/>
          <w:cs/>
          <w:lang w:val="ar_AE" w:bidi="ar_AE"/>
        </w:rPr>
      </w:r>
      <w:r>
        <w:rPr>
          <w:vertAlign w:val="superscript"/>
          <w:rtl/>
          <w:cs/>
          <w:lang w:val="ar_AE" w:bidi="ar_AE"/>
        </w:rPr>
        <w:t>5</w:t>
      </w:r>
      <w:r>
        <w:rPr>
          <w:rtl/>
          <w:cs/>
          <w:lang w:val="ar_AE" w:bidi="ar_AE"/>
        </w:rPr>
        <w:t xml:space="preserve"> ثُمَّ قَالَ يَهُوشَافَاطُ لِمَلِكِ إِسْرَائِيلَ: «ٱسْأَلِ ٱلْيَوْمَ عَنْ كَلَامِ ٱلرَّبِّ».</w:t>
      </w:r>
    </w:p>
    <w:p>
      <w:pPr>
        <w:bidi/>
      </w:pPr>
      <w:r>
        <w:rPr>
          <w:rtl/>
          <w:cs/>
          <w:lang w:val="ar_AE" w:bidi="ar_AE"/>
        </w:rPr>
      </w:r>
      <w:r>
        <w:rPr>
          <w:vertAlign w:val="superscript"/>
          <w:rtl/>
          <w:cs/>
          <w:lang w:val="ar_AE" w:bidi="ar_AE"/>
        </w:rPr>
        <w:t>6</w:t>
      </w:r>
      <w:r>
        <w:rPr>
          <w:rtl/>
          <w:cs/>
          <w:lang w:val="ar_AE" w:bidi="ar_AE"/>
        </w:rPr>
        <w:t xml:space="preserve"> فَجَمَعَ مَلِكُ إِسْرَائِيلَ ٱلْأَنْبِيَاءَ، نَحْوَ أَرْبَعِ مِئَةِ رَجُلٍ وَقَالَ لَهُمْ: «أَأَذْهَبُ إِلَى رَامُوتَ جِلْعَادَ لِلْقِتَالِ أَمْ أَمْتَنِعُ؟» فَقَالُوا: «ٱصْعَدْ فَيَدْفَعَهَا ٱلسَّيِّدُ لِيَدِ ٱلْمَلِكِ».</w:t>
      </w:r>
    </w:p>
    <w:p>
      <w:pPr>
        <w:bidi/>
      </w:pPr>
      <w:r>
        <w:rPr>
          <w:rtl/>
          <w:cs/>
          <w:lang w:val="ar_AE" w:bidi="ar_AE"/>
        </w:rPr>
      </w:r>
      <w:r>
        <w:rPr>
          <w:vertAlign w:val="superscript"/>
          <w:rtl/>
          <w:cs/>
          <w:lang w:val="ar_AE" w:bidi="ar_AE"/>
        </w:rPr>
        <w:t>7</w:t>
      </w:r>
      <w:r>
        <w:rPr>
          <w:rtl/>
          <w:cs/>
          <w:lang w:val="ar_AE" w:bidi="ar_AE"/>
        </w:rPr>
        <w:t xml:space="preserve"> فَقَالَ يَهُوشَافَاطُ: «أَمَا يُوجَدُ هُنَا بَعْدُ نَبِيٌّ لِلرَّبِّ فَنَسْأَلَ مِنْهُ؟»</w:t>
      </w:r>
    </w:p>
    <w:p>
      <w:pPr>
        <w:bidi/>
      </w:pPr>
      <w:r>
        <w:rPr>
          <w:rtl/>
          <w:cs/>
          <w:lang w:val="ar_AE" w:bidi="ar_AE"/>
        </w:rPr>
      </w:r>
      <w:r>
        <w:rPr>
          <w:vertAlign w:val="superscript"/>
          <w:rtl/>
          <w:cs/>
          <w:lang w:val="ar_AE" w:bidi="ar_AE"/>
        </w:rPr>
        <w:t>8</w:t>
      </w:r>
      <w:r>
        <w:rPr>
          <w:rtl/>
          <w:cs/>
          <w:lang w:val="ar_AE" w:bidi="ar_AE"/>
        </w:rPr>
        <w:t xml:space="preserve"> فَقَالَ مَلِكُ إِسْرَائِيلَ لِيَهُوشَافَاطَ: «إِنَّهُ يُوجَدُ بَعْدُ رَجُلٌ وَاحِدٌ لِسُؤَالِ ٱلرَّبِّ بِهِ، وَلَكِنِّي أُبْغِضُهُ لِأَنَّهُ لَا يَتَنَبَّأُ عَلَيَّ خَيْرًا بَلْ شَرًّا، وَهُوَ مِيخَا بْنُ يَمْلَةَ». فَقَالَ يَهُوشَافَاطُ: «لَا يَقُلِ ٱلْمَلِكُ هَكَذَا».</w:t>
      </w:r>
    </w:p>
    <w:p>
      <w:pPr>
        <w:bidi/>
      </w:pPr>
      <w:r>
        <w:rPr>
          <w:rtl/>
          <w:cs/>
          <w:lang w:val="ar_AE" w:bidi="ar_AE"/>
        </w:rPr>
      </w:r>
      <w:r>
        <w:rPr>
          <w:vertAlign w:val="superscript"/>
          <w:rtl/>
          <w:cs/>
          <w:lang w:val="ar_AE" w:bidi="ar_AE"/>
        </w:rPr>
        <w:t>9</w:t>
      </w:r>
      <w:r>
        <w:rPr>
          <w:rtl/>
          <w:cs/>
          <w:lang w:val="ar_AE" w:bidi="ar_AE"/>
        </w:rPr>
        <w:t xml:space="preserve"> فَدَعَا مَلِكُ إِسْرَائِيلَ خَصِيًّا وَقَالَ: «أَسْرِعْ إِلَيَّ بِمِيخَا بْنِ يَمْلَةَ».</w:t>
      </w:r>
    </w:p>
    <w:p>
      <w:pPr>
        <w:bidi/>
      </w:pPr>
      <w:r>
        <w:rPr>
          <w:rtl/>
          <w:cs/>
          <w:lang w:val="ar_AE" w:bidi="ar_AE"/>
        </w:rPr>
      </w:r>
      <w:r>
        <w:rPr>
          <w:vertAlign w:val="superscript"/>
          <w:rtl/>
          <w:cs/>
          <w:lang w:val="ar_AE" w:bidi="ar_AE"/>
        </w:rPr>
        <w:t>10</w:t>
      </w:r>
      <w:r>
        <w:rPr>
          <w:rtl/>
          <w:cs/>
          <w:lang w:val="ar_AE" w:bidi="ar_AE"/>
        </w:rPr>
        <w:t xml:space="preserve"> وَكَانَ مَلِكُ إِسْرَائِيلَ وَيَهُوشَافَاطُ مَلِكُ يَهُوذَا جَالِسَيْنِ كُلُّ وَاحِدٍ عَلَى كُرْسِيِّهِ، لَابِسَيْنِ ثِيَابَهُمَا فِي سَاحَةٍ عِنْدَ مَدْخَلِ بَابِ ٱلسَّامِرَةِ، وَجَمِيعُ ٱلْأَنْبِيَاءِ يَتَنَبَّأُونَ أَمَامَهُمَا.</w:t>
      </w:r>
    </w:p>
    <w:p>
      <w:pPr>
        <w:bidi/>
      </w:pPr>
      <w:r>
        <w:rPr>
          <w:rtl/>
          <w:cs/>
          <w:lang w:val="ar_AE" w:bidi="ar_AE"/>
        </w:rPr>
      </w:r>
      <w:r>
        <w:rPr>
          <w:vertAlign w:val="superscript"/>
          <w:rtl/>
          <w:cs/>
          <w:lang w:val="ar_AE" w:bidi="ar_AE"/>
        </w:rPr>
        <w:t>11</w:t>
      </w:r>
      <w:r>
        <w:rPr>
          <w:rtl/>
          <w:cs/>
          <w:lang w:val="ar_AE" w:bidi="ar_AE"/>
        </w:rPr>
        <w:t xml:space="preserve"> وَعَمِلَ صِدْقِيَّا بْنُ كَنْعَنَةَ لِنَفْسِهِ قَرْنَيْ حَدِيدٍ وَقَالَ: «هَكَذَا قَالَ ٱلرَّبُّ: بِهَذِهِ تَنْطَحُ ٱلْأَرَامِيِّينَ حَتَّى يَفْنَوْا».</w:t>
      </w:r>
    </w:p>
    <w:p>
      <w:pPr>
        <w:bidi/>
      </w:pPr>
      <w:r>
        <w:rPr>
          <w:rtl/>
          <w:cs/>
          <w:lang w:val="ar_AE" w:bidi="ar_AE"/>
        </w:rPr>
      </w:r>
      <w:r>
        <w:rPr>
          <w:vertAlign w:val="superscript"/>
          <w:rtl/>
          <w:cs/>
          <w:lang w:val="ar_AE" w:bidi="ar_AE"/>
        </w:rPr>
        <w:t>12</w:t>
      </w:r>
      <w:r>
        <w:rPr>
          <w:rtl/>
          <w:cs/>
          <w:lang w:val="ar_AE" w:bidi="ar_AE"/>
        </w:rPr>
        <w:t xml:space="preserve"> وَتَنَبَّأَ جَمِيعُ ٱلْأَنْبِيَاءِ هَكَذَا قَائِلِينَ: «ٱصْعَدْ إِلَى رَامُوتَ جِلْعَادَ وَأَفْلِحْ، فَيَدْفَعَهَا ٱلرَّبُّ لِيَدِ ٱلْمَلِكِ».</w:t>
      </w:r>
    </w:p>
    <w:p>
      <w:pPr>
        <w:bidi/>
      </w:pPr>
      <w:r>
        <w:rPr>
          <w:rtl/>
          <w:cs/>
          <w:lang w:val="ar_AE" w:bidi="ar_AE"/>
        </w:rPr>
      </w:r>
      <w:r>
        <w:rPr>
          <w:vertAlign w:val="superscript"/>
          <w:rtl/>
          <w:cs/>
          <w:lang w:val="ar_AE" w:bidi="ar_AE"/>
        </w:rPr>
        <w:t>13</w:t>
      </w:r>
      <w:r>
        <w:rPr>
          <w:rtl/>
          <w:cs/>
          <w:lang w:val="ar_AE" w:bidi="ar_AE"/>
        </w:rPr>
        <w:t xml:space="preserve"> وَأَمَّا ٱلرَّسُولُ ٱلَّذِي ذَهَبَ لِيَدْعُوَ مِيخَا فَكَلَّمَهُ قَائِلًا: «هُوَذَا كَلَامُ جَمِيعِ ٱلْأَنْبِيَاءِ بِفَمٍ وَاحِدٍ خَيْرٌ لِلْمَلِكِ، فَلْيَكُنْ كَلَامُكَ مِثْلَ كَلَامِ وَاحِدٍ مِنْهُمْ، وَتَكَلَّمْ بِخَيْرٍ».</w:t>
      </w:r>
    </w:p>
    <w:p>
      <w:pPr>
        <w:bidi/>
      </w:pPr>
      <w:r>
        <w:rPr>
          <w:rtl/>
          <w:cs/>
          <w:lang w:val="ar_AE" w:bidi="ar_AE"/>
        </w:rPr>
      </w:r>
      <w:r>
        <w:rPr>
          <w:vertAlign w:val="superscript"/>
          <w:rtl/>
          <w:cs/>
          <w:lang w:val="ar_AE" w:bidi="ar_AE"/>
        </w:rPr>
        <w:t>14</w:t>
      </w:r>
      <w:r>
        <w:rPr>
          <w:rtl/>
          <w:cs/>
          <w:lang w:val="ar_AE" w:bidi="ar_AE"/>
        </w:rPr>
        <w:t xml:space="preserve"> فَقَالَ مِيخَا: «حَيٌّ هُوَ ٱلرَّبُّ، إِنَّ مَا يَقُولُهُ لِيَ ٱلرَّبُّ بِهِ أَتَكَلَّمُ».</w:t>
      </w:r>
    </w:p>
    <w:p>
      <w:pPr>
        <w:bidi/>
      </w:pPr>
      <w:r>
        <w:rPr>
          <w:rtl/>
          <w:cs/>
          <w:lang w:val="ar_AE" w:bidi="ar_AE"/>
        </w:rPr>
      </w:r>
      <w:r>
        <w:rPr>
          <w:vertAlign w:val="superscript"/>
          <w:rtl/>
          <w:cs/>
          <w:lang w:val="ar_AE" w:bidi="ar_AE"/>
        </w:rPr>
        <w:t>15</w:t>
      </w:r>
      <w:r>
        <w:rPr>
          <w:rtl/>
          <w:cs/>
          <w:lang w:val="ar_AE" w:bidi="ar_AE"/>
        </w:rPr>
        <w:t xml:space="preserve"> وَلَمَّا أَتَى إِلَى ٱلْمَلِكِ قَالَ لَهُ ٱلْمَلِكُ: «يَا مِيخَا، أَنَصْعَدُ إِلَى رَامُوتَ جِلْعَادَ لِلْقِتَالِ، أَمْ نَمْتَنِعُ؟» فَقَالَ لَهُ: «ٱصْعَدْ وَأَفْلِحْ فَيَدْفَعَهَا ٱلرَّبُّ لِيَدِ ٱلْمَلِكِ».</w:t>
      </w:r>
    </w:p>
    <w:p>
      <w:pPr>
        <w:bidi/>
      </w:pPr>
      <w:r>
        <w:rPr>
          <w:rtl/>
          <w:cs/>
          <w:lang w:val="ar_AE" w:bidi="ar_AE"/>
        </w:rPr>
      </w:r>
      <w:r>
        <w:rPr>
          <w:vertAlign w:val="superscript"/>
          <w:rtl/>
          <w:cs/>
          <w:lang w:val="ar_AE" w:bidi="ar_AE"/>
        </w:rPr>
        <w:t>16</w:t>
      </w:r>
      <w:r>
        <w:rPr>
          <w:rtl/>
          <w:cs/>
          <w:lang w:val="ar_AE" w:bidi="ar_AE"/>
        </w:rPr>
        <w:t xml:space="preserve"> فَقَالَ لَهُ ٱلْمَلِكُ: «كَمْ مَرَّةٍ ٱسْتَحْلَفْتُكَ أَنْ لَا تَقُولَ لِي إِلَّا ٱلْحَقَّ بِٱسْمِ ٱلرَّبِّ».</w:t>
      </w:r>
    </w:p>
    <w:p>
      <w:pPr>
        <w:bidi/>
      </w:pPr>
      <w:r>
        <w:rPr>
          <w:rtl/>
          <w:cs/>
          <w:lang w:val="ar_AE" w:bidi="ar_AE"/>
        </w:rPr>
      </w:r>
      <w:r>
        <w:rPr>
          <w:vertAlign w:val="superscript"/>
          <w:rtl/>
          <w:cs/>
          <w:lang w:val="ar_AE" w:bidi="ar_AE"/>
        </w:rPr>
        <w:t>17</w:t>
      </w:r>
      <w:r>
        <w:rPr>
          <w:rtl/>
          <w:cs/>
          <w:lang w:val="ar_AE" w:bidi="ar_AE"/>
        </w:rPr>
        <w:t xml:space="preserve"> فَقَالَ: «رَأَيْتُ كُلَّ إِسْرَائِيلَ مُشَتَّتِينَ عَلَى ٱلْجِبَالِ كَخِرَافٍ لَا رَاعِيَ لَهَا. فَقَالَ ٱلرَّبُّ: لَيْسَ لِهَؤُلَاءِ أَصْحَابٌ، فَلْيَرْجِعُوا كُلُّ وَاحِدٍ إِلَى بَيْتِهِ بِسَلَامٍ».</w:t>
      </w:r>
    </w:p>
    <w:p>
      <w:pPr>
        <w:bidi/>
      </w:pPr>
      <w:r>
        <w:rPr>
          <w:rtl/>
          <w:cs/>
          <w:lang w:val="ar_AE" w:bidi="ar_AE"/>
        </w:rPr>
      </w:r>
      <w:r>
        <w:rPr>
          <w:vertAlign w:val="superscript"/>
          <w:rtl/>
          <w:cs/>
          <w:lang w:val="ar_AE" w:bidi="ar_AE"/>
        </w:rPr>
        <w:t>18</w:t>
      </w:r>
      <w:r>
        <w:rPr>
          <w:rtl/>
          <w:cs/>
          <w:lang w:val="ar_AE" w:bidi="ar_AE"/>
        </w:rPr>
        <w:t xml:space="preserve"> فَقَالَ مَلِكُ إِسْرَائِيلَ لِيَهُوشَافَاطَ: «أَمَا قُلْتُ لَكَ إِنَّهُ لَا يَتَنَبَّأُ عَلَيَّ خَيْرًا بَلْ شَرًّا؟»</w:t>
      </w:r>
    </w:p>
    <w:p>
      <w:pPr>
        <w:bidi/>
      </w:pPr>
      <w:r>
        <w:rPr>
          <w:rtl/>
          <w:cs/>
          <w:lang w:val="ar_AE" w:bidi="ar_AE"/>
        </w:rPr>
      </w:r>
      <w:r>
        <w:rPr>
          <w:vertAlign w:val="superscript"/>
          <w:rtl/>
          <w:cs/>
          <w:lang w:val="ar_AE" w:bidi="ar_AE"/>
        </w:rPr>
        <w:t>19</w:t>
      </w:r>
      <w:r>
        <w:rPr>
          <w:rtl/>
          <w:cs/>
          <w:lang w:val="ar_AE" w:bidi="ar_AE"/>
        </w:rPr>
        <w:t xml:space="preserve"> وَقَالَ: «فَٱسْمَعْ إِذًا كَلَامَ ٱلرَّبِّ: قَدْ رَأَيْتُ ٱلرَّبَّ جَالِسًا عَلَى كُرْسِيِّهِ، وَكُلُّ جُنْدِ ٱلسَّمَاءِ وُقُوفٌ لَدَيْهِ عَنْ يَمِينِهِ وَعَنْ يَسَارِهِ.</w:t>
      </w:r>
    </w:p>
    <w:p>
      <w:pPr>
        <w:bidi/>
      </w:pPr>
      <w:r>
        <w:rPr>
          <w:rtl/>
          <w:cs/>
          <w:lang w:val="ar_AE" w:bidi="ar_AE"/>
        </w:rPr>
      </w:r>
      <w:r>
        <w:rPr>
          <w:vertAlign w:val="superscript"/>
          <w:rtl/>
          <w:cs/>
          <w:lang w:val="ar_AE" w:bidi="ar_AE"/>
        </w:rPr>
        <w:t>20</w:t>
      </w:r>
      <w:r>
        <w:rPr>
          <w:rtl/>
          <w:cs/>
          <w:lang w:val="ar_AE" w:bidi="ar_AE"/>
        </w:rPr>
        <w:t xml:space="preserve"> فَقَالَ ٱلرَّبُّ: مَنْ يُغْوِي أَخْآبَ فَيَصْعَدَ وَيَسْقُطَ فِي رَامُوتَ جِلْعَادَ؟ فَقَالَ هَذَا هَكَذَا، وَقَالَ ذَاكَ هَكَذَا.</w:t>
      </w:r>
    </w:p>
    <w:p>
      <w:pPr>
        <w:bidi/>
      </w:pPr>
      <w:r>
        <w:rPr>
          <w:rtl/>
          <w:cs/>
          <w:lang w:val="ar_AE" w:bidi="ar_AE"/>
        </w:rPr>
      </w:r>
      <w:r>
        <w:rPr>
          <w:vertAlign w:val="superscript"/>
          <w:rtl/>
          <w:cs/>
          <w:lang w:val="ar_AE" w:bidi="ar_AE"/>
        </w:rPr>
        <w:t>21</w:t>
      </w:r>
      <w:r>
        <w:rPr>
          <w:rtl/>
          <w:cs/>
          <w:lang w:val="ar_AE" w:bidi="ar_AE"/>
        </w:rPr>
        <w:t xml:space="preserve"> ثُمَّ خَرَجَ ٱلرُّوحُ وَوَقَفَ أَمَامَ ٱلرَّبِّ وَقَالَ: أَنَا أُغْوِيهِ. وَقَالَ لَهُ ٱلرَّبُّ: بِمَاذَا؟</w:t>
      </w:r>
    </w:p>
    <w:p>
      <w:pPr>
        <w:bidi/>
      </w:pPr>
      <w:r>
        <w:rPr>
          <w:rtl/>
          <w:cs/>
          <w:lang w:val="ar_AE" w:bidi="ar_AE"/>
        </w:rPr>
      </w:r>
      <w:r>
        <w:rPr>
          <w:vertAlign w:val="superscript"/>
          <w:rtl/>
          <w:cs/>
          <w:lang w:val="ar_AE" w:bidi="ar_AE"/>
        </w:rPr>
        <w:t>22</w:t>
      </w:r>
      <w:r>
        <w:rPr>
          <w:rtl/>
          <w:cs/>
          <w:lang w:val="ar_AE" w:bidi="ar_AE"/>
        </w:rPr>
        <w:t xml:space="preserve"> فَقَالَ: أَخْرُجُ وَأَكُونُ رُوحَ كَذِبٍ فِي أَفْوَاهِ جَمِيعِ أَنْبِيَائِهِ. فَقَالَ: إِنَّكَ تُغْوِيهِ وَتَقْتَدِرُ، فَٱخْرُجْ وَٱفْعَلْ هَكَذَا.</w:t>
      </w:r>
    </w:p>
    <w:p>
      <w:pPr>
        <w:bidi/>
      </w:pPr>
      <w:r>
        <w:rPr>
          <w:rtl/>
          <w:cs/>
          <w:lang w:val="ar_AE" w:bidi="ar_AE"/>
        </w:rPr>
      </w:r>
      <w:r>
        <w:rPr>
          <w:vertAlign w:val="superscript"/>
          <w:rtl/>
          <w:cs/>
          <w:lang w:val="ar_AE" w:bidi="ar_AE"/>
        </w:rPr>
        <w:t>23</w:t>
      </w:r>
      <w:r>
        <w:rPr>
          <w:rtl/>
          <w:cs/>
          <w:lang w:val="ar_AE" w:bidi="ar_AE"/>
        </w:rPr>
        <w:t xml:space="preserve"> وَٱلْآنَ هُوَذَا قَدْ جَعَلَ ٱلرَّبُّ رُوحَ كَذِبٍ فِي أَفْوَاهِ جَمِيعِ أَنْبِيَائِكَ هَؤُلَاءِ، وَٱلرَّبُّ تَكَلَّمَ عَلَيْكَ بِشَرٍّ».</w:t>
      </w:r>
    </w:p>
    <w:p>
      <w:pPr>
        <w:bidi/>
      </w:pPr>
      <w:r>
        <w:rPr>
          <w:rtl/>
          <w:cs/>
          <w:lang w:val="ar_AE" w:bidi="ar_AE"/>
        </w:rPr>
      </w:r>
      <w:r>
        <w:rPr>
          <w:vertAlign w:val="superscript"/>
          <w:rtl/>
          <w:cs/>
          <w:lang w:val="ar_AE" w:bidi="ar_AE"/>
        </w:rPr>
        <w:t>24</w:t>
      </w:r>
      <w:r>
        <w:rPr>
          <w:rtl/>
          <w:cs/>
          <w:lang w:val="ar_AE" w:bidi="ar_AE"/>
        </w:rPr>
        <w:t xml:space="preserve"> فَتَقَدَّمَ صِدْقِيَّا بْنُ كَنْعَنَةَ وَضَرَبَ مِيخَا عَلَى ٱلْفَكِّ وَقَالَ: «مِنْ أَيْنَ عَبَرَ رُوحُ ٱلرَّبِّ مِنِّي لِيُكَلِّمَكَ؟»</w:t>
      </w:r>
    </w:p>
    <w:p>
      <w:pPr>
        <w:bidi/>
      </w:pPr>
      <w:r>
        <w:rPr>
          <w:rtl/>
          <w:cs/>
          <w:lang w:val="ar_AE" w:bidi="ar_AE"/>
        </w:rPr>
      </w:r>
      <w:r>
        <w:rPr>
          <w:vertAlign w:val="superscript"/>
          <w:rtl/>
          <w:cs/>
          <w:lang w:val="ar_AE" w:bidi="ar_AE"/>
        </w:rPr>
        <w:t>25</w:t>
      </w:r>
      <w:r>
        <w:rPr>
          <w:rtl/>
          <w:cs/>
          <w:lang w:val="ar_AE" w:bidi="ar_AE"/>
        </w:rPr>
        <w:t xml:space="preserve"> فَقَالَ مِيخَا: «إِنَّكَ سَتَرَى فِي ذَلِكَ ٱلْيَوْمِ ٱلَّذِي تَدْخُلُ فِيهِ مِنْ مِخْدَعٍ إِلَى مِخْدَعٍ لِتَخْتَبِئَ».</w:t>
      </w:r>
    </w:p>
    <w:p>
      <w:pPr>
        <w:bidi/>
      </w:pPr>
      <w:r>
        <w:rPr>
          <w:rtl/>
          <w:cs/>
          <w:lang w:val="ar_AE" w:bidi="ar_AE"/>
        </w:rPr>
      </w:r>
      <w:r>
        <w:rPr>
          <w:vertAlign w:val="superscript"/>
          <w:rtl/>
          <w:cs/>
          <w:lang w:val="ar_AE" w:bidi="ar_AE"/>
        </w:rPr>
        <w:t>26</w:t>
      </w:r>
      <w:r>
        <w:rPr>
          <w:rtl/>
          <w:cs/>
          <w:lang w:val="ar_AE" w:bidi="ar_AE"/>
        </w:rPr>
        <w:t xml:space="preserve"> فَقَالَ مَلِكُ إِسْرَائِيلَ: «خُذْ مِيخَا وَرُدَّهُ إِلَى آمُونَ رَئِيسِ ٱلْمَدِينَةِ، وَإِلَى يُوآشَ ٱبْنِ ٱلْمَلِكِ،</w:t>
      </w:r>
    </w:p>
    <w:p>
      <w:pPr>
        <w:bidi/>
      </w:pPr>
      <w:r>
        <w:rPr>
          <w:rtl/>
          <w:cs/>
          <w:lang w:val="ar_AE" w:bidi="ar_AE"/>
        </w:rPr>
      </w:r>
      <w:r>
        <w:rPr>
          <w:vertAlign w:val="superscript"/>
          <w:rtl/>
          <w:cs/>
          <w:lang w:val="ar_AE" w:bidi="ar_AE"/>
        </w:rPr>
        <w:t>27</w:t>
      </w:r>
      <w:r>
        <w:rPr>
          <w:rtl/>
          <w:cs/>
          <w:lang w:val="ar_AE" w:bidi="ar_AE"/>
        </w:rPr>
        <w:t xml:space="preserve"> وَقُلْ هَكَذَا قَالَ ٱلْمَلِكُ: ضَعُوا هَذَا فِي ٱلسِّجْنِ، وَأَطْعِمُوهُ خُبْزَ ٱلضِّيقِ وَمَاءَ ٱلضِّيقِ حَتَّى آتِيَ بِسَلَامٍ».</w:t>
      </w:r>
    </w:p>
    <w:p>
      <w:pPr>
        <w:bidi/>
      </w:pPr>
      <w:r>
        <w:rPr>
          <w:rtl/>
          <w:cs/>
          <w:lang w:val="ar_AE" w:bidi="ar_AE"/>
        </w:rPr>
      </w:r>
      <w:r>
        <w:rPr>
          <w:vertAlign w:val="superscript"/>
          <w:rtl/>
          <w:cs/>
          <w:lang w:val="ar_AE" w:bidi="ar_AE"/>
        </w:rPr>
        <w:t>28</w:t>
      </w:r>
      <w:r>
        <w:rPr>
          <w:rtl/>
          <w:cs/>
          <w:lang w:val="ar_AE" w:bidi="ar_AE"/>
        </w:rPr>
        <w:t xml:space="preserve"> فَقَالَ مِيخَا: «إِنْ رَجَعْتَ بِسَلَامٍ فَلَمْ يَتَكَلَّمِ ٱلرَّبُّ بِي». وَقَالَ: «ٱسْمَعُوا أَيُّهَا ٱلشَّعْبُ أَجْمَعُونَ».</w:t>
      </w:r>
    </w:p>
    <w:p>
      <w:pPr>
        <w:bidi/>
      </w:pPr>
      <w:r>
        <w:rPr>
          <w:rtl/>
          <w:cs/>
          <w:lang w:val="ar_AE" w:bidi="ar_AE"/>
        </w:rPr>
      </w:r>
      <w:r>
        <w:rPr>
          <w:vertAlign w:val="superscript"/>
          <w:rtl/>
          <w:cs/>
          <w:lang w:val="ar_AE" w:bidi="ar_AE"/>
        </w:rPr>
        <w:t>29</w:t>
      </w:r>
      <w:r>
        <w:rPr>
          <w:rtl/>
          <w:cs/>
          <w:lang w:val="ar_AE" w:bidi="ar_AE"/>
        </w:rPr>
        <w:t xml:space="preserve"> فَصَعِدَ مَلِكُ إِسْرَائِيلَ وَيَهُوشَافَاطُ مَلِكُ يَهُوذَا إِلَى رَامُوتَ جِلْعَادَ.</w:t>
      </w:r>
    </w:p>
    <w:p>
      <w:pPr>
        <w:bidi/>
      </w:pPr>
      <w:r>
        <w:rPr>
          <w:rtl/>
          <w:cs/>
          <w:lang w:val="ar_AE" w:bidi="ar_AE"/>
        </w:rPr>
      </w:r>
      <w:r>
        <w:rPr>
          <w:vertAlign w:val="superscript"/>
          <w:rtl/>
          <w:cs/>
          <w:lang w:val="ar_AE" w:bidi="ar_AE"/>
        </w:rPr>
        <w:t>30</w:t>
      </w:r>
      <w:r>
        <w:rPr>
          <w:rtl/>
          <w:cs/>
          <w:lang w:val="ar_AE" w:bidi="ar_AE"/>
        </w:rPr>
        <w:t xml:space="preserve"> فَقَالَ مَلِكُ إِسْرَائِيلَ لِيَهُوشَافَاطَ: «إِنِّي أَتَنَكَّرُ وَأَدْخُلُ ٱلْحَرْبَ، وَأَمَّا أَنْتَ فَٱلْبَسْ ثِيَابَكَ». فَتَنَكَّرَ مَلِكُ إِسْرَائِيلَ وَدَخَلَ ٱلْحَرْبَ.</w:t>
      </w:r>
    </w:p>
    <w:p>
      <w:pPr>
        <w:bidi/>
      </w:pPr>
      <w:r>
        <w:rPr>
          <w:rtl/>
          <w:cs/>
          <w:lang w:val="ar_AE" w:bidi="ar_AE"/>
        </w:rPr>
      </w:r>
      <w:r>
        <w:rPr>
          <w:vertAlign w:val="superscript"/>
          <w:rtl/>
          <w:cs/>
          <w:lang w:val="ar_AE" w:bidi="ar_AE"/>
        </w:rPr>
        <w:t>31</w:t>
      </w:r>
      <w:r>
        <w:rPr>
          <w:rtl/>
          <w:cs/>
          <w:lang w:val="ar_AE" w:bidi="ar_AE"/>
        </w:rPr>
        <w:t xml:space="preserve"> وَأَمَرَ مَلِكُ أَرَامَ رُؤَسَاءَ ٱلْمَرْكَبَاتِ ٱلَّتِي لَهُ، ٱلِٱثْنَيْنِ وَٱلثَّلَاثِينَ، وَقَالَ: «لَا تُحَارِبُوا صَغِيرًا وَلَا كَبِيرًا إِلَّا مَلِكَ إِسْرَائِيلَ وَحْدَهُ».</w:t>
      </w:r>
    </w:p>
    <w:p>
      <w:pPr>
        <w:bidi/>
      </w:pPr>
      <w:r>
        <w:rPr>
          <w:rtl/>
          <w:cs/>
          <w:lang w:val="ar_AE" w:bidi="ar_AE"/>
        </w:rPr>
      </w:r>
      <w:r>
        <w:rPr>
          <w:vertAlign w:val="superscript"/>
          <w:rtl/>
          <w:cs/>
          <w:lang w:val="ar_AE" w:bidi="ar_AE"/>
        </w:rPr>
        <w:t>32</w:t>
      </w:r>
      <w:r>
        <w:rPr>
          <w:rtl/>
          <w:cs/>
          <w:lang w:val="ar_AE" w:bidi="ar_AE"/>
        </w:rPr>
        <w:t xml:space="preserve"> فَلَمَّا رَأَى رُؤَسَاءُ ٱلْمَرْكَبَاتِ يَهُوشَافَاطَ، قَالُوا: «إِنَّهُ مَلِكُ إِسْرَائِيلَ» فَمَالُوا عَلَيْهِ لِيُقَاتِلُوهُ، فَصَرَخَ يَهُوشَافَاطُ.</w:t>
      </w:r>
    </w:p>
    <w:p>
      <w:pPr>
        <w:bidi/>
      </w:pPr>
      <w:r>
        <w:rPr>
          <w:rtl/>
          <w:cs/>
          <w:lang w:val="ar_AE" w:bidi="ar_AE"/>
        </w:rPr>
      </w:r>
      <w:r>
        <w:rPr>
          <w:vertAlign w:val="superscript"/>
          <w:rtl/>
          <w:cs/>
          <w:lang w:val="ar_AE" w:bidi="ar_AE"/>
        </w:rPr>
        <w:t>33</w:t>
      </w:r>
      <w:r>
        <w:rPr>
          <w:rtl/>
          <w:cs/>
          <w:lang w:val="ar_AE" w:bidi="ar_AE"/>
        </w:rPr>
        <w:t xml:space="preserve"> فَلَمَّا رَأَى رُؤَسَاءُ ٱلْمَرْكَبَاتِ أَنَّهُ لَيْسَ مَلِكَ إِسْرَائِيلَ رَجَعُوا عَنْهُ.</w:t>
      </w:r>
    </w:p>
    <w:p>
      <w:pPr>
        <w:bidi/>
      </w:pPr>
      <w:r>
        <w:rPr>
          <w:rtl/>
          <w:cs/>
          <w:lang w:val="ar_AE" w:bidi="ar_AE"/>
        </w:rPr>
      </w:r>
      <w:r>
        <w:rPr>
          <w:vertAlign w:val="superscript"/>
          <w:rtl/>
          <w:cs/>
          <w:lang w:val="ar_AE" w:bidi="ar_AE"/>
        </w:rPr>
        <w:t>34</w:t>
      </w:r>
      <w:r>
        <w:rPr>
          <w:rtl/>
          <w:cs/>
          <w:lang w:val="ar_AE" w:bidi="ar_AE"/>
        </w:rPr>
        <w:t xml:space="preserve"> وَإِنَّ رَجُلًا نَزَعَ فِي قَوْسِهِ غَيْرَ مُتَعَمِّدٍ وَضَرَبَ مَلِكَ إِسْرَائِيلَ بَيْنَ أَوْصَالِ ٱلدِّرْعِ. فَقَالَ لِمُدِيرِ مَرْكَبَتِهِ: «رُدَّ يَدَكَ وَأَخْرِجْنِي مِنَ ٱلْجَيْشِ لِأَنِّي قَدْ جُرِحْتُ».</w:t>
      </w:r>
    </w:p>
    <w:p>
      <w:pPr>
        <w:bidi/>
      </w:pPr>
      <w:r>
        <w:rPr>
          <w:rtl/>
          <w:cs/>
          <w:lang w:val="ar_AE" w:bidi="ar_AE"/>
        </w:rPr>
      </w:r>
      <w:r>
        <w:rPr>
          <w:vertAlign w:val="superscript"/>
          <w:rtl/>
          <w:cs/>
          <w:lang w:val="ar_AE" w:bidi="ar_AE"/>
        </w:rPr>
        <w:t>35</w:t>
      </w:r>
      <w:r>
        <w:rPr>
          <w:rtl/>
          <w:cs/>
          <w:lang w:val="ar_AE" w:bidi="ar_AE"/>
        </w:rPr>
        <w:t xml:space="preserve"> وَٱشْتَدَّ ٱلْقِتَالُ فِي ذَلِكَ ٱلْيَوْمِ، وَأُوقِفَ ٱلْمَلِكُ فِي مَرْكَبَتِهِ مُقَابِلَ أَرَامَ، وَمَاتَ عِنْدَ ٱلْمَسَاءِ، وَجَرَى دَمُ ٱلْجُرْحِ إِلَى حِضْنِ ٱلْمَرْكَبَةِ.</w:t>
      </w:r>
    </w:p>
    <w:p>
      <w:pPr>
        <w:bidi/>
      </w:pPr>
      <w:r>
        <w:rPr>
          <w:rtl/>
          <w:cs/>
          <w:lang w:val="ar_AE" w:bidi="ar_AE"/>
        </w:rPr>
      </w:r>
      <w:r>
        <w:rPr>
          <w:vertAlign w:val="superscript"/>
          <w:rtl/>
          <w:cs/>
          <w:lang w:val="ar_AE" w:bidi="ar_AE"/>
        </w:rPr>
        <w:t>36</w:t>
      </w:r>
      <w:r>
        <w:rPr>
          <w:rtl/>
          <w:cs/>
          <w:lang w:val="ar_AE" w:bidi="ar_AE"/>
        </w:rPr>
        <w:t xml:space="preserve"> وَعَبَرَتِ ٱلرَّنَّةُ فِي ٱلْجُنْدِ عِنْدَ غُرُوبِ ٱلشَّمْسِ قَائِلًا: «كُلُّ رَجُلٍ إِلَى مَدِينَتِهِ، وَكُلُّ رَجُلٍ إِلَى أَرْضِهِ».</w:t>
      </w:r>
    </w:p>
    <w:p>
      <w:pPr>
        <w:bidi/>
      </w:pPr>
      <w:r>
        <w:rPr>
          <w:rtl/>
          <w:cs/>
          <w:lang w:val="ar_AE" w:bidi="ar_AE"/>
        </w:rPr>
      </w:r>
      <w:r>
        <w:rPr>
          <w:vertAlign w:val="superscript"/>
          <w:rtl/>
          <w:cs/>
          <w:lang w:val="ar_AE" w:bidi="ar_AE"/>
        </w:rPr>
        <w:t>37</w:t>
      </w:r>
      <w:r>
        <w:rPr>
          <w:rtl/>
          <w:cs/>
          <w:lang w:val="ar_AE" w:bidi="ar_AE"/>
        </w:rPr>
        <w:t xml:space="preserve"> فَمَاتَ ٱلْمَلِكُ وَأُدْخِلَ ٱلسَّامِرَةَ فَدَفَنُوا ٱلْمَلِكَ فِي ٱلسَّامِرَةِ.</w:t>
      </w:r>
    </w:p>
    <w:p>
      <w:pPr>
        <w:bidi/>
      </w:pPr>
      <w:r>
        <w:rPr>
          <w:rtl/>
          <w:cs/>
          <w:lang w:val="ar_AE" w:bidi="ar_AE"/>
        </w:rPr>
      </w:r>
      <w:r>
        <w:rPr>
          <w:vertAlign w:val="superscript"/>
          <w:rtl/>
          <w:cs/>
          <w:lang w:val="ar_AE" w:bidi="ar_AE"/>
        </w:rPr>
        <w:t>38</w:t>
      </w:r>
      <w:r>
        <w:rPr>
          <w:rtl/>
          <w:cs/>
          <w:lang w:val="ar_AE" w:bidi="ar_AE"/>
        </w:rPr>
        <w:t xml:space="preserve"> وَغُسِلَتِ ٱلْمَرْكَبَةُ فِي بِرْكَةِ ٱلسَّامِرَةِ فَلَحَسَتِ ٱلْكِلَابُ دَمَهُ، وَغَسَلُوا سِلَاحَهُ. حَسَبَ كَلَامِ ٱلرَّبِّ ٱلَّذِي تَكَلَّمَ بِهِ.</w:t>
      </w:r>
    </w:p>
    <w:p>
      <w:pPr>
        <w:bidi/>
      </w:pPr>
      <w:r>
        <w:rPr>
          <w:rtl/>
          <w:cs/>
          <w:lang w:val="ar_AE" w:bidi="ar_AE"/>
        </w:rPr>
      </w:r>
      <w:r>
        <w:rPr>
          <w:vertAlign w:val="superscript"/>
          <w:rtl/>
          <w:cs/>
          <w:lang w:val="ar_AE" w:bidi="ar_AE"/>
        </w:rPr>
        <w:t>39</w:t>
      </w:r>
      <w:r>
        <w:rPr>
          <w:rtl/>
          <w:cs/>
          <w:lang w:val="ar_AE" w:bidi="ar_AE"/>
        </w:rPr>
        <w:t xml:space="preserve"> وَبَقِيَّةُ أُمُورِ أَخْآبَ وَكُلُّ مَا فَعَلَ، وَبَيْتُ ٱلْعَاجِ ٱلَّذِي بَنَاهُ، وَكُلُّ ٱلْمُدُنِ ٱلَّتِي بَنَاهَا، أَمَا هِيَ مَكْتُوبَةٌ فِي سِفْرِ أَخْبَارِ ٱلْأَيَّامِ لِمُلُوكِ إِسْرَائِيلَ؟</w:t>
      </w:r>
    </w:p>
    <w:p>
      <w:pPr>
        <w:bidi/>
      </w:pPr>
      <w:r>
        <w:rPr>
          <w:rtl/>
          <w:cs/>
          <w:lang w:val="ar_AE" w:bidi="ar_AE"/>
        </w:rPr>
      </w:r>
      <w:r>
        <w:rPr>
          <w:vertAlign w:val="superscript"/>
          <w:rtl/>
          <w:cs/>
          <w:lang w:val="ar_AE" w:bidi="ar_AE"/>
        </w:rPr>
        <w:t>40</w:t>
      </w:r>
      <w:r>
        <w:rPr>
          <w:rtl/>
          <w:cs/>
          <w:lang w:val="ar_AE" w:bidi="ar_AE"/>
        </w:rPr>
        <w:t xml:space="preserve"> فَٱضْطَجَعَ أَخْآبُ مَعَ آبَائِهِ، وَمَلَكَ أَخَزْيَا ٱبْنُهُ عِوَضًا عَنْهُ.</w:t>
      </w:r>
    </w:p>
    <w:p>
      <w:pPr>
        <w:bidi/>
      </w:pPr>
      <w:r>
        <w:rPr>
          <w:rtl/>
          <w:cs/>
          <w:lang w:val="ar_AE" w:bidi="ar_AE"/>
        </w:rPr>
      </w:r>
      <w:r>
        <w:rPr>
          <w:vertAlign w:val="superscript"/>
          <w:rtl/>
          <w:cs/>
          <w:lang w:val="ar_AE" w:bidi="ar_AE"/>
        </w:rPr>
        <w:t>41</w:t>
      </w:r>
      <w:r>
        <w:rPr>
          <w:rtl/>
          <w:cs/>
          <w:lang w:val="ar_AE" w:bidi="ar_AE"/>
        </w:rPr>
        <w:t xml:space="preserve"> وَمَلَكَ يَهُوشَافَاطُ بْنُ آسَا عَلَى يَهُوذَا فِي ٱلسَّنَةِ ٱلرَّابِعَةِ لِأَخْآبَ مَلِكِ إِسْرَائِيلَ.</w:t>
      </w:r>
    </w:p>
    <w:p>
      <w:pPr>
        <w:bidi/>
      </w:pPr>
      <w:r>
        <w:rPr>
          <w:rtl/>
          <w:cs/>
          <w:lang w:val="ar_AE" w:bidi="ar_AE"/>
        </w:rPr>
      </w:r>
      <w:r>
        <w:rPr>
          <w:vertAlign w:val="superscript"/>
          <w:rtl/>
          <w:cs/>
          <w:lang w:val="ar_AE" w:bidi="ar_AE"/>
        </w:rPr>
        <w:t>42</w:t>
      </w:r>
      <w:r>
        <w:rPr>
          <w:rtl/>
          <w:cs/>
          <w:lang w:val="ar_AE" w:bidi="ar_AE"/>
        </w:rPr>
        <w:t xml:space="preserve"> وَكَانَ يَهُوشَافَاطُ ٱبْنَ خَمْسٍ وَثَلَاثِينَ سَنَةً حِينَ مَلَكَ، وَمَلَكَ خَمْسًا وَعِشْرِينَ سَنَةً فِي أُورُشَلِيمَ، وَٱسْمُ أُمِّهِ عَزُوبَةُ بِنْتُ شَلْحِي.</w:t>
      </w:r>
    </w:p>
    <w:p>
      <w:pPr>
        <w:bidi/>
      </w:pPr>
      <w:r>
        <w:rPr>
          <w:rtl/>
          <w:cs/>
          <w:lang w:val="ar_AE" w:bidi="ar_AE"/>
        </w:rPr>
      </w:r>
      <w:r>
        <w:rPr>
          <w:vertAlign w:val="superscript"/>
          <w:rtl/>
          <w:cs/>
          <w:lang w:val="ar_AE" w:bidi="ar_AE"/>
        </w:rPr>
        <w:t>43</w:t>
      </w:r>
      <w:r>
        <w:rPr>
          <w:rtl/>
          <w:cs/>
          <w:lang w:val="ar_AE" w:bidi="ar_AE"/>
        </w:rPr>
        <w:t xml:space="preserve"> وَسَارَ فِي كُلِّ طَرِيقِ آسَا أَبِيهِ. لَمْ يَحِدْ عَنْهَا، إِذْ عَمِلَ ٱلْمُسْتَقِيمَ فِي عَيْنَيِ ٱلرَّبِّ. إِلَّا أَنَّ ٱلْمُرْتَفَعَاتِ لَمْ تُنْتَزِعْ، بَلْ كَانَ ٱلشَّعْبُ لَا يَزَالُ يَذْبَحُ وَيُوقِدُ عَلَى ٱلْمُرْتَفَعَاتِ.</w:t>
      </w:r>
    </w:p>
    <w:p>
      <w:pPr>
        <w:bidi/>
      </w:pPr>
      <w:r>
        <w:rPr>
          <w:rtl/>
          <w:cs/>
          <w:lang w:val="ar_AE" w:bidi="ar_AE"/>
        </w:rPr>
      </w:r>
      <w:r>
        <w:rPr>
          <w:vertAlign w:val="superscript"/>
          <w:rtl/>
          <w:cs/>
          <w:lang w:val="ar_AE" w:bidi="ar_AE"/>
        </w:rPr>
        <w:t>44</w:t>
      </w:r>
      <w:r>
        <w:rPr>
          <w:rtl/>
          <w:cs/>
          <w:lang w:val="ar_AE" w:bidi="ar_AE"/>
        </w:rPr>
        <w:t xml:space="preserve"> وَصَالَحَ يَهُوشَافَاطُ مَلِكَ إِسْرَائِيلَ.</w:t>
      </w:r>
    </w:p>
    <w:p>
      <w:pPr>
        <w:bidi/>
      </w:pPr>
      <w:r>
        <w:rPr>
          <w:rtl/>
          <w:cs/>
          <w:lang w:val="ar_AE" w:bidi="ar_AE"/>
        </w:rPr>
      </w:r>
      <w:r>
        <w:rPr>
          <w:vertAlign w:val="superscript"/>
          <w:rtl/>
          <w:cs/>
          <w:lang w:val="ar_AE" w:bidi="ar_AE"/>
        </w:rPr>
        <w:t>45</w:t>
      </w:r>
      <w:r>
        <w:rPr>
          <w:rtl/>
          <w:cs/>
          <w:lang w:val="ar_AE" w:bidi="ar_AE"/>
        </w:rPr>
        <w:t xml:space="preserve"> وَبَقِيَّةُ أُمُورِ يَهُوشَافَاطَ وَجَبَرُوتُهُ ٱلَّذِي أَظْهَرَهُ، وَكَيْفَ حَارَبَ، أَمَاهِيَ مَكْتُوبَةٌ فِي سِفْرِ أَخْبَارِ ٱلْأَيَّامِ لِمُلُوكِ يَهُوذَا؟</w:t>
      </w:r>
    </w:p>
    <w:p>
      <w:pPr>
        <w:bidi/>
      </w:pPr>
      <w:r>
        <w:rPr>
          <w:rtl/>
          <w:cs/>
          <w:lang w:val="ar_AE" w:bidi="ar_AE"/>
        </w:rPr>
      </w:r>
      <w:r>
        <w:rPr>
          <w:vertAlign w:val="superscript"/>
          <w:rtl/>
          <w:cs/>
          <w:lang w:val="ar_AE" w:bidi="ar_AE"/>
        </w:rPr>
        <w:t>46</w:t>
      </w:r>
      <w:r>
        <w:rPr>
          <w:rtl/>
          <w:cs/>
          <w:lang w:val="ar_AE" w:bidi="ar_AE"/>
        </w:rPr>
        <w:t xml:space="preserve"> وَبَقِيَّةُ ٱلْمَأْبُونِينَ ٱلَّذِينَ بَقُوا فِي أَيَّامِ آسَا أَبِيهِ أَبَادَهُمْ مِنَ ٱلْأَرْضِ.</w:t>
      </w:r>
    </w:p>
    <w:p>
      <w:pPr>
        <w:bidi/>
      </w:pPr>
      <w:r>
        <w:rPr>
          <w:rtl/>
          <w:cs/>
          <w:lang w:val="ar_AE" w:bidi="ar_AE"/>
        </w:rPr>
      </w:r>
      <w:r>
        <w:rPr>
          <w:vertAlign w:val="superscript"/>
          <w:rtl/>
          <w:cs/>
          <w:lang w:val="ar_AE" w:bidi="ar_AE"/>
        </w:rPr>
        <w:t>47</w:t>
      </w:r>
      <w:r>
        <w:rPr>
          <w:rtl/>
          <w:cs/>
          <w:lang w:val="ar_AE" w:bidi="ar_AE"/>
        </w:rPr>
        <w:t xml:space="preserve"> وَلَمْ يَكُنْ فِي أَدُومَ مَلِكٌ. مَلَكَ وَكِيلٌ.</w:t>
      </w:r>
    </w:p>
    <w:p>
      <w:pPr>
        <w:bidi/>
      </w:pPr>
      <w:r>
        <w:rPr>
          <w:rtl/>
          <w:cs/>
          <w:lang w:val="ar_AE" w:bidi="ar_AE"/>
        </w:rPr>
      </w:r>
      <w:r>
        <w:rPr>
          <w:vertAlign w:val="superscript"/>
          <w:rtl/>
          <w:cs/>
          <w:lang w:val="ar_AE" w:bidi="ar_AE"/>
        </w:rPr>
        <w:t>48</w:t>
      </w:r>
      <w:r>
        <w:rPr>
          <w:rtl/>
          <w:cs/>
          <w:lang w:val="ar_AE" w:bidi="ar_AE"/>
        </w:rPr>
        <w:t xml:space="preserve"> وَعَمِلَ يَهُوشَافَاطُ سُفُنَ تَرْشِيشَ لِكَيْ تَذْهَبَ إِلَى أُوفِيرَ لِأَجْلِ ٱلذَّهَبِ، فَلَمْ تَذْهَبْ، لِأَنَّ ٱلسُّفُنَ تَكَسَّرَتْ فِي عِصْيُونَ جَابِرَ.</w:t>
      </w:r>
    </w:p>
    <w:p>
      <w:pPr>
        <w:bidi/>
      </w:pPr>
      <w:r>
        <w:rPr>
          <w:rtl/>
          <w:cs/>
          <w:lang w:val="ar_AE" w:bidi="ar_AE"/>
        </w:rPr>
      </w:r>
      <w:r>
        <w:rPr>
          <w:vertAlign w:val="superscript"/>
          <w:rtl/>
          <w:cs/>
          <w:lang w:val="ar_AE" w:bidi="ar_AE"/>
        </w:rPr>
        <w:t>49</w:t>
      </w:r>
      <w:r>
        <w:rPr>
          <w:rtl/>
          <w:cs/>
          <w:lang w:val="ar_AE" w:bidi="ar_AE"/>
        </w:rPr>
        <w:t xml:space="preserve"> حِينَئِذٍ قَالَ أَخَزْيَا بْنُ أَخْآبَ لِيَهُوشَافَاطَ: «لِيَذْهَبْ عَبِيدِي مَعَ عَبِيدِكَ فِي ٱلسُّفُنِ». فَلَمْ يَشَأْ يَهُوشَافَاطُ.</w:t>
      </w:r>
    </w:p>
    <w:p>
      <w:pPr>
        <w:bidi/>
      </w:pPr>
      <w:r>
        <w:rPr>
          <w:rtl/>
          <w:cs/>
          <w:lang w:val="ar_AE" w:bidi="ar_AE"/>
        </w:rPr>
      </w:r>
      <w:r>
        <w:rPr>
          <w:vertAlign w:val="superscript"/>
          <w:rtl/>
          <w:cs/>
          <w:lang w:val="ar_AE" w:bidi="ar_AE"/>
        </w:rPr>
        <w:t>50</w:t>
      </w:r>
      <w:r>
        <w:rPr>
          <w:rtl/>
          <w:cs/>
          <w:lang w:val="ar_AE" w:bidi="ar_AE"/>
        </w:rPr>
        <w:t xml:space="preserve"> وَٱضْطَجَعَ يَهُوشَافَاطُ مَعَ آبَائِهِ، وَدُفِنَ مَعَ آبَائِهِ فِي مَدِينَةِ دَاوُدَ أَبِيهِ، فَمَلَكَ يَهُورَامُ ٱبْنُهُ عِوَضًا عَنْهُ.</w:t>
      </w:r>
    </w:p>
    <w:p>
      <w:pPr>
        <w:bidi/>
      </w:pPr>
      <w:r>
        <w:rPr>
          <w:rtl/>
          <w:cs/>
          <w:lang w:val="ar_AE" w:bidi="ar_AE"/>
        </w:rPr>
      </w:r>
      <w:r>
        <w:rPr>
          <w:vertAlign w:val="superscript"/>
          <w:rtl/>
          <w:cs/>
          <w:lang w:val="ar_AE" w:bidi="ar_AE"/>
        </w:rPr>
        <w:t>51</w:t>
      </w:r>
      <w:r>
        <w:rPr>
          <w:rtl/>
          <w:cs/>
          <w:lang w:val="ar_AE" w:bidi="ar_AE"/>
        </w:rPr>
        <w:t xml:space="preserve"> أَخَزْيَا بْنُ أَخْآبَ مَلَكَ عَلَى إِسْرَائِيلَ فِي ٱلسَّامِرَةِ فِي ٱلسَّنَةِ ٱلسَّابِعَةَ عَشْرَةَ لِيَهُوشَافَاطَ مَلِكِ يَهُوذَا. مَلَكَ عَلَى إِسْرَائِيلَ سَنَتَيْنِ.</w:t>
      </w:r>
    </w:p>
    <w:p>
      <w:pPr>
        <w:bidi/>
      </w:pPr>
      <w:r>
        <w:rPr>
          <w:rtl/>
          <w:cs/>
          <w:lang w:val="ar_AE" w:bidi="ar_AE"/>
        </w:rPr>
      </w:r>
      <w:r>
        <w:rPr>
          <w:vertAlign w:val="superscript"/>
          <w:rtl/>
          <w:cs/>
          <w:lang w:val="ar_AE" w:bidi="ar_AE"/>
        </w:rPr>
        <w:t>52</w:t>
      </w:r>
      <w:r>
        <w:rPr>
          <w:rtl/>
          <w:cs/>
          <w:lang w:val="ar_AE" w:bidi="ar_AE"/>
        </w:rPr>
        <w:t xml:space="preserve"> وَعَمِلَ ٱلشَّرَّ فِي عَيْنَيِ ٱلرَّبِّ، وَسَارَ فِي طَرِيقِ أَبِيهِ وَطَرِيقِ أُمِّهِ، وَطَرِيقِ يَرُبْعَامَ بْنِ نَبَاطَ ٱلَّذِي جَعَلَ إِسْرَائِيلَ يُخْطِئُ،</w:t>
      </w:r>
    </w:p>
    <w:p>
      <w:pPr>
        <w:bidi/>
      </w:pPr>
      <w:r>
        <w:rPr>
          <w:rtl/>
          <w:cs/>
          <w:lang w:val="ar_AE" w:bidi="ar_AE"/>
        </w:rPr>
      </w:r>
      <w:r>
        <w:rPr>
          <w:vertAlign w:val="superscript"/>
          <w:rtl/>
          <w:cs/>
          <w:lang w:val="ar_AE" w:bidi="ar_AE"/>
        </w:rPr>
        <w:t>53</w:t>
      </w:r>
      <w:r>
        <w:rPr>
          <w:rtl/>
          <w:cs/>
          <w:lang w:val="ar_AE" w:bidi="ar_AE"/>
        </w:rPr>
        <w:t xml:space="preserve"> وَعَبَدَ ٱلْبَعْلَ وَسَجَدَ لَهُ وَأَغَاظَ ٱلرَّبَّ إِلَهَ إِسْرَائِيلَ، حَسَبَ كُلِّ مَا فَعَلَ أَبُوهُ.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