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Arabic Van Dyck Bible</w:t>
      </w:r>
      <w:r>
        <w:rPr>
          <w:lang w:val="ar_AE" w:bidi="ar_AE"/>
        </w:rPr>
      </w:r>
    </w:p>
    <w:p>
      <w:pPr>
        <w:bidi/>
      </w:pPr>
      <w:r>
        <w:rPr>
          <w:lang w:val="ar_AE" w:bidi="ar_AE"/>
        </w:rPr>
      </w:r>
      <w:r>
        <w:rPr>
          <w:b/>
          <w:lang w:val="ar_AE" w:bidi="ar_AE"/>
        </w:rPr>
        <w:t>Arabic Van Dyck Bible</w:t>
      </w:r>
      <w:r>
        <w:rPr>
          <w:lang w:val="ar_AE" w:bidi="ar_AE"/>
        </w:rPr>
        <w:t xml:space="preserve"> (Arabic) is based on: </w:t>
      </w:r>
      <w:r>
        <w:rPr>
          <w:lang w:val="ar_AE" w:bidi="ar_AE"/>
        </w:rPr>
        <w:t>Van Dyck Bible</w:t>
      </w:r>
      <w:r>
        <w:rPr>
          <w:lang w:val="ar_AE" w:bidi="ar_AE"/>
        </w:rPr>
        <w:t xml:space="preserve">, </w:t>
      </w:r>
      <w:hyperlink r:id="rId13">
        <w:r>
          <w:rPr>
            <w:lang w:val="ar_AE" w:bidi="ar_AE"/>
          </w:rPr>
          <w:rPr>
            <w:color w:val="0000EE"/>
            <w:u w:val="single"/>
          </w:rPr>
          <w:t>Public Domain</w:t>
        </w:r>
      </w:hyperlink>
      <w:r>
        <w:rPr>
          <w:lang w:val="ar_AE" w:bidi="ar_AE"/>
        </w:rPr>
        <w:t xml:space="preserve">, None, which is licensed under a </w:t>
      </w:r>
      <w:hyperlink r:id="rId14">
        <w:r>
          <w:rPr>
            <w:lang w:val="ar_AE" w:bidi="ar_AE"/>
          </w:rPr>
          <w:rPr>
            <w:color w:val="0000EE"/>
            <w:u w:val="single"/>
          </w:rPr>
          <w:t>Public Domain CC0</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Ezekiel 1:1</w:t>
      </w:r>
      <w:r>
        <w:rPr>
          <w:lang w:val="ar_AE" w:bidi="ar_AE"/>
        </w:rPr>
      </w:r>
    </w:p>
    <w:p>
      <w:pPr>
        <w:bidi/>
      </w:pPr>
      <w:r>
        <w:rPr>
          <w:lang w:val="ar_AE" w:bidi="ar_AE"/>
        </w:rPr>
      </w:r>
      <w:r>
        <w:rPr>
          <w:vertAlign w:val="superscript"/>
          <w:lang w:val="ar_AE" w:bidi="ar_AE"/>
        </w:rPr>
        <w:t>1</w:t>
      </w:r>
      <w:r>
        <w:rPr>
          <w:lang w:val="ar_AE" w:bidi="ar_AE"/>
        </w:rPr>
        <w:t xml:space="preserve"> كَانَ فِي سَنَةِ ٱلثَّلَاثِينَ، فِي ٱلشَّهْرِ ٱلرَّابِعِ، فِي ٱلْخَامِسِ مِنَ ٱلشَّهْرِ، وَأَنَا بَيْنَ ٱلْمَسْبِيِّينَ عِنْدَ نَهْرِ خَابُورَ، أَنَّ ٱلسَّمَاوَاتِ ٱنْفَتَحَتْ، فَرَأَيْتُ رُؤَى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فِي ٱلْخَامِسِ مِنَ ٱلشَّهْرِ، وَهِيَ ٱلسَّنَةُ ٱلْخَامِسَةُ مِنْ سَبْيِ يُويَاكِينَ ٱلْمَلِكِ،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صَارَ كَلَامُ ٱلرَّبِّ إِلَى حِزْقِيَالَ ٱلْكَاهِنِ ٱبْنِ بُوزِي فِي أَرْضِ ٱلْكَلْدَانِيِّينَ عِنْدَ نَهْرِ خَابُورَ. وَكَانَتْ عَلَيْهِ هُنَاكَ 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فَنَظَرْتُ وَإِذَا بِرِيحٍ عَاصِفَةٍ جَاءَتْ مِنَ ٱلشِّمَالِ. سَحَابَةٌ عَظِيمَةٌ وَنَارٌ مُتَوَاصِلَةٌ وَحَوْلَهَا لَمَعَانٌ، وَمِنْ وَسْطِهَا كَمَنْظَرِ ٱلنُّحَاسِ ٱللَّامِعِ مِنْ وَسْطِ ٱلنَّارِ.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وَمِنْ وَسْطِهَا شِبْهُ أَرْبَعَةِ حَيَوَانَاتٍ. وَهَذَا مَنْظَرُهَا: لَهَا شِبْهُ 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وَلِكُلِّ وَاحِدٍ أَرْبَعَةُ أَوْجُهٍ، وَلِكُلِّ وَاحِدٍ أَرْبَعَةُ أَجْنِحَةٍ.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وَأَرْجُلُهَا أَرْجُلٌ قَائِمَةٌ، وَأَقْدَامُ أَرْجُلِهَا كَقَدَمِ رِجْلِ ٱلْعِجْلِ، وَبَارِقَةٌ كَمَنْظَرِ ٱلنُّحَاسِ ٱلْمَصْقُولِ.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وَأَيْدِي إِنْسَانٍ تَحْتَ أَجْنِحَتِهَا عَلَى جَوَانِبِهَا ٱلْأَرْبَعَةِ. وَوُجُوهُهَا وَأَجْنِحَتُهَا لِجَوَانِبِهَا ٱلْأَرْبَعَةِ.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وَأَجْنِحَتُهَا مُتَّصِلَةٌ ٱلْوَاحِدُ بِأَخِيهِ. لَمْ تَدُرْ عِنْدَ سَيْرِهَا. كُلُّ وَاحِدٍ يَسِيرُ إِلَى جِهَةِ وَجْهِهِ.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أَمَّا شِبْهُ وُجُوهِهَا فَوَجْهُ إِنْسَانٍ وَوَجْهُ أَسَدٍ لِلْيَمِينِ لِأَرْبَعَتِهَا، وَوَجْهُ ثَوْرٍ مِنَ ٱلشِّمَالِ لِأَرْبَعَتِهَا، وَوَجْهُ نَسْرٍ لِأَرْبَعَتِهَا.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فَهَذِهِ أَوْجُهُهَا. أَمَّا أَجْنِحَتُهَا فَمَبْسُوطَةٌ مِنْ فَوْقُ. لِكُلِّ وَاحِدٍ ٱثْنَانِ مُتَّصِلَانِ أَحَدُهُمَا بِأَخِيهِ، وَٱثْنَانِ يُغَطِّيَانِ أَجْسَامَهَا.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وَكُلُّ وَاحِدٍ كَانَ يَسِيرُ إِلَى جِهَةِ وَجْهِهِ. إِلَى حَيْثُ تَكُونُ ٱلرُّوحُ لِتَسِيرَ تَسِيرُ. لَمْ تَدُرْ عِنْدَ سَيْرِهَا.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أَمَّا شِبْهُ ٱلْحَيَوَانَاتِ فَمَنْظَرُهَا كَجَمْرِ نَارٍ مُتَّقِدَةٍ، كَمَنْظَرِ مَصَابِيحَ هِيَ سَالِكَةٌ بَيْنَ ٱلْحَيَوَانَاتِ. وَلِلنَّارِ لَمَعَانٌ، وَمِنَ ٱلنَّارِ كَانَ يَخْرُجُ بَرْقٌ.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ٱلْحَيَوَانَاتُ رَاكِضَةٌ وَرَاجِعَةٌ كَمَنْظَرِ ٱلْبَرْقِ.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فَنَظَرْتُ ٱلْحَيَوَانَاتِ وَإِذَا بَكَرَةٌ وَاحِدَةٌ عَلَى ٱلْأَرْضِ بِجَانِبِ ٱلْحَيَوَانَاتِ بِأَوْجُهِهَا ٱلْأَرْبَعَةِ.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مَنْظَرُ ٱلْبَكَرَاتِ وَصَنْعَتُهَا كَمَنْظَرِ ٱلزَّبَرْجَدِ. وَلِلْأَرْبَعِ شَكْلٌ وَاحِدٌ، وَمَنْظَرُهَا وَصَنْعَتُهَا كَأَنَّهَا كَانَتْ بَكَرَةً وَسْطِ بَكَرَةٍ.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لَمَّا سَارَتْ، سَارَتْ عَلَى جَوَانِبِهَا ٱلْأَرْبَعَةِ. لَمْ تَدُرْ عِنْدَ سَيْرِهَا.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أَمَّا أُطُرُهَا فَعَالِيَةٌ وَمُخِيفَةٌ. وَأُطُرُهَا مَلْآنَةٌ عُيُونًا حَوَالَيْهَا لِلْأَرْبَعِ.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فَإِذَا سَارَتِ ٱلْحَيَوَانَاتُ، سَارَتِ ٱلْبَكَرَاتُ بِجَانِبِهَا، وَإِذَا ٱرْتَفَعَتِ ٱلْحَيَوَانَاتُ عَنِ ٱلْأَرْضِ ٱرْتَفَعَتِ ٱلْبَكَرَاتُ.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إِلَى حَيْثُ تَكُونُ ٱلرُّوحُ لِتَسِيرَ يَسِيرُونَ، إِلَى حَيْثُ ٱلرُّوحُ لِتَسِيرَ وَٱلْبَكَرَاتُ تَرْتَفِعُ مَعَهَا، لِأَنَّ رُوحَ ٱلْحَيَوَانَاتِ كَانَتْ فِي ٱلْبَكَرَاتِ.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فَإِذَا سَارَتْ تِلْكَ سَارَتْ هَذِهِ، وَإِذَا وَقَفَتْ تِلْكَ وَقَفَتْ. وَإِذَا ٱرْتَفَعَتْ تِلْكَ عَنِ ٱلْأَرْضِ ٱرْتَفَعَتِ ٱلْبَكَرَاتُ مَعَهَا، لِأَنَّ رُوحَ ٱلْحَيَوَانَاتِ كَانَتْ فِي ٱلْبَكَرَاتِ.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وَعَلَى رُؤُوسِ ٱلْحَيَوَانَاتِ شِبْهُ مُقَبَّبٍ كَمَنْظَرِ ٱلْبِلَّوْرِ ٱلْهَائِلِ مُنْتَشِرًا عَلَى رُؤُوسِهَا مِنْ فَوْقُ.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وَتَحْتَ ٱلْمُقَبَّبِ أَجْنِحَتُهَا مُسْتَقِيمَةٌ ٱلْوَاحِدُ نَحْوَ أَخِيهِ. لِكُلِّ وَاحِدٍ ٱثْنَانِ يُغَطِّيَانِ مِنْ هُنَا، وَلِكُلِّ وَاحِدٍ ٱثْنَانِ يُغَطِّيَانِ مِنْ هُنَاكَ أَجْسَامَهَا.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فَلَمَّا سَارَتْ سَمِعْتُ صَوْتَ أَجْنِحَتِهَا كَخَرِيرِ مِيَاهٍ كَثِيرَةٍ، كَصَوْتِ ٱلْقَدِيرِ. صَوْتَ ضَجَّةٍ، كَصَوْتِ جَيْشٍ. وَلَمَّا وَقَفَتْ أَرْخَتْ أَجْنِحَتَهَا.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فَكَانَ صَوْتٌ مِنْ فَوْقِ ٱلْمُقَبَّبِ ٱلَّذِي عَلَى رُؤُوسِهَا. إِذَا وَقَفَتْ أَرْخَتْ أَجْنِحَتَهَا.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وَفَوْقَ ٱلْمُقَبَّبِ ٱلَّذِي عَلَى رُؤُوسِهَا شِبْهُ عَرْشٍ كَمَنْظَرِ حَجَرِ ٱلْعَقِيقِ ٱلْأَزْرَقِ، وَعَلَى شِبْهِ ٱلْعَرْشِ شِبْهٌ كَمَنْظَرِ إِنْسَانٍ عَلَيْهِ مِنْ فَوْقُ.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وَرَأَيْتُ مِثْلَ مَنْظَرِ ٱلنُّحَاسِ ٱللَّامِعِ كَمَنْظَرِ نَارٍ دَاخِلَهُ مِنْ حَوْلِهِ، مِنْ مَنْظَرِ حَقْوَيْهِ إِلَى فَوْقُ، وَمِنْ مَنْظَرِ حَقْوَيْهِ إِلَى تَحْتُ، رَأَيْتُ مِثْلَ مَنْظَرِ نَارٍ وَلَهَا لَمَعَانٌ مِنْ حَوْلِهَا.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كَمَنْظَرِ ٱلْقَوْسِ ٱلَّتِي فِي ٱلسَّحَابِ يَوْمَ مَطَرٍ، هَكَذَا مَنْظَرُ ٱللَّمَعَانِ مِنْ حَوْلِهِ. هَذَا مَنْظَرُ شِبْهِ مَجْدِ ٱلرَّبِّ. وَلَمَّا رَأَيْتُهُ خَرَرْتُ عَلَى وَجْهِي، وَسَمِعْتُ صَوْتَ مُتَكَلِّمٍ.</w:t>
      </w:r>
      <w:r>
        <w:rPr>
          <w:lang w:val="ar_AE" w:bidi="ar_AE"/>
        </w:rPr>
      </w:r>
      <w:r>
        <w:rPr>
          <w:lang w:val="ar_AE" w:bidi="ar_AE"/>
        </w:rPr>
      </w:r>
    </w:p>
    <w:p>
      <w:pPr>
        <w:bidi/>
      </w:pPr>
      <w:r>
        <w:rPr>
          <w:lang w:val="ar_AE" w:bidi="ar_AE"/>
        </w:rPr>
      </w:r>
    </w:p>
    <w:p>
      <w:pPr>
        <w:pStyle w:val="Heading2"/>
        <w:bidi/>
      </w:pPr>
      <w:r>
        <w:rPr>
          <w:lang w:val="ar_AE" w:bidi="ar_AE"/>
        </w:rPr>
        <w:t>Ezekiel 2:1</w:t>
      </w:r>
      <w:r>
        <w:rPr>
          <w:lang w:val="ar_AE" w:bidi="ar_AE"/>
        </w:rPr>
      </w:r>
    </w:p>
    <w:p>
      <w:pPr>
        <w:bidi/>
      </w:pPr>
      <w:r>
        <w:rPr>
          <w:lang w:val="ar_AE" w:bidi="ar_AE"/>
        </w:rPr>
      </w:r>
      <w:r>
        <w:rPr>
          <w:vertAlign w:val="superscript"/>
          <w:lang w:val="ar_AE" w:bidi="ar_AE"/>
        </w:rPr>
        <w:t>1</w:t>
      </w:r>
      <w:r>
        <w:rPr>
          <w:lang w:val="ar_AE" w:bidi="ar_AE"/>
        </w:rPr>
        <w:t xml:space="preserve"> فَقَالَ لِي: «يَا ٱبْنَ آدَمَ، قُمْ عَلَى قَدَمَيْكَ فَأَتَكَلَّمَ 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فَدَخَلَ فِيَّ رُوحٌ لَمَّا تَكَلَّمَ مَعِي، وَأَقَامَنِي عَلَى قَدَمَيَّ فَسَمِعْتُ ٱلْمُتَكَلِّمَ مَعِي.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وَقَالَ لِي: «يَا ٱبْنَ آدَمَ، أَنَا مُرْسِلُكَ إِلَى بَنِي إِسْرَائِيلَ، إِلَى أُمَّةٍ مُتَمَرِّدَةٍ قَدْ تَمَرَّدَتْ عَلَيَّ. هُمْ وَآبَاؤُهُمْ عَصَوْا عَلَيَّ إِلَى ذَاتِ هَذَا ٱلْيَوْمِ.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وَٱلْبَنُونَ ٱلْقُسَاةُ ٱلْوُجُوهِ وَٱلصِّلَابُ ٱلْقُلُوبِ، أَنَا مُرْسِلُكَ إِلَيْهِمْ. فَتَقُولُ لَهُمْ: هَكَذَا قَالَ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وَهُمْ إِنْ سَمِعُوا وَإِنِ ٱمْتَنَعُوا، لِأَنَّهُمْ بَيْتٌ مُتَمَرِّدٌ، فَإِنَّهُمْ يَعْلَمُونَ أَنَّ نَبِيًّا كَانَ بَيْنَهُمْ.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أَمَّا أَنْتَ يَا ٱبْنَ آدَمَ فَلَا تَخَفْ مِنْهُمْ، وَمِنْ كَلَامِهِمْ لَا تَخَفْ، لِأَنَّهُمْ قَرِيسٌ وَسُلَّاءٌ لَدَيْكَ، وَأَنْتَ سَاكِنٌ بَيْنَ ٱلْعَقَارِبِ. مِنْ كَلَامِهِمْ لَا تَخَفْ وَمِنْ وُجُوهِهِمْ لَا تَرْتَعِبْ، لِأَنَّهُمْ بَيْتٌ مُتَمَرِّدٌ.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وَتَتَكَلَّمُ مَعَهُمْ بِكَلَامِي، إِنْ سَمِعُوا وَإِنِ ٱمْتَنَعُوا، لِأَنَّهُمْ مُتَمَرِّدُونَ.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«وَأَنْتَ يَا ٱبْنَ آدَمَ، فَٱسْمَعْ مَا أَنَا مُكَلِّمُكَ بِهِ. لَا تَكُنْ مُتَمَرِّدًا كَٱلْبَيْتِ ٱلْمُتَمَرِّدِ. ٱفْتَحْ فَمَكَ وَكُلْ مَا أَنَا مُعْطِيكَهُ».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فَنَظَرْتُ وَإِذَا بِيَدٍ مَمْدُودَةٍ إِلَيَّ، وَإِذَا بِدَرْجِ سِفْرٍ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فَنَشَرَهُ أَمَامِي وَهُوَ مَكْتُوبٌ مِنْ دَاخِلٍ وَمِنْ قَفَاهُ، وَكُتِبَ فِيهِ مَرَاثٍ وَنَحِيبٌ وَوَيْلٌ.</w:t>
      </w:r>
      <w:r>
        <w:rPr>
          <w:lang w:val="ar_AE" w:bidi="ar_AE"/>
        </w:rPr>
      </w:r>
      <w:r>
        <w:rPr>
          <w:lang w:val="ar_AE" w:bidi="ar_AE"/>
        </w:rPr>
      </w:r>
    </w:p>
    <w:p>
      <w:pPr>
        <w:bidi/>
      </w:pPr>
      <w:r>
        <w:rPr>
          <w:lang w:val="ar_AE" w:bidi="ar_AE"/>
        </w:rPr>
      </w:r>
    </w:p>
    <w:p>
      <w:pPr>
        <w:pStyle w:val="Heading2"/>
        <w:bidi/>
      </w:pPr>
      <w:r>
        <w:rPr>
          <w:lang w:val="ar_AE" w:bidi="ar_AE"/>
        </w:rPr>
        <w:t>Ezekiel 3:1</w:t>
      </w:r>
      <w:r>
        <w:rPr>
          <w:lang w:val="ar_AE" w:bidi="ar_AE"/>
        </w:rPr>
      </w:r>
    </w:p>
    <w:p>
      <w:pPr>
        <w:bidi/>
      </w:pPr>
      <w:r>
        <w:rPr>
          <w:lang w:val="ar_AE" w:bidi="ar_AE"/>
        </w:rPr>
      </w:r>
      <w:r>
        <w:rPr>
          <w:vertAlign w:val="superscript"/>
          <w:lang w:val="ar_AE" w:bidi="ar_AE"/>
        </w:rPr>
        <w:t>1</w:t>
      </w:r>
      <w:r>
        <w:rPr>
          <w:lang w:val="ar_AE" w:bidi="ar_AE"/>
        </w:rPr>
        <w:t xml:space="preserve"> فَقَالَ لِي: «يَا ٱبْنَ آدَمَ، كُلْ مَا تَجِدُهُ. كُلْ هَذَا ٱلدَّرْجَ، وَٱذْهَبْ كَلِّمْ 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فَفَتَحْتُ فَمِي فَأَطْعَمَنِي ذَلِكَ ٱلدَّرْجَ.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وَقَالَ لِي: «يَا ٱبْنَ آدَمَ، أَطْعِمْ بَطْنَكَ وَٱمْلَأْ جَوْفَكَ مِنْ هَذَا ٱلدَّرْجِ ٱلَّذِي أَنَا مُعْطِيكَهُ». فَأَكَلْتُهُ فَصَارَ فِي فَمِي كَٱلْعَسَلِ حَلَاوَةً.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لِي: «يَا ٱبْنَ آدَمَ، ٱذْهَبِ ٱمْضِ إِلَى بَيْتِ إِسْرَائِيلَ وَكَلِّمْهُمْ بِكَلَامِي.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لِأَنَّكَ غَيْرُ مُرْسَلٍ إِلَى شَعْبٍ غَامِضِ ٱللُّغَةِ وَثَقِيلِ ٱللِّسَانِ، بَلْ إِلَى 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لَا إِلَى شُعُوبٍ كَثِيرَةٍ غَامِضَةِ ٱللُّغَةِ وَثَقِيلَةِ ٱللِّسَانِ لَسْتَ تَفْهَمُ كَلَامَهُمْ. فَلَوْ أَرْسَلْتُكَ إِلَى هَؤُلَاءِ لَسَمِعُوا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لَكِنَّ بَيْتَ إِسْرَائِيلَ لَا يَشَاءُ أَنْ يَسْمَعَ لَكَ، لِأَنَّهُمْ لَا يَشَاؤُونَ أَنْ يَسْمَعُوا لِي. لِأَنَّ كُلَّ بَيْتِ إِسْرَائِيلَ صِلَابُ ٱلْجِبَاهِ وَقُسَاةُ ٱلْقُلُوبِ.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هَأَنَذَا قَدْ جَعَلْتُ وَجْهَكَ صُلْبًا مِثْلَ وُجُوهِهِمْ، وَجَبْهَتَكَ صُلْبَةً مِثْلَ جِبَاهِهِمْ،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قَدْ جَعَلْتُ جَبْهَتَكَ كَٱلْمَاسِ أَصْلَبَ مِنَ ٱلصَّوَّانِ، فَلَا تَخَفْهُمْ وَلَا تَرْتَعِبْ مِنْ وُجُوهِهِمْ لِأَنَّهُمْ بَيْتٌ مُتَمَرِّدٌ».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وَقَالَ لِي: «يَا ٱبْنَ آدَمَ، كُلُّ ٱلْكَلَامِ ٱلَّذِي أُكَلِّمُكَ بِهِ، أَوْعِهِ فِي قَلْبِكَ وَٱسْمَعْهُ بِأُذُنَيْكَ.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وَٱمْضِ ٱذْهَبْ إِلَى ٱلْمَسْبِيِّينَ، إِلَى بَنِي شَعْبِكَ، وَكَلِّمْهُمْ وَقُلْ لَهُمْ: هَكَذَا قَالَ ٱلسَّيِّدُ ٱلرَّبُّ، إِنْ سَمِعُوا وَإِنِ ٱمْتَنَعُوا».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حَمَلَنِي رُوحٌ، فَسَمِعْتُ خَلْفِي صَوْتَ رَعْدٍ عَظِيمٍ: «مُبَارَكٌ مَجْدُ ٱلرَّبِّ مِنْ مَكَانِهِ».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وَصَوْتَ أَجْنِحَةِ ٱلْحَيَوَانَاتِ ٱلْمُتَلَاصِقَةِ ٱلْوَاحِدُ بِأَخِيهِ وَصَوْتَ ٱلْبَكَرَاتِ مَعَهَا وَصَوْتَ رَعْدٍ عَظِيمٍ.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فَحَمَلَنِي ٱلرُّوحُ وَأَخَذَنِي، فَذَهَبْتُ مُرًّا فِي حَرَارَةِ رُوحِي، وَيَدُ ٱلرَّبِّ كَانَتْ شَدِيدَةً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فَجِئْتُ إِلَى ٱلْمَسْبِيِّينَ عِنْدَ تَلِّ أَبِيبَ، ٱلسَّاكِنِينَ عْنْدَ نَهْرِ خَابُورَ. وَحَيْثُ سَكَنُوا هُنَاكَ سَكَنْتُ سَبْعَةَ أَيَّامٍ مُتَحَيِّرًا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وَكَانَ عِنْدَ تَمَامِ ٱلسَّبْعَةِ ٱلْأَيَّامِ أَنَّ كَلِمَةَ ٱلرَّبِّ صَارَتْ إِلَيَّ قَائِلَةً: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«يَا ٱبْنَ آدَمَ، قَدْ جَعَلْتُكَ رَقِيبًا لِبَيْتِ إِسْرَائِيلَ. فَٱسْمَعِ ٱلْكَلِمَةَ مِنْ فَمِي وَأَنْذِرْهُمْ مِنْ قِبَلِي.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إِذَا قُلْتُ لِلشِّرِّيرِ: مَوْتًا تَمُوتُ، وَمَا أَنْذَرْتَهُ أَنْتَ وَلَا تَكَلَّمْتَ إِنْذَارًا لِلشِّرِّيرِ مِنْ طَرِيقِهِ ٱلرَّدِيئَةِ لِإِحْيَائِهِ، فَذَلِكَ ٱلشِّرِّيرُ يَمُوتُ بِإِثْمِهِ، أَمَّا دَمُهُ فَمِنْ يَدِكَ أَطْلُبُهُ.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وَإِنْ أَنْذَرْتَ أَنْتَ ٱلشِّرِّيرَ وَلَمْ يَرْجِعْ عَنْ شَرِّهِ وَلَا عَنْ طَرِيقِهِ ٱلرَّدِيئَةِ، فَإِنَّهُ يَمُوتُ بِإِثْمِهِ، أَمَّا أَنْتَ فَقَدْ نَجَّيْتَ 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وَٱلْبَارُّ إِنْ رَجَعَ عَنْ بِرِّهِ وَعَمِلَ إِثْمًا وَجَعَلْتُ مُعْثِرَةً أَمَامَهُ فَإِنَّهُ يَمُوتُ. لِأَنَّكَ لَمْ تُنْذِرْهُ، يَمُوتُ فِي خَطِيَّتِهِ وَلَا يُذْكَرُ بِرُّهُ ٱلَّذِي عَمِلَهُ، أَمَّا دَمُهُ فَمِنْ يَدِكَ أَطْلُبُهُ.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وَإِنْ أَنْذَرْتَ أَنْتَ ٱلْبَارَّ مِنْ أَنْ يُخْطِئَ ٱلْبَارُّ، وَهُوَ لَمْ يُخْطِئْ، فَإِنَّهُ حَيَاةً يَحْيَا لِأَنَّهُ أُنْذِرَ، وَأَنْتَ تَكُونُ قَدْ نَجَّيْتَ 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وَكَانَتْ يَدُ ٱلرَّبِّ عَلَيَّ هُنَاكَ، وَقَالَ لِي: «قُمُ ٱخْرُجْ إِلَى ٱلْبُقْعَةِ وَهُنَاكَ أُكَلِّمُكَ».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فَقُمْتُ وَخَرَجْتُ إِلَى ٱلْبُقْعَةِ، وَإِذَا بِمَجْدِ ٱلرَّبِّ وَاقِفٌ هُنَاكَ كَٱلْمَجْدِ ٱلَّذِي رَأَيْتُهُ عِنْدَ نَهْرِ خَابُورَ، فَخَرَرْتُ عَلَى وَجْهِي.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فَدَخَلَ فِيَّ رُوحٌ وَأَقَامَنِي عَلَى قَدَمَيَّ، ثُمَّ كَلَّمَنِي وَقَالَ لِي: «اِذْهَبْ أَغْلِقْ عَلَى نَفْسِكَ فِي وَسْطِ بَيْتِكَ.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وَأَنْتَ يَا ٱبْنَ آدَمَ، فَهَا هُمْ يَضَعُونَ عَلَيْكَ رُبُطًا وَيُقَيِّدُونَكَ بِهَا، فَلَا تَخْرُجُ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وَأُلْصِقُ لِسَانَكَ بِحَنَكِكَ فَتَبْكَمُ، وَلَا تَكُونُ لَهُمْ رَجُلًا مُوَبِّخًا، لِأَنَّهُمْ بَيْتٌ مُتَمَرِّدٌ.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فَإِذَا كَلَّمْتُكَ أَفْتَحُ فَمَكَ فَتَقُولُ لَهُمْ: هَكَذَا قَالَ ٱلسَّيِّدُ ٱلرَّبُّ: مَنْ يَسْمَعْ فَلْيَسْمَعْ، وَمَنْ يَمْتَنِعْ فَلْيَمْتَنِعْ. لِأَنَّهُمْ بَيْتٌ مُتَمَرِّدٌ».</w:t>
      </w:r>
      <w:r>
        <w:rPr>
          <w:lang w:val="ar_AE" w:bidi="ar_AE"/>
        </w:rPr>
      </w:r>
      <w:r>
        <w:rPr>
          <w:lang w:val="ar_AE" w:bidi="ar_AE"/>
        </w:rPr>
      </w:r>
    </w:p>
    <w:p>
      <w:pPr>
        <w:bidi/>
      </w:pPr>
      <w:r>
        <w:rPr>
          <w:lang w:val="ar_AE" w:bidi="ar_AE"/>
        </w:rPr>
      </w:r>
    </w:p>
    <w:p>
      <w:pPr>
        <w:pStyle w:val="Heading2"/>
        <w:bidi/>
      </w:pPr>
      <w:r>
        <w:rPr>
          <w:lang w:val="ar_AE" w:bidi="ar_AE"/>
        </w:rPr>
        <w:t>Ezekiel 4:1</w:t>
      </w:r>
      <w:r>
        <w:rPr>
          <w:lang w:val="ar_AE" w:bidi="ar_AE"/>
        </w:rPr>
      </w:r>
    </w:p>
    <w:p>
      <w:pPr>
        <w:bidi/>
      </w:pPr>
      <w:r>
        <w:rPr>
          <w:lang w:val="ar_AE" w:bidi="ar_AE"/>
        </w:rPr>
      </w:r>
      <w:r>
        <w:rPr>
          <w:vertAlign w:val="superscript"/>
          <w:lang w:val="ar_AE" w:bidi="ar_AE"/>
        </w:rPr>
        <w:t>1</w:t>
      </w:r>
      <w:r>
        <w:rPr>
          <w:lang w:val="ar_AE" w:bidi="ar_AE"/>
        </w:rPr>
        <w:t xml:space="preserve"> «وَأَنْتَ يَا ٱبْنَ آدَمَ، فَخُذْ لِنَفْسِكَ لِبْنَةً وَضَعْهَا أَمَامَكَ، وَٱرْسُمْ عَلَيْهَا مَدِينَةَ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وَٱجْعَلْ عَلَيْهَا حِصَارًا، وَٱبْنِ عَلَيْهَا بُرْجًا، وَأَقِمْ عَلَيْهَا مِتْرَسَةً، وَٱجْعَلْ عَلَيْهَا جُيُوشًا، وَأَقِمْ عَلَيْهَا مَجَانِقَ حَوْلَهَا.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وَخُذْ أَنْتَ لِنَفْسِكَ صَاجًا مِنْ حَدِيدٍ وَٱنْصِبْهُ سُورًا مِنْ حَدِيدٍ بَيْنَكَ وَبَيْنَ ٱلْمَدِينَةِ، وَثَبِّتْ وَجْهَكَ عَلَيْهَا، فَتَكُونَ فِي حِصَارٍ وَتُحَاصِرَهَا. تِلْكَ آيَةٌ لِبَيْتِ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«وَٱتَّكِئْ أَنْتَ عَلَى جَنْبِكَ ٱلْيَسَارِ، وَضَعْ عَلَيْهِ إِثْمَ بَيْتِ إِسْرَائِيلَ. عَلَى عَدَدِ ٱلْأَيَّامِ ٱلَّتِي فِيهَا تَتَّكِئُ عَلَيْهِ تَحْمِلُ إِثْمَهُمْ.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وَأَنَا قَدْ جَعَلْتُ لَكَ سِنِي إِثْمِهِمْ حَسَبَ عَدَدِ ٱلْأَيَّامِ، ثَلَاثَ مِئَةِ يَوْمٍ وَتِسْعِينَ يَوْمًا، فَتَحْمِلُ إِثْمَ 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فَإِذَا أَتْمَمْتَهَا، فَٱتَّكِئْ عَلَى جَنْبِكَ ٱلْيَمِينِ أَيْضًا، فَتَحْمِلَ إِثْمَ بَيْتِ يَهُوذَا أَرْبَعِينَ يَوْمًا. فَقَدْ جَعَلْتُ لَكَ كُلَّ يَوْمٍ عِوَضًا عَنْ 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فَثَبِّتْ وَجْهَكَ عَلَى حِصَارِ أُورُشَلِيمَ وَذِرَاعُكَ مَكْشُوفَةٌ، وَتَنَبَّأْ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وَهَأَنَذَا أَجْعَلُ عَلَيْكَ رُبُطًا فَلَا تَقْلِبُ مِنْ جَنْبٍ إِلَى جَنْبٍ حَتَّى تُتَمِّمَ أَيَّامَ حِصَارِكَ.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«وَخُذْ أَنْتَ لِنَفْسِكَ قَمْحًا وَشَعِيرًا وَفُولًا وَعَدَسًا وَدُخْنًا وَكَرْسَنَّةَ وَضَعْهَا فِي وِعَاءٍ وَاحِدٍ، وَٱصْنَعْهَا لِنَفْسِكَ خُبْزًا كَعَدَدِ ٱلْأَيَّامِ ٱلَّتِي تَتَّكِئُ فِيهَا عَلَى جَنْبِكَ. ثَلَاثَ مِئَةِ يَوْمٍ وَتِسْعِينَ يَوْمًا تَأْكُلُهُ.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وَطَعَامُكَ ٱلَّذِي تَأْكُلُهُ يَكُونُ بِٱلْوَزْنِ. كُلَّ يَوْمٍ عِشْرِينَ شَاقِلًا. مِنْ وَقْتٍ إِلَى وَقْتٍ تَأْكُلُهُ.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وَتَشْرَبُ ٱلْمَاءَ بِٱلْكَيْلِ، سُدْسَ ٱلْهِينِ، مِنْ وَقْتٍ إِلَى وَقْتٍ تَشْرَبُهُ.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وَتَأْكُلُ كَعْكًا مِنَ ٱلشَّعِيرِ. عَلَى ٱلْخُرْءِ ٱلَّذِي يَخْرُجُ مِنَ ٱلْإِنْسَانِ تَخْبِزُهُ أَمَامَ عُيُونِهِمْ».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وَقَالَ ٱلرَّبُّ: «هَكَذَا يَأْكُلُ بَنُو إِسْرَائِيلَ خُبْزَهُمُ ٱلنَّجِسَ بَيْنَ ٱلْأُمَمِ ٱلَّذِينَ أَطْرُدُهُمْ إِلَيْهِمْ».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فَقُلْتُ: «آهِ، يَا سَيِّدُ ٱلرَّبُّ، هَا نَفْسِي لَمْ تَتَنَجَّسْ. وَمِنْ صِبَايَ إِلَى ٱلْآنَ لَمْ آكُلْ مِيتَةً أَوْ فَرِيسَةً، وَلَا دَخَلَ فَمِي لَحْمٌ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فَقَالَ لِي: «اُنْظُرْ. قَدْ جَعَلْتُ لَكَ خِثْيَ ٱلْبَقَرِ بَدَلَ خُرْءِ ٱلْإِنْسَانِ، فَتَصْنَعُ خُبْزَكَ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وَقَالَ لِي: «يَا ٱبْنَ آدَمَ، هَأَنَذَا أُكَسِّرُ قِوَامَ ٱلْخُبْزِ فِي أُورُشَلِيمَ، فَيَأْكُلُونَ ٱلْخُبْزَ بِٱلْوَزْنِ وَبِٱلْغَمِّ، وَيَشْرَبُونَ ٱلْمَاءَ بِٱلْكَيْلِ وَبِٱلْحَيْرَةِ،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لِكَيْ يُعْوِزَهُمُ ٱلْخُبْزُ وَٱلْمَاءُ، وَيَتَحَيَّرُوا ٱلرَّجُلُ وَأَخُوهُ وَيَفْنَوْا بِإِثْمِهِمْ».</w:t>
      </w:r>
      <w:r>
        <w:rPr>
          <w:lang w:val="ar_AE" w:bidi="ar_AE"/>
        </w:rPr>
      </w:r>
      <w:r>
        <w:rPr>
          <w:lang w:val="ar_AE" w:bidi="ar_AE"/>
        </w:rPr>
      </w:r>
    </w:p>
    <w:p>
      <w:pPr>
        <w:bidi/>
      </w:pPr>
      <w:r>
        <w:rPr>
          <w:lang w:val="ar_AE" w:bidi="ar_AE"/>
        </w:rPr>
      </w:r>
    </w:p>
    <w:p>
      <w:pPr>
        <w:pStyle w:val="Heading2"/>
        <w:bidi/>
      </w:pPr>
      <w:r>
        <w:rPr>
          <w:lang w:val="ar_AE" w:bidi="ar_AE"/>
        </w:rPr>
        <w:t>Ezekiel 5:1</w:t>
      </w:r>
      <w:r>
        <w:rPr>
          <w:lang w:val="ar_AE" w:bidi="ar_AE"/>
        </w:rPr>
      </w:r>
    </w:p>
    <w:p>
      <w:pPr>
        <w:bidi/>
      </w:pPr>
      <w:r>
        <w:rPr>
          <w:lang w:val="ar_AE" w:bidi="ar_AE"/>
        </w:rPr>
      </w:r>
      <w:r>
        <w:rPr>
          <w:vertAlign w:val="superscript"/>
          <w:lang w:val="ar_AE" w:bidi="ar_AE"/>
        </w:rPr>
        <w:t>1</w:t>
      </w:r>
      <w:r>
        <w:rPr>
          <w:lang w:val="ar_AE" w:bidi="ar_AE"/>
        </w:rPr>
        <w:t xml:space="preserve"> «وَأَنْتَ يَا ٱبْنَ آدَمَ، فَخُذْ لِنَفْسِكَ سِكِّينًا حَادًّا، مُوسَى ٱلْحَلَّاقِ تَأْخُذُ لِنَفْسِكَ، وَأَمْرِرْهَا عَلَى رَأْسِكَ وَعَلَى لِحْيَتِكَ. وَخُذْ لِنَفْسِكَ مِيزَانًا لِلْوَزْنِ وَٱقْسِمْهُ،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وَأَحْرِقْ بِٱلنَّارِ ثُلُثَهُ فِي وَسْطِ ٱلْمَدِينَةِ إِذَا تَمَّتْ أَيَّامُ ٱلْحِصَارِ. وَخُذْ ثُلُثًا وَٱضْرِبْهُ بِٱلسَّيْفِ حَوَالَيْهِ، وَذَرِّ ثُلُثًا إِلَى ٱلرِّيحِ، وَأَنَا أَسْتَلُّ سَيْفًا وَرَاءَهُمْ.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وَخُذْ مِنْهُ قَلِيلًا بِٱلْعَدَدِ وَصُرَّهُ فِي أَذْيَالِكَ.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وَخُذْ مِنْهُ أَيْضًا وَأَلْقِهِ فِي وَسْطِ ٱلنَّارِ، وَأَحْرِقْهُ بِٱلنَّارِ. مِنْهُ تَخْرُجُ نَارٌ عَلَى كُلِّ 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«هَكَذَا قَالَ ٱلسَّيِّدُ ٱلرَّبُّ: هَذِهِ أُورُشَلِيمُ. فِي وَسْطِ ٱلشُّعُوبِ قَدْ أَقَمْتُهَا وَحَوَالَيْهَا ٱلْأَرَاضِي.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فَخَالَفَتْ أَحْكَامِي بِأَشَرَّ مِنَ ٱلْأُمَمِ، وَفَرَائِضِي بِأَشَرَّ مِنَ ٱلْأَرَاضِي ٱلَّتِي حَوَالَيْهَا، لِأَنَّ أَحْكَامِي رَفَضُوهَا وَفَرَائِضِي لَمْ يَسْلُكُوا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لِأَجْلِ ذَلِكَ هَكَذَا قَالَ ٱلسَّيِّدُ ٱلرَّبُّ: مِنْ أَجْلِ أَنَّكُمْ ضَجَجْتُمْ أَكْثَرَ مِنَ ٱلْأُمَمِ ٱلَّتِي حَوَالَيْكُمْ، وَلَمْ تَسْلُكُوا فِي فَرَائِضِي، وَلَمْ تَعْمَلُوا حَسَبَ أَحْكَامِي، وَلَا عَمِلْتُمْ حَسَبَ أَحْكَامِ ٱلْأُمَمِ ٱلَّتِي حَوَالَيْكُمْ،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لِذَلِكَ هَكَذَا قَالَ ٱلسَّيِّدُ ٱلرَّبُّ: هَا إِنِّي أَنَا أَيْضًا عَلَيْكِ، وَسَأُجْرِي فِي وَسْطِكِ أَحْكَامًا أَمَامَ عُيُونِ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وَأَفْعَلُ بِكِ مَا لَمْ أَفْعَلْ، وَمَا لَنْ أَفْعَلَ مِثْلَهُ بَعْدُ، بِسَبَبِ كُلِّ أَرْجَاسِكِ.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لِأَجْلِ ذَلِكَ تَأْكُلُ ٱلْآبَاءُ ٱلْأَبْنَاءَ فِي وَسْطِكِ، وَٱلْأَبْنَاءُ يَأْكُلُونَ آبَاءَهُمْ. وَأُجْرِي فِيكِ أَحْكَامًا، وَأُذَرِّي بَقِيَّتَكِ كُلَّهَا فِي كُلِّ رِيحٍ.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مِنْ أَجْلِ ذَلِكَ حَيٌّ أَنَا، يَقُولُ ٱلسَّيِّدُ ٱلرَّبُّ، مِنْ أَجْلِ أَنَّكِ قَدْ نَجَّسْتِ مَقْدِسِي بِكُلِّ مَكْرُهَاتِكِ وَبِكُلِّ أَرْجَاسِكِ، فَأَنَا أَيْضًا أَجُزُّ وَلَا تُشْفُقُ عَيْنِي، وَأَنَا أَيْضًا لَا أَعْفُو.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ثُلُثُكِ يَمُوتُ بِٱلْوَبَإِ، وَبِالْجُوعِ يَفْنَوْنَ فِي وَسْطِكِ. وَثُلُثٌ يَسْقُطُ بِٱلسَّيْفِ مِنْ حَوْلِكِ، وَثُلُثٌ أُذَرِّيهِ فِي كُلِّ رِيحٍ، وَأَسْتَلُّ سَيْفًا وَرَاءَهُمْ.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وَإِذَا تَمَّ غَضَبِي وَأَحْلَلْتُ سَخَطِي عَلَيْهِمْ وَتَشَفَّيْتُ، يَعْلَمُونَ أَنِّي أَنَا ٱلرَّبُّ تَكَلَّمْتُ فِي غَيْرَتِي، إِذَا أَتْمَمْتُ سَخَطِي فِيهِمْ.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وَأَجْعَلُكِ خَرَابًا وَعَارًا بَيْنَ ٱلْأُمَمِ ٱلَّتِي حَوَالَيْكِ أَمَامَ عَيْنَيْ كُلِّ عَابِرٍ،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فَتَكُونِينَ عَارًا وَلَعْنَةً وَتَأْدِيبًا وَدَهَشًا لِلْأُمَمِ ٱلَّتِي حَوَالَيْكِ، إِذَا أَجْرَيْتُ فِيكِ أَحْكَامًا بِغَضَبٍ وَبِسَخَطٍ وَبِتَوْبِيخَاتٍ حَامِيَةٍ. أَنَا ٱلرَّبُّ تَكَلَّمْتُ.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إِذَا أَرْسَلْتُ عَلَيْهِمْ سِهَامَ ٱلْجُوعِ ٱلشِّرِّيرَةَ ٱلَّتِي تَكُونُ لِلْخَرَابِ ٱلَّتِي أُرْسِلُهَا لِخَرَابِكُمْ، وَأَزِيدُ ٱلْجُوعَ عَلَيْكُمْ، وَأُكَسِّرُ لَكُمْ قِوَامَ ٱلْخُبْزِ،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وَإِذَا أَرْسَلْتُ عَلَيْكُمُ ٱلْجُوعَ وَٱلْوُحُوشَ ٱلرَّدِيئَةَ فَتُثْكِلُكِ، وَيَعْبُرُ فِيكِ ٱلْوَبَأُ وَٱلدَّمُ، وَأَجْلُبُ عَلَيْكِ سَيْفًا. أَنَا ٱلرَّبُّ تَكَلَّمْتُ».</w:t>
      </w:r>
      <w:r>
        <w:rPr>
          <w:lang w:val="ar_AE" w:bidi="ar_AE"/>
        </w:rPr>
      </w:r>
      <w:r>
        <w:rPr>
          <w:lang w:val="ar_AE" w:bidi="ar_AE"/>
        </w:rPr>
      </w:r>
    </w:p>
    <w:p>
      <w:pPr>
        <w:bidi/>
      </w:pPr>
      <w:r>
        <w:rPr>
          <w:lang w:val="ar_AE" w:bidi="ar_AE"/>
        </w:rPr>
      </w:r>
    </w:p>
    <w:p>
      <w:pPr>
        <w:pStyle w:val="Heading2"/>
        <w:bidi/>
      </w:pPr>
      <w:r>
        <w:rPr>
          <w:lang w:val="ar_AE" w:bidi="ar_AE"/>
        </w:rPr>
        <w:t>Ezekiel 6:1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ٱجْعَلْ وَجْهَكَ نَحْوَ جِبَالِ إِسْرَائِيلَ وَتَنَبَّأْ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يَا جِبَالَ إِسْرَائِيلَ، ٱسْمَعِي كَلِمَةَ ٱلسَّيِّدِ ٱلرَّبِّ. هَكَذَا قَالَ ٱلسَّيِّدُ ٱلرَّبُّ لِلْجِبَالِ وَلِلْآكَامِ، لِلْأَوْدِيَةِ وَلِلْأَوْطِئَةِ: هَأَنَذَا أَنَا جَالِبٌ عَلَيْكُمْ سَيْفًا، وَأُبِيدُ مُرْتَفَعَاتِكُمْ.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فَتَخْرَبُ مَذَابِحُكُمْ، وَتَتَكَسَّرُ شَمْسَاتُكُمْ، وَأَطْرَحُ قَتْلَاكُمْ قُدَّامَ أَصْنَامِكُمْ.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وَأَضَعُ جُثَثَ بَنِي إِسْرَائِيلَ قُدَّامَ أَصْنَامِهِمْ، وَأُذَرِّي عِظَامَكُمْ حَوْلَ مَذَابِحِكُمْ.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 كُلِّ مَسَاكِنِكُمْ تُقْفِرُ ٱلْمُدُنُ، وَتَخْرَبُ ٱلْمُرْتَفَعَاتُ، لِكَيْ تُقْفِرَ وَتَخْرَبَ مَذَابِحُكُمْ، وَتَنْكَسِرَ وَتَزُولَ أَصْنَامُكُمْ، وَتُقْطَعَ شَمْسَاتُكُمْ، وَتُمْحَى أَعْمَالُكُمْ،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وَتَسْقُطُ ٱلْقَتْلَى فِي وَسْطِكُمْ، فَتَعْلَمُونَ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«وَأُبْقِي بَقِيَّةً، إِذْ يَكُونُ لَكُمْ نَاجُونَ مِنَ ٱلسَّيْفِ بَيْنَ ٱلْأُمَمِ عِنْدَ تَذَرِّيكُمْ فِي ٱلْأَرَاضِي.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وَٱلنَّاجُونَ مِنْكُمْ يَذْكُرُونَنِي بَيْنَ ٱلْأُمَمِ ٱلَّذِينَ يُسْبَوْنَ إِلَيْهِمْ، إِذَا كَسَرْتُ قَلْبَهُمُ ٱلزَّانِيَ ٱلَّذِي حَادَ عَنِّي، وَعُيُونَهُمُ ٱلزَّانِيَةَ وَرَاءَ أَصْنَامِهِمْ، وَمَقَتُوا أَنْفُسَهُمْ لِأَجْلِ ٱلشُّرُورِ ٱلَّتِي فَعَلُوهَا فِي كُلِّ رَجَاسَاتِهِمْ،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وَيَعْلَمُونَ أَنِّي أَنَا ٱلرَّبُّ، لَمْ أَقُلْ بَاطِلًا إِنِّي أَفْعَلُ بِهِمْ هَذَا ٱلشَّرَّ.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«هَكَذَا قَالَ ٱلسَّيِّدُ ٱلرَّبُّ: ٱضْرِبْ بِيَدِكَ وَٱخْبِطْ بِرِجْلِكَ، وَقُلْ: آهِ عَلَى كُلِّ رَجَاسَاتِ بَيْتِ إِسْرَائِيلَ ٱلشِّرِّيرَةِ، حَتَّى يَسْقُطُوا بِٱلسَّيْفِ وَبِالْجُوعِ وَبِالْوَبَإِ!</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اَلْبَعِيدُ يَمُوتُ بِٱلْوَبَإِ، وَٱلْقَرِيبُ يَسْقُطُ بِٱلسَّيْفِ، وَٱلْبَاقِي وَٱلْمُنْحَصِرُ يَمُوتُ بِٱلْجُوعِ، فَأُتَمِّمُ غَضَبِي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فَتَعْلَمُونَ أَنِّي أَنَا ٱلرَّبُّ، إِذَا كَانَتْ قَتْلَاهُمْ وَسْطِ أَصْنَامِهِمْ حَوْلَ مَذَابِحِهِمْ عَلَى كُلِّ أَكَمَةٍ عَالِيَةٍ، وَفِي رُؤُوسِ كُلِّ ٱلْجِبَالِ، وَتَحْتَ كُلِّ شَجَرَةٍ خَضْرَاءَ، وَتَحْتَ كُلِّ بَلُّوطَةٍ غَبْيَاءَ، ٱلْمَوْضِعِ ٱلَّذِي قَرَّبُوا فِيهِ رَائِحَةَ سُرُورٍ لِكُلِّ أَصْنَامِهِمْ.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وَأَمُدُّ يَدِي عَلَيْهِمْ، وَأُصَيِّرُ ٱلْأَرْضَ مُقْفِرَةً وَخَرِبَةً مِنَ ٱلْقَفْرِ إِلَى دَبْلَةَ فِي كُلِّ مَسَاكِنِهِمْ، فَيَعْلَمُونَ أَنِّي أَنَا ٱلرَّبُّ».</w:t>
      </w:r>
      <w:r>
        <w:rPr>
          <w:lang w:val="ar_AE" w:bidi="ar_AE"/>
        </w:rPr>
      </w:r>
      <w:r>
        <w:rPr>
          <w:lang w:val="ar_AE" w:bidi="ar_AE"/>
        </w:rPr>
      </w:r>
    </w:p>
    <w:p>
      <w:pPr>
        <w:bidi/>
      </w:pPr>
      <w:r>
        <w:rPr>
          <w:lang w:val="ar_AE" w:bidi="ar_AE"/>
        </w:rPr>
      </w:r>
    </w:p>
    <w:p>
      <w:pPr>
        <w:pStyle w:val="Heading2"/>
        <w:bidi/>
      </w:pPr>
      <w:r>
        <w:rPr>
          <w:lang w:val="ar_AE" w:bidi="ar_AE"/>
        </w:rPr>
        <w:t>Ezekiel 7:1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«وَأَنْتَ يَا ٱبْنَ آدَمَ، فَهَكَذَا قَالَ ٱلسَّيِّدُ ٱلرَّبُّ لِأَرْضِ إِسْرَائِيلَ: نِهَايَةٌ! قَدْ جَاءَتِ ٱلنِّهَايَةُ عَلَى زَوَايَا ٱلْأَرْضِ ٱلْأَرْبَعِ.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اَلْآنَ ٱلنِّهَايَةُ عَلَيْكِ، وَأُرْسِلُ غَضَبِي عَلَيْكِ، وَأَحْكُمُ عَلَيْكِ كَطُرُقِكِ، وَأَجْلِبُ عَلَيْكِ كُلَّ رَجَاسَاتِكِ.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فَلَا تَشْفُقُ عَلَيْكِ عَيْنِي، وَلَا أَعْفُو، بَلْ أَجْلِبُ عَلَيْكِ طُرُقَكِ وَتَكُونُ رَجَاسَاتُكِ فِي وَسْطِكِ، فَتَعْلَمُونَ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«هَكَذَا قَالَ ٱلسَّيِّدُ ٱلرَّبُّ: شَرٌّ! شَرٌّ وَحِيدٌ هُوَذَا قَدْ أَتَى.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نِهَايَةٌ قَدْ جَاءَتْ. جَاءَتِ ٱلنِّهَايَةُ. ٱنْتَبَهَتْ إِلَيْكِ. هَا هِيَ قَدْ جَاءَتْ.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ٱنْتَهَى ٱلدَّوْرُ إِلَيْكَ أَيُّهَا ٱلسَّاكِنُ فِي ٱلْأَرْضِ. بَلَغَ ٱلْوَقْتُ. ٱقْتَرَبَ يَوْمُ ٱضْطِرَابٍ، لَا هُتَافُ ٱلْجِبَالِ.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اَلْآنَ عَنْ قَرِيبٍ أَصُبُّ رِجْزِي عَلَيْكِ، وَأُتَمِّمُ سَخَطِي عَلَيْكِ، وَأَحْكُمُ عَلَيْكِ كَطُرُقِكِ، وَأَجْلِبُ عَلَيْكِ كُلَّ رَجَاسَاتِكِ.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فَلَا تَشْفُقُ عَيْنِي، وَلَا أَعْفُو، بَلْ أَجْلِبُ عَلَيْكِ كَطُرُقِكِ، وَرَجَاسَاتُكِ تَكُونُ فِي وَسْطِكِ، فَتَعْلَمُونَ أَنِّي أَنَا ٱلرَّبُّ ٱلضَّارِبُ.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«هَا هُوَذَا ٱلْيَوْمُ، هَا هُوَذَا قَدْ جَاءَ! دَارَتِ ٱلدَّائِرَةُ. أَزْهَرَتِ ٱلْعَصَا. أَفْرَخَتِ ٱلْكِبْرِيَاءُ.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قَامَ ٱلظُّلْمُ إِلَى عَصَا ٱلشَّرِّ. لَا يَبْقَى مِنْهُمْ وَلَا مِنْ ثَرْوَتِهِمْ وَلَا مِنْ ضَجِيجِهِمْ، وَلَا نَوْحٌ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قَدْ جَاءَ ٱلْوَقْتُ. بَلَغَ ٱلْيَوْمُ. فَلَا يَفْرَحَنَّ ٱلشَّارِي، وَلَا يَحْزَنَنَّ ٱلْبَائِعُ، لِأَنَّ ٱلْغَضَبَ عَلَى كُلِّ جُمْهُورِهِمْ.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لِأَنَّ ٱلْبَائِعَ لَنْ يَعُودَ إِلَى ٱلْمَبِيعِ، وَإِنْ كَانُوا بَعْدُ بَيْنَ ٱلْأَحْيَاءِ. لِأَنَّ ٱلرُّؤْيَا عَلَى كُلِّ جُمْهُورِهَا فَلَا يَعُودُ، وَٱلْإِنْسَانُ بِإِثْمِهِ لَا يُشَدِّدُ حَيَاتَهُ.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قَدْ نَفَخُوا فِي ٱلْبُوقِ وَأَعَدُّوا ٱلْكُلَّ، وَلَا ذَاهِبَ إِلَى ٱلْقِتَالِ، لِأَنَّ غَضَبِي عَلَى كُلِّ جُمْهُورِهِمْ.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«اَلسَّيْفُ مِنْ خَارِجٍ، وَٱلْوَبَأُ وَٱلْجُوعُ مِنْ دَاخِلٍ. ٱلَّذِي هُوَ فِي ٱلْحَقْلِ يَمُوتُ بِٱلسَّيْفِ، وَٱلَّذِي هُوَ فِي ٱلْمَدِينَةِ يَأْكُلُهُ ٱلْجُوعُ وَٱلْوَبَأُ.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وَيَنْفَلِتُ مِنْهُمْ مُنْفَلِتُونَ وَيَكُونُونَ عَلَى ٱلْجِبَالِ كَحَمَامِ ٱلْأَوْطِئَةِ. كُلُّهُمْ يَهْدِرُونَ كُلُّ وَاحِدٍ عَلَى إِثْمِهِ.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كُلُّ ٱلْأَيْدِي تَرْتَخِي، وَكُلُّ ٱلرُّكَبِ تَصِيرُ 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وَيَتَنَطَّقُونَ بِٱلْمَسْحِ وَيَغْشَاهُمْ رُعْبٌ، وَعَلَى جَمِيعِ ٱلْوُجُوهِ خِزْيٌ، وَعَلَى جَمِيعِ رُؤُوسِهِمْ قَرَعٌ.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يُلْقُونَ فِضَّتَهُمْ فِي ٱلشَّوَارِعِ، وَذَهَبُهُمْ يَكُونُ لِنَجَاسَةٍ. لَا تَسْتَطِيعُ فِضَّتُهُمْ وَذَهَبُهُمْ إِنْقَاذَهُمْ فِي يَوْمِ غَضَبِ ٱلرَّبِّ. لَا يُشْبِعُونَ مِنْهُمَا أَنْفُسَهُمْ، وَلَا يَمْلَأُونَ جَوْفَهُمْ، لِأَنَّهُمَا صَارَا مَعْثَرَةَ إِثْمِهِمْ.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أَمَّا بَهْجَةُ زِينَتِهِ فَجَعَلَهَا لِلْكِبْرِيَاءِ. جَعَلُوا فِيهَا أَصْنَامَ مَكْرُهَاتِهِمْ، رَجَاسَاتِهِمْ، لِأَجْلِ ذَلِكَ جَعَلْتُهَا لَهُمْ نَجَاسَةً.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أُسْلِمُهَا إِلَى أَيْدِي ٱلْغُرَبَاءِ لِلنَّهْبِ، وَإِلَى أَشْرَارِ ٱلْأَرْضِ سَلْبًا فَيُنَجِّسُونَهَا.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وَأُحَوِّلُ وَجْهِي عَنْهُمْ فَيُنَجِّسُونَ سِرِّي، وَيَدْخُلُهُ ٱلْمُعْتَنِفُونَ وَيُنَجِّسُونَهُ.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«اِصْنَعِ ٱلسِّلْسِلَةَ لِأَنَّ ٱلْأَرْضَ قَدِ ٱمْتَلَأَتْ مِنْ أَحْكَامِ ٱلدَّمِ، وَٱلْمَدِينَةُ ٱمْتَلَأَتْ مِنَ ٱلظُّلْمِ.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فَآتِي بِأَشَرِّ ٱلْأُمَمِ فَيَرِثُونَ بُيُوتَهُمْ، وَأُبِيدُ كِبْرِيَاءَ ٱلْأَشِدَّاءِ فَتَتَنَجَّسُ مَقَادِسُهُمْ.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اَلرُّعْبُ آتٍ فَيَطْلُبُونَ ٱلسَّلَامَ وَلَا يَكُونُ.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سَتَأْتِي مُصِيبَةٌ عَلَى مُصِيبَةٍ، وَيَكُونُ خَبَرٌ عَلَى خَبَرٍ، فَيَطْلُبُونَ رُؤْيَا مِنَ ٱلنَّبِيِّ، وَٱلشَّرِيعَةُ تُبَادُ عَنِ ٱلْكَاهِنِ، وَٱلْمَشُورَةُ عَنِ ٱلشُّيُوخِ.</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ٱلْمَلِكُ يَنُوحُ وَٱلرَّئِيسُ يَلْبَسُ حَيْرَةً، وَأَيْدِي شَعْبِ ٱلْأَرْضِ تَرْجُفُ. كَطَرِيقِهِمْ أَصْنَعُ بِهِمْ، وَكَأَحْكَامِهِمْ أَحْكُمُ عَلَيْهِمْ، فَيَعْلَمُونَ أَنِّي أَنَا ٱلرَّبُّ».</w:t>
      </w:r>
      <w:r>
        <w:rPr>
          <w:lang w:val="ar_AE" w:bidi="ar_AE"/>
        </w:rPr>
      </w:r>
      <w:r>
        <w:rPr>
          <w:lang w:val="ar_AE" w:bidi="ar_AE"/>
        </w:rPr>
      </w:r>
    </w:p>
    <w:p>
      <w:pPr>
        <w:bidi/>
      </w:pPr>
      <w:r>
        <w:rPr>
          <w:lang w:val="ar_AE" w:bidi="ar_AE"/>
        </w:rPr>
      </w:r>
    </w:p>
    <w:p>
      <w:pPr>
        <w:pStyle w:val="Heading2"/>
        <w:bidi/>
      </w:pPr>
      <w:r>
        <w:rPr>
          <w:lang w:val="ar_AE" w:bidi="ar_AE"/>
        </w:rPr>
        <w:t>Ezekiel 8:1</w:t>
      </w:r>
      <w:r>
        <w:rPr>
          <w:lang w:val="ar_AE" w:bidi="ar_AE"/>
        </w:rPr>
      </w:r>
    </w:p>
    <w:p>
      <w:pPr>
        <w:bidi/>
      </w:pPr>
      <w:r>
        <w:rPr>
          <w:lang w:val="ar_AE" w:bidi="ar_AE"/>
        </w:rPr>
      </w:r>
      <w:r>
        <w:rPr>
          <w:vertAlign w:val="superscript"/>
          <w:lang w:val="ar_AE" w:bidi="ar_AE"/>
        </w:rPr>
        <w:t>1</w:t>
      </w:r>
      <w:r>
        <w:rPr>
          <w:lang w:val="ar_AE" w:bidi="ar_AE"/>
        </w:rPr>
        <w:t xml:space="preserve"> وَكَانَ فِي ٱلسَّنَةِ ٱلسَّادِسَةِ، فِي ٱلشَّهْرِ ٱلسَّادِسِ، فِي ٱلْخَامِسِ مِنَ ٱلشَّهْرِ، وَأَنَا جَالِسٌ فِي بَيْتِي، وَمَشَايِخُ يَهُوذَا جَالِسُونَ أَمَامِي، أَنَّ يَدَ ٱلسَّيِّدِ ٱلرَّبِّ وَقَعَتْ عَلَيَّ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فَنَظَرْتُ وَإِذَا شِبْهٌ كَمَنْظَرِ نَارٍ، مِنْ مَنْظَرِ حَقْوَيْهِ إِلَى تَحْتُ نَارٌ، وَمِنْ حَقْوَيْهِ إِلَى فَوْقُ كَمَنْظَرِ لَمَعَانٍ كَشِبْهِ ٱلنُّحَاسِ ٱللّاَمِعِ.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وَمَدَّ شِبْهَ يَدٍ وَأَخَذَنِي بِنَاصِيَةِ رَأْسِي، وَرَفَعَنِي رُوحٌ بَيْنَ ٱلْأَرْضِ وَٱلسَّمَاءِ، وَأَتَى بِي فِي رُؤَى ٱللهِ إِلَى أُورُشَلِيمَ، إِلَى مَدْخَلِ ٱلْبَابِ ٱلدَّاخِلِيِّ ٱلْمُتَّجِهِ نَحْوَ ٱلشِّمَالِ، حَيْثُ مَجْلِسُ تِمْثَالِ ٱلْغَيْرَةِ، ٱلْمُهَيِّجِ ٱلْغَيْرَةِ.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وَإِذَا مَجْدُ إِلَهِ إِسْرَائِيلَ هُنَاكَ مِثْلُ ٱلرُّؤْيَا ٱلَّتِي رَأَيْتُهَا فِي ٱلْبُقْعَةِ.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قَالَ لِي: «يَا ٱبْنَ آدَمَ، ٱرْفَعْ عَيْنَيْكَ نَحْوَ طَرِيقِ ٱلشِّمَالِ». فَرَفَعْتُ عَيْنَيَّ نَحْوَ طَرِيقِ ٱلشِّمَالِ، وَإِذَا مِنْ شِمَالِيِّ بَابِ ٱلْمَذْبَحِ تِمْثَالُ ٱلْغَيْرَةِ هَذَا فِي ٱلْمَدْخَلِ.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وَقَالَ لِي: «يَا ٱبْنَ آدَمَ، هَلْ رَأَيْتَ مَا هُمْ عَامِلُونَ؟ ٱلرَّجَاسَاتِ ٱلْعَظِيمَةَ ٱلَّتِي بَيْتُ إِسْرَائِيلَ عَامِلُهَا هُنَا لِإِبْعَادِي عَنْ مَقْدِسِي. وَبَعْدُ تَعُودُ تَنْظُرُ رَجَاسَاتٍ أَعْظَمَ».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ثُمَّ جَاءَ بِي إِلَى بَابِ ٱلدَّارِ، فَنَظَرْتُ وَإِذَا ثَقْبٌ فِي ٱلْحَائِطِ.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قَالَ لِي: «يَا ٱبْنَ آدَمَ، ٱنْقُبْ فِي ٱلْحَائِطِ». فَنَقَبْتُ فِي ٱلْحَائِطِ، فَإِذَا بَابٌ.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وَقَالَ لِي: «ٱدْخُلْ وَٱنْظُرِ ٱلرَّجَاسَاتِ ٱلشِّرِّيرَةَ ٱلَّتِي هُمْ عَامِلُوهَا 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فَدَخَلْتُ وَنَظَرْتُ وَإِذَا كُلُّ شَكْلِ دَبَّابَاتٍ وَحَيَوَانٍ نَجِسٍ، وَكُلُّ أَصْنَامٍ بَيْتِ إِسْرَائِيلَ، مَرْسُومَةٌ عَلَى ٱلْحَائِطِ عَلَى دَائِرِهِ.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وَوَاقِفٌ قُدَّامَهَا سَبْعُونَ رَجُلًا مِنْ شُيُوخِ بَيْتِ إِسْرَائِيلَ، وَيَازَنْيَا بْنُ شَافَانَ قَائِمٌ فِي وَسْطِهِمْ، وَكُلُّ وَاحِدٍ مِجْمَرَتُهُ فِي يَدِهِ، وَعِطْرُ عَنَانِ ٱلْبَخُورِ صَاعِدٌ.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قَالَ لِي: «أَرَأَيْتَ يَا ٱبْنَ آدَمَ مَا تَفْعَلُهُ شُيُوخُ بَيْتِ إِسْرَائِيلَ فِي ٱلظَّلَامِ، كُلُّ وَاحِدٍ فِي مَخَادِعِ تَصَاوِيرِهِ؟ لِأَنَّهُمْ يَقُولُونَ: ٱلرَّبُّ لَا يَرَانَا! ٱلرَّبُّ قَدْ تَرَكَ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وَقَالَ لِي: «بَعْدُ تَعُودُ تَنْظُرُ رَجَاسَاتٍ أَعْظَمَ هُمْ عَامِلُوهَا».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فَجَاءَ بِي إِلَى مَدْخَلِ بَابِ بَيْتِ ٱلرَّبِّ ٱلَّذِي مِنْ جِهَةِ ٱلشِّمَالِ، وَإِذَا هُنَاكَ نِسْوَةٌ جَالِسَاتٌ يَبْكِينَ عَلَى تَمُّوزَ.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فَقَالَ لِي: «أَرَأَيْتَ هَذَا يَا ٱبْنَ آدَمَ؟ بَعْدُ تَعُودُ تَنْظُرُ رَجَاسَاتٍ أَعْظَمَ مِنْ هَذِهِ».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فَجَاءَ بِي إِلَى دَارِ بَيْتِ ٱلرَّبِّ ٱلدَّاخِلِيَّةِ، وَإِذَا عِنْدَ بَابِ هَيْكَلِ ٱلرَّبِّ، بَيْنَ ٱلرِّوَاقِ وَٱلْمَذْبَحِ، نَحْوُ خَمْسَةٍ وَعِشْرِينَ رَجُلًا ظُهُورُهُمْ نَحْوَ هَيْكَلِ ٱلرَّبِّ وَوُجُوهُهُمْ نَحْوَ ٱلشَّرْقِ، وَهُمْ سَاجِدُونَ لِلشَّمْسِ نَحْوَ ٱلشَّرْقِ.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وَقَالَ لِي: «أَرَأَيْتَ يَاٱبْنَ آدَمَ؟ أَقَلِيلٌ لِبَيْتِ يَهُوذَا عَمَلُ ٱلرَّجَاسَاتِ ٱلَّتِي عَمِلُوهَا هُنَا؟ لِأَنَّهُمْ قَدْ مَلَأُوا ٱلْأَرْضَ ظُلْمًا وَيَعُودُونَ لِإِغَاظَتِي، وَهَا هُمْ يُقَرِّبُونَ ٱلْغُصْنَ إِلَى أَنْفِهِمْ.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فَأَنَا أَيْضًا أُعَامِلُ بِٱلْغَضَبِ، لَا تُشْفُقُ عَيْنِي وَلَا أَعْفُو. وَإِنْ صَرَخُوا فِي أُذُنَيَّ بِصَوْتٍ عَالٍ لَا أَسْمَعُهُمْ».</w:t>
      </w:r>
      <w:r>
        <w:rPr>
          <w:lang w:val="ar_AE" w:bidi="ar_AE"/>
        </w:rPr>
      </w:r>
      <w:r>
        <w:rPr>
          <w:lang w:val="ar_AE" w:bidi="ar_AE"/>
        </w:rPr>
      </w:r>
    </w:p>
    <w:p>
      <w:pPr>
        <w:bidi/>
      </w:pPr>
      <w:r>
        <w:rPr>
          <w:lang w:val="ar_AE" w:bidi="ar_AE"/>
        </w:rPr>
      </w:r>
    </w:p>
    <w:p>
      <w:pPr>
        <w:pStyle w:val="Heading2"/>
        <w:bidi/>
      </w:pPr>
      <w:r>
        <w:rPr>
          <w:lang w:val="ar_AE" w:bidi="ar_AE"/>
        </w:rPr>
        <w:t>Ezekiel 9:1</w:t>
      </w:r>
      <w:r>
        <w:rPr>
          <w:lang w:val="ar_AE" w:bidi="ar_AE"/>
        </w:rPr>
      </w:r>
    </w:p>
    <w:p>
      <w:pPr>
        <w:bidi/>
      </w:pPr>
      <w:r>
        <w:rPr>
          <w:lang w:val="ar_AE" w:bidi="ar_AE"/>
        </w:rPr>
      </w:r>
      <w:r>
        <w:rPr>
          <w:vertAlign w:val="superscript"/>
          <w:lang w:val="ar_AE" w:bidi="ar_AE"/>
        </w:rPr>
        <w:t>1</w:t>
      </w:r>
      <w:r>
        <w:rPr>
          <w:lang w:val="ar_AE" w:bidi="ar_AE"/>
        </w:rPr>
        <w:t xml:space="preserve"> وَصَرَخَ فِي سَمْعِي بِصَوْتٍ عَالٍ قَائِلًا: «قَرِّبْ وُكَلَاءَ ٱلْمَدِينَةِ، كُلَّ وَاحِدٍ وَعُدَّتَهُ ٱلْمُهْلِكَةَ بِيَدِهِ».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وَإِذَا بِسِتَّةِ رِجَالٍ مُقْبِلِينَ مِنْ طَرِيقِ ٱلْبَابِ ٱلْأَعْلَى ٱلَّذِي هُوَ مِنْ جِهَةِ ٱلشِّمَالِ، وَكُلُّ وَاحِدٍ عُدَّتُهُ ٱلسَّاحِقَةُ بِيَدِهِ، وَفِي وَسْطِهِمْ رَجُلٌ لَابِسٌ ٱلْكَتَّانَ، وَعَلَى جَانِبِهِ دَوَاةُ كَاتِبٍ. فَدَخَلُوا وَوَقَفُوا جَانِبَ مَذْبَحِ ٱلنُّحَاسِ.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وَمَجْدُ إِلَهِ إِسْرَائِيلَ صَعِدَ عَنِ ٱلْكَرُوبِ ٱلَّذِي كَانَ عَلَيْهِ إِلَى عَتَبَةِ ٱلْبَيْتِ. فَدَعَا ٱلرَّجُلَ ٱللَّابِسَ ٱلْكَتَّانِ ٱلَّذِي دَوَاةُ ٱلْكَاتِبِ عَلَى جَانِبِهِ،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وَقَالَ لَهُ ٱلرَّبُّ: «ٱعْبُرْ فِي وَسْطِ ٱلْمَدِينَةِ، فِي وَسْطِ أُورُشَلِيمَ، وَسِمْ سِمَةً عَلَى جِبَاهِ ٱلرِّجَالِ ٱلَّذِينَ يَئِنُّونَ وَيَتَنَهَّدُونَ عَلَى كُلِّ ٱلرَّجَاسَاتِ ٱلْمَصْنُوعَةِ فِي وَسْطِهَا».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وَقَالَ لِأُولَئِكَ فِي سَمْعِي: «ٱعْبُرُوا فِي ٱلْمَدِينَةِ وَرَاءَهُ وَٱضْرِبُوا. لَا تُشْفُقْ أَعْيُنُكُمْ وَلَا تَعْفُوا.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اَلشَّيْخَ وَٱلشَّابَّ وَٱلْعَذْرَاءَ وَٱلطِّفْلَ وَٱلنِّسَاءَ، ٱقْتُلُوا لِلْهَلَاكِ. وَلَا تَقْرُبُوا مِنْ إِنْسَانٍ عَلَيْهِ ٱلسِّمَةُ، وَٱبْتَدِئُوا مِنْ مَقْدِسِي». فَٱبْتَدَأُوا بِٱلرِّجَالِ ٱلشُّيُوخِ ٱلَّذِينَ أَمَامَ 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وَقَالَ لَهُمْ: «نَجِّسُوا ٱلْبَيْتَ، وَٱمْلَأُوا ٱلدُّورَ قَتْلَى. ٱخْرُجُوا». فَخَرَجُوا وَقَتَلُوا فِي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وَكَانَ بَيْنَمَا هُمْ يَقْتُلُونَ، وَأُبْقِيتُ أَنَا، أَنِّي خَرَرْتُ عَلَى وَجْهِي وَصَرَخْتُ وَقُلْتُ: «آهِ، يَا سَيِّدُ ٱلرَّبُّ! هَلْ أَنْتَ مُهْلِكٌ بَقِيَّةَ إِسْرَائِيلَ كُلَّهَا بِصَبِّ رِجْزِكَ عَلَى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 لِي: «إِنَّ إِثْمَ بَيْتِ إِسْرَائِيلَ وَيَهُوذَا عَظِيمٌ جِدًّا جِدًّا، وَقَدِ ٱمْتَلَأَتِ ٱلْأَرْضُ دِمَاءً، وَٱمْتَلَأَتِ ٱلْمَدِينَةُ جَنَفًا. لِأَنَّهُمْ يَقُولُونَ: ٱلرَّبُّ قَدْ تَرَكَ ٱلْأَرْضَ، وَٱلرَّبُّ لَا يَرَى.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وَأَنَا أَيْضًا عَيْنِي لَا تَشْفُقُ وَلَا أَعْفُو. أَجْلِبُ طَرِيقَهُمْ عَلَى رُؤُوسِهِمْ».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وَإِذَا بِٱلرَّجُلِ ٱللَّابِسِ ٱلْكَتَّانِ ٱلَّذِي ٱلدَّوَاةُ عَلَى جَانِبِهِ رَدَّ جَوَابًا قَائِلًا: «قَدْ فَعَلْتُ كَمَا أَمَرْتَنِي».</w:t>
      </w:r>
      <w:r>
        <w:rPr>
          <w:lang w:val="ar_AE" w:bidi="ar_AE"/>
        </w:rPr>
      </w:r>
      <w:r>
        <w:rPr>
          <w:lang w:val="ar_AE" w:bidi="ar_AE"/>
        </w:rPr>
      </w:r>
    </w:p>
    <w:p>
      <w:pPr>
        <w:bidi/>
      </w:pPr>
      <w:r>
        <w:rPr>
          <w:lang w:val="ar_AE" w:bidi="ar_AE"/>
        </w:rPr>
      </w:r>
    </w:p>
    <w:p>
      <w:pPr>
        <w:pStyle w:val="Heading2"/>
        <w:bidi/>
      </w:pPr>
      <w:r>
        <w:rPr>
          <w:lang w:val="ar_AE" w:bidi="ar_AE"/>
        </w:rPr>
        <w:t>Ezekiel 10:1</w:t>
      </w:r>
      <w:r>
        <w:rPr>
          <w:lang w:val="ar_AE" w:bidi="ar_AE"/>
        </w:rPr>
      </w:r>
    </w:p>
    <w:p>
      <w:pPr>
        <w:bidi/>
      </w:pPr>
      <w:r>
        <w:rPr>
          <w:lang w:val="ar_AE" w:bidi="ar_AE"/>
        </w:rPr>
      </w:r>
      <w:r>
        <w:rPr>
          <w:vertAlign w:val="superscript"/>
          <w:lang w:val="ar_AE" w:bidi="ar_AE"/>
        </w:rPr>
        <w:t>1</w:t>
      </w:r>
      <w:r>
        <w:rPr>
          <w:lang w:val="ar_AE" w:bidi="ar_AE"/>
        </w:rPr>
        <w:t xml:space="preserve"> ثُمَّ نَظَرْتُ وَإِذَا عَلَى ٱلْمُقَبَّبِ ٱلَّذِي عَلَى رَأْسِ ٱلْكَرُوبِيمِ شَيْءٌ كَحَجَرِ ٱلْعَقِيقِ ٱلْأَزْرَقِ، كَمَنْظَرِ شِبْهِ عَرْشٍ.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وَكَلَّمَ ٱلرَّجُلَ ٱللَّابِسَ ٱلْكَتَّانِ وَقَالَ: «ٱدْخُلْ بَيْنَ ٱلْبَكَرَاتِ تَحْتَ ٱلْكَرُوبِ وَٱمْلَأْ حَفْنَتَيْكَ جَمْرَ نَارٍ مِنْ بَيْنِ ٱلْكَرُوبِيمِ، وَذَرِّهَا عَلَى ٱلْمَدِينَةِ». فَدَخَلَ قُدَّامَ عَيْنَيَّ.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وَٱلْكَرُوبِيمُ وَاقِفُونَ عَنْ يَمِينِ ٱلْبَيْتِ حِينَ دَخَلَ ٱلرَّجُلُ، وَٱلسَّحَابَةُ مَلَأَتِ ٱلدَّارَ ٱلدَّاخِلِيَّةَ.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فَٱرْتَفَعَ مَجْدُ ٱلرَّبِّ عَنِ ٱلْكَرُوبِ إِلَى عَتَبَةِ ٱلْبَيْتِ. فَٱمْتَلَأَ ٱلْبَيْتُ مِنَ ٱلسَّحَابَةِ، وَٱمْتَلَأَتِ ٱلدَّارُ مِنْ لَمَعَانِ مَجْدِ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وَسُمِعَ صَوْتُ أَجْنِحَةِ ٱلْكَرُوبِيمِ إِلَى ٱلدَّارِ ٱلْخَارِجِيَّةِ كَصَوْتِ ٱللهِ ٱلْقَدِيرِ إِذَا تَكَلَّمَ.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وَكَانَ لَمَّا أَمَرَ ٱلرَّجُلَ ٱللَّابِسَ ٱلْكَتَّانِ قَائِلًا: «خُذْ نَارًا مِنْ بَيْنِ ٱلْبَكَرَاتِ، مِنْ بَيْنِ ٱلْكَرُوبِيمِ» أَنَّهُ دَخَلَ وَوَقَفَ بِجَانِبِ ٱلْبَكَرَةِ.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وَمَدَّ كَرُوبٌ يَدَهُ مِنْ بَيْنِ ٱلْكَرُوبِيمِ إِلَى ٱلنَّارِ ٱلَّتِي بَيْنَ ٱلْكَرُوبِيمِ، فَرَفَعَ مِنْهَا وَوَضَعَهَا فِي حَفْنَتَيِ ٱللَّابِسِ ٱلْكَتَّانِ، فَأَخَذَهَا وَخَرَجَ.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فَظَهَرَ فِي ٱلْكَرُوبِيمِ شِبْهُ يَدِ إِنْسَانٍ مِنْ تَحْتِ أَجْنِحَتِهَا.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وَنَظَرْتُ وَإِذَا أَرْبَعُ بَكَرَاتٍ بِجَانِبِ ٱلْكَرُوبِيمِ. بَكَرَةٌ وَاحِدَةٌ بِجَانِبِ ٱلْكَرُوبِ ٱلْوَاحِدِ، وَبَكَرَةٌ أُخْرَى بِجَانِبِ ٱلْكَرُوبِ ٱلْآخَرِ. وَمَنْظَرُ ٱلْبَكَرَاتِ كَشِبْهِ حَجَرِ ٱلزَّبَرْجَدِ.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وَمَنْظَرُهُنَّ شَكْلٌ وَاحِدٌ لِلْأَرْبَعِ. كَأَنَّهُ كَانَ بَكْرَةٌ وَسْطِ بَكْرَةٍ.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لَمَّا سَارَتْ، سَارَتْ عَلَى جَوَانِبِهَا ٱلْأَرْبَعَةِ. لَمْ تَدُرْ عِنْدَ سَيْرِهَا، بَلْ إِلَى ٱلْمَوْضِعِ ٱلَّذِي تَوَجَّهَ إِلَيْهِ ٱلرَّأْسُ ذَهَبَتْ وَرَاءَهُ. لَمْ تَدُرْ عِنْدَ سَيْرِهَا.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وَكُلُّ جِسْمِهَا وَظُهُورِهَا وَأَيْدِيهَا وَأَجْنِحَتِهَا وَٱلْبَكَرَاتِ مَلْآنَةٌ عُيُونًا حَوَالَيْهَا لِبَكَرَاتِهَا ٱلْأَرْبَعِ.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أَمَّا ٱلْبَكَرَاتُ فَنُودِيَ إِلَيْهَا فِي سَمَاعِي: «يَا بَكْرَةُ».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وَلِكُلِّ وَاحِدٍ أَرْبَعَةُ أَوْجُهٍ: ٱلْوَجْهُ ٱلْأَوَّلُ وَجْهُ كَرُوبٍ، وَٱلْوَجْهُ ٱلثَّانِي وَجْهُ إِنْسَانٍ، وَٱلثَّالِثُ وَجْهُ أَسَدٍ، وَٱلرَّابِعُ وَجْهُ نَسْرٍ.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صَعِدَ ٱلْكَرُوبِيمُ. هَذَا هُوَ ٱلْحَيَوَانُ ٱلَّذِي رَأَيْتُهُ عِنْدَ نَهْرِ خَابُورَ.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وَعِنْدَ سَيْرِ ٱلْكَرُوبِيمِ سَارَتِ ٱلْبَكَرَاتُ بِجَانِبِهَا، وَعِنْدَ رَفْعِ ٱلْكَرُوبِيمِ أَجْنِحَتَهَا لِلِٱرْتِفَاعِ عَنِ ٱلْأَرْضِ لَمْ تَدُرِ ٱلْبَكَرَاتُ أَيْضًا عَنْ جَانِبِهَا.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عِنْدَ وُقُوفِهَا وَقَفَتْ هَذِهِ، وَعِنْدَ ٱرْتِفَاعِهَا ٱرْتَفَعَتْ مَعَهَا، لِأَنَّ فِيهَا رُوحَ ٱلْحَيَوَانِ.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وَخَرَجَ مَجْدُ ٱلرَّبِّ مِنْ عَلَى عَتَبَةِ ٱلْبَيْتِ وَوَقَفَ عَلَى ٱلْكَرُوبِيمِ.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فَرَفَعَتِ ٱلْكَرُوبِيمُ أَجْنِحَتَهَا وَصَعِدَتْ عَنِ ٱلْأَرْضِ قُدَّامَ عَيْنَيَّ. عِنْدَ خُرُوجِهَا كَانَتِ ٱلْبَكَرَاتُ مَعَهَا، وَوَقَفَتْ عِنْدَ مَدْخَلِ بَابِ بَيْتِ ٱلرَّبِّ ٱلشَّرْقِيِّ، وَمَجْدُ إِلَهِ إِسْرَائِيلَ عَلَيْهَا مِنْ فَوْقُ.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هَذَا هُوَ ٱلْحَيَوَانُ ٱلَّذِي رَأَيْتُهُ تَحْتَ إِلَهِ إِسْرَائِيلَ عِنْدَ نَهْرِ خَابُورَ. وَعَلِمْتُ أَنَّهَا هِيَ ٱلْكَرُوبِيمُ.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لِكُلِّ وَاحِدٍ أَرْبَعَةُ أَوْجُهٍ، وَلِكُلِّ وَاحِدٍ أَرْبَعَةُ أَجْنِحَةٍ، وَشِبْهُ أَيْدِي إِنْسَانٍ تَحْتَ أَجْنِحَتِهَا.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وَشَكْلُ وُجُوهِهَا هُوَ شَكْلُ ٱلْوُجُوهِ ٱلَّتِي رَأَيْتُهَا عِنْدَ نَهْرِ خَابُورَ مَنَاظِرُهَا وَذَوَاتُهَا. كُلُّ وَاحِدٍ يَسِيرُ إِلَى جِهَةِ وَجْهِهِ.</w:t>
      </w:r>
      <w:r>
        <w:rPr>
          <w:lang w:val="ar_AE" w:bidi="ar_AE"/>
        </w:rPr>
      </w:r>
      <w:r>
        <w:rPr>
          <w:lang w:val="ar_AE" w:bidi="ar_AE"/>
        </w:rPr>
      </w:r>
    </w:p>
    <w:p>
      <w:pPr>
        <w:bidi/>
      </w:pPr>
      <w:r>
        <w:rPr>
          <w:lang w:val="ar_AE" w:bidi="ar_AE"/>
        </w:rPr>
      </w:r>
    </w:p>
    <w:p>
      <w:pPr>
        <w:pStyle w:val="Heading2"/>
        <w:bidi/>
      </w:pPr>
      <w:r>
        <w:rPr>
          <w:lang w:val="ar_AE" w:bidi="ar_AE"/>
        </w:rPr>
        <w:t>Ezekiel 11:1</w:t>
      </w:r>
      <w:r>
        <w:rPr>
          <w:lang w:val="ar_AE" w:bidi="ar_AE"/>
        </w:rPr>
      </w:r>
    </w:p>
    <w:p>
      <w:pPr>
        <w:bidi/>
      </w:pPr>
      <w:r>
        <w:rPr>
          <w:lang w:val="ar_AE" w:bidi="ar_AE"/>
        </w:rPr>
      </w:r>
      <w:r>
        <w:rPr>
          <w:vertAlign w:val="superscript"/>
          <w:lang w:val="ar_AE" w:bidi="ar_AE"/>
        </w:rPr>
        <w:t>1</w:t>
      </w:r>
      <w:r>
        <w:rPr>
          <w:lang w:val="ar_AE" w:bidi="ar_AE"/>
        </w:rPr>
        <w:t xml:space="preserve"> ثُمَّ رَفَعَنِي رُوحٌ وَأَتَى بِي إِلَى بَابِ بَيْتِ ٱلرَّبِّ ٱلشَّرْقِيِّ ٱلْمُتَّجِهِ نَحْوَ ٱلشَّرْقِ، وَإِذَا عِنْدَ مَدْخَلِ ٱلْبَابِ خَمْسَةٌ وَعِشْرُونَ رَجُلًا، وَرَأَيْتُ بَيْنَهُمْ يَازَنْيَا بْنَ عَزُورَ، وَفَلَطْيَا بْنَ بَنَايَا رَئِيسَيِ ٱلشَّعْبِ.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فَقَالَ لِي: «يَا ٱبْنَ آدَمَ، هَؤُلَاءِ هُمُ ٱلرِّجَالُ ٱلْمُفَكِّرُونَ بِٱلْإِثْمِ، ٱلْمُشِيرُونَ مَشُورَةً رَدِيئَةً فِي هَذِهِ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اَلْقَائِلُونَ: مَا هُوَ قَرِيبٌ بِنَاءُ ٱلْبُيُوتِ! هِيَ ٱلْقِدْرُ وَنَحْنُ ٱللَّحْمُ.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لِأَجْلِ ذَلِكَ تَنَبَّأْ عَلَيْهِمْ. تَنَبَّأْ يَا ٱبْنَ آدَمَ».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وَحَلَّ عَلَيَّ رُوحُ ٱلرَّبِّ وَقَالَ لِي: «قُلْ: هَكَذَا قَالَ ٱلرَّبُّ: هَكَذَا قُلْتُمْ يَابَيْتَ إِسْرَائِيلَ، وَمَا يَخْطُرُ بِبَالِكُمْ قَدْ عَلِمْتُهُ.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قَدْ كَثَّرْتُمْ قَتْلَاكُمْ فِي هَذِهِ ٱلْمَدِينَةِ وَمَلَأْتُمْ أَزِقَّتَهَا بِٱلْقَتْلَى.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لِذَلِكَ هَكَذَا قَالَ ٱلسَّيِّدُ ٱلرَّبُّ: قَتْلَاكُمُ ٱلَّذِينَ طَرَحْتُمُوهُمْ فِي وَسْطِهَا هُمُ ٱللَّحْمُ وَهِيَ ٱلْقِدْرُ. وَإِيَّاكُمْ أُخْرِجُ مِنْ وَسْطِهَا.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قَدْ فَزِعْتُمْ مِنَ ٱلسَّيْفِ، فَٱلسَّيْفُ أَجْلِبُهُ عَلَيْكُمْ،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وَأُخْرِجُكُمْ مِنْ وَسْطِهَا وَأُسَلِّمُكُمْ إِلَى أَيْدِي ٱلْغُرَبَاءِ، وَأُجْرِي فِيكُمْ أَحْكَامًا.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بِٱلسَّيْفِ تَسْقُطُونَ. فِي تُخْمِ إِسْرَائِيلَ أَقْضِي عَلَيْكُمْ، فَتَعْلَمُونَ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هَذِهِ لَا تَكُونُ لَكُمْ قِدْرًا، وَلَا أَنْتُمْ تَكُونُونَ ٱللَّحْمَ فِي وَسْطِهَا. فِي تُخْمِ إِسْرَائِيلَ أَقْضِي عَلَيْكُمْ،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فَتَعْلَمُونَ أَنِّي أَنَا ٱلرَّبُّ ٱلَّذِي لَمْ تَسْلُكُوا فِي فَرَائِضِهِ، وَلَمْ تَعْمَلُوا بِأَحْكَامِهِ، بَلْ عَمِلْتُمْ حَسَبَ أَحْكَامِ ٱلْأُمَمِ ٱلَّذِينَ حَوْلَكُمْ».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وَكَانَ لَمَّا تَنَبَّأْتُ أَنَّ فَلَطْيَا بْنَ بَنَايَا مَاتَ. فَخَرَرْتُ عَلَى وَجْهِي وَصَرَخْتُ بِصَوْتٍ عَظِيمٍ وَقُلْتُ: «آهِ، يَا سَيِّدُ ٱلرَّبُّ، هَلْ تُفْنِي أَنْتَ بَقِيَّةَ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«يَا ٱبْنَ آدَمَ، إِخْوَتُكَ إِخْوَتُكَ ذَوُو قَرَابَتِكَ، وَكُلُّ بَيْتِ إِسْرَائِيلَ بِأَجْمَعِهِ، هُمُ ٱلَّذِينَ قَالَ لَهُمْ سُكَّانُ أُورُشَلِيمَ: ٱبْتَعِدُوا عَنِ ٱلرَّبِّ. لَنَا أُعْطِيَتْ هَذِهِ ٱلْأَرْضُ مِيرَاثًا.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لِذَلِكَ قُلْ: هَكَذَا قَالَ ٱلسَّيِّدُ ٱلرَّبُّ: وَإِنْ كُنْتُ قَدْ أَبْعَدْتُهُمْ بَيْنَ ٱلْأُمَمِ، وَإِنْ كُنْتُ قَدْ بَدَّدْتُهُمْ فِي ٱلْأَرَاضِي، فَإِنِّي أَكُونُ لَهُمْ مَقْدِسًا صَغِيرًا فِي ٱلْأَرَاضِي ٱلَّتِي يَأْتُونَ إِلَيْهَا.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لِذَلِكَ قُلْ: هَكَذَا قَالَ ٱلسَّيِّدُ ٱلرَّبُّ: إِنِّي أَجْمَعُكُمْ مِنْ بَيْنِ ٱلشُّعُوبِ، وَأَحْشُرُكُمْ مِنَ ٱلْأَرَاضِي ٱلَّتِي تَبَدَّدْتُمْ فِيهَا، وَأُعْطِيكُمْ أَرْضَ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فَيَأْتُونَ إِلَى هُنَاكَ وَيُزِيلُونَ جَمِيعَ مَكْرُهَاتِهَا، وَجَمِيعَ رَجَاسَاتِهَا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وَأُعْطِيهِمْ قَلْبًا وَاحِدًا، وَأَجْعَلُ فِي دَاخِلِكُمْ رُوحًا جَدِيدًا، وَأَنْزِعُ قَلْبَ ٱلْحَجَرِ مِنْ لَحْمِهِمْ وَأُعْطِيهِمْ قَلْبَ لَحْمٍ،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لِكَيْ يَسْلُكُوا فِي فَرَائِضِي وَيَحْفَظُوا أَحْكَامِي وَيَعْمَلُوا بِهَا، وَيَكُونُوا لِي شَعْبًا، فَأَنَا أَكُونُ لَهُمْ إِلَهًا.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أَمَّا ٱلَّذِينَ قَلْبُهُمْ ذَاهِبٌ وَرَاءَ قَلْبِ مَكْرُهَاتِهِمْ وَرَجَاسَاتِهِمْ، فَإِنِّي أَجْلِبُ طَرِيقَهُمْ عَلَى رُؤُوسِهِمْ،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رَفَعَتِ ٱلْكَرُوبِيمُ أَجْنِحَتَهَا وَٱلْبَكَرَاتِ مَعَهَا، وَمَجْدُ إِلَهِ إِسْرَائِيلَ عَلَيْهَا مِنْ فَوْقُ.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وَصَعِدَ مَجْدُ ٱلرَّبِّ مِنْ عَلَى وَسْطِ ٱلْمَدِينَةِ وَوَقَفَ عَلَى ٱلْجَبَلِ ٱلَّذِي عَلَى شَرْقِيِّ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وَحَمَلَنِي رُوحٌ وَجَاءَ بِي فِي ٱلرُّؤْيَا بِرُوحِ ٱللهِ إِلَى أَرْضِ ٱلْكَلْدَانِيِّينَ إِلَى ٱلْمَسْبِيِّينَ، فَصَعِدَتْ عَنِّي ٱلرُّؤْيَا ٱلَّتِي رَأَيْتُهَا.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فَكَلَّمْتُ ٱلْمَسْبِيِّينَ بِكُلِّ كَلَامِ ٱلرَّبِّ ٱلَّذِي أَرَانِي إِيَّاهُ.</w:t>
      </w:r>
      <w:r>
        <w:rPr>
          <w:lang w:val="ar_AE" w:bidi="ar_AE"/>
        </w:rPr>
      </w:r>
      <w:r>
        <w:rPr>
          <w:lang w:val="ar_AE" w:bidi="ar_AE"/>
        </w:rPr>
      </w:r>
    </w:p>
    <w:p>
      <w:pPr>
        <w:bidi/>
      </w:pPr>
      <w:r>
        <w:rPr>
          <w:lang w:val="ar_AE" w:bidi="ar_AE"/>
        </w:rPr>
      </w:r>
    </w:p>
    <w:p>
      <w:pPr>
        <w:pStyle w:val="Heading2"/>
        <w:bidi/>
      </w:pPr>
      <w:r>
        <w:rPr>
          <w:lang w:val="ar_AE" w:bidi="ar_AE"/>
        </w:rPr>
        <w:t>Ezekiel 12:1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أَنْتَ سَاكِنٌ فِي وَسْطِ بَيْتٍ مُتَمَرِّدٍ، ٱلَّذِينَ لَهُمْ أَعْيُنٌ لِيَنْظُرُوا وَلَا يَنْظُرُونَ. لَهُمْ آذَانٌ لِيَسْمَعُوا وَلَا يَسْمَعُونَ، لِأَنَّهُمْ بَيْتٌ مُتَمَرِّدٌ.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وَأَنْتَ يَا ٱبْنَ آدَمَ، فَهَيِّئْ لِنَفْسِكَ أُهْبَةَ جَلَاءٍ، وَٱرْتَحِلْ قُدَّامَ عُيُونِهِمْ نَهَارًا، وَٱرْتَحِلْ مِنْ مَكَانِكَ إِلَى مَكَانٍ آخَرَ قُدَّامَ عُيُونِهِمْ، لَعَلَّهُمْ يَنْظُرُونَ أَنَّهُمْ بَيْتٌ مُتَمَرِّدٌ.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فَتُخْرِجُ أُهْبَتَكَ كَأُهْبَةِ ٱلْجَلَاءِ قُدَّامَ عُيُونِهِمْ نَهَارًا، وَأَنْتَ تَخْرُجُ مَسَاءً قُدَّامَ عُيُونِهِمْ كَٱلْخَارِجِينَ إِلَى ٱلْجَلَاءِ.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وَٱنْقُبْ لِنَفْسِكَ فِي ٱلْحَائِطِ قُدَّامَ عُيُونِهِمْ وَأَخْرِجْهَا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وَٱحْمِلْ عَلَى كَتِفِكَ قُدَّامَ عُيُونِهِمْ. فِي ٱلْعَتَمَةِ تُخْرِجُهَا. تُغَطِّي وَجْهَكَ فَلَا تَرَى ٱلْأَرْضَ. لِأَنِّي جَعَلْتُكَ آيَةً لِبَيْتِ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فَفَعَلْتُ هَكَذَا كَمَا أُمِرْتُ، فَأَخْرَجْتُ أُهْبَتِي كَأُهْبَةِ ٱلْجَلَاءِ نَهَارًا، وَفِي ٱلْمَسَاءِ نَقَبْتُ لِنَفْسِي فِي ٱلْحَائِطِ بِيَدِي، وَأَخْرَجْتُ فِي ٱلْعَتَمَةِ، وَحَمَلْتُ عَلَى كَتِفِي قُدَّامَ عُيُونِهِمْ.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وَفِي ٱلصَّبَاحِ كَانَتْ إِلَيَّ كَلِمَةُ ٱلرَّبِّ قَائِلَةً: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«يَا ٱبْنَ آدَمَ، أَلَمْ يَقُلْ لَكَ بَيْتُ إِسْرَائِيلَ، ٱلْبَيْتُ ٱلْمُتَمَرِّدُ: مَاذَا تَصْنَعُ؟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قُلْ لَهُمْ: هَكَذَا قَالَ ٱلسَّيِّدُ ٱلرَّبُّ. هَذَا ٱلْوَحْيُ هُوَ ٱلرَّئِيسُ فِي أُورُشَلِيمَ وَكُلِّ بَيْتِ إِسْرَائِيلَ وَٱلَّذِينَ هُمْ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قُلْ: أَنَا آيَةٌ لَكُمْ. كَمَا صَنَعْتُ هَكَذَا يُصْنَعُ بِهِمْ. إِلَى ٱلْجَلَاءِ إِلَى ٱلسَّبْيِ يَذْهَبُونَ.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وَٱلرَّئِيسُ ٱلَّذِي فِي وَسْطِهِمْ يَحْمِلُ عَلَى ٱلْكَتِفِ فِي ٱلْعَتَمَةِ وَيَخْرُجُ. يَنْقُبُونَ فِي ٱلْحَائِطِ لِيُخْرِجُوا مِنْهُ. يُغَطِّي وَجْهَهُ لِكَيْلَا يَنْظُرَ ٱلْأَرْضَ بِعَيْنَيْهِ.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وَأَبْسُطُ شَبَكَتِي عَلَيْهِ فَيُؤْخَذُ فِي شَرَكِي، وَآتِي بِهِ إِلَى بَابِلَ إِلَى أَرْضِ ٱلْكَلْدَانِيِّينَ، وَلَكِنْ لَا يَرَاهَا وَهُنَاكَ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وَأُذَرِّي فِي كُلِّ رِيحٍ جَمِيعَ ٱلَّذِينَ حَوْلَهُ لِنَصْرِهِ، وَكُلَّ جُيُوشِهِ، وَأَسْتَلُّ ٱلسَّيْفَ وَرَاءَهُمْ.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فَيَعْلَمُونَ أَنِّي أَنَا ٱلرَّبُّ حِينَ أُبَدِّدُهُمْ بَيْنَ ٱلْأُمَمِ وَأُذَرِّيهِمْ فِي ٱلْأَرَاضِي.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وَأُبْقِي مِنْهُمْ رِجَالًا مَعْدُودِينَ مِنَ ٱلسَّيْفِ وَمِنَ ٱلْجُوعِ وَمِنَ ٱلْوَبَإِ، لِكَيْ يُحَدِّثُوا بِكُلِّ رَجَاسَاتِهِمْ بَيْنَ ٱلْأُمَمِ ٱلَّتِي يَأْتُونَ إِلَيْهَا، فَيَعْلَمُونَ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وَكَانَتْ إِلَيَّ كَلِمَةُ ٱلرَّبِّ قَائِلَةً: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«يَا ٱبْنَ آدَمَ، كُلْ خُبْزَكَ بِٱرْتِعَاشٍ، وَٱشْرَبْ مَاءَكَ بِٱرْتِعَادٍ وَغَمٍّ.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وَقُلْ لِشَعْبِ ٱلْأَرْضِ: هَكَذَا قَالَ ٱلسَّيِّدُ ٱلرَّبُّ عَلَى سُكَّانِ أُورُشَلِيمَ فِي أَرْضِ إِسْرَائِيلَ: يَأْكُلُونَ خُبْزَهُمْ بِٱلْغَمِّ، وَيَشْرَبُونَ مَاءَهُمْ بِحَيْرَةٍ، لِكَيْ تَخْرَبَ أَرْضُهَا عَنْ مِلْئِهَا مِنْ ظُلْمِ كُلِّ ٱلسَّاكِنِينَ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وَٱلْمُدُنُ ٱلْمَسْكُونَةُ تَخْرَبُ، وَٱلْأَرْضُ تُقْفِرُ، فَتَعْلَمُونَ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«يَا ٱبْنَ آدَمَ، مَا هَذَا ٱلْمَثَلُ ٱلَّذِي لَكُمْ عَلَى أَرْضِ إِسْرَائِيلَ، ٱلْقَائِلُ: قَدْ طَالَتِ ٱلْأَيَّامُ وَخَابَتْ كُلُّ رُؤْيَا.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لِذَلِكَ قُلْ لَهُمْ: هَكَذَا قَالَ ٱلسَّيِّدُ ٱلرَّبُّ: أُبَطِّلُ هَذَا ٱلْمَثَلَ فَلَا يُمَثِّلُونَ بِهِ بَعْدُ فِي إِسْرَائِيلَ. بَلْ قُلْ لَهُمْ: قَدِ ٱقْتَرَبَتِ ٱلْأَيَّامُ وَكَلَامُ كُلِّ رُؤْيَا.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لِأَنَّهُ لَا تَكُونُ بَعْدُ رُؤْيَا بَاطِلَةٌ وَلَا عِرَافَةٌ مَلِقَةٌ فِي وَسْطِ 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لِأَنِّي أَنَا ٱلرَّبُّ أَتَكَلَّمُ، وَٱلْكَلِمَةُ ٱلَّتِي أَتَكَلَّمُ بِهَا تَكُونُ. لَا تَطُولُ بَعْدُ. لِأَنِّي فِي أَيَّامِكُمْ أَيُّهَا ٱلْبَيْتُ ٱلْمُتَمَرِّدُ أَقُولُ ٱلْكَلِمَةَ وَأُجْرِيهَا،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«يَا ٱبْنَ آدَمَ، هُوَذَا بَيْتُ إِسْرَائِيلَ قَائِلُونَ: ٱلرُّؤْيَا ٱلَّتِي هُوَ رَائِيهَا هِيَ إِلَى أَيَّامٍ كَثِيرَةٍ، وَهُوَ مُتَنَبِّئٌ لِأَزْمِنَةٍ بَعِيدَةٍ.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لِذَلِكَ قُلْ لَهُمْ: هَكَذَا قَالَ ٱلسَّيِّدُ ٱلرَّبُّ: لَا يَطُولُ بَعْدُ شَيْءٌ مِنْ كَلَامِي. اَلْكَلِمَةُ ٱلَّتِي تَكَلَّمْتُ بِهَا تَكُونُ، يَقُولُ ٱلسَّيِّدُ ٱلرَّبُّ».</w:t>
      </w:r>
      <w:r>
        <w:rPr>
          <w:lang w:val="ar_AE" w:bidi="ar_AE"/>
        </w:rPr>
      </w:r>
      <w:r>
        <w:rPr>
          <w:lang w:val="ar_AE" w:bidi="ar_AE"/>
        </w:rPr>
      </w:r>
    </w:p>
    <w:p>
      <w:pPr>
        <w:bidi/>
      </w:pPr>
      <w:r>
        <w:rPr>
          <w:lang w:val="ar_AE" w:bidi="ar_AE"/>
        </w:rPr>
      </w:r>
    </w:p>
    <w:p>
      <w:pPr>
        <w:pStyle w:val="Heading2"/>
        <w:bidi/>
      </w:pPr>
      <w:r>
        <w:rPr>
          <w:lang w:val="ar_AE" w:bidi="ar_AE"/>
        </w:rPr>
        <w:t>Ezekiel 13:1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تَنَبَّأْ عَلَى أَنْبِيَاءِ إِسْرَائِيلَ ٱلَّذِينَ يَتَنَبَّأُونَ، وَقُلْ لِلَّذِينَ هُمْ أَنْبِيَاءُ مِنْ تِلْقَاءِ ذَوَاتِهِمِ: ٱسْمَعُوا كَلِمَةَ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هَكَذَا قَالَ ٱلسَّيِّدُ ٱلرَّبُّ: وَيْلٌ لِلْأَنْبِيَاءِ ٱلْحَمْقَى ٱلذَّاهِبِينَ وَرَاءَ رُوحِهِمْ وَلَمْ يَرَوْا شَيْئًا.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أَنْبِيَاؤُكَ يَا إِسْرَائِيلُ صَارُوا كَٱلثَّعَالِبِ فِي ٱلْخِرَبِ.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لَمْ تَصْعَدُوا إِلَى ٱلثُّغَرِ، وَلَمْ تَبْنُوا جِدَارًا لِبَيْتِ إِسْرَائِيلَ لِلْوُقُوفِ فِي ٱلْحَرْبِ فِي يَوْمِ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رَأَوْا بَاطِلًا وَعِرَافَةً كَاذِبَةً. ٱلْقَائِلُونَ: وَحْيُ ٱلرَّبِّ، وَٱلرَّبُّ لَمْ يُرْسِلْهُمْ، وَٱنْتَظَرُوا إِثْبَاتَ ٱلْكَلِمَةِ.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أَلَمْ تَرَوْا رُؤْيَا بَاطِلَةً، وَتَكَلَّمْتُمْ بِعِرَافَةٍ كَاذِبَةٍ، قَائِلِينَ: وَحْيُ ٱلرَّبِّ، وَأَنَا لَمْ أَتَكَلَّمْ؟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لِذَلِكَ هَكَذَا قَالَ ٱلسَّيِّدُ ٱلرَّبُّ: لِأَنَّكُمْ تَكَلَّمْتُمْ بِٱلْبَاطِلِ وَرَأَيْتُمْ كَذِبًا، فَلِذَلِكَ هَا أَنَا عَلَيْكُمْ،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وَتَكُونُ يَدِي عَلَى ٱلْأَنْبِيَاءِ ٱلَّذِينَ يَرَوْنَ ٱلْبَاطِلَ، وَٱلَّذِينَ يَعْرِفُونَ بِٱلْكَذِبِ. فِي مَجْلِسِ شَعْبِي لَا يَكُونُونَ، وَفِي كِتَابِ بَيْتِ إِسْرَائِيلَ لَا يُكْتَبُونَ، وَإِلَى أَرْضِ إِسْرَائِيلَ لَا يَدْخُلُونَ، فَتَعْلَمُونَ أَنِّي أَنَا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مِنْ أَجْلِ أَنَّهُمْ أَضَلُّوا شَعْبِي قَائِلِينَ: سَلَامٌ! وَلَيْسَ سَلَامٌ. وَوَاحِدٌ مِنْهُمْ يَبْنِي حَائِطًا وَهَا هُمْ يُمَلِّطُونَهُ بِٱلطُّفَالِ.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فَقُلْ لِلَّذِينَ يُمَلِّطُونَهُ بِٱلطُّفَالِ: إِنَّهُ يَسْقُطُ. يَكُونُ مَطَرٌ جَارِفٌ، وَأَنْتُنَّ يَا حِجَارَةَ ٱلْبَرَدِ تَسْقُطْنَ، وَرِيحٌ عَاصِفَةٌ تُشَقِّقُهُ.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وَهُوَذَا إِذَا سَقَطَ ٱلْحَائِطُ، أَفَلَا يُقَالُ لَكُمْ: أَيْنَ ٱلطِّينُ ٱلَّذِي طَيَّنْتُمْ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لِذَلِكَ هَكَذَا قَالَ ٱلسَّيِّدُ ٱلرَّبُّ: إِنِّي أُشَقِّقُهُ بِرِيحٍ عَاصِفَةٍ فِي غَضَبِي، وَيَكُونُ مَطَرٌ جَارِفٌ فِي سَخَطِي، وَحِجَارَةُ بَرَدٍ فِي غَيْظِي لِإِفْنَائِهِ.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فَأَهْدِمُ ٱلْحَائِطَ ٱلَّذِي مَلَّطْتُمُوهُ بِٱلطُّفَالِ، وَأُلْصِقُهُ بِٱلْأَرْضِ، وَيَنْكَشِفُ أَسَاسُهُ فَيَسْقُطُ، وَتَفْنَوْنَ أَنْتُمْ فِي وَسْطِهِ، فَتَعْلَمُونَ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فَأُتِمُّ غَضَبِي عَلَى ٱلْحَائِطِ وَعَلَى ٱلَّذِينَ مَلَّطُوهُ بِٱلطُّفَالِ، وَأَقُولُ لَكُمْ: لَيْسَ ٱلْحَائِطُ بِمَوْجُودٍ وَلَا ٱلَّذِينَ مَلَّطُوهُ!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أَيْ أَنْبِيَاءُ إِسْرَائِيلَ ٱلَّذِينَ يَتَنَبَّأُونَ لِأُورُشَلِيمَ وَيَرَوْنَ لَهَا رُؤَى سَلَامٍ، وَلَا سَلَامَ،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«وَأَنْتَ يَا ٱبْنَ آدَمَ، فَٱجْعَلْ وَجْهَكَ ضِدَّ بَنَاتِ شَعْبِكَ ٱللَّوَاتِي يَتَنَبَّأْنَ مِنْ تِلْقَاءِ ذَوَاتِهِنَّ، وَتَنَبَّأْ عَلَيْهِنَّ،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وَقُلْ: هَكَذَا قَالَ ٱلسَّيِّدُ ٱلرَّبُّ: وَيْلٌ لِلَّوَاتِي يَخُطْنَ وَسَائِدَ لِكُلِّ أَوْصَالِ ٱلْأَيْدِي، وَيَصْنَعْنَ مِخَدَّاتٍ لِرَأْسِ كُلِّ قَامَةٍ لِٱصْطِيَادِ ٱلنُّفُوسِ. أَفَتَصْطَدْنَ نُفُوسَ شَعْبِي وَتَسْتَحْيِينَ أَنْفُسَكُنَّ،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وَتُنَجِّسْنَنِي عِنْدَ شَعْبِي لِأَجْلِ حَفْنَةِ شَعِيرٍ، وَلِأَجْلِ فُتَاتٍ مِنَ ٱلْخُبْزِ، لِإِمَاتَةِ نُفُوسٍ لَا يَنْبَغِي أَنْ تَمُوتَ، وَٱسْتِحْيَاءِ نُفُوسٍ لَا يَنْبَغِي أَنْ تَحْيَا، بِكَذِبِكُنَّ عَلَى شَعْبِي ٱلسَّامِعِينَ لِلْكَذِبِ؟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«لِذَلِكَ هَكَذَا قَالَ ٱلسَّيِّدُ ٱلرَّبُّ: هَا أَنَا ضِدُّ وَسَائِدِكُنَّ ٱلَّتِي تَصْطَدْنَ بِهَا ٱلنُّفُوسَ كَٱلْفِرَاخِ، وَأُمَزِّقُهَا عَنْ أَذْرُعِكُنَّ، وَأُطْلِقُ ٱلنُّفُوسَ، ٱلنُّفُوسَ ٱلَّتِي تَصْطَدْنَهَا كَٱلْفِرَاخِ.</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وَأُمَزِّقُ مِخَدَّاتِكُنَّ وَأُنْقِذُ شَعْبِي مِنْ أَيْدِيكُنَّ، فَلَا يَكُونُونَ بَعْدُ فِي أَيْدِيكُنَّ لِلصَّيْدِ، فَتَعْلَمْنَ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لِأَنَّكُنَّ أَحْزَنْتُنَّ قَلْبَ ٱلصِّدِّيقِ كَذِبًا وَأَنَا لَمْ أُحْزِنْهُ، وَشَدَّدْتُنَّ أَيْدِي ٱلشِّرِّيرِ حَتَّى لَا يَرْجِعَ عَنْ طَرِيقِهِ ٱلرَّدِيئَةِ فَيَحْيَا،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فَلِذَلِكَ لَنْ تَعُدْنَ تَرَيْنَ ٱلْبَاطِلَ وَلَا تَعْرِفْنَ عِرَافَةً بَعْدُ، وَأُنْقِذُ شَعْبِي مِنْ أَيْدِيكُنَّ، فَتَعْلَمْنَ أَنِّي أَنَا ٱلرَّبُّ».</w:t>
      </w:r>
      <w:r>
        <w:rPr>
          <w:lang w:val="ar_AE" w:bidi="ar_AE"/>
        </w:rPr>
      </w:r>
      <w:r>
        <w:rPr>
          <w:lang w:val="ar_AE" w:bidi="ar_AE"/>
        </w:rPr>
      </w:r>
    </w:p>
    <w:p>
      <w:pPr>
        <w:bidi/>
      </w:pPr>
      <w:r>
        <w:rPr>
          <w:lang w:val="ar_AE" w:bidi="ar_AE"/>
        </w:rPr>
      </w:r>
    </w:p>
    <w:p>
      <w:pPr>
        <w:pStyle w:val="Heading2"/>
        <w:bidi/>
      </w:pPr>
      <w:r>
        <w:rPr>
          <w:lang w:val="ar_AE" w:bidi="ar_AE"/>
        </w:rPr>
        <w:t>Ezekiel 14:1</w:t>
      </w:r>
      <w:r>
        <w:rPr>
          <w:lang w:val="ar_AE" w:bidi="ar_AE"/>
        </w:rPr>
      </w:r>
    </w:p>
    <w:p>
      <w:pPr>
        <w:bidi/>
      </w:pPr>
      <w:r>
        <w:rPr>
          <w:lang w:val="ar_AE" w:bidi="ar_AE"/>
        </w:rPr>
      </w:r>
      <w:r>
        <w:rPr>
          <w:vertAlign w:val="superscript"/>
          <w:lang w:val="ar_AE" w:bidi="ar_AE"/>
        </w:rPr>
        <w:t>1</w:t>
      </w:r>
      <w:r>
        <w:rPr>
          <w:lang w:val="ar_AE" w:bidi="ar_AE"/>
        </w:rPr>
        <w:t xml:space="preserve"> فَجَاءَ إِلَيَّ رِجَالٌ مِنْ شُيُوخِ إِسْرَائِيلَ وَجَلَسُوا أَمَامِي.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فَصَارَتْ إِلَيَّ كَلِمَةُ ٱلرَّبِّ قَائِلَةً: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«يَا ٱبْنَ آدَمَ، هَؤُلَاءِ ٱلرِّجَالُ قَدْ أَصْعَدُوا أَصْنَامَهُمْ إِلَى قُلُوبِهِمْ، وَوَضَعُوا مَعْثَرَةَ إِثْمِهِمْ تِلْقَاءَ أَوْجُهِهِمْ. فَهَلْ أُسْأَلُ مِنْهُمْ سُؤَالًا؟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لِأَجْلِ ذَلِكَ كَلِّمْهُمْ وَقُلْ لَهُمْ: هَكَذَا قَالَ ٱلسَّيِّدُ ٱلرَّبُّ: كُلُّ إِنْسَانٍ مِنْ بَيْتِ إِسْرَائِيلَ ٱلَّذِي يُصْعِدُ أَصْنَامَهُ إِلَى قَلْبِهِ، وَيَضَعُ مَعْثَرَةَ إِثْمِهِ تِلْقَاءَ وَجْهِهِ، ثُمَّ يَأْتِي إِلَى ٱلنَّبِيِّ، فَإِنِّي أَنَا ٱلرَّبُّ أُجِيبُهُ حَسَبَ كَثْرَةِ أَصْنَامِهِ،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لِكَيْ آخُذَ بَيْتَ إِسْرَائِيلَ بِقُلُوبِهِمْ، لِأَنَّهُمْ كُلَّهُمْ قَدِ ٱرْتَدُّوا عَنِّي بِأَصْنَامِهِمْ.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لِذَلِكَ قُلْ لِبَيْتِ إِسْرَائِيلَ: هَكَذَا قَالَ ٱلسَّيِّدُ ٱلرَّبُّ: تُوبُوا وَٱرْجِعُوا عَنْ أَصْنَامِكُمْ، وَعَنْ كُلِّ رَجَاسَاتِكُمُ ٱصْرِفُوا وُجُوهَكُمْ.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 كُلَّ إِنْسَانٍ مِنْ بَيْتِ إِسْرَائِيلَ أَوْ مِنَ ٱلْغُرَبَاءِ ٱلْمُتَغَرِّبِينَ فِي إِسْرَائِيلَ، إِذَا ٱرْتَدَّ عَنِّي وَأَصْعَدَ أَصْنَامَهُ إِلَى قَلْبِهِ، وَوَضَعَ مَعْثَرَةَ إِثْمِهِ تِلْقَاءَ وَجْهِهِ، ثُمَّ جَاءَ إِلَى ٱلنَّبِيِّ لِيَسْأَلَهُ عَنِّي، فَإِنِّي أَنَا ٱلرَّبُّ أُجِيبُهُ بِنَفْسِي.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وَأَجْعَلُ وَجْهِي ضِدَّ ذَلِكَ ٱلْإِنْسَانِ وَأَجْعَلُهُ آيَةً وَمَثَلًا، وَأَسْتَأْصِلُهُ مِنْ وَسْطِ شَعْبِي، فَتَعْلَمُونَ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فَإِذَا ضَلَّ ٱلنَّبِيُّ وَتَكَلَّمَ كَلَامًا، فَأَنَا ٱلرَّبَّ قَدْ أَضْلَلْتُ ذَلِكَ ٱلنَّبِيَّ، وَسَأَمُدُّ يَدِي عَلَيْهِ وَأُبِيدُهُ مِنْ وَسْطِ شَعْبِي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وَيَحْمِلُونَ إِثْمَهُمْ. كَإِثْمِ ٱلسَّائِلِ يَكُونُ إِثْمُ ٱلنَّبِيِّ.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لِكَيْ لَا يَعُودَ يَضِلُّ عَنِّي بَيْتُ إِسْرَائِيلَ، وَلِكَيْ لَا يَعُودُوا يَتَنَجَّسُونَ بِكُلِّ مَعَاصِيهِمْ، بَلْ لِيَكُونُوا لِي شَعْبًا وَأَنَا أَكُونُ لَهُمْ إِلَهًا،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وَكَانَتْ إِلَيَّ كَلِمَةُ ٱلرَّبِّ قَائِلَةً: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«يَا ٱبْنَ آدَمَ، إِنْ أَخْطَأَتْ إِلَيَّ أَرْضٌ وَخَانَتْ خِيَانَةً، فَمَدَدْتُ يَدِي عَلَيْهَا وَكَسَرْتُ لَهَا قِوَامَ ٱلْخُبْزِ، وَأَرْسَلْتُ عَلَيْهَا ٱلْجُوعَ، وَقَطَعْتُ مِنْهَا ٱلْإِنْسَانَ وَٱلْحَيَوَانَ،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وَكَانَ فِيهَا هَؤُلَاءِ ٱلرِّجَالُ ٱلثَّلَاثَةُ: نُوحٌ وَدَانِيآلُ وَأَيُّوبُ، فَإِنَّهُمْ إِنَّمَا يُخَلِّصُونَ أَنْفُسَهُمْ بِبِرِّهِمْ،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إِنْ عَبَّرْتُ فِي ٱلْأَرْضِ وُحُوشًا رَدِيئَةً فَأَثْكَلُوهَا وَصَارَتْ خَرَابًا بِلَا عَابِرٍ بِسَبَبِ ٱلْوُحُوشِ،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وَفِي وَسْطِهَا هَؤُلَاءِ ٱلرِّجَالُ ٱلثَّلَاثَةُ، فَحَيٌّ أَنَا، يَقُولُ ٱلسَّيِّدُ ٱلرَّبُّ، إِنَّهُمْ لَا يُخَلِّصُونَ بَنِينَ وَلَا بَنَاتٍ. هُمْ وَحْدَهُمْ يَخْلُصُونَ وَٱلْأَرْضُ تَصِيرُ خَرِبَةً.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أَوْ إِنْ جَلَبْتُ سَيْفًا عَلَى تِلْكَ ٱلْأَرْضِ وَقُلْتُ: يَا سَيْفُ ٱعْبُرْ فِي ٱلْأَرْضِ، وَقَطَعْتُ مِنْهَا ٱلْإِنْسَانَ وَٱلْحَيَوَانَ،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وَفِي وَسْطِهَا هَؤُلَاءِ ٱلرِّجَالُ ٱلثَّلَاثَةُ، فَحَيٌّ أَنَا، يَقُولُ ٱلسَّيِّدُ ٱلرَّبُّ، إِنَّهُمْ لَا يُخَلِّصُونَ بَنِينَ وَلَا بَنَاتٍ، بَلْ هُمْ وَحْدَهُمْ يَخْلُصُونَ.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أَوْ إِنْ أَرْسَلْتُ وَبَأً عَلَى تِلْكَ ٱلْأَرْضِ، وَسَكَبْتُ غَضَبِي عَلَيْهَا بِٱلدَّمِ لِأَقْطَعَ مِنْهَا ٱلْإِنْسَانَ وَٱلْحَيَوَانَ،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وَفِي وَسْطِهَا نُوحٌ وَدَانِيآلُ وَأَيُّوبُ، فَحَيٌّ أَنَا، يَقُولُ ٱلسَّيِّدُ ٱلرَّبُّ، إِنَّهُمْ لَا يُخَلِّصُونَ ٱبْنًا وَلَا ٱبْنَةً. إِنَّمَا يُخَلِّصُونَ أَنْفُسَهُمْ بِبِرِّهِمْ.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«لِأَنَّهُ هَكَذَا قَالَ ٱلسَّيِّدُ ٱلرَّبُّ: كَمْ بِٱلْحَرِيِّ إِنْ أَرْسَلْتُ أَحْكَامِي ٱلرَّدِيئَةَ عَلَى أُورُشَلِيمَ: سَيْفًا وَجُوعًا وَوَحْشًا رَدِيئًا وَوَبَأً، لِأَقْطَعَ مِنْهَا ٱلْإِنْسَانَ وَٱلْحَيَوَانَ!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فَهُوَذَا بَقِيَّةٌ فِيهَا نَاجِيَةٌ تُخْرَجُ بَنُونَ وَبَنَاتٌ. هُوَذَا يَخْرُجُونَ إِلَيْكُمْ فَتَنْظُرُونَ طَرِيقَهُمْ وَأَعْمَالَهُمْ، وَتَتَعَزَّوْنَ عَنِ ٱلشَّرِّ ٱلَّذِي جَلَبْتُهُ عَلَى أُورُشَلِيمَ عَنْ كُلِّ مَا جَلَبْتُهُ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وَيُعَزُّونَكُمْ إِذْ تَرَوْنَ طَرِيقَهُمْ وَأَعْمَالَهُمْ، فَتَعْلَمُونَ أَنِّي لَمْ أَصْنَعْ بِلَا سَبَبٍ كُلَّ مَا صَنَعْتُهُ فِيهَا، يَقُولُ ٱلسَّيِّدُ ٱلرَّبُّ».</w:t>
      </w:r>
      <w:r>
        <w:rPr>
          <w:lang w:val="ar_AE" w:bidi="ar_AE"/>
        </w:rPr>
      </w:r>
      <w:r>
        <w:rPr>
          <w:lang w:val="ar_AE" w:bidi="ar_AE"/>
        </w:rPr>
      </w:r>
    </w:p>
    <w:p>
      <w:pPr>
        <w:bidi/>
      </w:pPr>
      <w:r>
        <w:rPr>
          <w:lang w:val="ar_AE" w:bidi="ar_AE"/>
        </w:rPr>
      </w:r>
    </w:p>
    <w:p>
      <w:pPr>
        <w:pStyle w:val="Heading2"/>
        <w:bidi/>
      </w:pPr>
      <w:r>
        <w:rPr>
          <w:lang w:val="ar_AE" w:bidi="ar_AE"/>
        </w:rPr>
        <w:t>Ezekiel 15:1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مَاذَا يَكُونُ عُودُ ٱلْكَرْمِ فَوْقَ كُلِّ عُودٍ أَوْ فَوْقَ ٱلْقَضِيبِ ٱلَّذِي مِنْ شَجَرِ ٱلْوَعْرِ؟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هَلْ يُؤْخَذُ مِنْهُ عُودٌ لِٱصْطِنَاعِ عَمَلٍ مَّا، أَوْ يَأْخُذُونَ مِنْهُ وَتَدًا لِيُعَلَّقَ عَلَيْهِ إِنَاءٌ 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هُوَذَا يُطْرَحُ أَكْلًا لِلنَّارِ. تَأْكُلُ ٱلنَّارُ طَرَفَيْهِ وَيُحْرَقُ وَسَطُهُ. فَهَلْ يَصْلُحُ لِعَمَلٍ؟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هُوَذَا حِينَ كَانَ صَحِيحًا لَمْ يَكُنْ يَصْلُحُ لِعَمَلٍ مَّا، فَكَمْ بِٱلْحَرِيِّ لَا يَصْلُحُ بَعْدُ لِعَمَلٍ إِذْ أَكَلَتْهُ ٱلنَّارُ فَٱحْتَرَقَ؟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«لِذَلِكَ هَكَذَا قَالَ ٱلسَّيِّدُ ٱلرَّبُّ: مِثْلَ عُودِ ٱلْكَرْمِ بَيْنَ عِيدَانِ ٱلْوَعْرِ ٱلَّتِي بَذَلْتُهَا أَكْلًا لِلنَّارِ، كَذَلِكَ أَبْذُلُ سُكَّانَ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وَأَجْعَلُ وَجْهِي ضِدَّهُمْ. يَخْرُجُونَ مِنْ نَارٍ فَتَأْكُلُهُمْ نَارٌ، فَتَعْلَمُونَ أَنِّي أَنَا ٱلرَّبُّ حِينَ أَجْعَلُ وَجْهِي ضِدَّهُمْ.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وَأَجْعَلُ ٱلْأَرْضَ خَرَابًا لِأَنَّهُمْ خَانُوا خِيَانَةً، يَقُولُ ٱلسَّيِّدُ ٱلرَّبُّ».</w:t>
      </w:r>
      <w:r>
        <w:rPr>
          <w:lang w:val="ar_AE" w:bidi="ar_AE"/>
        </w:rPr>
      </w:r>
      <w:r>
        <w:rPr>
          <w:lang w:val="ar_AE" w:bidi="ar_AE"/>
        </w:rPr>
      </w:r>
    </w:p>
    <w:p>
      <w:pPr>
        <w:bidi/>
      </w:pPr>
      <w:r>
        <w:rPr>
          <w:lang w:val="ar_AE" w:bidi="ar_AE"/>
        </w:rPr>
      </w:r>
    </w:p>
    <w:p>
      <w:pPr>
        <w:pStyle w:val="Heading2"/>
        <w:bidi/>
      </w:pPr>
      <w:r>
        <w:rPr>
          <w:lang w:val="ar_AE" w:bidi="ar_AE"/>
        </w:rPr>
        <w:t>Ezekiel 16:1</w:t>
      </w:r>
      <w:r>
        <w:rPr>
          <w:lang w:val="ar_AE" w:bidi="ar_AE"/>
        </w:rPr>
      </w:r>
    </w:p>
    <w:p>
      <w:pPr>
        <w:bidi/>
      </w:pPr>
      <w:r>
        <w:rPr>
          <w:lang w:val="ar_AE" w:bidi="ar_AE"/>
        </w:rPr>
      </w:r>
      <w:r>
        <w:rPr>
          <w:vertAlign w:val="superscript"/>
          <w:lang w:val="ar_AE" w:bidi="ar_AE"/>
        </w:rPr>
        <w:t>1</w:t>
      </w:r>
      <w:r>
        <w:rPr>
          <w:lang w:val="ar_AE" w:bidi="ar_AE"/>
        </w:rPr>
        <w:t xml:space="preserve"> وَكَانَتْ إِلَيَّ كَلِمَةُ ٱلرَّبِّ قَائِلَةً: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عَرِّفْ أُورُشَلِيمَ بِرَجَاسَاتِهَا،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هَكَذَا قَالَ ٱلسَّيِّدُ ٱلرَّبُّ لِأُورُشَلِيمَ: مَخْرَجُكِ وَمَوْلِدُكِ مِنْ أَرْضِ كَنْعَانَ. أَبُوكِ أَمُورِيٌّ وَأُمُّكِ حِثِّيَّةٌ.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أَمَّا مِيلَادُكِ يَوْمَ وُلِدْتِ فَلَمْ تُقْطَعْ سُرَّتُكِ، وَلَمْ تُغْسَلِي بِٱلْمَاءِ لِلتَّنَظُّفِ، وَلَمْ تُمَلَّحِي تَمْلِيحًا، وَلَمْ تُقَمَّطِي تَقْمِيطًا.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لَمْ تَشْفُقْ عَلَيْكِ عَيْنٌ لِتَصْنَعَ لَكِ وَاحِدَةً مِنْ هَذِهِ لِتَرِقَّ لَكِ، بَلْ طُرِحْتِ عَلَى وَجْهِ ٱلْحَقْلِ بِكَرَاهَةِ نَفْسِكِ يَوْمَ وُلِدْتِ.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فَمَرَرْتُ بِكِ وَرَأَيْتُكِ مَدُوسَةً بِدَمِكِ، فَقُلْتُ لَكِ: بِدَمِكِ عِيشِي، قُلْتُ لَكِ: بِدَمِكِ عِيشِي.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جَعَلْتُكِ رَبْوَةً كَنَبَاتِ ٱلْحَقْلِ، فَرَبَوْتِ وَكَبُرْتِ، وَبَلَغْتِ زِينَةَ ٱلْأَزْيَانِ. نَهَدَ ثَدْيَاكِ، وَنَبَتَ شَعْرُكِ وَقَدْ كُنْتِ عُرْيَانَةً وَعَارِيَةً.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فَمَرَرْتُ بِكِ وَرَأَيْتُكِ، وَإِذَا زَمَنُكِ زَمَنُ ٱلْحُبِّ. فَبَسَطْتُ ذَيْلِي عَلَيْكِ وَسَتَرْتُ عَوْرَتَكِ، وَحَلَفْتُ لَكِ، وَدَخَلْتُ مَعَكِ فِي عَهْدٍ، يَقُولُ ٱلسَّيِّدُ ٱلرَّبُّ، فَصِرْتِ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فَحَمَّمْتُكِ بِٱلْمَاءِ، وَغَسَلْتُ عَنْكِ دِمَاءَكِ، وَمَسَحْتُكِ بِٱلزَّيْتِ،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وَأَلْبَسْتُكِ مُطَرَّزَةً، وَنَعَلْتُكِ بِٱلتُّخَسِ، وَأَزَّرْتُكِ بِٱلْكَتَّانِ، وَكَسَوْتُكِ بَزًّا،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وَحَلَّيْتُكِ بِٱلْحُلِيِّ، فَوَضَعْتُ أَسْوِرَةً فِي يَدَيْكِ وَطَوْقًا فِي عُنُقِكِ.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وَوَضَعْتُ خِزَامَةً فِي أَنْفِكِ وَأَقْرَاطًا فِي أُذُنَيْكِ وَتَاجَ جَمَالٍ عَلَى رَأْسِكِ.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فَتَحَلَّيْتِ بِٱلذَّهَبِ وَٱلْفِضَّةِ، وَلِبَاسُكِ ٱلْكَتَّانُ وَٱلْبَزُّ وَٱلْمُطَرَّزُ. وَأَكَلْتِ ٱلسَّمِيذَ وَٱلْعَسَلَ وَٱلزَّيْتَ، وَجَمُلْتِ جِدًّا جِدًّا، فَصَلُحْتِ لِمَمْلَكَةٍ.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وَخَرَجَ لَكِ ٱسْمٌ فِي ٱلْأُمَمِ لِجَمَالِكِ، لِأَنَّهُ كَانَ كَامِلًا بِبَهَائِي ٱلَّذِي جَعَلْتُهُ عَلَيْكِ،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«فَٱتَّكَلْتِ عَلَى جَمَالِكِ، وَزَنَيْتِ عَلَى ٱسْمِكِ، وَسَكَبْتِ زِنَاكِ عَلَى كُلِّ عَابِرٍ فَكَانَ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وَأَخَذْتِ مِنْ ثِيَابِكِ وَصَنَعْتِ لِنَفْسِكِ مُرْتَفَعَاتٍ مُوَشَّاةٍ، وَزَنَيْتِ عَلَيْهَا. أَمْرٌ لَمْ يَأْتِ وَلَمْ يَكُنْ.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وَأَخَذْتِ أَمْتِعَةَ زِينَتِكِ مِنْ ذَهَبِي وَمِنْ فِضَّتِي ٱلَّتِي أَعْطَيْتُكِ، وَصَنَعْتِ لِنَفْسِكِ صُوَرَ ذُكُورٍ وَزَنَيْتِ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وَأَخَذْتِ ثِيَابَكِ ٱلْمُطَرَّزَةَ وَغَطَّيْتِهَا بِهَا، وَوَضَعْتِ أَمَامَهَا زَيْتِي وَبَخُورِي.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وَخُبْزِي ٱلَّذِي أَعْطَيْتُكِ، ٱلسَّمِيذَ وَٱلزَّيْتَ وَٱلْعَسَلَ ٱلَّذِي أَطْعَمْتُكِ، وَضَعْتِهَا أَمَامَهَا رَائِحَةَ سُرُورٍ. وَهَكَذَا كَانَ،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«أَخَذْتِ بَنِيكِ وَبَنَاتِكِ ٱلَّذِينَ وَلَدْتِهِمْ لِي، وَذَبَحْتِهِمْ لَهَا طَعَامًا. أَهُوَ قَلِيلٌ مِنْ زِنَاكِ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أَنَّكِ ذَبَحْتِ بَنِيَّ وَجَعَلْتِهِمْ يَجُوزُونَ فِي ٱلنَّارِ 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وَفِي كُلِّ رَجَاسَاتِكِ وَزِنَاكِ لَمْ تَذْكُرِي أَيَّامَ صِبَاكِ، إِذْ كُنْتِ عُرْيَانَةً وَعَارِيَةً وَكُنْتِ مَدُوسَةً بِدَمِكِ.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وَكَانَ بَعْدَ كُلِّ شَرِّكِ. وَيْلٌ، وَيْلٌ لَكِ!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أَنَّكِ بَنَيْتِ لِنَفْسِكِ قُبَّةً وَصَنَعْتِ لِنَفْسِكِ مُرْتَفَعَةً فِي كُلِّ شَارِعٍ.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فِي رَأْسِ كُلِّ طَرِيقٍ بَنَيْتِ مُرْتَفَعَتَكِ وَرَجَّسْتِ جَمَالَكِ، وَفَرَّجْتِ رِجْلَيْكِ لِكُلِّ عَابِرٍ وَأَكْثَرْتِ زِنَاكِ.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وَزَنَيْتِ مَعَ جِيرَانِكِ بَنِي مِصْرَ ٱلْغِلَاظِ ٱللَّحْمِ، وَزِدْتِ فِي زِنَاكِ لِإِغَاظَتِي.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«فَهَأَنَذَا قَدْ مَدَدْتُ يَدِي عَلَيْكِ، وَمَنَعْتُ عَنْكِ فَرِيضَتَكِ، وَأَسْلَمْتُكِ لِمَرَامِ مُبْغِضَاتِكِ، بَنَاتِ ٱلْفِلِسْطِينِيِّينَ، ٱللَّوَاتِي يَخْجَلْنَ مِنْ طَرِيقِكِ ٱلرَّذِيلَةِ.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وَزَنَيْتِ مَعَ بَنِي أَشُّورَ، إِذْ كُنْتِ لَمْ تَشْبَعِي فَزَنَيْتِ بِهِمْ، وَلَمْ تَشْبَعِي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وَكَثَّرْتِ زِنَاكِ فِي أَرْضِ كَنْعَانَ إِلَى أَرْضِ ٱلْكَلْدَانِيِّينَ، وَبِهَذَا أَيْضًا لَمْ تَشْبَعِي.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مَا أَمْرَضَ قَلْبَكِ، يَقُولُ ٱلسَّيِّدُ ٱلرَّبُّ، إِذْ فَعَلْتِ كُلَّ هَذَا فِعْلَ ٱمْرَأَةٍ زَانِيَةٍ سَلِيطَةٍ،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بِبِنَائِكِ قُبَّتَكِ فِي رَأْسِ كُلِّ طَرِيقٍ، وَصُنْعِكِ مُرْتَفَعَتَكِ فِي كُلِّ شَارِعٍ. وَلَمْ تَكُونِي كَزَانِيَةٍ، بَلْ مُحْتَقَرةً ٱلْأُجْرَةَ.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أَيَّتُهَا ٱلزَّوْجَةُ ٱلْفَاسِقَةُ، تَأْخُذُ أَجْنَبِيِّينَ مَكَانَ زَوْجِهَا.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لِكُلِّ ٱلزَّوَانِي يُعْطُونَ هَدِيَّةً، أَمَّا أَنْتِ فَقَدْ أَعْطَيْتِ كُلَّ مُحِبِّيكِ هَدَايَاكِ، وَرَشَيْتِهِمْ لِيَأْتُوكِ مِنْ كُلِّ جَانِبٍ لِلزِّنَا 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وَصَارَ فِيكِ عَكْسُ عَادَةِ ٱلنِّسَاءِ فِي زِنَاكِ، إِذْ لَمْ يُزْنَ وَرَاءَكِ، بَلْ أَنْتِ تُعْطِينَ أُجْرَةً وَلَا أُجْرَةَ تُعْطَى لَكِ، فَصِرْتِ بِٱلْعَكْسِ.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«فَلِذَلِكَ يَا زَانِيَةُ ٱسْمَعِي كَلَامَ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هَكَذَا قَالَ ٱلسَّيِّدُ ٱلرَّبُّ: مِنْ أَجْلِ أَنَّهُ قَدْ أُنْفِقَ نُحَاسُكِ وَٱنْكَشَفَتْ عَوْرَتُكِ بِزِنَاكِ بِمُحِبِّيكِ وَبِكُلِّ أَصْنَامِ رَجَاسَاتِكِ، وَلِدِمَاءِ بَنِيكِ ٱلَّذِينَ بَذَلْتِهِمْ 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لِذَلِكَ هَأَنَذَا أَجْمَعُ جَمِيعَ مُحِبِّيكِ ٱلَّذِينَ لَذَذْتِ لَهُمْ، وَكُلَّ ٱلَّذِينَ أَحْبَبْتِهِمْ مَعَ كُلِّ ٱلَّذِينَ أَبْغَضْتِهِمْ، فَأَجْمَعُهُمْ عَلَيْكِ مِنْ حَوْلِكِ، وَأَكْشِفُ عَوْرَتَكِ لَهُمْ لِيَنْظُرُوا كُلَّ عَوْرَتِكِ.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وَأَحْكُمُ عَلَيْكِ أَحْكَامَ ٱلْفَاسِقَاتِ ٱلسَّافِكَاتِ ٱلدَّمِ، وَأَجْعَلُكِ دَمَ ٱلسَّخْطِ وَٱلْغَيْرَةِ.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وَأُسَلِّمُكِ لِيَدِهِمْ فَيَهْدِمُونَ قُبَّتَكِ وَيُهَدِّمُونَ مُرْتَفَعَاتِكِ، وَيَنْزِعُونَ عَنْكِ ثِيَابَكِ، وَيَأْخُذُونَ أَدَوَاتِ زِينَتِكِ، وَيَتْرُكُونَكِ عُرْيَانَةً وَعَارِيَةً.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وَيُصْعِدُونَ عَلَيْكِ جَمَاعَةً، وَيَرْجُمُونَكِ بِٱلْحِجَارَةِ وَيَقْطَعُونَكِ بِسُيُوفِهِمْ،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وَيُحْرِقُونَ بُيُوتَكِ بِٱلنَّارِ، وَيُجْرُونَ عَلَيْكِ أَحْكَامًا قُدَّامَ عُيُونِ نِسَاءٍ كَثِيرَةٍ. وَأَكُفُّكِ عَنِ ٱلزِّنَا، وَأَيْضًا لَا تُعْطِينَ أُجْرَةً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وَأُحِلُّ غَضَبِي بِكِ فَتَنْصَرِفُ غَيْرَتِي عَنْكِ، فَأَسْكُنُ وَلَا أَغْضَبُ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مِنْ أَجْلِ أَنَّكِ لَمْ تَذْكُرِي أَيَّامَ صِبَاكِ، بَلْ أَسْخَطْتِنِي فِي كُلِّ هَذِهِ، فَهَأَنَذَا أَيْضًا أَجْلِبُ طَرِيقَكِ عَلَى رَأْسِكِ، يَقُولُ ٱلسَّيِّدُ ٱلرَّبُّ، فَلَا تَفْعَلِينَ هَذِهِ ٱلرَّذِيلَةَ فَوْقَ رَجَاسَاتِكِ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«هُوَذَا كُلُّ ضَارِبِ مَثَلٍ يَضْرِبُ مَثَلًا عَلَيْكِ قَائِلًا: مِثْلُ ٱلْأُمِّ بِنْتُهَا.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اِبْنَةُ أُمِّكِ أَنْتِ، ٱلْكَارِهَةُ زَوْجَهَا وَبَنِيهَا. وَأَنْتِ أُخْتُ أَخَوَاتِكِ ٱللَّوَاتِي كَرِهْنَ أَزْوَاجَهُنَّ وَأَبْنَاءَهُنَّ. أُمُّكُنَّ حِثِّيَّةٌ وَأَبُوكُنَّ أَمُورِيٌّ.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وَأُخْتُكِ ٱلْكُبْرَى ٱلسَّامِرَةُ هِيَ وَبَنَاتُهَا ٱلسَّاكِنَةُ عَنْ شِمَالِكِ، وَأُخْتُكِ ٱلصُّغْرَى ٱلسَّاكِنَةُ عَنْ يَمِينِكِ هِيَ سَدُومُ وَبَنَاتُهَا.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وَلَا فِي طَرِيقِهِنَّ سَلَكْتِ، وَلَا مِثْلَ رَجَاسَاتِهِنَّ فَعَلْتِ، كَأَنَّ ذَلِكَ قَلِيلٌ فَقَطْ، فَفَسَدْتِ أَكْثَرَ مِنْهُنَّ فِي كُلِّ طُرُقِكِ.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حَيٌّ أَنَا، يَقُولُ ٱلسَّيِّدُ ٱلرَّبُّ، إِنَّ سَدُومَ أُخْتَكِ لَمْ تَفْعَلْ هِيَ وَلَا بَنَاتُهَا كَمَا فَعَلْتِ أَنْتِ وَبَنَاتُكِ.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هَذَا كَانَ إِثْمَ أُخْتِكِ سَدُومَ: ٱلْكِبْرِيَاءُ وَٱلشَّبَعُ مِنَ ٱلْخُبْزِ وَسَلَامُ ٱلِٱطْمِئْنَانِ كَانَ لَهَا وَلِبَنَاتِهَا، وَلَمْ تُشَدِّدْ يَدَ ٱلْفَقِيرِ وَٱلْمِسْكِينِ،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وَتَكَبَّرْنَ وَعَمِلْنَ ٱلرِّجْسَ أَمَامِي فَنَزَعْتُهُنَّ كَمَا رَأَيْتُ.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وَلَمْ تُخْطِئِ ٱلسَّامِرَةُ نِصْفَ خَطَايَاكِ. بَلْ زِدْتِ رَجَاسَاتِكِ أَكْثَرَ مِنْهُنَّ، وَبَرَّرْتِ أَخَوَاتِكِ بِكُلِّ رَجَاسَاتِكِ ٱلَّتِي فَعَلْتِ.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فَٱحْمِلِي أَيْضًا خِزْيَكِ، أَنْتِ ٱلْقَاضِيَةُ عَلَى أَخَوَاتِكِ، بِخَطَايَاكِ ٱلَّتِي بِهَا رَجَسْتِ أَكْثَرَ مِنْهُنَّ. هُنَّ أَبَرُّ مِنْكِ، فَٱخْجَلِي أَنْتِ أَيْضًا، وَٱحْمِلِي عَارَكِ بِتَبْرِيرِكِ أَخَوَاتِكِ.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وَأُرَجِّعُ سَبْيَهُنَّ، سَبْيَ سَدُومَ وَبَنَاتِهَا، وَسَبْيَ ٱلسَّامِرَةِ وَبَنَاتِهَا، وَسَبْيَ مَسْبِيِّيكِ فِي وَسْطِهَا،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لِكَيْ تَحْمِلِي عَارَكِ وَتَخْزَيْ مِنْ كُلِّ مَا فَعَلْتِ بِتَعْزِيَتِكِ إِيَّاهُنَّ.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وَأَخَوَاتُكِ سَدُومُ وَبَنَاتُهَا يَرْجِعْنَ إِلَى حَالَتِهِنَّ ٱلْقَدِيمَةِ، وَٱلسَّامِرَةُ وَبَنَاتُهَا يَرْجِعْنَ إِلَى حَالَتِهِنَّ ٱلْقَدِيمَةِ، وَأَنْتِ وَبَنَاتُكِ تَرْجِعْنَ إِلَى حَالَتِكُنَّ ٱلْقَدِيمَةِ.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وَأُخْتُكِ سَدُومُ لَمْ تَكُنْ تُذْكَرْ فِي فَمِكِ يَوْمَ كِبْرِيَائِكِ،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قَبْلَ مَا ٱنْكَشَفَ شَرُّكِ، كَمَا فِي زَمَانِ تَعْيِيرِ بَنَاتِ أَرَامَ وَكُلِّ مَنْ حَوْلَهَا، بَنَاتِ ٱلْفِلِسْطِينِيِّينَ ٱللَّوَاتِي يَحْتَقِرْنَكِ مِنْ كُلِّ جِهَةٍ.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رَذِيلَتُكِ وَرَجَاسَاتُكِ أَنْتِ تَحْمِلِينَهَا، يَقُولُ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«لِأَنَّهُ هَكَذَا قَالَ ٱلسَّيِّدُ ٱلرَّبُّ: إِنِّي أَفْعَلُ بِكِ كَمَا فَعَلْتِ، إِذِ ٱزْدَرَيْتِ بِٱلْقَسَمِ لِنَكْثِ ٱلْعَهْدِ.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60</w:t>
      </w:r>
      <w:r>
        <w:rPr>
          <w:lang w:val="ar_AE" w:bidi="ar_AE"/>
        </w:rPr>
        <w:t xml:space="preserve"> وَلَكِنِّي أَذْكُرُ عَهْدِي مَعَكِ فِي أَيَّامِ صِبَاكِ، وَأُقِيمُ لَكِ عَهْدًا أَبَدِيًّا.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61</w:t>
      </w:r>
      <w:r>
        <w:rPr>
          <w:lang w:val="ar_AE" w:bidi="ar_AE"/>
        </w:rPr>
        <w:t xml:space="preserve"> فَتَتَذَكَّرِينَ طُرُقَكِ وَتَخْجَلِينَ إِذْ تَقْبَلِينَ أَخَوَاتِكِ ٱلْكِبَرَ وَٱلصِّغَرَ، وَأَجْعَلُهُنَّ لَكِ بَنَاتٍ، وَلَكِنْ لَا بِعَهْدِكِ.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62</w:t>
      </w:r>
      <w:r>
        <w:rPr>
          <w:lang w:val="ar_AE" w:bidi="ar_AE"/>
        </w:rPr>
        <w:t xml:space="preserve"> وَأَنَا أُقِيمُ عَهْدِي مَعَكِ، فَتَعْلَمِينَ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63</w:t>
      </w:r>
      <w:r>
        <w:rPr>
          <w:lang w:val="ar_AE" w:bidi="ar_AE"/>
        </w:rPr>
        <w:t xml:space="preserve"> لِكَيْ تَتَذَكَّرِي فَتَخْزَيْ وَلَا تَفْتَحِي فَاكِ بَعْدُ بِسَبَبِ خِزْيِكِ، حِينَ أَغْفِرُ لَكِ كُلَّ مَا فَعَلْتِ، يَقُولُ ٱلسَّيِّدُ ٱلرَّبُّ».</w:t>
      </w:r>
      <w:r>
        <w:rPr>
          <w:lang w:val="ar_AE" w:bidi="ar_AE"/>
        </w:rPr>
      </w:r>
      <w:r>
        <w:rPr>
          <w:lang w:val="ar_AE" w:bidi="ar_AE"/>
        </w:rPr>
      </w:r>
    </w:p>
    <w:p>
      <w:pPr>
        <w:bidi/>
      </w:pPr>
      <w:r>
        <w:rPr>
          <w:lang w:val="ar_AE" w:bidi="ar_AE"/>
        </w:rPr>
      </w:r>
    </w:p>
    <w:p>
      <w:pPr>
        <w:pStyle w:val="Heading2"/>
        <w:bidi/>
      </w:pPr>
      <w:r>
        <w:rPr>
          <w:lang w:val="ar_AE" w:bidi="ar_AE"/>
        </w:rPr>
        <w:t>Ezekiel 17:1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حَاجِ أُحْجِيَّةً وَمَثِّلْ مَثَلًا لِبَيْتِ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هَكَذَا قَالَ ٱلسَّيِّدُ ٱلرَّبُّ: نَسْرٌ عَظِيمٌ كَبِيرُ ٱلْجَنَاحَيْنِ، طَوِيلُ ٱلْقَوَادِمِ، وَاسِعُ ٱلْمَنَاكِبِ، ذُو تَهَاوِيلَ، جَاءَ إِلَى لُبْنَانَ وَأَخَذَ فَرْعَ ٱلْأَرْزِ.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قَصَفَ رَأْسَ خَرَاعِيبِهِ، وَجَاءَ بِهِ إِلَى أَرْضِ كَنْعَانَ، وَجَعَلَهُ فِي مَدِينَةِ ٱلتُّجَّارِ.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وَأَخَذَ مِنْ زَرْعِ ٱلْأَرْضِ وَأَلْقَاهُ فِي حَقْلِ ٱلزَّرْعِ، وَجَعَلَهُ عَلَى مِيَاهٍ كَثِيرَةٍ. أَقَامَهُ كَٱلصَّفْصَافِ،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فَنَبَتَ وَصَارَ كَرْمَةً مُنْتَشِرَةً قَصِيرَةَ ٱلسَّاقِ. ٱنْعَطَفَتْ عَلَيْهِ زَرَاجِينُهَا وَكَانَتْ أُصُولُهَا تَحْتَهُ، فَصَارَتْ كَرْمَةً وَأَنْبَتَتْ فُرُوعًا وَأَفْرَخَتْ أَغْصَانًا.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وَكَانَ نَسْرٌ آخَرُ عَظِيمٌ كَبِيرُ ٱلْجَنَاحَيْنِ وَاسِعُ ٱلْمَنْكَبِ، فَإِذَا بِهَذِهِ ٱلْكَرْمَةِ عَطَفَتْ عَلَيْهِ أُصُولَهَا وَأَنْبَتَتْ نَحْوَهُ زَرَاجِينَهَا لِيَسْقِيَهَا فِي خَمَائِلِ غَرْسِهَا.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فِي حَقْلٍ جَيِّدٍ عَلَى مِيَاهٍ كَثِيرَةٍ هِيَ مَغْرُوسَةٌ لِتُنْبِتَ أَغْصَانَهَا وَتَحْمِلَ ثَمَرًا، فَتَكُونَ كَرْمَةً وَاسِعَةً.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قُلْ: هَكَذَا قَالَ ٱلسَّيِّدُ ٱلرَّبُّ: هَلْ تَنْجَحُ؟ أَفَلَا يَقْلَعُ أُصُولَهَا وَيَقْطَعُ ثَمَرَهَا فَتَيْبَسَ؟ كُلٌّ مِنْ أَوْرَاقِ أَغْصَانِهَا تَيْبَسُ، وَلَيْسَ بِذِرَاعٍ عَظِيمَةٍ أَوْ بِشَعْبٍ كَثِيرٍ لِيَقْلَعُوهَا مِنْ أُصُولِهَا.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هَا هِيَ ٱلْمَغْرُوسَةُ، فَهَلْ تَنْجَحُ؟ أَلَا تَيْبَسُ يَبْسًا كَأَنَّ رِيحًا شَرْقِيَّةً أَصَابَتْهَا؟ فِي خَمَائِلِ نَبْتِهَا تَيْبَسُ».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«قُلْ لِلْبَيْتِ ٱلْمُتَمَرِّدِ: أَمَا عَلِمْتُمْ مَا هَذِهِ؟ قُلْ: هُوَذَا مَلِكُ بَابِلَ قَدْ جَاءَ إِلَى أُورُشَلِيمَ وَأَخَذَ مَلِكَهَا وَرُؤَسَاءَهَا وَجَاءَ بِهِمْ إِلَيْهِ إِلَى بَابِلَ.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وَأَخَذَ مِنَ ٱلزَّرْعِ ٱلْمَلِكِيِّ وَقَطَعَ مَعَهُ عَهْدًا وَأَدْخَلَهُ فِي قَسَمٍ، وَأَخَذَ أَقْوِيَاءَ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لِتَكُونَ ٱلْمَمْلَكَةُ حَقِيرَةً وَلَا تَرْتَفِعَ، لِتَحْفَظَ ٱلْعَهْدَ فَتَثْبُتَ.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فَتَمَرَّدَ عَلَيْهِ بِإِرْسَالِهِ رُسُلَهُ إِلَى مِصْرَ لِيُعْطُوهُ خَيْلًا وَشَعْبًا كَثِيرِينَ. فَهَلْ يَنْجَحُ؟ هَلْ يُفْلِتُ فَاعِلُ هَذَا؟ أَوْ يَنْقُضُ عَهْدًا وَيُفْلِتُ؟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حَيٌّ أَنَا، يَقُولُ ٱلسَّيِّدُ ٱلرَّبُّ، إِنَّ فِي مَوْضِعِ ٱلْمَلِكِ ٱلَّذِي مَلَّكَهُ، ٱلَّذِي ٱزْدَرَى قَسَمَهُ وَنَقَضَ عَهْدَهُ، فَعِنْدَهُ فِي وَسْطِ بَابِلَ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وَلَا بِجَيْشٍ عَظِيمٍ وَجَمْعٍ غَفِيرٍ يُعِينُهُ فِرْعَوْنُ فِي ٱلْحَرْبِ، بِإِقَامَةِ مِتْرَسَةٍ وَبِبِنَاءِ بُرْجٍ لِقَطْعِ نُفُوسٍ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إِذِ ٱزْدَرَى ٱلْقَسَمَ لِنَقْضِ ٱلْعَهْدِ، وَهُوَذَا قَدْ أَعْطَى يَدَهُ وَفَعَلَ هَذَا كُلَّهُ فَلَا يُفْلِتُ.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لِأَجْلِ ذَلِكَ هَكَذَا قَالَ ٱلسَّيِّدُ ٱلرَّبُّ: حَيٌّ أَنَا، إِنَّ قَسَمِي ٱلَّذِي ٱزْدَرَاهُ، وَعَهْدِي ٱلَّذِي نَقَضَهُ، أَرُدُّهُمَا عَلَى رَأْسِهِ.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وَأَبْسُطُ شَبَكَتِي عَلَيْهِ فَيُؤْخَذُ فِي شَرَكِي، وَآتِي بِهِ إِلَى بَابِلَ وَأُحَاكِمُهُ هُنَاكَ عَلَى خِيَانَتِهِ ٱلَّتِي خَانَنِي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وَكُلُّ هَارِبِيهِ وَكُلُّ جُيُوشِهِ يَسْقُطُونَ بِٱلسَّيْفِ، وَٱلْبَاقُونَ يُذَرُّونَ فِي كُلِّ رِيحٍ، فَتَعْلَمُونَ أَنِّي أَنَا ٱلرَّبُّ تَكَلَّمْتُ.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«هَكَذَا قَالَ ٱلسَّيِّدُ ٱلرَّبُّ: وَآخُذُ أَنَا مِنْ فَرْعِ ٱلْأَرْزِ ٱلْعَالِي وَأَغْرِسُهُ، وَأَقْطِفُ مِنْ رَأْسِ خَرَاعِيبِهِ غُصْنًا وَأَغْرِسُهُ عَلَى جَبَلٍ عَالٍ وَشَامِخٍ.</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فِي جَبَلِ إِسْرَائِيلَ ٱلْعَالِي أَغْرِسُهُ، فَيُنْبِتُ أَغْصَانًا وَيَحْمِلُ ثَمَرًا وَيَكُونُ أَرْزًا وَاسِعًا، فَيَسْكُنُ تَحْتَهُ كُلَّ طَائِرٍ، كُلُّ ذِي جَنَاحٍ يَسْكُنُ فِي ظِلِّ أَغْصَانِهِ.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فَتَعْلَمُ جَمِيعُ أَشْجَارِ ٱلْحَقْلِ أَنِّي أَنَا ٱلرَّبُّ، وَضَعْتُ ٱلشَّجَرَةَ ٱلرَّفِيعَةَ، وَرَفَعْتُ ٱلشَّجَرَةَ ٱلْوَضِيعَةَ، وَيَبَّسْتُ ٱلشَّجَرَةَ ٱلْخَضْرَاءَ، وَأَفْرَخْتُ ٱلشَّجَرَةَ ٱلْيَابِسَةَ. أَنَا ٱلرَّبَّ تَكَلَّمْتُ وَفَعَلْتُ».</w:t>
      </w:r>
      <w:r>
        <w:rPr>
          <w:lang w:val="ar_AE" w:bidi="ar_AE"/>
        </w:rPr>
      </w:r>
      <w:r>
        <w:rPr>
          <w:lang w:val="ar_AE" w:bidi="ar_AE"/>
        </w:rPr>
      </w:r>
    </w:p>
    <w:p>
      <w:pPr>
        <w:bidi/>
      </w:pPr>
      <w:r>
        <w:rPr>
          <w:lang w:val="ar_AE" w:bidi="ar_AE"/>
        </w:rPr>
      </w:r>
    </w:p>
    <w:p>
      <w:pPr>
        <w:pStyle w:val="Heading2"/>
        <w:bidi/>
      </w:pPr>
      <w:r>
        <w:rPr>
          <w:lang w:val="ar_AE" w:bidi="ar_AE"/>
        </w:rPr>
        <w:t>Ezekiel 18:1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«مَا لَكُمْ أَنْتُمْ تَضْرِبُونَ هَذَا ٱلْمَثَلَ عَلَى أَرْضِ إِسْرَائِيلَ، قَائِلِينَ: ٱلْآبَاءُ أَكَلُوا ٱلْحِصْرِمَ وَأَسْنَانُ ٱلْأَبْنَاءِ ضَرِسَتْ؟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حَيٌّ أَنَا، يَقُولُ ٱلسَّيِّدُ ٱلرَّبُّ، لَا يَكُونُ لَكُمْ مِنْ بَعْدُ أَنْ تَضْرِبُوا هَذَا ٱلْمَثَلَ فِي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هَا كُلُّ ٱلنُّفُوسِ هِيَ لِي. نَفْسُ ٱلْأَبِ كَنَفْسِ ٱلِٱبْنِ، كِلَاهُمَا لِي. اَلنَّفْسُ ٱلَّتِي تُخْطِئُ هِيَ تَمُوتُ.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وَٱلْإِنْسَانُ ٱلَّذِي كَانَ بَارًّا وَفَعَلَ حَقًّا وَعَدْلًا،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لَمْ يَأْكُلْ عَلَى ٱلْجِبَالِ وَلَمْ يَرْفَعْ عَيْنَيْهِ إِلَى أَصْنَامِ بَيْتِ إِسْرَائِيلَ، وَلَمْ يُنَجِّسِ ٱمْرَأَةَ قَرِيبِهِ، وَلَمْ يَقْرُبِ ٱمْرَأَةً طَامِثًا،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وَلَمْ يَظْلِمْ إِنْسَانًا، بَلْ رَدَّ لِلْمَدْيُونِ رَهْنَهُ، وَلَمْ يَغْتَصِبِ ٱغْتِصَابًا بَلْ بَذَلَ خُبْزَهُ لِلْجَوْعَانِ، وَكَسَا ٱلْعُرْيَانَ ثَوْبًا،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وَلَمْ يُعْطِ بِٱلرِّبَا، وَلَمْ يَأْخُذْ مُرَابَحَةً، وَكَفَّ يَدَهُ عَنِ ٱلْجَوْرِ، وَأَجْرَى ٱلْعَدْلَ ٱلْحَقَّ بَيْنَ ٱلْإِنْسَانِ وَٱلْإِنْسَانِ،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وَسَلَكَ فِي فَرَائِضِي وَحَفِظَ أَحْكَامِي لِيَعْمَلَ بِٱلْحَقِّ فَهُوَ بَارٌّ. حَيَاةً يَحْيَا،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«فَإِنْ وَلَدَ ٱبْنًا مُعْتَنِفًا سَفَّاكَ دَمٍ، فَفَعَلَ شَيْئًا مِنْ هَذِهِ،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وَلَمْ يَفْعَلْ كُلَّ تِلْكَ، بَلْ أَكَلَ عَلَى ٱلْجِبَالِ، وَنَجَّسَ ٱمْرَأَةَ قَرِيبِهِ،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وَظَلَمَ ٱلْفَقِيرَ وَٱلْمِسْكِينَ، وَٱغْتَصَبَ ٱغْتِصَابًا، وَلَمْ يَرُدَّ ٱلرَّهْنَ، وَقَدْ رَفَعَ عَيْنَيْهِ إِلَى ٱلْأَصْنَامِ وَفَعَلَ ٱلرِّجْسَ،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وَأَعْطَى بِٱلرِّبَا وَأَخَذَ ٱلْمُرَابَحَةَ، أَفَيَحْيَا؟ لَا يَحْيَا! قَدْ عَمِلَ كُلَّ هَذِهِ ٱلرَّجَاسَاتِ فَمَوْتًا يَمُوتُ. دَمُهُ يَكُونُ عَلَى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«وَإِنْ وَلَدَ ٱبْنًا رَأَى جَمِيعَ خَطَايَا أَبِيهِ ٱلَّتِي فَعَلَهَا، فَرَآهَا وَلَمْ يَفْعَلْ مِثْلَهَا.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لَمْ يَأْكُلْ عَلَى ٱلْجِبَالِ، وَلَمْ يَرْفَعْ عَيْنَيْهِ إِلَى أَصْنَامِ بَيْتِ إِسْرَائِيلَ، وَلَا نَجَّسَ ٱمْرَأَةَ قَرِيبِهِ،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وَلَا ظَلَمَ إِنْسَانًا، وَلَا ٱرْتَهَنَ رَهْنًا، وَلَا ٱغْتَصَبَ ٱغْتِصَابًا، بَلْ بَذَلَ خُبْزَهُ لِلْجَوْعَانِ، وَكَسَا ٱلْعُرْيَانَ ثَوْبًا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وَرَفَعَ يَدَهُ عَنِ ٱلْفَقِيرِ، وَلَمْ يَأْخُذْ رِبًا وَلَا مُرَابَحَةً، بَلْ أَجْرَى أَحْكَامِي وَسَلَكَ فِي فَرَائِضِي، فَإِنَّهُ لَا يَمُوتُ بِإِثْمِ أَبِيهِ. حَيَاةً يَحْيَا.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أَمَّا أَبُوهُ فَلِأَنَّهُ ظَلَمَ ظُلْمًا، وَٱغْتَصَبَ أَخَاهُ ٱغْتِصَابًا، وَعَمِلَ غَيْرَ ٱلصَّالِحِ بَيْنَ شَعْبِهِ، فَهُوَذَا يَمُوتُ بِإِثْمِهِ.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«وَأَنْتُمْ تَقُولُونَ: لِمَاذَا لَا يَحْمِلُ ٱلِٱبْنُ مِنْ إِثْمِ ٱلْأَبِ؟ أَمَّا ٱلِٱبْنُ فَقَدْ فَعَلَ حَقًّا وَعَدْلًا. حَفِظَ جَمِيعَ فَرَائِضِي وَعَمِلَ بِهَا فَحَيَاةً يَحْيَا.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اَلنَّفْسُ ٱلَّتِي تُخْطِئُ هِيَ تَمُوتُ. اَلِٱبْنُ لَا يَحْمِلُ مِنْ إِثْمِ ٱلْأَبِ، وَٱلْأَبُ لَا يَحْمِلُ مِنْ إِثْمِ ٱلِٱبْنِ. بِرُّ ٱلْبَارِّ عَلَيْهِ يَكُونُ، وَشَرُّ ٱلشِّرِّيرِ عَلَيْهِ يَكُونُ.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فَإِذَا رَجَعَ ٱلشِّرِّيرُ عَنْ جَمِيعِ خَطَايَاهُ ٱلَّتِي فَعَلَهَا وَحَفِظَ كُلَّ فَرَائِضِي وَفَعَلَ حَقًّا وَعَدْلًا فَحَيَاةً يَحْيَا. لَا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كُلُّ مَعَاصِيهِ ٱلَّتِي فَعَلَهَا لَا تُذْكَرُ عَلَيْهِ. فِي بِرِّهِ ٱلَّذِي عَمِلَ يَحْيَا.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هَلْ مَسَرَّةً أُسَرُّ بِمَوْتِ ٱلشِّرِّيرِ؟ يَقُولُ ٱلسَّيِّدُ ٱلرَّبُّ. أَلَا بِرُجُوعِهِ عَنْ طُرُقِهِ فَيَحْيَا؟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وَإِذَا رَجَعَ ٱلْبَارُّ عَنْ بِرِّهِ وَعَمِلَ إِثْمًا وَفَعَلَ مِثْلَ كُلِّ ٱلرَّجَاسَاتِ ٱلَّتِي يَفْعَلُهَا ٱلشِّرِّيرُ، أَفَيَحْيَا؟ كُلُّ بِرِّهِ ٱلَّذِي عَمِلَهُ لَا يُذْكَرُ. فِي خِيَانَتِهِ ٱلَّتِي خَانَهَا وَفِي خَطِيَّتِهِ ٱلَّتِي أَخْطَأَ بِهَا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«وَأَنْتُمْ تَقُولُونَ: لَيْسَتْ طَرِيقُ ٱلرَّبِّ مُسْتَوِيَةً. فَٱسْمَعُوا ٱلْآنَ يَا بَيْتَ إِسْرَائِيلَ: أَطَرِيقِي هِيَ غَيْرُ مُسْتَوِيَةٍ؟ أَلَيْسَتْ طُرُقُكُمْ غَيْرَ مُسْتَوِيَةٍ؟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إِذَا رَجَعَ ٱلْبَارُّ عَنْ بِرِّهِ وَعَمِلَ إِثْمًا وَمَاتَ فِيهِ، فَبِإِثْمِهِ ٱلَّذِي عَمِلَهُ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وَإِذَا رَجَعَ ٱلشِّرِّيرُ عَنْ شَرِّهِ ٱلَّذِي فَعَلَ، وَعَمِلَ حَقًّا وَعَدْلًا، فَهُوَ يُحْيِي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رَأَى فَرَجَعَ عَنْ كُلِّ مَعَاصِيهِ ٱلَّتِي عَمِلَهَا فَحَيَاةً يَحْيَا. لَا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وَبَيْتُ إِسْرَائِيلَ يَقُولُ: لَيْسَتْ طَرِيقُ ٱلرَّبِّ مُسْتَوِيَةً. أَطُرُقِي غَيْرُ مُسْتَقِيمَةٍ يَا بَيْتَ إِسْرَائِيلَ؟ أَلَيْسَتْ طُرُقُكُمْ غَيْرَ مُسْتَقِيمَةٍ؟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مِنْ أَجْلِ ذَلِكَ أَقْضِي عَلَيْكُمْ يَا بَيْتَ إِسْرَائِيلَ، كُلِّ وَاحِدٍ كَطُرُقِهِ، يَقُولُ ٱلسَّيِّدُ ٱلرَّبُّ. تُوبُوا وَٱرْجِعُوا عَنْ كُلِّ مَعَاصِيكُمْ، وَلَا يَكُونُ لَكُمُ ٱلْإِثْمُ مَهْلَكَةً.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اِطْرَحُوا عَنْكُمْ كُلَّ مَعَاصِيكُمُ ٱلَّتِي عَصَيْتُمْ بِهَا، وَٱعْمَلُوا لِأَنْفُسِكُمْ قَلْبًا جَدِيدًا وَرُوحًا جَدِيدَةً. فَلِمَاذَا تَمُوتُونَ يَا 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لِأَنِّي لَا أُسَرُّ بِمَوْتِ مَنْ يَمُوتُ، يَقُولُ ٱلسَّيِّدُ ٱلرَّبُّ، فَٱرْجِعُوا وَٱحْيَوْا.</w:t>
      </w:r>
      <w:r>
        <w:rPr>
          <w:lang w:val="ar_AE" w:bidi="ar_AE"/>
        </w:rPr>
      </w:r>
      <w:r>
        <w:rPr>
          <w:lang w:val="ar_AE" w:bidi="ar_AE"/>
        </w:rPr>
      </w:r>
    </w:p>
    <w:p>
      <w:pPr>
        <w:bidi/>
      </w:pPr>
      <w:r>
        <w:rPr>
          <w:lang w:val="ar_AE" w:bidi="ar_AE"/>
        </w:rPr>
      </w:r>
    </w:p>
    <w:p>
      <w:pPr>
        <w:pStyle w:val="Heading2"/>
        <w:bidi/>
      </w:pPr>
      <w:r>
        <w:rPr>
          <w:lang w:val="ar_AE" w:bidi="ar_AE"/>
        </w:rPr>
        <w:t>Ezekiel 19:1</w:t>
      </w:r>
      <w:r>
        <w:rPr>
          <w:lang w:val="ar_AE" w:bidi="ar_AE"/>
        </w:rPr>
      </w:r>
    </w:p>
    <w:p>
      <w:pPr>
        <w:bidi/>
      </w:pPr>
      <w:r>
        <w:rPr>
          <w:lang w:val="ar_AE" w:bidi="ar_AE"/>
        </w:rPr>
      </w:r>
      <w:r>
        <w:rPr>
          <w:vertAlign w:val="superscript"/>
          <w:lang w:val="ar_AE" w:bidi="ar_AE"/>
        </w:rPr>
        <w:t>1</w:t>
      </w:r>
      <w:r>
        <w:rPr>
          <w:lang w:val="ar_AE" w:bidi="ar_AE"/>
        </w:rPr>
        <w:t xml:space="preserve"> «أَمَّا أَنْتَ فَٱرْفَعْ مَرْثَاةً عَلَى رُؤَسَاءِ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وَقُلْ: مَا هِيَ أُمُّكَ؟ لَبْوَةٌ رَبَضَتْ بَيْنَ ٱلْأُسُودِ، وَرَبَّتْ جِرَاءَهَا بَيْنَ ٱلْأَشْبَالِ.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رَبَّتْ وَاحِدًا مِنْ جِرَائِهَا فَصَارَ شِبْلًا، وَتَعَلَّمَ ٱفْتِرَاسَ ٱلْفَرِيسَةِ. أَكَلَ ٱلنَّاسَ.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فَلَمَّا سَمِعَتْ بِهِ ٱلْأُمَمُ أُخِذَ فِي حُفْرَتِهِمْ، فَأَتَوْا بِهِ بِخَزَائِمَ إِلَى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فَلَمَّا رَأَتْ أَنَّهَا قَدِ ٱنْتَظَرَتْ وَهَلَكَ رَجَاؤُهَا، أَخَذَتْ آخَرَ مِنْ جِرَائِهَا وَصَيَّرَتْهُ شِبْلًا.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فَتَمَشَّى بَيْنَ ٱلْأُسُودِ. صَارَ شِبْلًا وَتَعَلَّمَ ٱفْتِرَاسَ ٱلْفَرِيسَةِ. أَكَلَ ٱلنَّاسَ.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وَعَرَفَ قُصُورَهُمْ وَخَرَّبَ مُدُنَهُمْ، فَأَقْفَرَتِ ٱلْأَرْضُ وَمِلْؤُهَا مِنْ صَوْتِ زَمْجَرَتِهِ.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فَٱتَّفَقَ عَلَيْهِ ٱلْأُمَمُ مِنْ كُلِّ جِهَةٍ مِنَ ٱلْبُلْدَانِ، وَبَسَطُوا عَلَيْهِ شَبَكَتَهُمْ، فَأُخِذَ فِي حُفْرَتِهِمْ،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فَوَضَعُوهُ فِي قَفَصٍ بِخَزَائِمَ وَأَحْضَرُوهُ إِلَى مَلِكِ بَابِلَ، وَأَتَوْا بِهِ إِلَى ٱلْقِلَاعِ لِكَيْلَا يُسْمَعَ صَوْتُهُ بَعْدُ عَلَى جِبَالِ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«أُمُّكَ كَكَرْمَةٍ، مِثْلِكَ غُرِسَتْ عَلَى ٱلْمِيَاهِ. كَانَتْ مُثْمِرَةً مُفْرِخَةً مِنْ كَثْرَةِ ٱلْمِيَاهِ.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وَكَانَ لَهَا فُرُوعٌ قَوِيَّةٌ لِقُضْبَانِ ٱلْمُتَسَلِّطِينَ، وَٱرْتَفَعَ سَاقُهَا بَيْنَ ٱلْأَغْصَانِ ٱلْغَبْيَاءِ، وَظَهَرَتْ فِي ٱرْتِفَاعِهَا بِكَثْرَةِ زَرَاجِينِهَا.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لَكِنَّهَا ٱقْتُلِعَتْ بِغَيْظٍ وَطُرِحَتْ عَلَى ٱلْأَرْضِ، وَقَدْ يَبَّسَتْ رِيحٌ شَرْقِيَّةٌ ثَمَرَهَا. قُصِفَتْ وَيَبِسَتْ فُرُوعُهَا ٱلْقَوِيَّةُ. أَكَلَتْهَا ٱلنَّارُ.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وَٱلْآنَ غُرِسَتْ فِي ٱلْقَفْرِ فِي أَرْضٍ يَابِسَةٍ عَطْشَانَةٍ.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وَخَرَجَتْ نَارٌ مِنْ فَرْعِ عِصِيِّهَا أَكَلَتْ ثَمَرَهَا. وَلَيْسَ لَهَا ٱلْآنَ فَرْعٌ قَوِيٌّ لِقَضِيبِ تَسَلُّطٍ. هِيَ رِثَاءٌ وَتَكُونُ لِمَرْثَاةٍ».</w:t>
      </w:r>
      <w:r>
        <w:rPr>
          <w:lang w:val="ar_AE" w:bidi="ar_AE"/>
        </w:rPr>
      </w:r>
      <w:r>
        <w:rPr>
          <w:lang w:val="ar_AE" w:bidi="ar_AE"/>
        </w:rPr>
      </w:r>
    </w:p>
    <w:p>
      <w:pPr>
        <w:bidi/>
      </w:pPr>
      <w:r>
        <w:rPr>
          <w:lang w:val="ar_AE" w:bidi="ar_AE"/>
        </w:rPr>
      </w:r>
    </w:p>
    <w:p>
      <w:pPr>
        <w:pStyle w:val="Heading2"/>
        <w:bidi/>
      </w:pPr>
      <w:r>
        <w:rPr>
          <w:lang w:val="ar_AE" w:bidi="ar_AE"/>
        </w:rPr>
        <w:t>Ezekiel 20:1</w:t>
      </w:r>
      <w:r>
        <w:rPr>
          <w:lang w:val="ar_AE" w:bidi="ar_AE"/>
        </w:rPr>
      </w:r>
    </w:p>
    <w:p>
      <w:pPr>
        <w:bidi/>
      </w:pPr>
      <w:r>
        <w:rPr>
          <w:lang w:val="ar_AE" w:bidi="ar_AE"/>
        </w:rPr>
      </w:r>
      <w:r>
        <w:rPr>
          <w:vertAlign w:val="superscript"/>
          <w:lang w:val="ar_AE" w:bidi="ar_AE"/>
        </w:rPr>
        <w:t>1</w:t>
      </w:r>
      <w:r>
        <w:rPr>
          <w:lang w:val="ar_AE" w:bidi="ar_AE"/>
        </w:rPr>
        <w:t xml:space="preserve"> وَكَانَ فِي ٱلسَّنَةِ ٱلسَّابِعَةِ، فِي ٱلشَّهْرِ ٱلْخَامِسِ، فِي ٱلْعَاشِرِ مِنَ ٱلشَّهْرِ، أَنَّ أُنَاسًا مِنْ شُيُوخِ إِسْرَائِيلَ جَاءُوا لِيَسْأَلُوا ٱلرَّبَّ، فَجَلَسُوا أَمَامِي.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«يَا ٱبْنَ آدَمَ، كَلِّمْ شُيُوخَ إِسْرَائِيلَ وَقُلْ لَهُمْ: هَكَذَا قَالَ ٱلسَّيِّدُ ٱلرَّبُّ: هَلْ أَنْتُمْ آتُونَ لِتَسْأَلُونِي؟ حَيٌّ أَنَا، لَا أُسْأَلُ مِنْكُمْ،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هَلْ تَدِينُهُمْ؟ هَلْ تَدِينُ يَا ٱبْنَ آدَمَ؟ عَرِّفْهُمْ رَجَاسَاتِ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وَقُلْ لَهُمْ: هَكَذَا قَالَ ٱلسَّيِّدُ ٱلرَّبُّ: فِي يَوْمِ ٱخْتَرْتُ إِسْرَائِيلَ وَرَفَعْتُ يَدِي لِنَسْلِ بَيْتِ يَعْقُوبَ، وَعَرَّفْتُهُمْ نَفْسِي فِي أَرْضِ مِصْرَ، وَرَفَعْتُ لَهُمْ يَدِي قَائِلًا: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 ذَلِكَ ٱلْيَوْمِ رَفَعْتُ لَهُمْ يَدِي لِأُخْرِجَهُمْ مِنْ أَرْضِ مِصْرَ إِلَى ٱلْأَرْضِ ٱلَّتِي تَجَسَّسْتُهَا لَهُمْ، تَفِيضُ لَبَنًا وَعَسَلًا، هِيَ فَخْرُ كُلِّ ٱلْأَرَاضِي،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وَقُلْتُ لَهُمُ: ٱطْرَحُوا كُلُّ إِنْسَانٍ مِنْكُمْ أَرْجَاسَ عَيْنَيْهِ، وَلَا تَتَنَجَّسُوا بِأَصْنَامِ مِصْرَ.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فَتَمَرَّدُوا عَلَيَّ وَلَمْ يُرِيدُوا أَنْ يَسْمَعُوا لِي، وَلَمْ يَطْرَحِ ٱلْإِنْسَانُ مِنْهُمْ أَرْجَاسَ عَيْنَيْهِ، وَلَمْ يَتْرُكُوا أَصْنَامَ مِصْرَ. فَقُلْتُ: إِنِّي أَسْكُبُ رِجْزِي عَلَيْهِمْ لِأُتِمَّ عَلَيْهِمْ سَخَطِي فِي وَسْطِ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لَكِنْ صَنَعْتُ لِأَجْلِ ٱسْمِي لِكَيْلَا يَتَنَجَّسَ أَمَامَ عُيُونِ ٱلْأُمَمِ ٱلَّذِينَ هُمْ فِي وَسْطِهِمِ، ٱلَّذِينَ عَرَّفْتُهُمْ نَفْسِي أَمَامَ عُيُونِهِمْ بِإِخْرَاجِهِمْ مِنْ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فَأَخْرَجْتُهُمْ مِنْ أَرْضِ مِصْرَ وَأَتَيْتُ بِهِمْ إِلَى ٱلْبَرِّيَّةِ.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وَأَعْطَيْتُهُمْ فَرَائِضِي وَعَرَّفْتُهُمْ أَحْكَامِي ٱلَّتِي إِنْ عَمِلَهَا إِنْسَانٌ يَحْيَا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وَأَعْطَيْتُهُمْ أَيْضًا سُبُوتِي لِتَكُونَ عَلَامَةً بَيْنِي وَبَيْنَهُمْ، لِيَعْلَمُوا أَنِّي أَنَا ٱلرَّبُّ مُقَدِّسُهُمْ.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«فَتَمَرَّدَ عَلَيَّ بَيْتُ إِسْرَائِيلَ فِي ٱلْبَرِّيَّةِ. لَمْ يَسْلُكُوا فِي فَرَائِضِي وَرَفَضُوا أَحْكَامِي ٱلَّتِي إِنْ عَمِلَهَا إِنْسَانٌ يَحْيَا بِهَا، وَنَجَّسُوا سُبُوتِي كَثِيرًا. فَقُلْتُ: إِنِّي أَسْكُبُ رِجْزِي عَلَيْهِمْ فِي ٱلْبَرِّيَّةِ لِإِفْنَائِهِمْ.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لَكِنْ صَنَعْتُ لِأَجْلِ ٱسْمِي لِكَيْلَا يَتَنَجَّسَ أَمَامَ عُيُونِ ٱلْأُمَمِ ٱلَّذِينَ أَخْرَجْتُهُمْ أَمَامَ عُيُونِهِمْ.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وَرَفَعْتُ أَيْضًا يَدِي لَهُمْ فِي ٱلْبَرِّيَّةِ بِأَنِّي لَا آتِي بِهِمْ إِلَى ٱلْأَرْضِ ٱلَّتِي أَعْطَيْتُهُمْ إِيَّاهَا تَفِيضُ لَبَنًا وَعَسَلًا، هِيَ فَخْرُ كُلِّ ٱلْأَرَاضِي.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لِأَنَّهُمْ رَفَضُوا أَحْكَامِي وَلَمْ يَسْلُكُوا فِي فَرَائِضِي، بَلْ نَجَّسُوا سُبُوتِي، لِأَنَّ قَلْبَهُمْ ذَهَبَ وَرَاءَ أَصْنَامِهِمْ.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لَكِنَّ عَيْنِي أَشْفَقَتْ عَلَيْهِمْ عَنْ إِهْلَاكِهِمْ، فَلَمْ أُفْنِهِمْ فِي ٱلْبَرِّيَّةِ.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وَقُلْتُ لِأَبْنَائِهِمْ فِي ٱلْبَرِّيَّةِ: لَا تَسْلُكُوا فِي فَرَائِضِ آبَائِكُمْ، وَلَا تَحْفَظُوا أَحْكَامَهُمْ، وَلَا تَتَنَجَّسُوا بِأَصْنَامِهِمْ.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أَنَا ٱلرَّبُّ إِلَهُكُمْ، فَٱسْلُكُوا فِي فَرَائِضِي وَٱحْفَظُوا أَحْكَامِي وَٱعْمَلُوا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وَقَدِّسُوا سُبُوتِي فَتَكُونَ عَلَامَةً بَيْنِي وَبَيْنَكُمْ، لِتَعْلَمُوا أَنِّي أَنَا ٱلرَّبُّ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فَتَمَرَّدَ ٱلْأَبْنَاءُ عَلَيَّ. لَمْ يَسْلُكُوا فِي فَرَائِضِي وَلَمْ يَحْفَظُوا أَحْكَامِي لِيَعْمَلُوهَا، ٱلَّتِي إِنْ عَمِلَهَا إِنْسَانٌ يَحْيَا بِهَا، وَنَجَّسُوا سُبُوتِي. فَقُلْتُ: إِنِّي أَسْكُبُ رِجْزِي عَلَيْهِمْ لِأُتِمَّ سَخَطِي عَلَيْهِمْ فِي ٱلْبَرِّيَّةِ.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كَفَفْتُ يَدِي وَصَنَعْتُ لِأَجْلِ ٱسْمِي لِكَيْلَا يَتَنَجَّسَ أَمَامَ عُيُونِ ٱلْأُمَمِ ٱلَّذِينَ أَخْرَجْتُهُمْ أَمَامَ عُيُونِهِمْ.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وَرَفَعْتُ أَيْضًا يَدِي لَهُمْ فِي ٱلْبَرِّيَّةِ لِأُفَرِّقَهُمْ فِي ٱلْأُمَمِ وَأُذَرِّيَهُمْ فِي ٱلْأَرَاضِي،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لِأَنَّهُمْ لَمْ يَصْنَعُوا أَحْكَامِي، بَلْ رَفَضُوا فَرَائِضِي، وَنَجَّسُوا سُبُوتِي، وَكَانَتْ عُيُونُهُمْ وَرَاءَ أَصْنَامِ آبَائِهِمْ.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وَأَعْطَيْتُهُمْ أَيْضًا فَرَائِضَ غَيْرَ صَالِحَةٍ، وَأَحْكَامًا لَا يَحْيَوْنَ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وَنَجَّسْتُهُمْ بِعَطَايَاهُمْ إِذْ أَجَازُوا فِي ٱلنَّارِ كُلَّ فَاتِحِ رَحْمٍ، لِأُبِيدَهُمْ، حَتَّى يَعْلَمُوا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«لِأَجْلِ ذَلِكَ كَلِّمْ بَيْتَ إِسْرَائِيلَ يَا ٱبْنَ آدَمَ، وَقُلْ لَهُمْ: هَكَذَا قَالَ ٱلسَّيِّدُ ٱلرَّبُّ: فِي هَذَا أَيْضًا جَدَّفَ عَلَيَّ آبَاؤُكُمْ، إِذْ خَانُونِي خِيَانَةً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لَمَّا أَتَيْتُ بِهِمْ إِلَى ٱلْأَرْضِ ٱلَّتِي رَفَعْتُ لَهُمْ يَدِي لِأُعْطِيَهُمْ إِيَّاهَا، فَرَأَوْا كُلَّ تَلٍّ عَالٍ وَكُلَّ شَجَرَةٍ غَبْيَاءَ، فَذَبَحُوا هُنَاكَ ذَبَائِحَهُمْ، وَقَرَّبُوا هُنَاكَ قَرَابِينَهُمُ ٱلْمُغِيظَةَ، وَقَدَّمُوا هُنَاكَ رَوَائِحَ سُرُورِهِمْ، وَسَكَبُوا هُنَاكَ سَكَائِبَهُمْ.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فَقُلْتُ لَهُمْ: مَا هَذِهِ ٱلْمُرْتَفَعَةُ ٱلَّتِي تَأْتُونَ إِلَيْهَا؟ فَدُعِيَ ٱسْمُهَا «مُرْتَفَعَةً» إِلَى هَذَا ٱلْيَوْمِ.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«لِذَلِكَ قُلْ لِبَيْتِ إِسْرَائِيلَ: هَكَذَا قَالَ ٱلسَّيِّدُ ٱلرَّبُّ: هَلْ تَنَجَّسْتُمْ بِطَرِيقِ آبَائِكُمْ، وَزَنَيْتُمْ وَرَاءَ أَرْجَاسِهِمْ؟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وَبِتَقْدِيمِ عَطَايَاكُمْ وَإِجَازَةِ أَبْنَائِكُمْ فِي ٱلنَّارِ، تَتَنَجَّسُونَ بِكُلِّ أَصْنَامِكُمْ إِلَى ٱلْيَوْمِ. فَهَلْ أُسْأَلُ مِنْكُمْ يَا بَيْتَ إِسْرَائِيلَ؟ حَيٌّ أَنَا، يَقُولُ ٱلسَّيِّدُ ٱلرَّبُّ، لَا أُسْأَلُ مِنْكُمْ.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وَٱلَّذِي يَخْطُرُ بِبَالِكُمْ لَنْ يَكُونَ، إِذْ تَقُولُونَ: نَكُونُ كَٱلْأُمَمِ، كَقَبَائِلِ ٱلْأَرَاضِي فَنَعْبُدُ ٱلْخَشَبَ وَٱلْحَجَرَ.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حَيٌّ أَنَا، يَقُولُ ٱلسَّيِّدُ ٱلرَّبُّ، إِنِّي بِيَدٍ قَوِيَّةٍ وَبِذِرَاعٍ مَمْدُودَةٍ، وَبِسَخَطٍ مَسْكُوبٍ أَمْلِكُ عَلَيْكُمْ.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وَأُخْرِجُكُمْ مِنْ بَيْنِ ٱلشُّعُوبِ، وَأَجْمَعُكُمْ مِنَ ٱلْأَرَاضِي ٱلَّتِي تَفَرَّقْتُمْ فِيهَا بِيَدٍ قَوِيَّةٍ وَبِذِرَاعٍ مَمْدُودَةٍ، وَبِسَخَطٍ مَسْكُوبٍ.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وَآتِي بِكُمْ إِلَى بَرِّيَّةِ ٱلشُّعُوبِ، وَأُحَاكِمُكُمْ هُنَاكَ وَجْهًا لِوَجْهٍ.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كَمَا حَاكَمْتُ آبَاءَكُمْ فِي بَرِّيَّةِ أَرْضِ مِصْرَ، كَذَلِكَ أُحَاكِمُكُمْ،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وَأُمِرُّكُمْ تَحْتَ ٱلْعَصَا، وَأُدْخِلُكُمْ فِي رِبَاطِ ٱلْعَهْدِ.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وَأَعْزِلُ مِنْكُمُ ٱلْمُتَمَرِّدِينَ وَٱلْعُصَاةَ عَلَيَّ. أُخْرِجُهُمْ مِنْ أَرْضِ غُرْبَتِهِمْ وَلَا يَدْخُلُونَ أَرْضَ إِسْرَائِيلَ، فَتَعْلَمُونَ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«أَمَّا أَنْتُمْ يَا بَيْتَ إِسْرَائِيلَ، فَهَكَذَا قَالَ ٱلسَّيِّدُ ٱلرَّبُّ: ٱذْهَبُوا ٱعْبُدُوا كُلُّ إِنْسَانٍ أَصْنَامَهُ. وَبَعْدُ إِنْ لَمْ تَسْمَعُوا لِي فَلَا تُنَجِّسُوا ٱسْمِي ٱلْقُدُّوسَ بَعْدُ بِعَطَايَاكُمْ وَبِأَصْنَامِكُمْ.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لِأَنَّهُ فِي جَبَلِ قُدْسِي، فِي جَبَلِ إِسْرَائِيلَ ٱلْعَالِي، يَقُولُ ٱلسَّيِّدُ ٱلرَّبُّ، هُنَاكَ يَعْبُدُنِي كُلُّ بَيْتِ إِسْرَائِيلَ، كُلُّهُمْ فِي ٱلْأَرْضِ. هُنَاكَ أَرْضَى عَنْهُمْ، وَهُنَاكَ أَطْلُبُ تَقْدِمَاتِكُمْ وَبَاكُورَاتِ جِزَاكُمْ مَعَ جَمِيعِ مُقَدَّسَاتِكُمْ.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بِرَائِحَةِ سُرُورِكُمْ أَرْضَى عَنْكُمْ، حِينَ أُخْرِجُكُمْ مِنْ بَيْنِ ٱلشُّعُوبِ، وَأَجْمَعُكُمْ مِنَ ٱلْأَرَاضِي ٱلَّتِي تَفَرَّقْتُمْ فِيهَا، وَأَتَقَدَّسُ فِيكُمْ أَمَامَ عُيُونِ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فَتَعْلَمُونَ أَنِّي أَنَا ٱلرَّبُّ، حِينَ آتِي بِكُمْ إِلَى أَرْضِ إِسْرَائِيلَ، إِلَى ٱلْأَرْضِ ٱلَّتِي رَفَعْتُ يَدِي لِأُعْطِي آبَاءَكُمْ إِيَّاهَا.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وَهُنَاكَ تَذْكُرُونَ طُرُقَكُمْ وَكُلَّ أَعْمَالِكُمُ ٱلَّتِي تَنَجَّسْتُمْ بِهَا، وَتَمْقُتُونَ أَنْفُسَكُمْ لِجَمِيعِ ٱلشُّرُورِ ٱلَّتِي فَعَلْتُمْ.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فَتَعْلَمُونَ أَنِّي أَنَا ٱلرَّبُّ إِذَا فَعَلْتُ بِكُمْ مِنْ أَجْلِ ٱسْمِي. لَا كَطُرُقِكُمُ ٱلشِّرِّيرَةِ، وَلَا كَأَعْمَالِكُمُ ٱلْفَاسِدَةِ يَا بَيْتَ إِسْرَائِيلَ،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«يَا ٱبْنَ آدَمَ، ٱجْعَلْ وَجْهَكَ نَحْوَ ٱلتَّيْمَنِ، وَتَكَلَّمْ نَحْوَ ٱلْجَنُوبِ، وَتَنَبَّأْ عَلَى وَعْرِ ٱلْحَقْلِ فِي ٱلْجَنُوبِ،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وَقُلْ لِوَعْرِ ٱلْجَنُوبِ: ٱسْمَعْ كَلَامَ ٱلرَّبِّ. هَكَذَا قَالَ ٱلسَّيِّدُ ٱلرَّبُّ: هَأَنَذَا أُضْرِمُ فِيكَ نَارًا فَتَأْكُلُ كُلَّ شَجَرَةٍ خَضْرَاءَ فِيكَ وَكُلَّ شَجَرَةٍ يَابِسَةٍ. لَا يُطْفَأُ لَهِيبُهَا ٱلْمُلْتَهِبُ، وَتُحْرَقُ بِهَا كُلُّ ٱلْوُجُوهِ مِنَ ٱلْجَنُوبِ إِلَى ٱلشِّمَالِ.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فَيَرَى كُلُّ بَشَرٍ أَنِّي أَنَا ٱلرَّبُّ أَضْرَمْتُهَا. لَا تُطْفَأُ».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فَقُلْتُ: «آهِ يَا سَيِّدُ ٱلرَّبُّ! هُمْ يَقُولُونَ: أَمَا يُمَثِّلُ هُوَ أَمْثَالًا؟».</w:t>
      </w:r>
      <w:r>
        <w:rPr>
          <w:lang w:val="ar_AE" w:bidi="ar_AE"/>
        </w:rPr>
      </w:r>
      <w:r>
        <w:rPr>
          <w:lang w:val="ar_AE" w:bidi="ar_AE"/>
        </w:rPr>
      </w:r>
    </w:p>
    <w:p>
      <w:pPr>
        <w:bidi/>
      </w:pPr>
      <w:r>
        <w:rPr>
          <w:lang w:val="ar_AE" w:bidi="ar_AE"/>
        </w:rPr>
      </w:r>
    </w:p>
    <w:p>
      <w:pPr>
        <w:pStyle w:val="Heading2"/>
        <w:bidi/>
      </w:pPr>
      <w:r>
        <w:rPr>
          <w:lang w:val="ar_AE" w:bidi="ar_AE"/>
        </w:rPr>
        <w:t>Ezekiel 21:1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ٱجْعَلْ وَجْهَكَ نَحْوَ أُورُشَلِيمَ، وَتَكَلَّمْ عَلَى ٱلْمَقَادِسِ، وَتَنَبَّأْ عَلَى أَرْضِ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لِأَرْضِ إِسْرَائِيلَ: هَكَذَا قَالَ ٱلرَّبُّ: هَأَنَذَا عَلَيْكِ، وَأَسْتَلُّ سَيْفِي مِنْ غِمْدِهِ فَأَقْطَعُ مِنْكِ ٱلصِّدِّيقَ وَٱلشِّرِّيرَ.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مِنْ حَيْثُ أَنِّي أَقْطَعُ مِنْكِ ٱلصِّدِّيقَ وَٱلشِّرِّيرَ، فَلِذَلِكَ يَخْرُجُ سَيْفِي مِنْ غِمْدِهِ عَلَى كُلِّ بَشَرٍ مِنَ ٱلْجَنُوبِ إِلَى ٱلشِّمَالِ.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فَيَعْلَمُ كُلُّ بَشَرٍ أَنِّي أَنَا ٱلرَّبُّ، سَلَلْتُ سَيْفِي مِنْ غِمْدِهِ. لَا يَرْجِعُ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أَمَّا أَنْتَ يَا ٱبْنَ آدَمَ، فَتَنَهَّدْ بِٱنْكِسَارِ ٱلْحَقَوَيْنِ، وَبِمَرَارَةٍ تَنَهَّدْ أَمَامَ عُيُونِهِمْ.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وَيَكُونُ إِذَا قَالُوا لَكَ: عَلَى مَ تَتَنَهَّدُ؟ أَنَّكَ تَقُولُ: عَلَى ٱلْخَبَرِ، لِأَنَّهُ جَاءٍ فَيَذُوبُ كُلُّ قَلْبٍ، وَتَرْتَخِي كُلُّ ٱلْأَيْدِي، وَتَيْأَسُ كُلُّ رُوحٍ، وَكُلُّ ٱلرُّكَبِ تَصِيرُ كَٱلْمَاءِ، هَا هِيَ آتِيَةٌ وَتَكُونُ،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«يَا ٱبْنَ آدَمَ، تَنَبَّأْ وَقُلْ: هَكَذَا قَالَ ٱلرَّبُّ: قُلْ: سَيْفٌ سَيْفٌ حُدِّدَ وَصُقِلَ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قَدْ حُدِّدَ لِيَذْبَحَ ذَبْحًا. قَدْ صُقِلَ لِكَيْ يَبْرُقَ. فَهَلْ نَبْتَهِجُ؟ عَصَا ٱبْنِي تَزْدَرِي بِكُلِّ عُودٍ.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وَقَدْ أَعْطَاهُ لِيُصْقَلَ لِكَيْ يُمْسَكَ بِٱلْكَفِّ. هَذَا ٱلسَّيْفُ قَدْ حُدِّدَ وَهُوَ مَصْقُولٌ لِكَيْ يُسَلَّمَ لِيَدِ ٱلْقَاتِلِ.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ٱصْرُخْ وَوَلْوِلْ يَا ٱبْنَ آدَمَ، لِأَنَّهُ يَكُونُ عَلَى شَعْبِي وَعَلَى كُلِّ رُؤَسَاءِ إِسْرَائِيلَ. أَهْوَالٌ بِسَبَبِ ٱلسَّيْفِ تَكُونُ عَلَى شَعْبِي. لِذَلِكَ ٱصْفِقْ عَلَى فَخْذِكَ.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لِأَنَّهُ ٱمْتِحَانٌ. وَمَاذَا إِنْ لَمْ تَكُنْ أَيْضًا ٱلْعَصَا ٱلْمُزْدَرِيَةُ؟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فَتَنَبَّأْ أَنْتَ يَا ٱبْنَ آدَمَ وَٱصْفِقْ كَفًّا عَلَى كَفٍّ، وَلْيُعَدِ ٱلسَّيْفُ ثَالِثَةً. هُوَ سَيْفُ ٱلْقَتْلَى، سَيْفُ ٱلْقَتْلِ ٱلْعَظِيمِ ٱلْمُحِيقُ 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لِذَوَبَانِ ٱلْقَلْبِ وَتَكْثِيرِ ٱلْمَهَالِكِ، لِذَلِكَ جَعَلْتُ عَلَى كُلِّ ٱلْأَبْوَابِ سَيْفًا مُتَقَلِّبًا. آهِ! قَدْ جُعِلَ بَرَّاقًا. هُوَ مَصْقُولٌ لِلذَّبْحِ.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ٱنْضَمَّ يَمِّنِ، ٱنْتَصِبْ شَمِّلْ، حَيْثُمَا تَوَجَّهَ حَدُّكَ.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وَأَنَا أَيْضًا أُصَفِّقُ كَفِّي عَلَى كَفِّي وَأُسَكِّنُ غَضَبِي. أَنَا ٱلرَّبُّ تَكَلَّمْتُ».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«وَأَنْتَ يَاٱبْنَ آدَمَ، عَيِّنْ لِنَفْسِكَ طَرِيقَيْنِ لِمَجِيءِ سَيْفِ مَلِكِ بَابِلَ. مِنْ أَرْضٍ وَاحِدَةٍ تَخْرُجُ ٱلِٱثْنَتَانِ. وَٱصْنَعْ صُوَّةً، عَلَى رَأْسِ طَرِيقِ ٱلْمَدِينَةِ ٱصْنَعْهَا.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عَيِّنْ طَرِيقًا لِيَأْتِيَ ٱلسَّيْفُ عَلَى رَبَّةِ بَنِي عَمُّونَ، وَعَلَى يَهُوذَا فِي أُورُشَلِيمَ ٱلْمَنِيعَةِ.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لِأَنَّ مَلِكَ بَابِلَ قَدْ وَقَفَ عَلَى أُمِّ ٱلطَّرِيقِ، عَلَى رَأْسِ ٱلطَّرِيقَيْنِ لِيَعْرِفَ عِرَافَةً. صَقَلَ ٱلسِّهَامَ، سَأَلَ بِٱلتَّرَافِيمِ، نَظَرَ إِلَى ٱلْكَبِدِ.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عَنْ يَمِينِهِ كَانَتِ ٱلْعِرَافَةُ عَلَى أُورُشَلِيمَ لِوَضْعِ ٱلْمَجَانِقِ، لِفَتْحِ ٱلْفَمِ فِي ٱلْقَتْلِ، وَلِرَفْعِ ٱلصَّوْتِ بِٱلْهُتَافِ، لِوَضْعِ ٱلْمَجَانِقِ عَلَى ٱلْأَبْوَابِ، لِإِقَامَةِ مِتْرَسَةٍ لِبِنَاءِ بُرْجٍ.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وَتَكُونُ لَهُمْ مِثْلَ عِرَافَةٍ كَاذِبَةٍ فِي عُيُونِهِمِ ٱلْحَالِفِينَ لَهُمْ حَلْفًا. لَكِنَّهُ يَذْكُرُ ٱلْإِثْمَ حَتَّى يُؤْخَذُوا.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لِذَلِكَ هَكَذَا قَالَ ٱلسَّيِّدُ ٱلرَّبُّ: مِنْ أَجْلِ أَنَّكُمْ ذَكَّرْتُمْ بِإِثْمِكُمْ عِنْدَ ٱنْكِشَافِ مَعَاصِيكُمْ لِإِظْهَارِ خَطَايَاكُمْ فِي جَمِيعِ أَعْمَالِكُمْ، فَمِنْ تَذْكِيرِكُمْ تُؤْخَذُونَ بِٱلْيَدِ.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«وَأَنْتَ أَيُّهَا ٱلنَّجِسُ ٱلشِّرِّيرُ، رَئِيسُ إِسْرَائِيلَ، ٱلَّذِي قَدْ جَاءَ يَوْمُهُ فِي زَمَانِ إِثْمِ ٱلنِّهَايَةِ،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هَكَذَا قَالَ ٱلسَّيِّدُ ٱلرَّبُّ: ٱنْزِعِ ٱلْعَمَامَةَ. ٱرْفَعِ ٱلتَّاجَ. هَذِهِ لَا تِلْكَ. ٱرْفَعِ ٱلْوَضِيعَ، وَضَعِ ٱلرَّفِيعَ.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مُنْقَلِبًا، مُنْقَلِبًا، مُنْقَلِبًا أَجْعَلُهُ! هَذَا أَيْضًا لَا يَكُونُ حَتَّى يَأْتِيَ ٱلَّذِي لَهُ ٱلْحُكْمُ فَأُعْطِيَهُ إِيَّاهُ.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«وَأَنْتَ يَا ٱبْنَ آدَمَ، فَتَنَبَّأْ وَقُلْ: هَكَذَا قَالَ ٱلسَّيِّدُ ٱلرَّبُّ، فِي بَنِي عَمُّونَ وَفِي تَعْيِيرِهِمْ، فَقُلْ: سَيْفٌ، سَيْفٌ مَسْلُولٌ لِلذَّبْحِ! مَصْقُولٌ لِلْغَايَةِ لِلْبَرِيقِ.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إِذْ يَرَوْنَ لَكَ بَاطِلًا، إِذْ يَعْرِفُونَ لَكَ كَذِبًا، لِيَجْعَلُوكَ عَلَى أَعْنَاقِ ٱلْقَتْلَى ٱلْأَشْرَارِ ٱلَّذِينَ جَاءَ يَوْمُهُمْ فِي زَمَانِ إِثْمِ ٱلنِّهَايَةِ.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فَهَلْ أُعِيدُهُ إِلَى غِمْدِهِ؟ أَلَا فِي ٱلْمَوْضِعِ ٱلَّذِي خُلِقْتِ فِيهِ فِي مَوْلِدِكِ أُحَاكِمُكِ!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وَأَسْكُبُ عَلَيْكِ غَضَبِي، وَأَنْفُخُ عَلَيْكِ بِنَارِ غَيْظِي، وَأُسَلِّمُكِ لِيَدِ رِجَالٍ مُتَحَرِّقِينَ مَاهِرِينَ لِلْإِهْلَاكِ.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تَكُونِينَ أُكْلَةً لِلنَّارِ. دَمُكِ يَكُونُ فِي وَسْطِ ٱلْأَرْضِ. لَا تُذْكَرِينَ، لِأَنِّي أَنَا ٱلرَّبُّ تَكَلَّمْتُ».</w:t>
      </w:r>
      <w:r>
        <w:rPr>
          <w:lang w:val="ar_AE" w:bidi="ar_AE"/>
        </w:rPr>
      </w:r>
      <w:r>
        <w:rPr>
          <w:lang w:val="ar_AE" w:bidi="ar_AE"/>
        </w:rPr>
      </w:r>
    </w:p>
    <w:p>
      <w:pPr>
        <w:bidi/>
      </w:pPr>
      <w:r>
        <w:rPr>
          <w:lang w:val="ar_AE" w:bidi="ar_AE"/>
        </w:rPr>
      </w:r>
    </w:p>
    <w:p>
      <w:pPr>
        <w:pStyle w:val="Heading2"/>
        <w:bidi/>
      </w:pPr>
      <w:r>
        <w:rPr>
          <w:lang w:val="ar_AE" w:bidi="ar_AE"/>
        </w:rPr>
        <w:t>Ezekiel 22:1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«وَأَنْتَ يَا ٱبْنَ آدَمَ، هَلْ تَدِينُ، هَلْ تَدِينُ مَدِينَةَ ٱلدِّمَاءِ؟ فَعَرِّفْهَا كُلَّ رَجَاسَاتِهَا،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هَكَذَا قَالَ ٱلسَّيِّدُ ٱلرَّبُّ: أَيَّتُهَا ٱلْمَدِينَةُ ٱلسَّافِكَةُ ٱلدَّمِ فِي وَسْطِهَا لِيَأْتِيَ وَقْتُهَا، ٱلصَّانِعَةُ أَصْنَامًا لِنَفْسِهَا لِتَتَنَجَّسَ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قَدْ أَثِمْتِ بِدَمِكِ ٱلَّذِي سَفَكْتِ، وَنَجَّسْتِ نَفْسَكِ بِأَصْنَامِكِ ٱلَّتِي عَمِلْتِ، وَقَرَّبْتِ أَيَّامَكِ وَبَلَغْتِ سِنِيكِ، فَلِذَلِكَ جَعَلْتُكِ عَارًا لِلْأُمَمِ، وَسُخْرَةً لِجَمِيعِ ٱلْأَرَاضِي.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ٱلْقَرِيبَةُ إِلَيْكِ وَٱلْبَعِيدَةُ عَنْكِ يَسْخَرُونَ مِنْكِ، يَا نَجِسَةَ ٱلِٱسْمِ، يَا كَثِيرَةَ ٱلشَّغَبِ.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هُوَذَا رُؤَسَاءُ إِسْرَائِيلَ، كُلُّ وَاحِدٍ حَسَبَ ٱسْتِطَاعَتِهِ، كَانُوا فِيكِ لِأَجْلِ سَفْكِ ٱلدَّمِ.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فِيكِ أَهَانُوا أَبًا وَأُمًّا. فِي وَسْطِكِ عَامَلُوا ٱلْغَرِيبَ بِٱلظُّلْمِ. فِيكِ ٱضْطَهَدُوا ٱلْيَتِيمَ وَٱلْأَرْمَلَةَ.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ٱزْدَرَيْتِ أَقْدَاسِي وَنَجَّسْتِ سُبُوتِي.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كَانَ فِيكِ أُنَاسٌ وُشَاةٌ لِسَفْكِ ٱلدَّمِ، وَفِيكِ أَكَلُوا عَلَى ٱلْجِبَالِ. فِي وَسْطِكِ عَمِلُوا رَذِيلَةً.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فِيكِ كَشَفَ ٱلْإِنْسَانُ عَوْرَةَ أَبِيهِ. فِيكِ أَذَلُّوا ٱلْمُتَنَجِّسَةَ بِطَمْثِهَا.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إِنْسَانٌ فَعَلَ ٱلرِّجْسَ بِٱمْرَأَةِ قَرِيبِهِ. إِنْسَانٌ نَجَّسَ كَنَّتَهُ بِرَذِيلَةٍ. إِنْسَانٌ أَذَلَّ فِيكِ أُخْتَهُ بِنْتَ أَبِيهِ.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فِيكِ أَخَذُوا ٱلرَّشْوَةَ لِسَفْكِ ٱلدَّمِ. أَخَذْتِ ٱلرِّبَا وَٱلْمُرَابَحَةَ، وَسَلَبْتِ أَقْرِبَاءَكِ بِٱلظُّلْمِ، وَنَسِيتِنِي،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«فَهَأَنَذَا قَدْ صَفَّقْتُ بِكَفِّي بِسَبَبِ خَطْفِكِ ٱلَّذِي خَطَفْتِ، وَبِسَبَبِ دَمِكِ ٱلَّذِي كَانَ فِي وَسْطِكِ.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فَهَلْ يَثْبُتُ قَلْبُكِ أَوْ تَقْوَى يَدَاكِ فِي ٱلْأَيَّامِ ٱلَّتِي فِيهَا أُعَامِلُكِ؟ أَنَا ٱلرَّبَّ تَكَلَّمْتُ وَسَأَفْعَلُ.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وَأُبَدِّدُكِ بَيْنَ ٱلْأُمَمِ، وَأُذَرِّيكِ فِي ٱلْأَرَاضِي، وَأُزِيلُ نَجَاسَتَكِ مِنْكِ.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وَتَتَدَنَّسِينَ بِنَفْسِكِ أَمَامَ عُيُونِ ٱلْأُمَمِ، وَتَعْلَمِينَ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«يَا ٱبْنَ آدَمَ، قَدْ صَارَ لِي بَيْتُ إِسْرَائِيلَ زَغَلًا. كُلُّهُمْ نُحَاسٌ وَقَصْدِيرٌ وَحَدِيدٌ وَرَصَاصٌ فِي وَسْطِ كُورٍ. صَارُوا زَغَلَ 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لِأَجْلِ ذَلِكَ هَكَذَا قَالَ ٱلسَّيِّدُ ٱلرَّبُّ: مِنْ حَيْثُ إِنَّكُمْ كُلَّكُمْ صِرْتُمْ زَغَلًا، فَلِذَلِكَ هَأَنَذَا أَجْمَعُكُمْ فِي وَسْطِ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جَمْعَ فِضَّةٍ وَنُحَاسٍ وَحَدِيدٍ وَرَصَاصٍ وَقَصْدِيرٍ إِلَى وَسْطِ كُورٍ لِنَفْخِ ٱلنَّارِ عَلَيْهَا لِسَبْكِهَا، كَذَلِكَ أَجْمَعُكُمْ بِغَضَبِي وَسَخَطِي وَأَطْرَحُكُمْ وَأَسْبِكُكُمْ.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فَأَجْمَعُكُمْ وَأَنْفُخُ عَلَيْكُمْ فِي نَارِ غَضَبِي، فَتُسْبَكُونَ فِي وَسْطِهَا.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كَمَا تُسْبَكُ ٱلْفِضَّةُ فِي وَسْطِ ٱلْكُورِ، كَذَلِكَ تُسْبَكُونَ فِي وَسْطِهَا، فَتَعْلَمُونَ أَنِّي أَنَا ٱلرَّبُّ سَكَبْتُ سَخَطِي عَلَيْكُمْ».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«يَا ٱبْنَ آدَمَ، قُلْ لَهَا: أَنْتِ ٱلْأَرْضُ ٱلَّتِي لَمْ تَطْهُرْ، لَمْ يُمْطَرْ عَلَيْهَا فِي يَوْمِ ٱلْغَضَبِ.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فِتْنَةُ أَنْبِيَائِهَا فِي وَسْطِهَا كَأَسَدٍ مُزَمْجِرٍ يَخْطُفُ ٱلْفَرِيسَةَ. أَكَلُوا نُفُوسًا. أَخَذُوا ٱلْكَنْزَ وَٱلنَّفِيسَ، أَكْثَرُوا أَرَامِلَهَا فِي وَسْطِهَا.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كَهَنَتُهَا خَالَفُوا شَرِيعَتِي وَنَجَّسُوا أَقْدَاسِي. لَمْ يُمَيِّزُوا بَيْنَ ٱلْمُقَدَّسِ وَٱلْمُحَلَّلِ، وَلَمْ يَعْلَمُوا ٱلْفَرْقَ بَيْنَ ٱلنَّجِسِ وَٱلطَّاهِرِ، وَحَجَبُوا عُيُونَهُمْ عَنْ سُبُوتِي فَتَدَنَّسْتُ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رُؤَسَاؤُهَا فِي وَسْطِهَا كَذِئَابٍ خَاطِفَةٍ خَطْفًا لِسَفْكِ ٱلدَّمِ، لِإِهْلَاكِ ٱلنُّفُوسِ لِٱكْتِسَابِ كَسْبٍ.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وَأَنْبِيَاؤُهَا قَدْ طَيَّنُوا لَهُمْ بِٱلطُّفَالِ، رَائِينَ بَاطِلًا وَعَارِفِينَ لَهُمْ كَذِبًا، قَائِلِينَ: هَكَذَا قَالَ ٱلسَّيِّدُ ٱلرَّبُّ، وَٱلرَّبُّ لَمْ يَتَكَلَّمْ.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شَعْبُ ٱلْأَرْضِ ظَلَمُوا ظُلْمًا، وَغَصَبُوا غَصْبًا، وَٱضْطَهَدُوا ٱلْفَقِيرَ وَٱلْمِسْكِينَ، وَظَلَمُوا ٱلْغَرِيبَ بِغَيْرِ ٱلْحَقِّ.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وَطَلَبْتُ مِنْ بَيْنِهِمْ رَجُلًا يَبْنِي جِدَارًا وَيَقِفُ فِي ٱلثَّغْرِ أَمَامِي عَنِ ٱلْأَرْضِ لِكَيْلَا أَخْرِبَهَا، فَلَمْ أَجِدْ.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فَسَكَبْتُ سَخَطِي عَلَيْهِمْ. أَفْنَيْتُهُمْ بِنَارِ غَضَبِي. جَلَبْتُ طَرِيقَهُمْ عَلَى رُؤُوسِهِمْ، يَقُولُ ٱلسَّيِّدُ ٱلرَّبُّ».</w:t>
      </w:r>
      <w:r>
        <w:rPr>
          <w:lang w:val="ar_AE" w:bidi="ar_AE"/>
        </w:rPr>
      </w:r>
      <w:r>
        <w:rPr>
          <w:lang w:val="ar_AE" w:bidi="ar_AE"/>
        </w:rPr>
      </w:r>
    </w:p>
    <w:p>
      <w:pPr>
        <w:bidi/>
      </w:pPr>
      <w:r>
        <w:rPr>
          <w:lang w:val="ar_AE" w:bidi="ar_AE"/>
        </w:rPr>
      </w:r>
    </w:p>
    <w:p>
      <w:pPr>
        <w:pStyle w:val="Heading2"/>
        <w:bidi/>
      </w:pPr>
      <w:r>
        <w:rPr>
          <w:lang w:val="ar_AE" w:bidi="ar_AE"/>
        </w:rPr>
        <w:t>Ezekiel 23:1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«يَاٱبْنَ آدَمَ، كَانَ ٱمْرَأَتَانِ ٱبْنَتَا أُمٍّ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وَزَنَتَا بِمِصْرَ. فِي صِبَاهُمَا زَنَتَا. هُنَاكَ دُغْدِغَتْ ثُدِيُّهُمَا، وَهُنَاكَ تَزَغْزَغَتْ تَرَائِبُ عُذْرَتِهِمَا.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وَٱسْمُهُمَا: أُهُولَةُ ٱلْكَبِيرَةُ، وَأُهُولِيبَةُ أُخْتُهَا. وَكَانَتَا لِي، وَوَلَدَتَا بَنِينَ وَبَنَاتٍ. وَٱسْمَاهُمَا: ٱلسَّامِرَةُ «أُهُولَةُ»، وَأُورُشَلِيمُ «أُهُولِيبَةُ».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وَزَنَتْ أُهُولَةُ مِنْ تَحْتِي وَعَشِقَتْ مُحِبِّيهَا، أَشُّورَ ٱلْأَبْطَالَ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ٱللَّابِسِينَ ٱلْأَسْمَانْجُونِيَّ وُلَاةً وَشِحَنًا، كُلُّهُمْ شُبَّانُ شَهْوَةٍ، فُرْسَانٌ رَاكِبُونَ ٱلْخَيْلَ.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فَدَفَعَتْ لَهُمْ عُقْرَهَا لِمُخْتَارِي بَنِي أَشُّورَ كُلِّهِمْ، وَتَنَجَّسَتْ بِكُلِّ مَنْ عَشِقَتْهُمْ بِكُلِّ أَصْنَامِهِمْ.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وَلَمْ تَتْرُكْ زِنَاهَا مِنْ مِصْرَ أَيْضًا، لِأَنَّهُمْ ضَاجَعُوهَا فِي صِبَاهَا، وَزَغْزَغُوا تَرَائِبَ عِذْرَتِهَا وَسَكَبُوا عَلَيْهَا زِنَاهُمْ.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لِذَلِكَ سَلَّمْتُهَا لِيَدِ عُشَّاقِهَا، لِيَدِ بَنِي أَشُّورَ ٱلَّذِينَ عَشِقَتْهُمْ.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هُمْ كَشَفُوا عَوْرَتَهَا. أَخَذُوا بَنِيهَا وَبَنَاتِهَا، وَذَبَحُوهَا بِٱلسَّيْفِ، فَصَارَتْ عِبْرَةً لِلنِّسَاءِ. وَأَجْرَوْا عَلَيْهَا حُكْمًا.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«فَلَمَّا رَأَتْ أُخْتُهَا أُهُولِيبَةُ ذَلِكَ أَفْسَدَتْ فِي عِشْقِهَا أَكْثَرَ مِنْهَا، وَفِي زِنَاهَا أَكْثَرَ مِنْ زِنَا أُخْتِهَا.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عَشِقَتْ بَنِي أَشُّورَ ٱلْوُلَاةَ وَٱلشِّحَنَ ٱلْأَبْطَالَ ٱللَّابِسِينَ أَفْخَرَ لِبَاسٍ، فُرْسَانًا رَاكِبِينَ ٱلْخَيْلَ كُلُّهُمْ شُبَّانُ شَهْوَةٍ.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فَرَأَيْتُ أَنَّهَا قَدْ تَنَجَّسَتْ، وَلِكِلْتَيْهِمَا طَرِيقٌ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وَزَادَتْ زِنَاهَا. وَلَمَّا نَظَرَتْ إِلَى رِجَالٍ مُصَوَّرِينَ عَلَى ٱلْحَائِطِ، صُوَرُ ٱلْكَلْدَانِيِّينَ مُصَوَّرَةٍ بِمُغْرَةٍ،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مُنَطَّقِينَ بِمَنَاطِقَ عَلَى أَحْقَائِهِمْ، عَمَائِمُهُمْ مَسْدُولَةٌ عَلَى رُؤُوسِهِمْ. كُلُّهُمْ فِي ٱلْمَنْظَرِ رُؤَسَاءُ مَرْكَبَاتٍ شِبْهُ بَنِي بَابِلَ ٱلْكَلْدَانِيِّينَ أَرْضُ مِيلَادِهِمْ،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عَشِقَتْهُمْ عِنْدَ لَمْحِ عَيْنَيْهَا إِيَّاهُمْ، وَأَرْسَلَتْ إِلَيْهِمْ رُسُلًا إِلَى أَرْضِ ٱلْكَلْدَانِيِّينَ.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فَأَتَاهَا بَنُو بَابِلَ فِي مَضْجَعِ ٱلْحُبِّ وَنَجَّسُوهَا بِزِنَاهُمْ، فَتَنَجَّسَتْ بِهِمْ، وجَفَتْهُمْ نَفْسُهَا.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وَكَشَفَتْ زِنَاهَا وَكَشَفَتْ عَوْرَتَهَا، فَجَفَتْهَا نَفْسِي، كَمَا جَفَتْ نَفْسِي أُخْتَهَا.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وَأَكْثَرَتْ زِنَاهَا بِذِكْرِهَا أَيَّامَ صِبَاهَا ٱلَّتِي فِيهَا زَنَتْ بِأَرْضِ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وَعَشِقَتْ مَعْشُوقِيهِمِ ٱلَّذِينَ لَحْمُهُمْ كَلَحْمِ ٱلْحَمِيرِ وَمَنِيُّهُمْ كَمَنِيِّ ٱلْخَيْلِ.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وَٱفْتَقَدْتِ رَذِيلَةَ صِبَاكِ بِزَغْزَغَةِ ٱلْمِصْرِيِّينَ تَرَائِبَكِ لِأَجْلِ ثَدْيِ صِبَاكِ.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«لِأَجْلِ ذَلِكَ يَا أُهُولِيبَةُ، هَكَذَا قَالَ ٱلسَّيِّدُ ٱلرَّبُّ: هَأَنَذَا أُهَيِّجُ عَلَيْكِ عُشَّاقَكِ ٱلَّذِينَ جَفَتْهُمْ نَفْسُكِ، وَآتِي بِهِمْ عَلَيْكِ مِنْ كُلِّ جِهَةٍ: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بَنِي بَابِلَ وَكُلَّ ٱلْكَلْدَانِيِّينَ، فَقُودَ وَشُوعَ وَقُوعَ، وَمَعَهُمْ كُلُّ بَنِي أَشُّورَ، شُبَّانُ شَهْوَةٍ، وُلَاةٌ وَشِحَنٌ كُلُّهُمْ رُؤَسَاءُ مَرْكَبَاتٍ وَشُهَرَاءُ. كُلُّهُمْ رَاكِبُونَ ٱلْخَيْلَ.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فَيَأْتُونَ عَلَيْكِ بِأَسْلِحَةٍ مَرْكَبَاتٍ وَعَجَلَاتٍ، وَبِجَمَاعَةِ شُعُوبٍ يُقِيمُونَ عَلَيْكِ ٱلتُّرْسَ وَٱلْمِجَنَّ وَٱلْخُوذَةَ مِنْ حَوْلِكِ، وَأُسَلِّمُ لَهُمُ ٱلْحُكْمَ فَيَحْكُمُونَ عَلَيْكِ بِأَحْكَامِهِمْ.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وَأَجْعَلُ غَيْرَتِي عَلَيْكِ فَيُعَامِلُونَكِ بِٱلسَّخَطِ. يَقْطَعُونَ أَنْفَكِ وَأُذُنَيْكِ، وَبَقِيَّتُكِ تَسْقُطُ بِٱلسَّيْفِ. يَأْخُذُونَ بَنِيكِ وَبَنَاتِكِ، وَتُؤْكَلُ بَقِيَّتُكِ بِٱلنَّارِ.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وَيَنْزِعُونَ عَنْكِ ثِيَابَكِ، وَيَأْخُذُونَ أَدَوَاتِ زِينَتِكِ.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وَأُبَطِّلُ رَذِيلَتَكِ عَنْكِ وَزِنَاكِ مِنْ أَرْضِ مِصْرَ، فَلَا تَرْفَعِينَ عَيْنَيْكِ إِلَيْهِمْ وَلَا تَذْكُرِينَ مِصْرَ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لِأَنَّهُ هَكَذَا قَالَ ٱلسَّيِّدُ ٱلرَّبُّ: هَأَنَذَا أُسَلِّمُكِ لِيَدِ ٱلَّذِينَ أَبْغَضْتِهِمْ، لِيَدِ ٱلَّذِينَ جَفَتْهُمْ 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فَيُعَامِلُونَكِ بِٱلْبُغْضَاءِ وَيَأْخُذُونَ كُلَّ تَعَبِكِ، وَيَتْرُكُونَكِ عُرْيَانَةً وَعَارِيَةً، فَتَنْكَشِفُ عَوْرَةُ زِنَاكِ وَرَذِيلَتُكِ وَزِنَاكِ.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أَفْعَلُ بِكِ هَذَا لِأَنَّكِ زَنَيْتِ وَرَاءَ ٱلْأُمَمِ، لِأَنَّكِ تَنَجَّسْتِ بِأَصْنَامِهِمْ.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فِي طَرِيقِ أُخْتِكِ سَلَكْتِ فَأَدْفَعُ كَأْسَهَا لِيَدِكِ.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هَكَذَا قَالَ ٱلسَّيِّدُ ٱلرَّبُّ: إِنَّكِ تَشْرَبِينَ كَأْسَ أُخْتِكِ ٱلْعَمِيقَةَ ٱلْكَبِيرَةَ. تَكُونِينَ لِلضَّحِكِ وَلِلِٱسْتِهْزَاءِ. تَسَعُ كَثِيرًا.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تَمْتَلِئِينَ سُكْرًا وَحُزْنًا، كَأْسَ ٱلتَّحَيُّرِ وَٱلْخَرَابِ، كَأْسَ أُخْتِكِ ٱلسَّامِرَةِ.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فَتَشْرَبِينَهَا وَتَمْتَصِّينَهَا وَتَقْضَمِينَ شُقَفَهَا وَتَجْتَثِّينَ ثَدْيَيْكِ، لِأَنِّي تَكَلَّمْتُ،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لِذَلِكَ هَكَذَا قَالَ ٱلسَّيِّدُ ٱلرَّبُّ: مِنْ أَجْلِ أَنَّكِ نَسِيتِنِي وَطَرَحْتِنِي وَرَاءَ ظَهْرِكِ، فَتَحْمِلِي أَيْضًا رَذِيلَتَكِ وَزِنَاكِ».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وَقَالَ ٱلرَّبُّ لِي: «يَا ٱبْنَ آدَمَ، أَتَحْكُمُ عَلَى أُهُولَةَ وَأُهُولِيبَةَ؟ بَلْ أَخْبِرْهُمَا بِرَجَاسَاتِهِمَا،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لِأَنَّهُمَا قَدْ زَنَتَا وَفِي أَيْدِيهِمَا دَمٌ، وَزَنَتَا بِأَصْنَامِهِمَا وَأَيْضًا أَجَازَتَا بَنِيهِمَا ٱلَّذِينَ وَلَدَتَاهُمْ لِي ٱلنَّارَ أَكْلًا 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وَفَعَلَتَا أَيْضًا بِي هَذَا: نَجَّسَتَا مَقْدِسِي فِي ذَلِكَ ٱلْيَوْمِ وَدَنَّسَتَا سُبُوتِي.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وَلَمَّا ذَبَحَتَا بَنِيهِمَا لِأَصْنَامِهِمَا، أَتَتَا فِي ذَلِكَ ٱلْيَوْمِ إِلَى مَقْدِسِي لِتُنَجِّسَاهُ. فَهُوَذَا هَكَذَا فَعَلَتَا فِي وَسْطِ بَيْتِي.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بَلْ أَرْسَلْتُمَا إِلَى رِجَالٍ آتِينَ مِنْ بَعِيدٍ. ٱلَّذِينَ أُرْسِلَ إِلَيْهِمْ رَسُولٌ فَهُوَذَا جَاءُوا. هُمُ ٱلَّذِينَ لِأَجْلِهِمِ ٱسْتَحْمَمْتِ وَكَحَّلْتِ عَيْنَيْكِ وَتَحَلَّيْتِ بِٱلْحُلِيِّ،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وَجَلَسْتِ عَلَى سَرِيرٍ فَاخِرٍ أَمَامَهُ مَائِدَةٌ مُنَضَّضَةٌ، وَوَضَعْتِ عَلَيْهَا بَخُورِي وَزَيْتِي.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وَصَوْتُ جُمْهُورٍ مُتَرَفِّهِينَ مَعَهَا، مَعَ أُنَاسٍ مِنْ رَعَاعِ ٱلْخَلْقِ. أُتِيَ بِسَكَارَى مِنَ ٱلْبَرِّيَّةِ، ٱلَّذِينَ جَعَلُوا أَسْوِرَةً عَلَى أَيْدِيهِمَا وَتَاجَ جَمَالٍ عَلَى رُؤُوسِهِمَا.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فَقُلْتُ عَنِ ٱلْبَالِيَةِ فِي ٱلزِّنَا: ٱلْآنَ يَزْنُونَ زِنًا مَعَهَا وَهِيَ.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فَدَخَلُوا عَلَيْهَا كَمَا يُدْخَلُ عَلَى ٱمْرَأَةٍ زَانِيَةٍ. هَكَذَا دَخَلُوا عَلَى أُهُولَةَ وَعَلَى أُهُولِيبَةَ ٱلْمَرْأَتَيْنِ ٱلزَّانِيَتَيْنِ.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وَٱلرِّجَالُ ٱلصِّدِّيقُونَ هُمْ يَحْكُمُونَ عَلَيْهِمَا حُكْمَ زَانِيَةٍ وَحُكْمَ سَفَّاكَةِ ٱلدَّمِ، لِأَنَّهُمَا زَانِيَتَانِ وَفِي أَيْدِيهِمَا 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لِأَنَّهُ هَكَذَا قَالَ ٱلسَّيِّدُ ٱلرَّبُّ: إِنِّي أُصْعِدُ عَلَيْهِمَا جَمَاعَةً وَأُسَلِّمُهُمَا لِلْجَوْرِ وَٱلنَّهْبِ.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وَتَرْجُمُهُمَا ٱلْجَمَاعَةُ بِٱلْحِجَارَةِ، وَيُقَطِّعُونَهُمَا بِسُيُوفِهِمْ، وَيَذْبَحُونَ أَبْنَاءَهُمَا وَبَنَاتِهِمَا، وَيُحْرِقُونَ بُيُوتَهُمَا بِٱلنَّارِ.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فَأُبَطِّلُ ٱلرَّذِيلَةَ مِنَ ٱلْأَرْضِ، فَتَتَأَدَّبُ جَمِيعُ ٱلنِّسَاءِ وَلَا يَفْعَلْنَ مِثْلَ رَذِيلَتِكُمَا.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وَيَرُدُّونَ عَلَيْكُمَا رَذِيلَتَكُمَا، فَتَحْمِلَانِ خَطَايَا أَصْنَامِكُمَا، وَتَعْلَمَانِ أَنِّي أَنَا ٱلسَّيِّدُ ٱلرَّبُّ».</w:t>
      </w:r>
      <w:r>
        <w:rPr>
          <w:lang w:val="ar_AE" w:bidi="ar_AE"/>
        </w:rPr>
      </w:r>
      <w:r>
        <w:rPr>
          <w:lang w:val="ar_AE" w:bidi="ar_AE"/>
        </w:rPr>
      </w:r>
    </w:p>
    <w:p>
      <w:pPr>
        <w:bidi/>
      </w:pPr>
      <w:r>
        <w:rPr>
          <w:lang w:val="ar_AE" w:bidi="ar_AE"/>
        </w:rPr>
      </w:r>
    </w:p>
    <w:p>
      <w:pPr>
        <w:pStyle w:val="Heading2"/>
        <w:bidi/>
      </w:pPr>
      <w:r>
        <w:rPr>
          <w:lang w:val="ar_AE" w:bidi="ar_AE"/>
        </w:rPr>
        <w:t>Ezekiel 24:1</w:t>
      </w:r>
      <w:r>
        <w:rPr>
          <w:lang w:val="ar_AE" w:bidi="ar_AE"/>
        </w:rPr>
      </w:r>
    </w:p>
    <w:p>
      <w:pPr>
        <w:bidi/>
      </w:pPr>
      <w:r>
        <w:rPr>
          <w:lang w:val="ar_AE" w:bidi="ar_AE"/>
        </w:rPr>
      </w:r>
      <w:r>
        <w:rPr>
          <w:vertAlign w:val="superscript"/>
          <w:lang w:val="ar_AE" w:bidi="ar_AE"/>
        </w:rPr>
        <w:t>1</w:t>
      </w:r>
      <w:r>
        <w:rPr>
          <w:lang w:val="ar_AE" w:bidi="ar_AE"/>
        </w:rPr>
        <w:t xml:space="preserve"> وَكَانَ كَلَامُ ٱلرَّبِّ إِلَيَّ فِي ٱلسَّنَةِ ٱلتَّاسِعَةِ، فِي ٱلشَّهْرِ ٱلْعَاشِرِ، فِي ٱلْعَاشِرِ مِنَ ٱلشَّهْرِ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ٱكْتُبْ لِنَفْسِكَ ٱسْمَ ٱلْيَوْمِ، هَذَا ٱلْيَوْمَ بِعَيْنِهِ. فَإِنَّ مَلِكَ بَابِلَ قَدِ ٱقْتَرَبَ إِلَى أُورُشَلِيمَ هَذَا ٱلْيَوْمَ بِعَيْنِهِ.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وَٱضْرِبْ مَثَلًا لِلْبَيْتِ ٱلْمُتَمَرِّدِ وَقُلْ لَهُمْ: هَكَذَا قَالَ ٱلسَّيِّدُ ٱلرَّبُّ: ضَعِ ٱلْقِدْرَ. ضَعْهَا وَأَيْضًا صُبَّ فِيهَا 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اِجْمَعْ إِلَيْهَا قِطَعَهَا، كُلَّ قِطْعَةٍ طَيِّبَةٍ: ٱلْفَخِذَ وَٱلْكَتِفَ. ٱمْلَأُوهَا بِخِيَارِ ٱلْعِظَامِ.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خُذْ مِنْ خِيَارِ ٱلْغَنَمِ وَكُومَةَ ٱلْعِظَامِ تَحْتَهَا. أَغْلِهَا إِغْلَاءً فَتُسْلَقَ أَيْضًا عِظَامُهَا فِي وَسْطِهَا.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«لِذَلِكَ هَكَذَا قَالَ ٱلسَّيِّدُ ٱلرَّبُّ: وَيْلٌ لِمَدِينَةِ ٱلدِّمَاءِ، ٱلْقِدْرِ ٱلَّتِي فِيهَا زِنْجَارُهَا، وَمَا خَرَجَ مِنْهَا زِنْجَارُهَا. أَخْرِجُوهَا قِطْعَةً قِطْعَةً. لَا تَقَعُ عَلَيْهَا قُرْعَةٌ.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 دَمَهَا فِي وَسْطِهَا. قَدْ وَضَعَتْهُ عَلَى ضِحِّ ٱلصَّخْرِ. لَمْ تُرِقْهُ عَلَى ٱلْأَرْضِ لِتُوَارَيهُ بِٱلتُّرَابِ.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لِصُعُودِ ٱلْغَضَبِ، لِتُنْقَمَ نَقْمَةً، وَضَعْتُ دَمَهَا عَلَى ضِحِّ ٱلصَّخْرِ لِئَلَّا يُوارَى.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لِذَلِكَ هَكَذَا قَالَ ٱلسَّيِّدُ ٱلرَّبُّ: وَيْلٌ لِمَدِينَةِ ٱلدِّمَاءِ. إِنِّي أَنَا أُعَظِّمُ كُومَتَهَا.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كَثِّرِ ٱلْحَطَبَ، أَضْرِمِ ٱلنَّارَ، أَنْضِجِ ٱللَّحْمَ، تَبِّلْهُ تَتْبِيلًا، وَلْتُحْرَقِ ٱلْعِظَامُ.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ضَعْهَا فَارِغَةً عَلَى ٱلْجَمْرِ لِيَحْمَى نُحَاسُهَا وَيُحْرَقَ، فَيَذُوبَ قَذَرُهَا فِيهَا وَيَفْنَى زِنْجَارُهَا.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بِمَشَقَّاتٍ تَعِبَتْ وَلَمْ تَخْرُجْ مِنْهَا كَثْرَةُ زِنْجَارِهَا. فِي ٱلنَّارِ زِنْجَارُهَا.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فِي نَجَاسَتِكِ رَذِيلَةٌ لِأَنِّي طَهَّرْتُكِ فَلَمْ تَطْهُرِي، وَلَنْ تَطْهُرِي بَعْدُ مِنْ نَجَاسَتِكِ حَتَّى أُحِلَّ غَضَبِي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أَنَا ٱلرَّبَّ تَكَلَّمْتُ. يَأْتِي فَأَفْعَلُهُ. لَا أُطْلِقُ وَلَا أُشْفِقُ وَلَا أَنْدَمُ. حَسَبَ طُرُقِكِ وَحَسَبَ أَعْمَالِكِ يَحْكُمُونَ عَلَيْكِ،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«يَا ٱبْنَ آدَمَ، هَأَنَذَا آخُذُ عَنْكَ شَهْوَةَ عَيْنَيْكَ بِضَرْبَةٍ، فَلَا تَنُحْ وَلَا تَبْكِ وَلَا تَنْزِلْ دُمُوعُكَ.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تَنَهَّدْ سَاكِتًا. لَا تَعْمَلْ مَنَاحَةً عَلَى أَمْوَاتٍ. لُفَّ عِصَابَتَكَ عَلَيْكَ، وَٱجْعَلْ نَعْلَيْكَ فِي رِجْلَيْكَ، وَلَا تُغَطِّ شَارِبَيْكَ، وَلَا تَأْكُلْ مِنْ خُبْزِ ٱلنَّاسِ».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فَكَلَّمْتُ ٱلشَّعْبَ صَبَاحًا وَمَاتَتْ زَوْجَتِي مَسَاءً. وَفَعَلْتُ فِي ٱلْغَدِ كَمَا أُمِرْتُ.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فَقَالَ لِيَ ٱلشَّعْبُ: «أَلَا تُخْبِرُنَا مَا لَنَا وَهَذِهِ ٱلَّتِي أَنْتَ صَانِعُهَا؟»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فَأَجَبْتُهُمْ: «قَدْ 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كَلِّمْ بَيْتَ إِسْرَائِيلَ: هَكَذَا قَالَ ٱلسَّيِّدُ ٱلرَّبُّ: هَأَنَذَا مُنَجِّسٌ مَقْدِسِي فَخْرَ عِزِّكُمْ، شَهْوَةَ أَعْيُنِكُمْ وَلَذَّةَ نُفُوسِكُمْ. وَأَبْنَاؤُكُمْ وَبَنَاتُكُمُ ٱلَّذِينَ خَلَّفْتُمْ يَسْقُطُونَ بِٱلسَّيْفِ،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وَتَفْعَلُونَ كَمَا فَعَلْتُ: لَا تُغَطُّونَ شَوَارِبَكُمْ وَلَا تَأْكُلُونَ مِنْ خُبْزِ ٱلنَّاسِ.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وَتَكُونُ عَصَائِبُكُمْ عَلَى رُؤُوسِكُمْ، وَنِعَالُكُمْ فِي أَرْجُلِكُمْ. لَا تَنُوحُونَ وَلَا تَبْكُونَ وَتَفْنَوْنَ بِآثَامِكُمْ. تَئِنُّونَ بَعْضُكُمْ عَلَى بَعْضٍ.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وَيَكُونُ حِزْقِيَالُ لَكُمْ آيَةً. مِثْلَ كُلِّ مَا صَنَعَ تَصْنَعُونَ. إِذَا جَاءَ هَذَا، تَعْلَمُونَ أَنِّي أَنَا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وَأَنْتَ يَا ٱبْنَ آدَمَ، أَفَلَا يَكُونُ فِي يَوْمٍ آخُذُ عَنْهُمْ عِزَّهُمْ، سُرُورَ فَخْرِهِمْ، شَهْوَةَ عُيُونِهِمْ وَرَفْعَةَ نَفْسِهِمْ: أَبْنَاءَهُمْ وَبَنَاتِهِمْ،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أَنْ يَأْتِيَ إِلَيْكَ فِي ذَلِكَ ٱلْيَوْمِ ٱلْمُنْفَلِتُ لِيُسْمِعَ أُذُنَيْكَ.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فِي ذَلِكَ ٱلْيَوْمِ يَنْفَتِحُ فَمُكَ لِلْمُنْفَلِتِ وَتَتَكَلَّمُ، وَلَا تَكُونُ مِنْ بَعْدُ أَبْكَمَ. وَتَكُونُ لَهُمْ آيَةً، فَيَعْلَمُونَ أَنِّي أَنَا ٱلرَّبُّ».</w:t>
      </w:r>
      <w:r>
        <w:rPr>
          <w:lang w:val="ar_AE" w:bidi="ar_AE"/>
        </w:rPr>
      </w:r>
      <w:r>
        <w:rPr>
          <w:lang w:val="ar_AE" w:bidi="ar_AE"/>
        </w:rPr>
      </w:r>
    </w:p>
    <w:p>
      <w:pPr>
        <w:bidi/>
      </w:pPr>
      <w:r>
        <w:rPr>
          <w:lang w:val="ar_AE" w:bidi="ar_AE"/>
        </w:rPr>
      </w:r>
    </w:p>
    <w:p>
      <w:pPr>
        <w:pStyle w:val="Heading2"/>
        <w:bidi/>
      </w:pPr>
      <w:r>
        <w:rPr>
          <w:lang w:val="ar_AE" w:bidi="ar_AE"/>
        </w:rPr>
        <w:t>Ezekiel 25:1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ٱجْعَلْ وَجْهَكَ نَحْوَ بَنِي عَمُّونَ وَتَنَبَّأْ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لِبَنِي عَمُّونَ: ٱسْمَعُوا كَلَامَ ٱلسَّيِّدِ ٱلرَّبِّ: هَكَذَا قَالَ ٱلسَّيِّدُ ٱلرَّبُّ: مِنْ أَجْلِ أَنَّكِ قُلْتِ: هَهْ! عَلَى مَقْدِسِي لِأَنَّهُ تَنَجَّسَ، وَعَلَى أَرْضِ إِسْرَائِيلَ لِأَنَّهَا خَرِبَتْ، وَعَلَى بَيْتِ يَهُوذَا لِأَنَّهُمْ ذَهَبُوا إِلَى ٱلسَّبْيِ،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فَلِذَلِكَ هَأَنَذَا أُسَلِّمُكِ لِبَنِي ٱلْمَشْرِقِ مِلْكًا، فَيُقِيمُونَ صِيَرَهُمْ فِيكِ، وَيَجْعَلُونَ مَسَاكِنَهُمْ فِيكِ. هُمْ يَأْكُلُونَ غَلَّتَكِ وَهُمْ يَشْرَبُونَ لَبَنَكِ.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وَأَجْعَلُ «رَبَّةَ» مَنَاخًا لِلْإِبِلِ، وَبَنِي عَمُّونَ مَرْبِضًا لِلْغَنَمِ، فَتَعْلَمُونَ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لِأَنَّهُ هَكَذَا قَالَ ٱلسَّيِّدُ ٱلرَّبُّ: مِنْ أَجْلِ أَنَّكَ صَفَّقْتَ بِيَدَيْكَ وَخَبَطْتَ بِرِجْلَيْكَ وَفَرِحْتَ بِكُلِّ إِهَانَتِكَ لِلْمَوْتِ عَلَى أَرْضِ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فَلِذَلِكَ هَأَنَذَا أَمُدُّ يَدِي عَلَيْكَ وَأُسَلِّمُكَ غَنِيمَةً لِلْأُمَمِ، وَأَسْتَأْصِلُكَ مِنَ ٱلشُّعُوبِ، وَأُبِيدُكَ مِنَ ٱلْأَرَاضِي. أَخْرِبُكَ، فَتَعْلَمُ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«هَكَذَا قَالَ ٱلسَّيِّدُ ٱلرَّبُّ: مِنْ أَجْلِ أَنَّ مُوآبَ وَسَعِيرَ يَقُولُونَ: هُوَذَا بَيْتُ يَهُوذَا مِثْلُ كُلِّ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لِذَلِكَ هَأَنَذَا أَفْتَحُ جَانِبَ مُوآبَ مِنَ ٱلْمُدُنِ، مِنْ مَدُنِهِ مِنْ أَقْصَاهَا، بَهَاءِ ٱلْأَرْضِ، بَيْتِ بَشِيمُوتَ وَبَعْلِ مَعُونَ وَقِرْيَتَايِمَ،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لِبَنِي ٱلْمَشْرِقِ عَلَى بَنِي عَمُّونَ، وَأَجْعَلُهُمْ مُلْكًا، لِكَيْلَا يُذْكَرَ بَنُو عَمُّونَ بَيْنَ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وَبِمُوآبَ أُجْرِي أَحْكَامًا، فَيَعْلَمُونَ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«هَكَذَا قَالَ ٱلسَّيِّدُ ٱلرَّبُّ: مِنْ أَجْلِ أَنَّ أَدُومَ قَدْ عَمِلَ بِالِٱنْتِقَامِ عَلَى بَيْتِ يَهُوذَا وَأَسَاءَ إِسَاءَةً وَٱنْتَقَمَ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لِذَلِكَ هَكَذَا قَالَ ٱلسَّيِّدُ ٱلرَّبُّ: وَأَمُدُّ يَدِي عَلَى أَدُومَ، وَأَقْطَعُ مِنْهَا ٱلْإِنْسَانَ وَٱلْحَيَوَانَ، وَأُصَيِّرُهَا خَرَابًا. مِنَ ٱلتَّيْمَنِ وَإِلَى دَدَانَ يَسْقُطُونَ بِٱلسَّيْفِ.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وَأَجْعَلُ نَقْمَتِي فِي أَدُومَ بِيَدِ شَعْبِي إِسْرَائِيلَ، فَيَفْعَلُونَ بِأَدُومَ كَغَضَبِي وَكَسَخَطِي، فَيَعْرِفُونَ نَقْمَتِي،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«هَكَذَا قَالَ ٱلسَّيِّدُ ٱلرَّبُّ: مِنْ أَجْلِ أَنَّ ٱلْفِلِسْطِينِيِّينَ قَدْ عَمِلُوا بِالِٱنْتِقَامِ، وَٱنْتَقَمُوا نَقْمَةً بِٱلْإِهَانَةِ إِلَى ٱلْمَوْتِ لِلْخَرَابِ مِنْ عَدَاوَةٍ 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فَلِذَلِكَ هَكَذَا قَالَ ٱلسَّيِّدُ ٱلرَّبُّ: هَأَنَذَا أَمُدُّ يَدِي عَلَى ٱلْفِلِسْطِينِيِّينَ وَأَسْتَأْصِلُ ٱلْكَرِيتِيِّينَ، وَأُهْلِكُ بَقِيَّةَ سَاحِلِ ٱلْبَحْرِ.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وَأُجْرِي عَلَيْهِمْ نَقْمَاتٍ عَظِيمَةً بِتَأْدِيبِ سَخَطٍ، فَيَعْلَمُونَ أَنِّي أَنَا ٱلرَّبُّ، إِذْ أَجْعَلُ نَقْمَتِي عَلَيْهِمْ».</w:t>
      </w:r>
      <w:r>
        <w:rPr>
          <w:lang w:val="ar_AE" w:bidi="ar_AE"/>
        </w:rPr>
      </w:r>
      <w:r>
        <w:rPr>
          <w:lang w:val="ar_AE" w:bidi="ar_AE"/>
        </w:rPr>
      </w:r>
    </w:p>
    <w:p>
      <w:pPr>
        <w:bidi/>
      </w:pPr>
      <w:r>
        <w:rPr>
          <w:lang w:val="ar_AE" w:bidi="ar_AE"/>
        </w:rPr>
      </w:r>
    </w:p>
    <w:p>
      <w:pPr>
        <w:pStyle w:val="Heading2"/>
        <w:bidi/>
      </w:pPr>
      <w:r>
        <w:rPr>
          <w:lang w:val="ar_AE" w:bidi="ar_AE"/>
        </w:rPr>
        <w:t>Ezekiel 26:1</w:t>
      </w:r>
      <w:r>
        <w:rPr>
          <w:lang w:val="ar_AE" w:bidi="ar_AE"/>
        </w:rPr>
      </w:r>
    </w:p>
    <w:p>
      <w:pPr>
        <w:bidi/>
      </w:pPr>
      <w:r>
        <w:rPr>
          <w:lang w:val="ar_AE" w:bidi="ar_AE"/>
        </w:rPr>
      </w:r>
      <w:r>
        <w:rPr>
          <w:vertAlign w:val="superscript"/>
          <w:lang w:val="ar_AE" w:bidi="ar_AE"/>
        </w:rPr>
        <w:t>1</w:t>
      </w:r>
      <w:r>
        <w:rPr>
          <w:lang w:val="ar_AE" w:bidi="ar_AE"/>
        </w:rPr>
        <w:t xml:space="preserve"> وَكَانَ فِي ٱلسَّنَةِ ٱلْحَادِيَةِ عَشَرَةَ، فِي أَوَّلِ ٱلشَّهْرِ، أَنَّ كَلَامَ ٱلرَّبِّ كَانَ إِلَيَّ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مِنْ أَجْلِ أَنَّ صُورَ قَالَتْ عَلَى أُورُشَلِيمَ: هَهْ! قَدِ ٱنْكَسَرَتْ مَصَارِيعُ ٱلشُّعُوبِ. قَدْ تَحَوَّلَتْ إِلَيَّ. أَمْتَلِئُ إِذْ خَرِبَتْ.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لِذَلِكَ هَكَذَا قَالَ ٱلسَّيِّدُ ٱلرَّبُّ: هَأَنَذَا عَلَيْكِ يَاصُورُ فَأُصْعِدُ عَلَيْكِ أُمَمًا كَثِيرَةً كَمَا يُعَلِّي ٱلْبَحْرُ أَمْوَاجَهُ.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فَيَخْرِبُونَ أَسْوَارَ صُورَ وَيَهْدِمُونَ أَبْرَاجَهَا. وَأَسْحِي تُرَابَهَا عَنْهَا وَأُصَيِّرُهَا ضِحَّ ٱلصَّخْرِ،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فَتَصِيرُ مَبْسَطًا لِلشِّبَاكِ فِي وَسْطِ ٱلْبَحْرِ، لِأَنِّي أَنَا تَكَلَّمْتُ، يَقُولُ ٱلسَّيِّدُ ٱلرَّبُّ. وَتَكُونُ غَنِيمَةً لِلْأُمَمِ.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وَبَنَاتُهَا ٱللَّوَاتِي فِي ٱلْحَقْلِ تُقْتَلُ بِٱلسَّيْفِ، فَيَعْلَمُونَ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«لِأَنَّهُ هَكَذَا قَالَ ٱلسَّيِّدُ ٱلرَّبُّ: هَأَنَذَا أَجْلِبُ عَلَى صُورَ نَبُوخَذْرَاصَّرَ مَلِكَ بَابِلَ مِنَ ٱلشِّمَالِ، مَلِكَ ٱلْمُلُوكِ، بِخَيْلٍ وَبِمَرْكَبَاتٍ وَبِفُرْسَانٍ وَجَمَاعَةٍ وَشَعْبٍ كَثِيرٍ،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فَيَقْتُلُ بَنَاتِكِ فِي ٱلْحَقْلِ بِٱلسَّيْفِ، وَيَبْنِي عَلَيْكِ مَعَاقِلَ، وَيَبْنِي عَلَيْكِ بُرْجًا، وَيُقِيمُ عَلَيْكِ مِتْرَسَةً، وَيَرْفَعُ عَلَيْكِ تُرْسًا،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وَيَجْعَلُ مَجَانِقَ عَلَى أَسْوَارِكِ، وَيَهْدِمُ أَبْرَاجَكِ بِأَدَوَاتِ حَرْبِهِ.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وَلِكَثْرَةِ خَيْلِهِ يُغَطِّيكِ غُبَارُهَا. مِنْ صَوْتِ ٱلْفُرْسَانِ وَٱلْعَجَلَاتِ وَٱلْمَرْكَبَاتِ تَتَزَلْزَلُ أَسْوَارُكِ عِنْدَ دُخُولِهِ أَبْوَابَكِ، كَمَا تُدْخَلُ مَدِينَةٌ مَثْغُورَةٌ.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بِحَوَافِرِ خَيْلِهِ يَدُوسُ كُلَّ شَوَارِعِكِ. يَقْتُلُ شَعْبَكِ بِٱلسَّيْفِ فَتَسْقُطُ إِلَى ٱلْأَرْضِ أَنْصَابُ عِزِّكِ.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وَيَنْهَبُونَ ثَرْوَتَكِ، وَيَغْنَمُونَ تِجَارَتَكِ، وَيَهُدُّونَ أَسْوَارَكِ، وَيَهْدِمُونَ بُيُوتَكِ ٱلْبَهِيجَةَ، وَيَضَعُونَ حِجَارَتَكِ وَخَشَبَكِ وَتُرَابَكِ فِي وَسْطِ ٱلْمِيَاهِ.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وَأُبَطِّلُ قَوْلَ أَغَانِيكِ، وَصَوْتُ أَعْوَادِكِ لَنْ يُسْمَعَ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وَأُصَيِّرُكِ كَضِحِّ ٱلصَّخْرِ، فَتَكُونِينَ مَبْسَطًا لِلشِّبَاكِ. لَا تُبْنَيْنَ بَعْدُ، لِأَنِّي أَنَا ٱلرَّبُّ تَكَلَّمْتُ،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«هَكَذَا قَالَ ٱلسَّيِّدُ ٱلرَّبُّ لِصُورَ: أَمَا تَتَزَلْزَلُ ٱلْجَزَائِرُ عِنْدَ صَوْتِ سُقُوطِكِ، عِنْدَ صُرَاخِ ٱلْجَرْحَى، عِنْدَ وُقُوعِ ٱلْقَتْلِ فِي وَسْطِكِ؟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فَتَنْزِلُ جَمِيعُ رُؤَسَاءِ ٱلْبَحْرِ عَنْ كَرَاسِيِّهِمْ، وَيَخْلَعُونَ جُبَبَهُمْ، وَيَنْزِعُونَ ثِيَابَهُمُ ٱلْمُطَرَّزَةَ. يَلْبِسُونَ رَعْدَاتٍ، وَيَجْلِسُونَ عَلَى ٱلْأَرْضِ، وَيَرْتَعِدُونَ كُلَّ لَحْظَةٍ، وَيَتَحَيَّرُونَ مِنْكِ.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وَيَرْفَعُونَ عَلَيْكِ مَرْثَاةً وَيَقُولُونَ لَكِ: كَيْفَ بِدْتِ يَا مَعْمُورَةُ مِنَ ٱلْبِحَارِ، ٱلْمَدِينَةُ ٱلشَّهِيرَةُ ٱلَّتِي كَانَتْ قَوِيَّةً فِي ٱلْبَحْرِ هِيَ وَسُكَّانُهَا ٱلَّذِينَ أَوْقَعُوا رُعْبَهُمْ عَلَى جَمِيعِ جِيرَانِهَا؟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اَلْآنَ تَرْتَعِدُ ٱلْجَزَائِرُ يَوْمَ سُقُوطِكِ وَتَضْطَرِبُ ٱلْجَزَائِرُ ٱلَّتِي فِي ٱلْبَحْرِ لِزَوَالِكِ.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لِأَنَّهُ هَكَذَا قَالَ ٱلسَّيِّدُ ٱلرَّبُّ: حِينَ أُصَيِّرُكِ مَدِينَةً خَرِبَةً كَٱلْمُدُنِ غَيْرِ ٱلْمَسْكُونَةِ، حِينَ أُصْعِدُ عَلَيْكِ ٱلْغَمْرَ فَتَغْشَاكِ ٱلْمِيَاهُ ٱلْكَثِيرَةُ،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أُهْبِطُكِ مَعَ ٱلْهَابِطِينَ فِي ٱلْجُبِّ، إِلَى شَعْبِ ٱلْقِدَمِ، وَأُجْلِسُكِ فِي أَسَافِلِ ٱلْأَرْضِ فِي ٱلْخِرَبِ ٱلْأَبَدِيَّةِ مَعَ ٱلْهَابِطِينَ فِي ٱلْجُبِّ، لِتَكُونِي غَيْرَ مَسْكُونَةٍ، وَأَجْعَلُ فَخْرًا فِي أَرْضِ ٱلْأَحْيَاءِ.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أُصَيِّرُكِ أَهْوَالًا، وَلَا تَكُونِينَ، وَتُطْلَبِينَ فَلَا تُوجَدِينَ بَعْدُ إِلَى ٱلْأَبَدِ، يَقُولُ ٱلسَّيِّدُ ٱلرَّبُّ».</w:t>
      </w:r>
      <w:r>
        <w:rPr>
          <w:lang w:val="ar_AE" w:bidi="ar_AE"/>
        </w:rPr>
      </w:r>
      <w:r>
        <w:rPr>
          <w:lang w:val="ar_AE" w:bidi="ar_AE"/>
        </w:rPr>
      </w:r>
    </w:p>
    <w:p>
      <w:pPr>
        <w:bidi/>
      </w:pPr>
      <w:r>
        <w:rPr>
          <w:lang w:val="ar_AE" w:bidi="ar_AE"/>
        </w:rPr>
      </w:r>
    </w:p>
    <w:p>
      <w:pPr>
        <w:pStyle w:val="Heading2"/>
        <w:bidi/>
      </w:pPr>
      <w:r>
        <w:rPr>
          <w:lang w:val="ar_AE" w:bidi="ar_AE"/>
        </w:rPr>
        <w:t>Ezekiel 27:1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«وَأَنْتَ يَا ٱبْنَ آدَمَ، فَٱرْفَعْ مَرْثَاةً عَلَى صُورَ،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لِصُورَ: أَيَّتُهَا ٱلسَّاكِنَةُ عِنْدَ مَدَاخِلِ ٱلْبَحْرِ، تَاجِرَةُ ٱلشُّعُوبِ إِلَى جَزَائِرَ كَثِيرَةٍ، هَكَذَا قَالَ ٱلسَّيِّدُ ٱلرَّبُّ: يَا صُورُ، أَنْتِ قُلْتِ: أَنَا كَامِلَةُ ٱلْجَمَالِ.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تُخُومُكِ فِي قَلْبِ ٱلْبُحُورِ. بَنَّاؤُوكِ تَمَّمُوا جَمَالَكِ.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عَمِلُوا كُلَّ أَلْوَاحِكِ مِنْ سَرْوِ سَنِيرَ. أَخَذُوا أَرْزًا مِنْ لُبْنَانَ لِيَصْنَعُوهُ لَكِ سَوَارِيَ.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صَنَعُوا مِنْ بَلُّوطِ بَاشَانَ مَجَاذِيفَكِ. صَنَعُوا مَقَاعِدَكِ مِنْ عَاجٍ مُطَعَّمٍ فِي ٱلْبَقْسِ مِنْ جَزَائِرِ كِتِّيمَ.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كَتَّانٌ مُطَرَّزٌ مِنْ مِصْرَ هُوَ شِرَاعُكِ لِيَكُونَ لَكِ رَايَةً. ٱلْأَسْمَانْجُونِيُّ وَٱلْأُرْجُوانُ مِنْ جَزَائِرِ أَلِيشَةَ كَانَا غِطَاءَكِ.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أَهْلُ صِيدُونَ وَإِرْوَادَ كَانُوا مَلَّاحِيكِ. حُكَمَاؤُكِ يَا صُورُ ٱلَّذِينَ كَانُوا فِيكِ هُمْ رَبَابِينُكِ.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شُيُوخُ جُبَيْلَ وَحُكَمَاؤُهَا كَانُوا فِيكِ قَلَّافُوكِ. جَمِيعُ سُفُنِ ٱلْبَحْرِ وَمَلَّاحُوهَا كَانُوا فِيكِ لِيُتَاجِرُوا بِتِجَارَتِكِ.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فَارِسُ وَلُودُ وَفُوطُ كَانُوا فِي جَيْشِكِ، رِجَالَ حَرْبِكِ. عَلَّقُوا فِيكِ تُرْسًا وَخُوذَةً. هُمْ صَيَّرُوا بَهَاءَكِ.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بَنُو إِرْوَادَ مَعَ جَيْشِكِ عَلَى ٱلْأَسْوَارِ مِنْ حَوْلِكِ، وَٱلْأَبْطَالِ كَانُوا فِي بُرُوجِكِ. عَلَّقُوا أَتْرَاسَهُمْ عَلَى أَسْوَارِكِ مِنْ حَوْلِكِ. هُمْ تَمَّمُوا جَمَالَكِ.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تَرْشِيشُ تَاجِرَتُكِ بِكَثْرَةِ كُلِّ غِنًى. بِٱلْفِضَّةِ وَٱلْحَدِيدِ وَٱلْقَصْدِيرِ وَٱلرَّصَاصِ أَقَامُوا أَسْوَاقَكِ.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يَاوَانُ وَتُوبَالُ وَمَاشِكُ هُمْ تُجَّارُكِ. بِنُفُوسِ ٱلنَّاسِ وَبِآنِيَةِ ٱلنُّحَاسِ أَقَامُوا تِجَارَتَكِ.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وَمِنْ بَيْتِ تُوجَرْمَةَ بِٱلْخَيْلِ وَٱلْفُرْسَانِ وَٱلْبِغَالِ أَقَامُوا أَسْوَاقَكِ.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بَنُو دَدَانَ تُجَّارُكِ. جَزَائِرُ كَثِيرَةٌ تُجَّارُ يَدِكِ. أَدَّوْا هَدِيَّتَكِ قُرُونًا مِنَ ٱلْعَاجِ وَٱلْآبْنُوسِ.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أَرَامُ تَاجِرَتُكِ بِكَثْرَةِ صَنَائِعِكِ، تَاجَرُوا فِي أَسْوَاقِكِ بِٱلْبَهْرَمَانِ وَٱلْأُرْجُوانِ وَٱلْمُطَرَّزِ وَٱلْبُوصِ وَٱلْمَرْجَانِ وَٱلْيَاقُوتِ.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يَهُوذَا وَأَرْضُ إِسْرَائِيلَ هُمْ تُجَّارُكِ. تَاجَرُوا فِي سُوقِكِ بِحِنْطَةِ مِنِّيتَ وَحَلَاوَى وَعَسَلٍ وَزَيْتٍ وَبَلَسَانٍ.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دِمَشْقُ تَاجِرَتُكِ بِكَثْرَةِ صَنَائِعِكِ وَكَثْرَةِ كُلِّ غِنًى، بِخَمْرِ حَلْبُونَ وَٱلصُّوفِ ٱلْأَبْيَضِ.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وَدَانُ وَيَاوَانُ قَدَّمُوا غَزْلًا فِي أَسْوَاقِكِ. حَدِيدٌ مَشْغُولٌ وَسَلِيخَةٌ وَقَصَبُ ٱلذَّرِيرَةِ كَانَتْ فِي سُوقِكِ.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دَدَانُ تَاجِرَتُكِ بِطَنَافِسَ لِلرُّكُوبِ.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اَلْعَرَبُ وَكُلُّ رُؤَسَاءِ قِيدَارَ هُمْ تُجَّارُ يَدِكِ بِٱلْخِرْفَانِ وَٱلْكِبَاشِ وَٱلْأَعْتِدَةِ. فِي هَذِهِ كَانُوا تُجَّارَكِ.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تُجَّارُ شَبَا وَرَعْمَةَ هُمْ تُجَّارُكِ. بِأَفْخَرِ كُلِّ أَنْوَاعِ ٱلطِّيبِ وَبِكُلِّ حَجَرٍ كَرِيمٍ وَٱلذَّهَبِ أَقَامُوا أَسْوَاقَكِ.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حُرَّانُ وَكِنَّةُ وَعَدَنُ تُجَّارُ شَبَا وَأَشُّورَ وَكِلْمَدَ تُجَّارُكِ.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هَؤُلَاءِ تُجَّارُكِ بِنَفَائِسَ، بِأَرْدِيَةٍ أَسْمَانْجُونِيَّةٍ وَمُطَرَّزَةٍ، وَأَصْوِنَةٍ مُبْرَمٍ مَعْكُومَةٍ بِٱلْحِبَالِ مَصْنُوعَةٍ مِنَ ٱلْأَرْزِ بَيْنَ بَضَائِعِكِ.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«سُفُنُ تَرْشِيشَ قَوَافِلُكِ لِتِجَارَتِكِ، فَٱمْتَلَأْتِ وَتَمَجَّدْتِ جِدًّا فِي قَلْبِ ٱلْبِحَارِ.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مَلَّاحُوكِ قَدْ أَتَوْا بِكِ إِلَى مِيَاهٍ كَثِيرَةٍ. كَسَرَتْكِ ٱلرِّيحُ ٱلشَّرْقِيَّةُ فِي قَلْبِ ٱلْبِحَارِ.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ثَرْوَتُكِ وَأَسْوَاقُكِ وَبِضَاعَتُكِ وَمَلَّاحُوكِ وَرَبَابِينُكِ وَقَلَّافُوكِ وَٱلْمُتَاجِرُونَ بِمَتْجَرِكِ، وَجَمِيعُ رِجَالِ حَرْبِكِ ٱلَّذِينَ فِيكِ، وَكُلُّ جَمْعِكِ ٱلَّذِي فِي وَسْطِكِ يَسْقُطُونَ فِي قَلْبِ ٱلْبِحَارِ فِي يَوْمِ سُقُوطِكِ.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مِنْ صَوْتِ صُرَاخِ رَبَابِينِكِ تَتَزَلْزَلُ ٱلْمَسَارِحُ.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وَكُلُّ مُمْسِكِي ٱلْمِجْذَافِ وَٱلْمَلَّاحُونَ، وَكُلُّ رَبَابِينِ ٱلْبَحْرِ يَنْزِلُونَ مِنْ سُفُنِهِمْ وَيَقِفُونَ عَلَى ٱلْبَرِّ،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وَيُسْمِعُونَ صَوْتَهُمْ عَلَيْكِ، وَيَصْرُخُونَ بِمَرَارَةٍ، وَيُذَرُّونَ تُرَابًا فَوْقَ رُؤُوسِهِمْ، وَيَتَمَرَّغُونَ فِي ٱلرَّمَادِ.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وَيَجْعَلُونَ فِي أَنْفُسِهِمْ قَرْعَةً عَلَيْكِ، وَيَتَنَطَّقُونَ بِٱلْمُسُوحِ، وَيَبْكُونَ عَلَيْكِ بِمَرَارَةِ نَفْسٍ نَحِيبًا مُرًّا.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وَفِي نَوْحِهِمْ يَرْفَعُونَ عَلَيْكِ مَنَاحَةً وَيَرْثُونَكِ، وَيَقُولُونَ: أَيَّةُ مَدِينَةٍ كَصُورَ كَٱلْمُسْكَتَةِ فِي قَلْبِ ٱلْبَحْرِ؟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عِنْدَ خُرُوجِ بَضَائِعِكِ مِنَ ٱلْبِحَارِ أَشْبَعْتِ شُعُوبًا كَثِيرِينَ. بِكَثْرَةِ ثَرْوَتِكِ وَتِجَارَتِكِ أَغْنَيْتِ مُلُوكَ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حِينَ ٱنْكِسَارِكِ مِنَ ٱلْبِحَارِ فِي أَعْمَاقِ ٱلْمِيَاهِ سَقَطَ مَتْجَرُكِ وَكُلُّ جَمْعِكِ.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كُلُّ سُكَّانِ ٱلْجَزَائِرِ يَتَحَيَّرُونَ عَلَيْكِ، وَمُلُوكِهِنَّ يَقْشَعِرُّونَ ٱقْشِعْرَارًا. يَضْطَرِبُونَ فِي ٱلْوُجُوهِ.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اَلتُّجَّارُ بَيْنَ ٱلشُّعُوبِ يَصْفِرُونَ عَلَيْكِ فَتَكُونِينَ أَهْوَالًا، وَلَا تَكُونِينَ بَعْدُ إِلَى ٱلْأَبَدِ».</w:t>
      </w:r>
      <w:r>
        <w:rPr>
          <w:lang w:val="ar_AE" w:bidi="ar_AE"/>
        </w:rPr>
      </w:r>
      <w:r>
        <w:rPr>
          <w:lang w:val="ar_AE" w:bidi="ar_AE"/>
        </w:rPr>
      </w:r>
    </w:p>
    <w:p>
      <w:pPr>
        <w:bidi/>
      </w:pPr>
      <w:r>
        <w:rPr>
          <w:lang w:val="ar_AE" w:bidi="ar_AE"/>
        </w:rPr>
      </w:r>
    </w:p>
    <w:p>
      <w:pPr>
        <w:pStyle w:val="Heading2"/>
        <w:bidi/>
      </w:pPr>
      <w:r>
        <w:rPr>
          <w:lang w:val="ar_AE" w:bidi="ar_AE"/>
        </w:rPr>
        <w:t>Ezekiel 28:1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قُلْ لِرَئِيسِ صُورَ: هَكَذَا قَالَ ٱلسَّيِّدُ ٱلرَّبُّ: مِنْ أَجْلِ أَنَّهُ قَدِ ٱرْتَفَعَ قَلْبُكَ وَقُلْتَ: أَنَا إِلَهٌ. فِي مَجْلِسِ ٱلْآلِهَةِ أَجْلِسُ فِي قَلْبِ ٱلْبِحَارِ. وَأَنْتَ إِنْسَانٌ لَا إِلَهٌ، وَإِنْ جَعَلْتَ قَلْبَكَ كَقَلْبِ ٱلْآلِهَةِ!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هَا أَنْتَ أَحْكَمُ مِنْ دَانِيآلَ! سِرٌّ مَا لَا يَخْفَى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وَبِحِكْمَتِكَ وَبِفَهْمِكَ حَصَّلْتَ لِنَفْسِكَ ثَرْوَةً، وَحَصَّلْتَ ٱلذَّهَبَ وَٱلْفِضَّةَ فِي خَزَائِنِكَ.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بِكَثْرَةِ حِكْمَتِكَ فِي تِجَارَتِكَ كَثَّرْتَ ثَرْوَتَكَ، فَٱرْتَفَعَ قَلْبُكَ بِسَبَبِ غِنَاكَ.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فَلِذَلِكَ هَكَذَا قَالَ ٱلسَّيِّدُ ٱلرَّبُّ: مِنْ أَجْلِ أَنَّكَ جَعَلْتَ قَلْبَكَ كَقَلْبِ ٱلْآلِهَةِ،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لِذَلِكَ هَأَنَذَا أَجْلِبُ عَلَيْكَ غُرَبَاءَ، عُتَاةَ ٱلْأُمَمِ، فَيُجَرِّدُونَ سُيُوفَهُمْ عَلَى بَهْجَةِ حِكْمَتِكَ وَيُدَنِّسُونَ جَمَالَكَ.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يُنَزِّلُونَكَ إِلَى ٱلْحُفْرَةِ، فَتَمُوتُ مَوْتَ ٱلْقَتْلَى فِي قَلْبِ ٱلْبِحَارِ.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هَلْ تَقُولُ قَوْلًا أَمَامَ قَاتِلِكَ: أَنَا إِلَهٌ؟ وَأَنْتَ إِنْسَانٌ لَا إِلَهٌ فِي يَدِ طَاعِنِكَ!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مَوْتَ ٱلْغُلْفِ تَمُوتُ بِيَدِ ٱلْغُرَبَاءِ، لِأَنِّي أَنَا تَكَلَّمْتُ،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«يَا ٱبْنَ آدَمَ، ٱرْفَعْ مَرْثَاةً عَلَى مَلِكِ صُورَ وَقُلْ لَهُ: هَكَذَا قَالَ ٱلسَّيِّدُ ٱلرَّبُّ: أَنْتَ خَاتِمُ ٱلْكَمَالِ، مَلآنٌ حِكْمَةً وَكَامِلُ ٱلْجَمَالِ.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كُنْتَ فِي عَدْنٍ جَنَّةِ ٱللهِ. كُلُّ حَجَرٍ كَرِيمٍ سِتَارَتُكَ، عَقِيقٌ أَحْمَرُ وَيَاقُوتٌ أَصْفَرُ وَعَقِيقٌ أَبْيَضُ وَزَبَرْجَدٌ وَجَزْعٌ وَيَشْبٌ وَيَاقُوتٌ أَزْرَقُ وَبَهْرَمَانُ وَزُمُرُّدٌ وَذَهَبٌ. أَنْشَأُوا فِيكَ صَنْعَةَ صِيغَةِ ٱلفُصُوصِ وَتَرْصِيعِهَا يَوْمَ خُلِقْتَ.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أَنْتَ ٱلْكَرُوبُ ٱلْمُنْبَسِطُ ٱلْمُظَلِّلُ، وَأَقَمْتُكَ. عَلَى جَبَلِ ٱللهِ ٱلْمُقَدَّسِ كُنْتَ. بَيْنَ حِجَارَةِ ٱلنَّارِ تَمَشَّيْتَ.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أَنْتَ كَامِلٌ فِي طُرُقِكَ مِنْ يَوْمَ خُلِقْتَ حَتَّى وُجِدَ فِيكَ 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بِكَثْرَةِ تِجَارَتِكَ مَلَأُوا جَوْفَكَ ظُلْمًا فَأَخْطَأْتَ. فَأَطْرَحُكَ مِنْ جَبَلِ ٱللهِ وَأُبِيدُكَ أَيُّهَا ٱلْكَرُوبُ ٱلْمُظَلِّلُ مِنْ بَيْنِ حِجَارَةِ ٱلنَّارِ.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قَدِ ٱرْتَفَعَ قَلْبُكَ لِبَهْجَتِكَ. أَفْسَدْتَ حِكْمَتَكَ لِأَجْلِ بَهَائِكَ. سَأَطْرَحُكَ إِلَى ٱلْأَرْضِ، وَأَجْعَلُكَ أَمَامَ ٱلْمُلُوكِ لِيَنْظُرُوا إِلَيْكَ.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قَدْ نَجَّسْتَ مَقَادِسَكَ بِكَثْرَةِ آثَامِكَ بِظُلْمِ تِجَارَتِكَ، فَأُخْرِجُ نَارًا مِنْ وَسْطِكَ فَتَأْكُلُكَ، وَأُصَيِّرُكَ رَمَادًا عَلَى ٱلْأَرْضِ أَمَامَ عَيْنَيْ كُلِّ مَنْ يَرَاكَ.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فَيَتَحَيَّرُ مِنْكَ جَمِيعُ ٱلَّذِينَ يَعْرِفُونَكَ بَيْنَ ٱلشُّعُوبِ، وَتَكُونُ أَهْوَالًا وَلَا تُوجَدُ بَعْدُ إِلَى ٱلْأَبَدِ».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«يَا ٱبْنَ آدَمَ، ٱجْعَلْ وَجْهَكَ نَحْوَ صَيْدُونَ وَتَنَبَّأْ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وَقُلْ: هَكَذَا قَالَ ٱلسَّيِّدُ ٱلرَّبُّ: هَأَنَذَا عَلَيْكِ يَا صَيْدُونُ وَسَأَتَمَجَّدُ فِي وَسْطِكِ، فَيَعْلَمُونَ أَنِّي أَنَا ٱلرَّبُّ حِينَ أُجْرِي فِيهَا أَحْكَامًا وَأَتَقَدَّسُ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وَأُرْسِلُ عَلَيْهَا وَبَأً وَدَمًا إِلَى أَزِقَّتِهَا، وَيُسْقَطُ ٱلْجَرْحَى فِي وَسْطِهَا بِٱلسَّيْفِ ٱلَّذِي عَلَيْهَا مِنْ كُلِّ جَانِبٍ، فَيَعْلَمُونَ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«فَلَا يَكُونُ بَعْدُ لِبَيْتِ إِسْرَائِيلَ سُلَّاءٌ مُمَرِّرٌ وَلَا شَوْكَةٌ مُوجِعَةٌ مِنْ كُلِّ ٱلَّذِينَ حَوْلَهُمُ، ٱلَّذِينَ يُبْغِضُونَهُمْ، فَيَعْلَمُونَ أَنِّي أَنَا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هَكَذَا قَالَ ٱلسَّيِّدُ ٱلرَّبُ: عِنْدَمَا أَجْمَعُ بَيْتَ إِسْرَائِيلَ مِنَ ٱلشُّعُوبِ ٱلَّذِينَ تَفَرَّقُوا بَيْنَهُمْ، وَأَتَقَدَّسُ فِيهِمْ أَمَامَ عُيُونِ ٱلْأُمَمِ، يَسْكُنُونَ فِي أَرْضِهِمِ ٱلَّتِي أَعْطَيْتُهَا لِعَبْدِي يَعْقُوبَ،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وَيَسْكُنُونَ فِيهَا آمِنِينَ وَيَبْنُونَ بُيُوتًا وَيَغْرِسُونَ كُرُومًا، وَيَسْكُنُونَ فِي أَمْنٍ عِنْدَمَا أُجْرِي أَحْكَامًا عَلَى جَمِيعِ مُبْغِضِيهِمْ مِنْ حَوْلِهِمْ، فَيَعْلَمُونَ أَنِّي أَنَا ٱلرَّبُّ إِلَهُهُمْ».</w:t>
      </w:r>
      <w:r>
        <w:rPr>
          <w:lang w:val="ar_AE" w:bidi="ar_AE"/>
        </w:rPr>
      </w:r>
      <w:r>
        <w:rPr>
          <w:lang w:val="ar_AE" w:bidi="ar_AE"/>
        </w:rPr>
      </w:r>
    </w:p>
    <w:p>
      <w:pPr>
        <w:bidi/>
      </w:pPr>
      <w:r>
        <w:rPr>
          <w:lang w:val="ar_AE" w:bidi="ar_AE"/>
        </w:rPr>
      </w:r>
    </w:p>
    <w:p>
      <w:pPr>
        <w:pStyle w:val="Heading2"/>
        <w:bidi/>
      </w:pPr>
      <w:r>
        <w:rPr>
          <w:lang w:val="ar_AE" w:bidi="ar_AE"/>
        </w:rPr>
        <w:t>Ezekiel 29:1</w:t>
      </w:r>
      <w:r>
        <w:rPr>
          <w:lang w:val="ar_AE" w:bidi="ar_AE"/>
        </w:rPr>
      </w:r>
    </w:p>
    <w:p>
      <w:pPr>
        <w:bidi/>
      </w:pPr>
      <w:r>
        <w:rPr>
          <w:lang w:val="ar_AE" w:bidi="ar_AE"/>
        </w:rPr>
      </w:r>
      <w:r>
        <w:rPr>
          <w:vertAlign w:val="superscript"/>
          <w:lang w:val="ar_AE" w:bidi="ar_AE"/>
        </w:rPr>
        <w:t>1</w:t>
      </w:r>
      <w:r>
        <w:rPr>
          <w:lang w:val="ar_AE" w:bidi="ar_AE"/>
        </w:rPr>
        <w:t xml:space="preserve"> فِي ٱلسَّنَةِ ٱلْعَاشِرَةِ، فِي ٱلثَّانِي عَشَرَ مِنَ ٱلشَّهْرِ ٱلْعَاشِرِ، 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ٱجْعَلْ وَجْهَكَ نَحْوَ فِرْعَوْنَ مَلِكِ مِصْرَ وَتَنَبَّأْ عَلَيْهِ وَعَلَى مِصْرَ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تَكَلَّمْ وَقُلْ: هَكَذَا قَالَ ٱلسَّيِّدُ ٱلرَّبُّ: هَأَنَذَا عَلَيْكَ يَا فِرْعَوْنُ مَلِكُ مِصْرَ، ٱلتِّمْسَاحُ ٱلْكَبِيرُ ٱلرَّابِضُ فِي وَسْطِ أَنْهَارِهِ، ٱلَّذِي قَالَ: نَهْرِي لِي، وَأَنَا عَمِلْتُهُ لِنَفْسِي.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فَأَجْعَلُ خَزَائِمَ فِي فَكَّيْكَ وَأُلْزِقُ سَمَكَ أَنْهَارِكَ بِحَرْشَفِكَ، وَأُطْلِعُكَ مِنْ وَسْطِ أَنْهَارِكَ وَكُلُّ سَمَكِ أَنْهَارِكَ مُلْزَقٌ بِحَرْشَفِكَ.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وَأَتْرُكُكَ فِي ٱلْبَرِّيَّةِ أَنْتَ وَجَمِيعَ سَمَكِ أَنْهَارِكَ. عَلَى وَجْهِ ٱلْحَقْلِ تَسْقُطُ فَلَا تُجْمَعُ وَلَا تُلَمُّ. بَذَلْتُكَ طَعَامًا لِوُحُوشِ ٱلْبَرِّ وَلِطُيُورِ ٱلسَّمَاءِ.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وَيَعْلَمُ كُلُّ سُكَّانِ مِصْرَ أَنِّي أَنَا ٱلرَّبُّ، مِنْ أَجْلِ كَوْنِهِمْ عُكَّازَ قَصَبٍ لِبَيْتِ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عِنْدَ مَسْكِهِمْ بِكَ بِٱلْكَفِّ، ٱنْكَسَرْتَ وَمَزَّقْتَ لَهُمْ كُلَّ كَتِفٍ، وَلَمَّا تَوَكَّأُوا عَلَيْكَ ٱنْكَسَرْتَ وَقَلْقَلْتَ كُلَّ مُتُونِهِمْ.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«لِذَلِكَ هَكَذَا قَالَ ٱلسَّيِّدُ ٱلرَّبُّ: هَأَنَذَا أَجْلِبُ عَلَيْكَ سَيْفًا، وَأَسْتَأْصِلُ مِنْكَ ٱلْإِنْسَانَ وَٱلْحَيَوَانَ.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وَتَكُونُ أَرْضُ مِصْرَ مُقْفِرَةً وَخَرِبَةً، فَيَعْلَمُونَ أَنِّي أَنَا ٱلرَّبُّ، لِأَنَّهُ قَالَ: ٱلنَّهْرُ لِي وَأَنَا عَمِلْتُهُ.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لِذَلِكَ هَأَنَذَا عَلَيْكَ وَعَلَى أَنْهَارِكَ، وَأَجْعَلُ أَرْضَ مِصْرَ خِرَبًا خَرِبَةً مُقْفِرَةً، مِنْ مَجْدَلَ إِلَى أَسْوَانَ، إِلَى تُخْمِ كُوشَ.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لَا تَمُرُّ فِيهَا رِجْلُ إِنْسَانٍ، وَلَا تَمُرُّ فِيهَا رِجْلُ بَهِيمَةٍ، وَلَا تُسْكَنُ أَرْبَعِينَ 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وَأَجْعَلُ أَرْضَ مِصْرَ مُقْفِرَةً فِي وَسْطِ ٱلْأَرَاضِي ٱلْمُقْفِرَةِ، وَمُدُنَهَا فِي وَسْطِ ٱلْمُدُنِ ٱلْخَرِبَةِ تَكُونُ مُقْفِرَةً أَرْبَعِينَ سَنَةً. وَأُشَتِّتُ ٱلْمِصْرِيِّينَ بَيْنَ ٱلْأُمَمِ، وَأُبَدِّدُهُمْ فِي ٱلْأَرَاضِي.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لِأَنَّهُ هَكَذَا قَالَ ٱلسَّيِّدُ ٱلرَّبُّ: عِنْدَ نَهَايَةِ أَرْبَعِينَ سَنَةً أَجْمَعُ ٱلْمِصْرِيِّينَ مِنَ ٱلشُّعُوبِ ٱلَّذِينَ تَشَتَّتُوا بَيْنَهُمْ،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وَأَرُدُّ سَبْيَ مِصْرَ، وَأُرْجِعُهُمْ إِلَى أَرْضِ فَتْرُوسَ، إِلَى أَرْضِ مِيلَادِهِمْ، وَيَكُونُونَ هُنَاكَ مَمْلَكَةً حَقِيرَةً.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تَكُونُ أَحْقَرَ ٱلْمَمَالِكِ فَلَا تَرْتَفِعُ بَعْدُ عَلَى ٱلْأُمَمِ، وَأُقَلِّلُهُمْ لِكَيْلَا يَتَسَلَّطُوا عَلَى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فَلَا تَكُونُ بَعْدُ مُعْتَمَدًا لِبَيْتِ إِسْرَائِيلَ، مُذَكِّرَةَ ٱلْإِثْمِ بِٱنْصِرَافِهِمْ وَرَاءَهُمْ، وَيَعْلَمُونَ أَنِّي أَنَا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وَكَانَ فِي ٱلسَّنَةِ ٱلسَّابِعَةِ وَٱلْعِشْرِينَ، فِي ٱلشَّهْرِ ٱلْأَوَّلِ، فِي أَوَّلِ ٱلشَّهْرِ، أَنَّ كَلَامَ ٱلرَّبِّ كَانَ إِلَيَّ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«يَا ٱبْنَ آدَمَ، إِنَّ نَبُوخَذْرَاصَّرَ مَلِكَ بَابِلَ ٱسْتَخْدَمَ جَيْشَهُ خِدْمَةً شَدِيدَةً عَلَى صُورَ. كُلُّ رَأْسٍ قَرِعَ، وَكُلُّ كَتِفٍ تَجَرَّدَتْ، وَلَمْ تَكُنْ لَهُ وَلَا لِجَيْشِهِ أُجْرَةٌ مِنْ صُورَ لِأَجْلِ خِدْمَتِهِ ٱلَّتِي خَدَمَ بِهَا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لِذَلِكَ هَكَذَا قَالَ ٱلسَّيِّدُ ٱلرَّبُّ: هَأَنَذَا أَبْذُلُ أَرْضَ مِصْرَ لِنَبُوخَذْرَاصَّرَ مَلِكِ بَابِلَ، فَيَأْخُذُ ثَرْوَتَهَا، وَيَغْنَمُ غَنِيمَتَهَا، وَيَنْهَبُ نَهْبَهَا فَتَكُونُ أُجْرَةً لِجَيْشِهِ.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قَدْ أَعْطَيْتُهُ أَرْضَ مِصْرَ لِأَجْلِ شُغْلِهِ ٱلَّذِي خَدَمَ بِهِ، لِأَنَّهُمْ عَمِلُوا لِأَجْلِي،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فِي ذَلِكَ ٱلْيَوْمِ أُنْبِتُ قَرْنًا لِبَيْتِ إِسْرَائِيلَ. وَأَجْعَلُ لَكَ فَتْحَ ٱلْفَمِ فِي وَسْطِهِمْ، فَيَعْلَمُونَ أَنِّي أَنَا ٱلرَّبُّ».</w:t>
      </w:r>
      <w:r>
        <w:rPr>
          <w:lang w:val="ar_AE" w:bidi="ar_AE"/>
        </w:rPr>
      </w:r>
      <w:r>
        <w:rPr>
          <w:lang w:val="ar_AE" w:bidi="ar_AE"/>
        </w:rPr>
      </w:r>
    </w:p>
    <w:p>
      <w:pPr>
        <w:bidi/>
      </w:pPr>
      <w:r>
        <w:rPr>
          <w:lang w:val="ar_AE" w:bidi="ar_AE"/>
        </w:rPr>
      </w:r>
    </w:p>
    <w:p>
      <w:pPr>
        <w:pStyle w:val="Heading2"/>
        <w:bidi/>
      </w:pPr>
      <w:r>
        <w:rPr>
          <w:lang w:val="ar_AE" w:bidi="ar_AE"/>
        </w:rPr>
        <w:t>Ezekiel 30:1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تَنَبَّأْ وَقُلْ: هَكَذَا قَالَ ٱلسَّيِّدُ ٱلرَّبُّ: وَلْوِلُوا: يَا لِلْيَوْمِ!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لِأَنَّ ٱلْيَوْمَ قَرِيبٌ، وَيَوْمٌ لِلرَّبِّ قَرِيبٌ، يَوْمُ غَيْمٍ. يَكُونُ وَقْتًا لِلْأُمَمِ.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وَيَأْتِي سَيْفٌ عَلَى مِصْرَ، وَيَكُونُ فِي كُوشَ خَوْفٌ شَدِيدٌ، عِنْدَ سُقُوطِ ٱلْقَتْلَى فِي مِصْرَ، وَيَأْخُذُونَ ثَرْوَتَهَا وَتُهْدَمُ أُسُسُهَا.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يَسْقُطُ مَعَهُمْ بِٱلسَّيْفِ كُوشُ وَفُوطُ وَلُودُ وَكُلُّ ٱللَّفِيفِ، وَكُوبُ وَبَنُو أَرْضِ ٱلْعَهْدِ.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هَكَذَا قَالَ ٱلرَّبُّ: وَيَسْقُطُ عَاضِدُو مِصْرَ، وَتَنْحَطُّ كِبْرِيَاءُ عِزَّتِهَا. مِنْ مَجْدَلَ إِلَى أَسْوَانَ يَسْقُطُونَ فِيهَا بِٱلسَّيْفِ،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فَتُقْفِرُ فِي وَسْطِ ٱلْأَرَاضِي ٱلْمُقْفِرَةِ، وَتَكُونُ مُدُنُهَا فِي وَسْطِ ٱلْمُدُنِ ٱلْخَرِبَةِ.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فَيَعْلَمُونَ أَنِّي أَنَا ٱلرَّبُّ عِنْدَ إِضْرَامِي نَارًا فِي مِصْرَ، وَيُكْسَرُ جَمِيعُ أَعْوَانِهَا.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 ذَلِكَ ٱلْيَوْمِ يَخْرُجُ مِنْ قِبَلِي رُسُلٌ فِي سُفُنٍ لِتَخْوِيفِ كُوشَ ٱلْمُطْمَئِنَّةِ، فَيَأْتِي عَلَيْهِمْ خَوْفٌ عَظِيمٌ كَمَا فِي يَوْمِ مِصْرَ، لِأَنَّهُ هُوَذَا يَأْتِي.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«هَكَذَا قَالَ ٱلسَّيِّدُ ٱلرَّبُّ: إِنِّي أُبِيدُ ثَرْوَةَ مِصْرَ بِيَدِ نَبُوخَذْرَاصَّرَ مَلِكِ بَابِلَ.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هُوَ وَشَعْبُهُ مَعَهُ، عُتَاةُ ٱلْأُمَمِ يُؤْتَى بِهِمْ لِخَرَابِ ٱلْأَرْضِ، فَيُجَرِّدُونَ سُيُوفَهُمْ عَلَى مِصْرَ وَيَمْلَأُونَ ٱلْأَرْضَ مِنَ ٱلْقَتْلَى.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وَأَجْعَلُ ٱلْأَنْهَارَ يَابِسَةً وَأَبِيعُ ٱلْأَرْضَ لِيَدِ ٱلْأَشْرَارِ، وَأُخْرِبُ ٱلْأَرْضَ وَمِلْأَهَا بِيَدِ ٱلْغُرَبَاءِ. أَنَا ٱلرَّبَّ تَكَلَّمْتُ.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هَكَذَا قَالَ ٱلسَّيِّدُ ٱلرَّبُّ: وَأُبِيدُ ٱلْأَصْنَامَ وَأُبَطِّلُ ٱلْأَوْثَانَ مِنْ نُوفَ. وَلَا يَكُونُ بَعْدُ رَئِيسٌ مِنْ أَرْضِ مِصْرَ، وَأُلْقِي ٱلرُّعْبَ فِي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وَأُخْرِبُ فَتْرُوسَ، وَأُضْرِمُ نَارًا في صُوعَنَ، وَأُجْرِي أَحْكَامًا فِي نُو.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وَأَسْكُبُ غَضَبِي عَلَى سِينَ، حِصْنِ مِصْرَ، وَأَسْتَأْصِلُ جُمْهُورَ نُو.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وَأُضْرِمُ نَارًا فِي مِصْرَ. سِينُ تَتَوَجَّعُ تَوَجُّعًا، وَنُو تَكُونُ لِلتَّمْزِيقِ، وَلِنُوفَ ضِيقَاتٌ كُلَّ 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شُبَّانُ آوَنَ وَفِيبِسْتَةَ يَسْقُطُونَ بِٱلسَّيْفِ، وَهُمَا تَذْهَبَانِ إِلَى ٱلسَّبْيِ.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وَيُظْلِمُ ٱلنَّهَارُ فِي تَحْفَنْحِيسَ عِنْدَ كَسْرِي أَنْيَارَ مِصْرَ هُنَاكَ. وَتَبْطُلُ فِيهَا كِبْرِيَاءُ عِزِّهَا. أَمَّا هِيَ فَتَغْشَاهَا سَحَابَةٌ، وَتَذْهَبُ بَنَاتُهَا إِلَى ٱلسَّبْيِ.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فَأُجْرِي أَحْكَامًا فِي مِصْرَ، فَيَعْلَمُونَ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وَكَانَ فِي ٱلسَّنَةِ ٱلْحَادِيَةِ عَشَرَةَ، فِي ٱلشَّهْرِ ٱلْأَوَّلِ، فِي ٱلسَّابِعِ مِنَ ٱلشَّهْرِ، أَنَّ كَلَامَ ٱلرَّبِّ صَارَ إِلَيَّ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«يَا ٱبْنَ آدَمَ، إِنِّي كَسَرْتُ ذِرَاعَ فِرْعَوْنَ مَلِكِ مِصْرَ، وَهَا هِيَ لَنْ تُجْبَرُ بِوَضْعِ رَفَائِدَ وَلَا بِوَضْعِ عِصَابَةٍ لِتُجْبَرَ فَتُمْسِكَ ٱلسَّيْفَ.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لِذَلِكَ هَكَذَا قَالَ ٱلسَّيِّدُ ٱلرَّبُّ: هَأَنَذَا عَلَى فِرْعَوْنَ مَلِكِ مِصْرَ، فَأُكَسِّرُ ذِرَاعَيْهِ ٱلْقَوِيَّةَ وَٱلْمَكْسُورَةَ، وَأُسْقِطُ ٱلسَّيْفَ مِنْ 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وَأُشَتِّتُ ٱلْمِصْرِيِّينَ بَيْنَ ٱلْأُمَمِ، وَأُذَرِّيهِمْ فِي ٱلْأَرَاضِي.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وَأُشَدِّدُ ذِرَاعَيْ مَلِكِ بَابِلَ وَأَجْعَلُ سَيْفِي فِي يَدِهِ، وَأُكَسِّرُ ذِرَاعَيْ فِرْعَوْنَ فَيَئِنُّ قُدَّامَهُ أَنِينَ ٱلْجَرِيحِ.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وَأُشَدِّدُ ذِرَاعَيْ مَلِكِ بَابِلَ، أَمَّا ذِرَاعَا فِرْعَوْنَ فَتَسْقُطَانِ، فَيَعْلَمُونَ أَنِّي أَنَا ٱلرَّبُّ حِينَ أَجْعَلُ سَيْفِي فِي يَدِ مَلِكِ بَابِلَ، فَيَمُدُّهُ عَلَى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وَأُشَتِّتُ ٱلْمِصْرِيِّينَ بَيْنَ ٱلْأُمَمِ وَأُذَرِّيهِمْ فِي ٱلْأَرَاضِي، فَيَعْلَمُونَ أَنِّي أَنَا ٱلرَّبُّ».</w:t>
      </w:r>
      <w:r>
        <w:rPr>
          <w:lang w:val="ar_AE" w:bidi="ar_AE"/>
        </w:rPr>
      </w:r>
      <w:r>
        <w:rPr>
          <w:lang w:val="ar_AE" w:bidi="ar_AE"/>
        </w:rPr>
      </w:r>
    </w:p>
    <w:p>
      <w:pPr>
        <w:bidi/>
      </w:pPr>
      <w:r>
        <w:rPr>
          <w:lang w:val="ar_AE" w:bidi="ar_AE"/>
        </w:rPr>
      </w:r>
    </w:p>
    <w:p>
      <w:pPr>
        <w:pStyle w:val="Heading2"/>
        <w:bidi/>
      </w:pPr>
      <w:r>
        <w:rPr>
          <w:lang w:val="ar_AE" w:bidi="ar_AE"/>
        </w:rPr>
        <w:t>Ezekiel 31:1</w:t>
      </w:r>
      <w:r>
        <w:rPr>
          <w:lang w:val="ar_AE" w:bidi="ar_AE"/>
        </w:rPr>
      </w:r>
    </w:p>
    <w:p>
      <w:pPr>
        <w:bidi/>
      </w:pPr>
      <w:r>
        <w:rPr>
          <w:lang w:val="ar_AE" w:bidi="ar_AE"/>
        </w:rPr>
      </w:r>
      <w:r>
        <w:rPr>
          <w:vertAlign w:val="superscript"/>
          <w:lang w:val="ar_AE" w:bidi="ar_AE"/>
        </w:rPr>
        <w:t>1</w:t>
      </w:r>
      <w:r>
        <w:rPr>
          <w:lang w:val="ar_AE" w:bidi="ar_AE"/>
        </w:rPr>
        <w:t xml:space="preserve"> وَكَانَ فِي ٱلسَّنَةِ ٱلْحَادِيَةِ عَشَرَةَ، فِي ٱلشَّهْرِ ٱلثَّالِثِ، فِي أَوَّلِ ٱلشَّهْرِ، أَنَّ كَلَامَ ٱلرَّبِّ كَانَ إِلَيَّ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قُلْ لِفِرْعَوْنَ مَلِكِ مِصْرَ وَجُمْهُورِهِ: مَنْ أَشْبَهْتَ فِي عَظَمَتِكَ؟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هُوَذَا أَعْلَى ٱلْأَرْزِ فِي لُبْنَانَ جَمِيلُ ٱلْأَغْصَانِ وَأَغْبَى ٱلظِّلِّ، وَقَامَتُهُ طَوِيلَةٌ، وَكَانَ فَرْعُهُ بَيْنَ ٱلْغُيُومِ.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قَدْ عَظَّمَتْهُ ٱلْمِيَاهُ، وَرَفَعَهُ ٱلْغَمْرُ. أَنْهَارُهُ جَرَتْ مِنْ حَوْلِ مَغْرِسِهِ، وَأَرْسَلَتْ جَدَاوِلَهَا إِلَى كُلِّ أَشْجَارِ ٱلْحَقْلِ.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فَلِذَلِكَ ٱرْتَفَعَتْ قَامَتُهُ عَلَى جَمِيعِ أَشْجَارِ ٱلْحَقْلِ، وَكَثُرَتْ أَغْصَانُهُ، وَطَالَتْ فُرُوعُهُ لِكَثْرَةِ ٱلْمِيَاهِ إِذْ نَبَتَ.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وَعَشَّشَتْ فِي أَغْصَانِهِ كُلُّ طُيُورِ ٱلسَّمَاءِ، وَتَحْتَ فُرُوعِهِ وَلَدَتْ كُلُّ حَيَوَانِ ٱلْبَرِّ، وَسَكَنَ تَحْتَ ظِلِّهِ كُلُّ ٱلْأُمَمِ ٱلْعَظِيمَةِ.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فَكَانَ جَمِيلًا فِي عَظَمَتِهِ وَفِي طُولِ قُضْبَانِهِ، لِأَنَّ أَصْلَهُ كَانَ عَلَى مِيَاهٍ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اَلْأَرْزُ فِي جَنَّةِ ٱللهِ لَمْ يَفُقْهُ، ٱلسَّرْوُ لَمْ يُشْبِهْ أَغْصَانَهُ، وَٱلدُّلْبُ لَمْ يَكُنْ مِثْلَ فُرُوعِهِ. كُلُّ ٱلْأَشْجَارِ فِي جَنَّةِ ٱللهِ لَمْ تُشْبِهْهُ فِي حُسْنِهِ.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جَعَلْتُهُ جَمِيلًا بِكَثْرَةِ قُضْبَانِهِ، حَتَّى حَسَدَتْهُ كُلُّ أَشْجَارِ عَدْنٍ ٱلَّتِي فِي جَنَّةِ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«لِذَلِكَ هَكَذَا قَالَ ٱلسَّيِّدُ ٱلرَّبُّ: مِنْ أَجْلِ أَنَّكَ ٱرْتَفَعَتْ قَامَتُكَ، وَقَدْ جَعَلَ فَرْعَهُ بَيْنَ ٱلْغُيُومِ، وَٱرْتَفَعَ قَلْبُهُ بِعُلُوِّهِ،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أَسْلَمْتُهُ إِلَى يَدِ قَوِيِّ ٱلْأُمَمِ، فَيَفْعَلُ بِهِ فِعْلًا. لِشَرِّهِ طَرَدْتُهُ.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وَيَسْتَأْصِلُهُ ٱلْغُرَبَاءُ عُتَاةُ ٱلْأُمَمِ، وَيَتْرُكُونَهُ، فَتَتَسَاقَطُ قُضْبَانُهُ عَلَى ٱلْجِبَالِ وَفِي جَمِيعِ ٱلْأَوْدِيَةِ، وَتَنْكَسِرُ قُضْبَانُهُ عِنْدَ كُلِّ أَنْهَارِ ٱلْأَرْضِ، وَيَنْزِلُ عَنْ ظِلِّهِ كُلُّ شُعُوبِ ٱلْأَرْضِ، وَيَتْرُكُونَهُ.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عَلَى هَشِيمِهِ تَسْتَقِرُّ جَمِيعُ طُيُورِ ٱلسَّمَاءِ، وَجَمِيعُ حَيَوَانِ ٱلْبَرِّ تَكُونُ عَلَى قُضْبَانِهِ.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لِكَيْلَا تَرْتَفِعَ شَجَرَةٌ مَّا وَهِيَ عَلَى ٱلْمِيَاهِ لِقَامَتِهَا، وَلَا تَجْعَلُ فَرْعَهَا بَيْنَ ٱلْغُيُومِ، وَلَا تَقُومُ بَلُّوطَاتُهَا فِي ٱرْتِفَاعِهَا كُلُّ شَارِبَةٍ مَاءً، لِأَنَّهَا قَدْ أُسْلِمَتْ جَمِيعًا إِلَى ٱلْمَوْتِ، إِلَى ٱلْأَرْضِ ٱلسُّفْلَى، فِي وَسْطِ بَنِي آدَمَ مَعَ ٱلْهَابِطِينَ فِي ٱلْجُبِّ.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هَكَذَا قَالَ السَّيِّدُ الرَّبُّ: فِي يَوْمِ نُزُولِهِ إِلَى ٱلْهَاوِيَةِ أَقَمْتُ نَوْحًا. كَسَوْتُ عَلَيْهِ ٱلْغَمْرَ، وَمَنَعْتُ أَنْهَارَهُ، وَفَنِيَتِ ٱلْمِيَاهُ ٱلْكَثِيرَةُ، وَأَحْزَنْتُ لُبْنَانَ عَلَيْهِ، وَكُلُّ أَشْجَارِ ٱلْحَقْلِ ذَبُلَتْ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مِنْ صَوْتِ سُقُوطِهِ أَرْجَفْتُ ٱلْأُمَمَ عِنْدَ إِنْزَالِي إِيَّاهُ إِلَى ٱلْهَاوِيَةِ مَعَ ٱلْهَابِطِينَ فِي ٱلْجُبِّ، فَتَتَعَزَّى فِي ٱلْأَرْضِ ٱلسُّفْلَى كُلُّ أَشْجَارِ عَدْنٍ، مُخْتَارُ لُبْنَانَ وَخِيَارُهُ كُلُّ شَارِبَةٍ 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هُمْ أَيْضًا نَزَلُوا إِلَى ٱلْهَاوِيَةِ مَعَهُ، إِلَى ٱلْقَتْلَى بِٱلسَّيْفِ، وَزَرْعُهُ ٱلسَّاكِنُونَ تَحْتَ ظِلِّهِ فِي وَسْطِ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مَنْ أَشْبَهْتَ فِي ٱلْمَجْدِ وَٱلْعَظَمَةِ هَكَذَا بَيْنَ أَشْجَارِ عَدْنٍ؟ سَتُحْدَرُ مَعَ أَشْجَارِ عَدْنٍ إِلَى ٱلْأَرْضِ ٱلسُّفْلَى، وَتَضْطَجِعُ بَيْنَ ٱلْغُلْفِ مَعَ ٱلْمَقْتُولِينَ بِٱلسَّيْفِ. هَذَا فِرْعَوْنُ وَكُلُّ جُمْهُورِهِ، يَقُولُ ٱلسَّيِّدُ ٱلرَّبُّ».</w:t>
      </w:r>
      <w:r>
        <w:rPr>
          <w:lang w:val="ar_AE" w:bidi="ar_AE"/>
        </w:rPr>
      </w:r>
      <w:r>
        <w:rPr>
          <w:lang w:val="ar_AE" w:bidi="ar_AE"/>
        </w:rPr>
      </w:r>
    </w:p>
    <w:p>
      <w:pPr>
        <w:bidi/>
      </w:pPr>
      <w:r>
        <w:rPr>
          <w:lang w:val="ar_AE" w:bidi="ar_AE"/>
        </w:rPr>
      </w:r>
    </w:p>
    <w:p>
      <w:pPr>
        <w:pStyle w:val="Heading2"/>
        <w:bidi/>
      </w:pPr>
      <w:r>
        <w:rPr>
          <w:lang w:val="ar_AE" w:bidi="ar_AE"/>
        </w:rPr>
        <w:t>Ezekiel 32:1</w:t>
      </w:r>
      <w:r>
        <w:rPr>
          <w:lang w:val="ar_AE" w:bidi="ar_AE"/>
        </w:rPr>
      </w:r>
    </w:p>
    <w:p>
      <w:pPr>
        <w:bidi/>
      </w:pPr>
      <w:r>
        <w:rPr>
          <w:lang w:val="ar_AE" w:bidi="ar_AE"/>
        </w:rPr>
      </w:r>
      <w:r>
        <w:rPr>
          <w:vertAlign w:val="superscript"/>
          <w:lang w:val="ar_AE" w:bidi="ar_AE"/>
        </w:rPr>
        <w:t>1</w:t>
      </w:r>
      <w:r>
        <w:rPr>
          <w:lang w:val="ar_AE" w:bidi="ar_AE"/>
        </w:rPr>
        <w:t xml:space="preserve"> وَكَانَ فِي ٱلسَّنَةِ ٱلثَّانِيَةِ عَشَرَةَ، فِي ٱلشَّهْرِ ٱلثَّانِي عَشَرَ، فِي أَوَّلِ ٱلشَّهْرِ، أَنَّ كَلَامَ ٱلرَّبِّ صَارَ إِلَيَّ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ٱرْفَعْ مَرْثَاةً عَلَى فِرْعَوْنَ مَلِكِ مِصْرَ وَقُلْ لَهُ: أَشْبَهْتَ شِبْلَ ٱلْأُمَمِ وَأَنْتَ نَظِيرُ تِمْسَاحٍ فِي ٱلْبِحَارِ. ٱنْدَفَقْتَ بِأَنْهَارِكَ، وَكَدَّرْتَ ٱلْمَاءَ بِرِجْلَيْكَ، وَعَكَّرْتَ أَنْهَارَهُمْ.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هَكَذَا قَالَ ٱلسَّيِّدُ ٱلرَّبُّ: إِنِّي أَبْسُطُ عَلَيْكَ شَبَكَتِي مَعَ جَمَاعَةِ شُعُوبٍ كَثِيرَةٍ، وَهُمْ يُصْعِدُونَكَ فِي مِجْزَفَتِي.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وَأَتْرُكُكَ عَلَى ٱلْأَرْضِ، وَأَطْرَحُكَ عَلَى وَجْهِ ٱلْحَقْلِ، وَأُقِرُّ عَلَيْكَ كُلَّ طُيُورِ ٱلسَّمَاءِ، وَأُشْبِعُ مِنْكَ وُحُوشَ ٱلْأَرْضِ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وَأُلْقِي لَحْمَكَ عَلَى ٱلْجِبَالِ، وَأَمْلَأُ ٱلْأَوْدِيَةَ مِنْ جِيَفِكَ.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وَأُسْقِي أَرْضَ فَيَضَانِكَ مِنْ دَمِكَ إِلَى ٱلْجِبَالِ، وَتَمْتَلِئُ مِنْكَ ٱلْآفَاقُ.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وَعِنْدَ إِطْفَائِي إِيَّاكَ أَحْجُبُ ٱلسَّمَاوَاتِ، وَأُظْلِمُ نُجُومَهَا، وَأُغْشِي ٱلشَّمْسَ بِسَحَابٍ، وَٱلْقَمَرُ لَا يُضِيءُ ضَوْءَهُ.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وَأُظْلِمُ فَوْقَكَ كُلَّ أَنْوَارِ ٱلسَّمَاءِ ٱلْمُنِيرَةِ، وَأَجْعَلُ ٱلظُّلْمَةَ عَلَى أَرْضِكَ،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وَأَغُمُّ قُلُوبَ شُعُوبٍ كَثِيرِينَ عِنْدَ إِتْيَانِي بِكَسْرِكَ بَيْنَ ٱلْأُمَمِ فِي أَرَاضٍ لَمْ تَعْرِفْهَا.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وَأُحَيِّرُ مِنْكَ شُعُوبًا كَثِيرِينَ، مُلُوكُهُمْ يَقْشَعِرُّونَ عَلَيْكَ ٱقْشِعْرَارًا عِنْدَمَا أَخْطِرُ بِسَيْفِي قُدَّامَ وُجُوهِهِمْ، فَيَرْجِفُونَ كُلَّ لَحْظَةٍ، كُلُّ وَاحِدٍ عَلَى نَفْسِهِ فِي يَوْمِ سُقُوطِكَ.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«لِأَنَّهُ هَكَذَا قَالَ ٱلسَّيِّدُ ٱلرَّبُّ: سَيْفُ مَلِكِ بَابِلَ يَأْتِي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بِسُيُوفِ ٱلْجَبَابِرَةِ أُسْقِطُ جُمْهُورَكَ. كُلُّهُمْ عُتَاةُ ٱلْأُمَمِ، فَيَسْلُبُونَ كِبْرِيَاءَ مِصْرَ، وَيَهْلِكُ كُلُّ جُمْهُورِهَا.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وَأُبِيدُ جَمِيعَ بَهَائِمِهَا عَنِ ٱلْمِيَاهِ ٱلْكَثِيرَةِ، فَلَا تُكَدِّرُهَا مِنْ بَعْدُ رِجْلُ إِنْسَانٍ، وَلَا تُعَكِّرُهَا أَظْلَافُ بَهِيمَةٍ.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حِينَئِذٍ أُنْضِبُ مِيَاهَهُمْ وَأُجْرِي أَنْهَارَهُمْ كَٱلزَّيْتِ،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حِينَ أَجْعَلُ أَرْضَ مِصْرَ خَرَابًا، وَتَخْلُو ٱلْأَرْضُ مِنْ مِلْئِهَا. عِنْدَ ضَرْبِي جَمِيعَ سُكَّانِهَا يَعْلَمُونَ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هَذِهِ مَرْثَاةٌ يَرْثُونَ بِهَا. بَنَاتُ ٱلْأُمَمِ تَرْثُو بِهَا. عَلَى مِصْرَ وَعَلَى كُلِّ جُمْهُورِهَا تَرْثُو بِهَا،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وَكَانَ فِي ٱلسَّنَةِ ٱلثَّانِيَةِ عَشَرَةَ، فِي ٱلْخَامِسِ عَشَرَ مِنَ ٱلشَّهْرِ، أَنَّ كَلَامَ ٱلرَّبِّ كَانَ إِلَيَّ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«يَا ٱبْنَ آدَمَ، وَلْوِلْ عَلَى جُمْهُورِ مِصْرَ، وَأَحْدِرْهُ هُوَ وَبَنَاتِ ٱلْأُمَمِ ٱلْعَظِيمَةِ إِلَى ٱلْأَرْضِ ٱلسُّفْلَى مَعَ ٱلْهَابِطِينَ فِي ٱلْجُبِّ.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مِمَّنْ نَعِمْتَ أَكْثَرَ؟ ٱنْزِلْ وَٱضْطَجِعْ مَعَ ٱلْغُلْفِ.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يَسْقُطُونَ فِي وَسْطِ ٱلْقَتْلَى بِٱلسَّيْفِ. قَدْ أُسْلِمَ ٱلسَّيْفُ. اُمْسُكُوُهَا مَعَ كُلِّ جُمْهُورِهَا.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يُكَلِّمُهُ أَقْوِيَاءُ ٱلْجَبَابِرَةِ مِنْ وَسْطِ ٱلْهَاوِيَةِ مَعَ أَعْوَانِهِ. قَدْ نَزَلُوا، ٱضْطَجَعُوا غُلْفًا قَتْلَى بِٱلسَّيْفِ.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هُنَاكَ أَشُّورُ وَكُلُّ جَمَاعَتِهَا. قُبُورُهُ مِنْ حَوْلِهِ. كُلُّهُمْ قَتْلَى سَاقِطُونَ بِٱلسَّيْفِ.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اَلَّذِينَ جُعِلَتْ قُبُورُهُمْ فِي أَسَافِلِ ٱلْجُبِّ، وَجَمَاعَتُهَا حَوْلَ قَبْرِهَا، كُلُّهُمْ قَتْلَى سَاقِطُونَ بِٱلسَّيْفِ، ٱلَّذِينَ جَعَلُوا رُعْبًا فِي أَرْضِ ٱلْأَحْيَاءِ.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هُنَاكَ عِيلَامُ وَكُلُّ جُمْهُورِهَا حَوْلَ قَبْرِهَا، كُلُّهُمْ قَتْلَى سَاقِطُونَ بِٱلسَّيْفِ، ٱلَّذِينَ هَبَطُوا غُلْفًا إِلَى ٱلْأَرْضِ ٱلسُّفْلَى، ٱلَّذِينَ جَعَلُوا رُعْبَهُمْ فِي أَرْضِ ٱلْأَحْيَاءِ. فَحَمَلُوا خِزْيَهُمْ مَعَ ٱلْهَابِطِينَ فِي ٱلْجُبِّ.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قَدْ جَعَلُوا لَهَا مَضْجَعًا بَيْنَ ٱلْقَتْلَى، مَعَ كُلِّ جُمْهُورِهَا. حَوْلَهُ قُبُورُهُمْ كُلُّهُمْ غُلْفٌ قَتْلَى بِٱلسَّيْفِ، مَعَ أَنَّهُ قَدْ جُعِلَ رُعْبُهُمْ فِي أَرْضِ ٱلْأَحْيَاءِ. قَدْ حَمَلُوا خِزْيَهُمْ مَعَ ٱلْهَابِطِينَ فِي ٱلْجُبِّ. قَدْ جُعِلَ فِي وَسْطِ ٱلْقَتْلَى.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هُنَاكَ مَاشِكُ وَتُوبَالُ وَكُلُّ جُمْهُورِهَا، حَوْلَهُ قُبُورُهَا. كُلُّهُمْ غُلْفٌ قَتْلَى بِٱلسَّيْفِ، مَعَ أَنَّهُمْ جَعَلُوا رُعْبَهُمْ فِي أَرْضِ ٱلْأَحْيَاءِ.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وَلَا يَضْطَجِعُونَ مَعَ ٱلْجَبَابِرَةِ ٱلسَّاقِطِينَ مِنَ ٱلْغُلْفِ ٱلنَّازِلِينَ إِلَى ٱلْهَاوِيَةِ بِأَدَوَاتِ حَرْبِهِمْ، وَقَدْ وُضِعَتْ سُيُوفُهُمْ تَحْتَ رُؤُوسِهِمْ، فَتَكُونُ آثَامُهُمْ عَلَى عِظَامِهِمْ مَعَ أَنَّهُمْ رُعْبُ ٱلْجَبَابِرَةِ فِي أَرْضِ ٱلْأَحْيَاءِ.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أَمَّا أَنْتَ فَفِي وَسْطِ ٱلْغُلْفِ تَنْكَسِرُ وَتَضْطَجِعُ مَعَ ٱلْقَتْلَى بِٱلسَّيْفِ.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هُنَاكَ أَدُومُ وَمُلُوكُهَا وَكُلُّ رُؤَسَائِهَا ٱلَّذِينَ مَعَ جَبَرُوتِهِمْ قَدْ أُلْقُوا مَعَ ٱلْقَتْلَى بِٱلسَّيْفِ، فَيَضْطَجِعُونَ مَعَ ٱلْغُلْفِ وَمَعَ ٱلْهَابِطِينَ فِي ٱلْجُبِّ.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هُنَاكَ أُمَرَاءُ ٱلشِّمَالِ كُلُّهُمْ وَجَمِيعُ ٱلصَّيْدُونِيِّينَ ٱلْهَابِطِينَ مَعَ ٱلْقَتْلَى بِرُعْبِهِمْ، خَزُوا مِنْ جَبَرُوتِهِمْ وَٱضْطَجَعُوا غُلْفًا مَعَ قَتْلَى ٱلسَّيْفِ، وَحَمَلُوا خِزْيَهُمْ مَعَ ٱلْهَابِطِينَ إِلَى ٱلْجُبِّ.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يَرَاهُمْ فِرْعَوْنُ وَيَتَعَزَّى عَنْ كُلِّ جُمْهُورِهِ. قَتْلَى بِٱلسَّيْفِ فِرْعَوْنُ وَكُلُّ جُمْهُورِهِ،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لِأَنِّي جَعَلْتُ رُعْبَهُ فِي أَرْضِ ٱلْأَحْيَاءِ، فَيُضْجَعُ بَيْنَ ٱلْغُلْفِ مَعَ قَتْلَى ٱلسَّيْفِ، فِرْعَوْنُ وَكُلُّ جُمْهُورِهِ، يَقُولُ ٱلسَّيِّدُ ٱلرَّبُّ».</w:t>
      </w:r>
      <w:r>
        <w:rPr>
          <w:lang w:val="ar_AE" w:bidi="ar_AE"/>
        </w:rPr>
      </w:r>
      <w:r>
        <w:rPr>
          <w:lang w:val="ar_AE" w:bidi="ar_AE"/>
        </w:rPr>
      </w:r>
    </w:p>
    <w:p>
      <w:pPr>
        <w:bidi/>
      </w:pPr>
      <w:r>
        <w:rPr>
          <w:lang w:val="ar_AE" w:bidi="ar_AE"/>
        </w:rPr>
      </w:r>
    </w:p>
    <w:p>
      <w:pPr>
        <w:pStyle w:val="Heading2"/>
        <w:bidi/>
      </w:pPr>
      <w:r>
        <w:rPr>
          <w:lang w:val="ar_AE" w:bidi="ar_AE"/>
        </w:rPr>
        <w:t>Ezekiel 33:1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كَلِّمْ بَنِي شَعْبِكَ وقُلْ لَهُمْ: إِذَا جَلَبْتُ ٱلسَّيْفَ عَلَى أَرْضٍ، فَإِنْ أَخَذَ شَعْبُ ٱلْأَرْضِ رَجُلًا مِنْ بَيْنِهِمْ وَجَعَلُوهُ رَقِيبًا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فَإِذَا رَأَى ٱلسَّيْفَ مُقْبِلًا عَلَى ٱلْأَرْضِ نَفَخَ فِي ٱلْبُوقِ وَحَذَّرَ ٱلشَّعْبَ،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وَسَمِعَ ٱلسَّامِعُ صَوْتَ ٱلْبُوقِ وَلَمْ يَتَحَذَّرْ، فَجَاءَ ٱلسَّيْفُ وَأَخَذَهُ، فَدَمُهُ يَكُونُ عَلَى رَأْسِهِ.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سَمِعَ صَوْتَ ٱلْبُوقِ وَلَمْ يَتَحَذَّرْ، فَدَمُهُ يَكُونُ عَلَى نَفْسِهِ. لَوْ تَحَذَّرَ لَخَلَّصَ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فَإِنْ رَأَى ٱلرَّقِيبُ ٱلسَّيْفَ مُقْبِلًا وَلَمْ يَنْفُخْ فِي ٱلْبُوقِ وَلَمْ يَتَحَذَّرِ ٱلشَّعْبُ، فَجَاءَ ٱلسَّيْفُ وَأَخَذَ نَفْسًا مِنْهُمْ، فَهُوَ قَدْ أُخِذَ بِذَنْبِهِ، أَمَّا دَمُهُ فَمِنْ يَدِ ٱلرَّقِيبِ أَطْلُبُهُ.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«وَأَنْتَ يَا ٱبْنَ آدَمَ، فَقَدْ جَعَلْتُكَ رَقِيبًا لِبَيْتِ إِسْرَائِيلَ، فَتَسْمَعُ ٱلْكَلَامَ مِنْ فَمِي، وَتُحَذِّرُهُمْ مِنْ قِبَلِي.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إِذَا قُلْتُ لِلشِّرِّيرِ: يَا شِرِّيرُ مَوْتًا تَمُوتُ. فَإِنْ لَمْ تَتَكَلَّمْ لِتُحَذِّرَ ٱلشِّرِّيرَ مِنْ طَرِيقِهِ، فَذَلِكَ ٱلشِّرِّيرُ يَمُوتُ بِذَنْبِهِ، أَمَّا دَمُهُ فَمِنْ يَدِكَ أَطْلُبُهُ.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وَإِنْ حَذَّرْتَ ٱلشِّرِّيرَ مِنْ طَرِيقِهِ لِيَرْجعَ عَنْهُ، وَلَمْ يَرْجِعْ عَنْ طَرِيقِهِ، فَهُوَ يَمُوتُ بِذَنْبِهِ. أَمَّا أَنْتَ فَقَدْ خَلَّصْتَ 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وَأَنْتَ يَا ٱبْنَ آدَمَ فَكَلِّمْ بَيْتَ إِسْرَائِيلَ وَقُلْ: أَنْتُمْ تَتَكَلَّمُونَ هَكَذَا قَائِلِينَ: إِنَّ مَعَاصِيَنَا وَخَطَايَانَا عَلَيْنَا، وَبِهَا نَحْنُ فَانُونَ، فَكَيْفَ نَحْيَا؟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قُلْ لَهُمْ: حَيٌّ أَنَا، يَقُولُ ٱلسَّيِّدُ ٱلرَّبُّ، إِنِّي لَا أُسَرُّ بِمَوْتِ ٱلشِّرِّيرِ، بَلْ بِأَنْ يَرْجِعَ ٱلشِّرِّيرُ عَنْ طَرِيقِهِ وَيَحْيَا. اِرْجِعُوا، ٱرْجِعُوا عَنْ طُرُقِكُمُ ٱلرَّدِيئَةِ! فَلِمَاذَا تَمُوتُونَ يَابَيْتَ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وَأَنْتَ يَا ٱبْنَ آدَمَ، فَقُلْ لِبَنِي شَعْبِكَ: إِنَّ بِرَّ ٱلْبَارِّ لَا يُنَجِّيهِ فِي يَوْمِ مَعْصِيَتِهِ، وَٱلشِّرِّيرُ لَا يَعْثُرُ بِشَرِّهِ فِي يَوْمِ رُجُوعِهِ عَنْ شَرِّهِ. وَلَا يَسْتَطِيعُ ٱلْبَارُّ أَنْ يَحْيَا بِبِرِّهِ فِي يَوْمِ خَطِيئَتِهِ.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إِذَا قُلْتُ لِلْبَارِّ: حَيَاةً تَحْيَا. فَٱتَّكَلَ هُوَ عَلَى بِرِّهِ وَأَثِمَ، فَبِرُّهُ كُلُّهُ لَا يُذْكَرُ، بَلْ بِإِثْمِهِ ٱلَّذِي فَعَلَهُ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وَإِذَا قُلْتُ لِلشِّرِّيرِ: مَوْتًا تَمُوتُ. فَإِنْ رَجَعَ عَنْ خَطِيَّتِهِ وَعَمِلَ بِٱلْعَدْلِ وَٱلْحَقِّ،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إِنْ رَدَّ ٱلشِّرِّيرُ ٱلرَّهْنَ وَعَوَّضَ عَنِ ٱلْمُغْتَصَبِ، وَسَلَكَ فِي فَرَائِضِ ٱلْحَيَاةِ بِلَا عَمَلِ إِثْمٍ، فَإِنَّهُ حَيَاةً يَحْيَا. لَا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كُلُّ خَطِيَّتِهِ ٱلَّتِي أَخْطَأَ بِهَا لَا تُذْكَرُ عَلَيْهِ. عَمِلَ بِٱلْعَدْلِ وَٱلْحَقِّ فَيَحْيَا حَيَاةً.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وَأَبْنَاءُ شَعْبِكَ يَقُولُونَ: لَيْسَتْ طَرِيقُ ٱلرَّبِّ مُسْتَوِيَةً. بَلْ هُمْ طَرِيقُهُمْ غَيْرُ مُسْتَوِيَةٍ!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عِنْدَ رُجُوعِ ٱلْبَارِّ عَنْ بِرِّهِ وَعِنْدَ عَمَلِهِ إِثْمًا فَإِنَّهُ يَمُوتُ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وَعِنْدَ رُجُوعِ ٱلشِّرِّيرِ عَنْ شَرِّهِ وَعِنْدَ عَمَلِهِ بِٱلْعَدْلِ وَٱلْحَقِّ، فَإِنَّهُ يَحْيَا بِهِمَا.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وَأَنْتُمْ تَقُولُونَ: إِنَّ طَرِيقَ ٱلرَّبِّ غَيْرُ مُسْتَوِيَةٍ. إِنِّي أَحْكُمُ عَلَى كُلِّ وَاحِدٍ مِنْكُمْ كَطُرُقِهِ يَا 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وَكَانَ فِي ٱلسَّنَةِ ٱلثَّانِيَةِ عَشَرَةَ مِنْ سَبْيِنَا، فِي ٱلشَّهْرِ ٱلْعَاشِرِ، فِي ٱلْخَامِسِ مِنَ ٱلشَّهْرِ، أَنَّهُ جَاءَ إِلَيَّ مُنْفَلِتٌ مِنْ أُورُشَلِيمَ، فَقَالَ: «قَدْ ضُرِبَتِ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وَكَانَتْ يَدُ ٱلرَّبِّ عَلَيَّ مَسَاءً قَبْلَ مَجِيءِ ٱلْمُنْفَلِتِ، وَفَتَحَتْ فَمِي حَتَّى جَاءَ إِلَيَّ صَبَاحًا، فَٱنْفَتَحَ فَمِي وَلَمْ أَكُنْ بَعْدُ أَبْكَمَ.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«يَا ٱبْنَ آدَمَ، إِنَّ ٱلسَّاكِنِينَفيِ هَذِهِ ٱلْخِرَبِ فِي أَرْضِ إِسْرَائِيلَ يَتَكَلَّمُونَ قَائِلِينَ: إِنَّ إِبْرَاهِيمَ كَانَ وَاحِدًا وَقَدْ وَرِثَ ٱلْأَرْضَ، وَنَحْنُ كَثِيرُونَ، لَنَا أُعْطِيَتِ ٱلْأَرْضُ مِيرَاثًا.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لِذَلِكَ قُلْ لَهُمْ: هَكَذَا قَالَ ٱلسَّيِّدُ ٱلرَّبُّ: تَأْكُلُونَ بِٱلدَّمِ وَتَرْفَعُونَ أَعْيُنَكُمْ إِلَى أَصْنَامِكُمْ وَتَسْفِكُونَ ٱلدَّمَ، أَفَتَرِثُونَ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وَقَفْتُمْ عَلَى سَيْفِكُمْ، فَعَلْتُمُ ٱلرِّجْسَ، وَكُلٌّ مِنْكُمْ نَجَّسَ ٱمْرَأَةَ صَاحِبِهِ، أَفَتَرِثُونَ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قُلْ لَهُمْ: هَكَذَا قَالَ ٱلسَّيِّدُ ٱلرَّبُّ: حَيٌّ أَنَا، إِنَّ ٱلَّذِينَ فِي ٱلْخِرَبِ يَسْقُطُونَ بِٱلسَّيْفِ، وَٱلَّذِي هُوَ عَلَى وَجْهِ ٱلْحَقْلِ أَبْذِلُهُ لِلْوَحْشِ مَأْكَلًا، وَٱلَّذِينَ فِي ٱلْحُصُونِ وَفِي ٱلْمَغَايِرِ يَمُوتُونَ بِٱلْوَبَإِ.</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فَأَجْعَلُ ٱلْأَرْضَ خَرِبَةً مُقْفِرَةً، وَتَبْطُلُ كِبْرِيَاءُ عِزَّتِهَا، وَتَخْرَبُ جِبَالُ إِسْرَائِيلَ بِلَا عَابِرٍ.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فَيَعْلَمُونَ أَنِّي أَنَا ٱلرَّبُّ حِينَ أَجْعَلُ ٱلْأَرْضَ خَرِبَةً مُقْفِرَةً عَلَى كُلِّ رَجَاسَاتِهِمِ ٱلَّتِي فَعَلُوهَا.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«وَأَنْتَ يَا ٱبْنَ آدَمَ، فَإِنَّ بَنِي شَعْبِكَ يَتَكَلَّمُونَ عَلَيْكَ بِجَانِبِ ٱلْجُدْرَانِ، وَفِي أَبْوَابِ ٱلْبُيُوتِ، وَيَتَكَلَّمُ ٱلْوَاحِدُ مَعَ ٱلْآخَرِ، ٱلرَّجُلُ مَعَ أَخِيهِ قَائِلِينَ: هَلُمَّ ٱسْمَعُوا مَا هُوَ ٱلْكَلَامُ ٱلْخَارِجُ مِنْ عِنْدِ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وَيَأْتُونَ إِلَيْكَ كَمَا يَأْتِي ٱلشَّعْبُ، وَيَجْلِسُونَ أَمَامَكَ كَشَعْبِي، وَيَسْمَعُونَ كَلَامَكَ وَلَا يَعْمَلُونَ بِهِ، لِأَنَّهُمْ بِأَفْوَاهِهِمْ يُظْهِرُونَ أَشْوَاقًا وَقَلْبُهُمْ ذَاهِبٌ وَرَاءَ كَسْبِهِمْ.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وَهَا أَنْتَ لَهُمْ كَشِعْرِ أَشْوَاقٍ لِجَمِيلِ ٱلصَّوْتِ يُحْسِنُ ٱلْعَزْفَ، فَيَسْمَعُونَ كَلَامَكَ وَلَا يَعْمَلُونَ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وَإِذَا جَاءَ هَذَا، لِأَنَّهُ يَأْتِي، فَيَعْلَمُونَ أَنَّ نَبِيًّا كَانَ فِي وَسْطِهِمْ».</w:t>
      </w:r>
      <w:r>
        <w:rPr>
          <w:lang w:val="ar_AE" w:bidi="ar_AE"/>
        </w:rPr>
      </w:r>
      <w:r>
        <w:rPr>
          <w:lang w:val="ar_AE" w:bidi="ar_AE"/>
        </w:rPr>
      </w:r>
    </w:p>
    <w:p>
      <w:pPr>
        <w:bidi/>
      </w:pPr>
      <w:r>
        <w:rPr>
          <w:lang w:val="ar_AE" w:bidi="ar_AE"/>
        </w:rPr>
      </w:r>
    </w:p>
    <w:p>
      <w:pPr>
        <w:pStyle w:val="Heading2"/>
        <w:bidi/>
      </w:pPr>
      <w:r>
        <w:rPr>
          <w:lang w:val="ar_AE" w:bidi="ar_AE"/>
        </w:rPr>
        <w:t>Ezekiel 34:1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تَنَبَّأْ عَلَى رُعَاةِ إِسْرَائِيلَ، تَنَبَّأْ وَقُلْ لَهُمْ: هَكَذَا قَالَ ٱلسَّيِّدُ ٱلرَّبُّ لِلرُّعَاةِ: وَيْلٌ لِرُعَاةِ إِسْرَائِيلَ ٱلَّذِينَ كَانُوا يَرْعَوْنَ أَنْفُسَهُمْ. أَلَا يَرْعَى ٱلرُّعَاةُ ٱلْغَنَمَ؟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تَأْكُلُونَ ٱلشَّحْمَ، وَتَلْبَسُونَ ٱلصُّوفَ وَتَذْبَحُونَ ٱلسَّمِينَ، وَلَا تَرْعَوْنَ ٱلْغَنَمَ.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ٱلْمَرِيضُ لَمْ تُقَوُّوهُ، وَٱلْمَجْرُوحُ لَمْ تَعْصِبُوهُ، وَٱلْمَكْسُورُ لَمْ تَجْبُرُوهُ، وَٱلْمَطْرُودُ لَمْ تَسْتَرِدُّوهُ، وَٱلضَّالُّ لَمْ تَطْلُبُوهُ، بَلْ بِشِدَّةٍ وَبِعُنْفٍ تَسَلَّطْتُمْ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فَتَشَتَّتَتْ بِلَا رَاعٍ وَصَارَتْ مَأْكَلًا لِجَمِيعِ وُحُوشِ ٱلْحَقْلِ، وَتَشَتَّتَتْ.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ضَلَّتْ غَنَمِي فِي كُلِّ ٱلْجِبَالِ، وَعَلَى كُلِّ تَلٍّ عَالٍ، وَعَلَى كُلِّ وَجْهِ ٱلْأَرْضِ. تَشَتَّتَتْ غَنَمِي وَلَمْ يَكُنْ مَنْ يَسْأَلُ أَوْ يُفَتِّشُ.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«فَلِذَلِكَ أَيُّهَا ٱلرُّعَاةُ ٱسْمَعُوا كَلَامَ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حَيٌّ أَنَا، يَقُولُ ٱلسَّيِّدُ ٱلرَّبُّ، مِنْ حَيْثُ إِنَّ غَنَمِي صَارَتْ غَنِيمَةً وَصَارَتْ غَنَمِي مَأْكَلًا لِكُلِّ وَحْشِ ٱلْحَقْلِ، إِذْ لَمْ يَكُنْ رَاعٍ وَلَا سَأَلَ رُعَاتِي عَنْ غَنَمِي، وَرَعَى ٱلرُّعَاةُ أَنْفُسَهُمْ وَلَمْ يَرْعَوْا غَنَمِي،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فَلِذَلِكَ أَيُّهَا ٱلرُّعَاةُ ٱسْمَعُوا كَلَامَ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هَكَذَا قَالَ ٱلسَّيِّدُ ٱلرَّبُّ: هَأَنَذَا عَلَى ٱلرُّعَاةِ وَأَطْلُبُ غَنَمِي مِنْ يَدِهِمْ، وَأَكُفُّهُمْ عَنْ رَعْيِ ٱلْغَنَمِ، وَلَا يَرْعَى ٱلرُّعَاةُ أَنْفُسَهُمْ بَعْدُ، فَأُخَلِّصُ غَنَمِي مِنْ أَفْوَاهِهِمْ فَلَا تَكُونُ لَهُمْ مَأْكَلًا.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لِأَنَّهُ هَكَذَا قَالَ ٱلسَّيِّدُ ٱلرَّبُّ: هَأَنَذَا أَسْأَلُ عَنْ غَنَمِي وَأَفْتَقِدُهَا.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كَمَا يَفْتَقِدُ ٱلرَّاعِي قَطِيعَهُ يَوْمَ يَكُونُ فِي وَسْطِ غَنَمِهِ ٱلْمُشَتَّتَةِ، هَكَذَا أَفْتَقِدُ غَنَمِي وَأُخَلِّصُهَا مِنْ جَمِيعِ ٱلْأَمَاكِنِ ٱلَّتِي تَشَتَّتَتْ إِلَيْهَا فِي يَوْمِ ٱلْغَيْمِ وَٱلضَّبَابِ.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وَأُخْرِجُهَا مِنَ ٱلشُّعُوبِ وَأَجْمَعُهَا مِنَ ٱلْأَرَاضِي، وَآتِي بِهَا إِلَى أَرْضِهَا وَأَرْعَاهَا عَلَى جِبَالِ إِسْرَائِيلَ وَفِي ٱلْأَوْدِيَةِ وَفِي جَمِيعِ مَسَاكِنِ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أَرْعَاهَا فِي مَرْعًى جَيِّدٍ، وَيَكُونُ مَرَاحُهَا عَلَى جِبَالِ إِسْرَائِيلَ ٱلْعَالِيَةِ. هُنَالِكَ تَرْبُضُ فِي مَرَاحٍ حَسَنٍ، وَفِي مَرْعًى دَسِمٍ يَرْعَوْنَ عَلَى جِبَالِ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أَنَا أَرْعَى غَنَمِي وَأُرْبِضُهَا،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وَأَطْلُبُ ٱلضَّالَّ، وَأَسْتَرِدُّ ٱلْمَطْرُودَ، وَأَجْبِرُ ٱلْكَسِيرَ، وَأَعْصِبُ ٱلْجَرِيحَ، وَأُبِيدُ ٱلسَّمِينَ وَٱلْقَوِيَّ، وَأَرْعَاهَا بِعَدْلٍ.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وَأَنْتُمْ يَا غَنَمِي، فَهَكَذَا قَالَ ٱلسَّيِّدُ ٱلرَّبُّ: هَأَنَذَا أَحْكُمُ بَيْنَ شَاةٍ وَشَاةٍ، بَيْنَ كِبَاشٍ وَتُيُوسٍ.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أَهُوَ صَغِيرٌ عِنْدَكُمْ أَنْ تَرْعَوْا ٱلْمَرْعَى ٱلْجَيِّدَ، وَبَقِيَّةُ مَرَاعِيكُمْ تَدُوسُونَهَا بِأَرْجُلِكُمْ، وَأَنْ تَشْرَبُوا مِنَ ٱلْمِيَاهِ ٱلْعَمِيقَةِ، وَٱلْبَقِيَّةُ تُكَدِّرُونَهَا بِأَقْدَامِكُمْ؟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وَغَنَمِي تَرْعَى مِنْ دَوْسِ أَقْدَامِكُمْ، وَتَشْرَبُ مِنْ كَدَرِ أَرْجُلِكُمْ!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«لِذَلِكَ هَكَذَا قَالَ ٱلسَّيِّدُ ٱلرَّبُّ لَهُمْ: هَأَنَذَا أَحْكُمُ بَيْنَ ٱلشَّاةِ ٱلسَّمِينَةِ وَٱلشَّاةِ ٱلْمَهْزُولَةِ.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لِأَنَّكُمْ بَهَزْتُمْ بِٱلْجَنْبِ وَٱلْكَتِفِ، وَنَطَحْتُمُ ٱلْمَرِيضَةَ بِقُرُونِكُمْ حَتَّى شَتَّتْمُوهَا إِلَى خَارِجٍ.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فَأُخَلِّصُ غَنَمِي فَلَا تَكُونُ مِنْ بَعْدُ غَنِيمَةً، وَأَحْكُمُ بَيْنَ شَاةٍ وَشَاةٍ.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وَأُقِيمُ عَلَيْهَا رَاعِيًا وَاحِدًا فَيَرْعَاهَا عَبْدِي دَاوُدُ، هُوَ يَرْعَاهَا وَهُوَ يَكُونُ لَهَا رَاعِيًا.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وَأَنَا ٱلرَّبُّ أَكُونُ لَهُمْ إِلَهًا، وَعَبْدِي دَاوُدُ رَئِيسًا فِي وَسْطِهِمْ. أَنَا ٱلرَّبُّ تَكَلَّمْتُ.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وَأَقْطَعُ مَعَهُمْ عَهْدَ سَلَامٍ، وَأَنْزِعُ ٱلْوُحُوشَ ٱلرَّدِيئَةَ مِنَ ٱلْأَرْضِ، فَيَسْكُنُونَ فِي ٱلْبَرِّيَّةِ مُطْمَئِنِّينَ وَيَنَامُونَ فِي ٱلْوُعُورِ.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وَأَجْعَلُهُمْ وَمَا حَوْلَ أَكَمَتِي بَرَكَةً، وَأُنْزِلُ عَلَيْهِمِ ٱلْمَطَرَ فِي وَقْتِهِ فَتَكُونُ أَمْطَارَ بَرَكَةٍ.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وَتُعْطِي شَجَرَةُ ٱلْحَقْلِ ثَمَرَتَهَا، وَتُعْطِي ٱلْأَرْضُ غَلَّتَهَا، وَيَكُونُونَ آمِنِينَ فِي أَرْضِهِمْ، وَيَعْلَمُونَ أَنِّي أَنَا ٱلرَّبُّ عِنْدَ تَكْسِيرِي رُبُطَ نِيرِهِمْ، وَإِذَا أَنْقَذْتُهُمْ مِنْ يَدِ ٱلَّذِينَ ٱسْتَعْبَدُوهُمْ.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فَلَا يَكُونُونَ بَعْدُ غَنِيمَةً لِلْأُمَمِ، وَلَا يَأْكُلُهُمْ وَحْشُ ٱلْأَرْضِ، بَلْ يَسْكُنُونَ آمِنِينَ وَلَا مُخِيفٌ.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وَأُقِيمُ لَهُمْ غَرْسًا لِصِيتٍ فَلَا يَكُونُونَ بَعْدُ مَفْنِيِّي ٱلْجُوعِ فِي ٱلْأَرْضِ، وَلَا يَحْمِلُونَ بَعْدُ تَعْيِيرَ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فَيَعْلَمُونَ أَنِّي أَنَا ٱلرَّبُّ إِلَهُهُمْ مَعَهُمْ، وَهُمْ شَعْبِي بَيْتُ إِسْرَائِيلَ،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وَأَنْتُمْ يَا غَنَمِي، غَنَمُ مَرْعَايَ، أُنَاسٌ أَنْتُمْ. أَنَا إِلَهُكُمْ، يَقُولُ ٱلسَّيِّدُ ٱلرَّبُّ».</w:t>
      </w:r>
      <w:r>
        <w:rPr>
          <w:lang w:val="ar_AE" w:bidi="ar_AE"/>
        </w:rPr>
      </w:r>
      <w:r>
        <w:rPr>
          <w:lang w:val="ar_AE" w:bidi="ar_AE"/>
        </w:rPr>
      </w:r>
    </w:p>
    <w:p>
      <w:pPr>
        <w:bidi/>
      </w:pPr>
      <w:r>
        <w:rPr>
          <w:lang w:val="ar_AE" w:bidi="ar_AE"/>
        </w:rPr>
      </w:r>
    </w:p>
    <w:p>
      <w:pPr>
        <w:pStyle w:val="Heading2"/>
        <w:bidi/>
      </w:pPr>
      <w:r>
        <w:rPr>
          <w:lang w:val="ar_AE" w:bidi="ar_AE"/>
        </w:rPr>
        <w:t>Ezekiel 35:1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ٱجْعَلْ وَجْهَكَ نَحْوَ جَبَلِ سَعِيرَ وَتَنَبَّأْ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لَهُ: هَكَذَا قَالَ ٱلسَّيِّدُ ٱلرَّبُّ: هَأَنَذَا عَلَيْكَ يَا جَبَلَ سَعِيرَ، وَأَمُدُّ يَدِي عَلَيْكَ وَأَجْعَلُكَ خَرَابًا مُقْفِرًا.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أَجْعَلُ مُدُنَكَ خَرِبَةً، وَتَكُونُ أَنْتَ مُقْفِرًا، وَتَعْلَمُ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لِأَنَّهُ كَانَتْ لَكَ بُغْضَةٌ أَبَدِيَّةٌ، وَدَفَعْتَ بَنِي إِسْرَائِيلَ إِلَى يَدِ ٱلسَّيْفِ فِي وَقْتِ مُصِيبَتِهِمْ، وَقْتِ إِثْمِ ٱلنِّهَايَةِ.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لِذَلِكَ حَيٌّ أَنَا، يَقُولُ ٱلسَّيِّدُ ٱلرَّبُّ، إِنِّي أُهَيِّئُكَ لِلدَّمِ، وَٱلدَّمُ يَتْبَعُكَ. إِذْ لَمْ تَكْرَهِ ٱلدَّمَ فَٱلدَّمُ يَتْبَعُكَ.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فَأَجْعَلُ جَبَلَ سَعِيرَ خَرَابًا وَمُقْفِرًا، وَأَسْتَأْصِلُ مِنْهُ ٱلذَّاهِبَ وَٱلْآئِبَ.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وَأَمْلَأُ جِبَالَهُ مِنْ قَتْلَاهُ. تِلَالُكَ وَأَوْدِيَتُكَ وَجَمِيعُ أَنْهَارِكَ يَسْقُطُونَ فِيهَا قَتْلَى بِٱلسَّيْفِ.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وَأُصَيِّرُكَ خِرَبًا أَبَدِيَّةً، وَمُدُنُكَ لَنْ تَعُودَ، فَتَعْلَمُونَ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لِأَنَّكَ قُلْتَ: إِنَّ هَاتَيْنِ ٱلْأُمَّتَيْنِ، وَهَاتَيْنِ ٱلْأَرْضَيْنِ تَكُونَانِ لِي فَنَمْتَلِكُهُمَا وَٱلرَّبُّ كَانَ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فَلِذَلِكَ حَيٌّ أَنَا، يَقُولُ ٱلسَّيِّدُ ٱلرَّبُّ، لِأَفْعَلَنَّ كَغَضَبِكَ وَكَحَسَدِكَ ٱللَّذَيْنِ عَامَلْتَ بِهِمَا مِنْ بُغْضَتِكَ لَهُمْ، وَأُعَرِّفُ بِنَفْسِي بَيْنَهُمْ عِنْدَمَا أَحْكُمُ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فَتَعْلَمُ أَنِّي أَنَا ٱلرَّبُّ، قَدْ سَمِعْتُ كُلَّ إِهَانَتِكَ ٱلَّتِي تَكَلَّمْتَ بِهَا عَلَى جِبَالِ إِسْرَائِيلَ قَائِلًا: قَدْ خَرِبَتْ. قَدْ أُعْطِينَاهَا مَأْكَلًا.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قَدْ تَعَظَّمْتُمْ عَلَيَّ بِأَفْوَاهِكُمْ وَكَثَّرْتُمْ كَلَامَكُمْ عَلَيَّ. أَنَا سَمِعْتُ.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هَكَذَا قَالَ ٱلسَّيِّدُ ٱلرَّبُّ: عِنْدَ فَرَحِ كُلِّ ٱلْأَرْضِ أَجْعَلُكَ مُقْفِرًا.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كَمَا فَرِحْتَ عَلَى مِيرَاثِ بَيْتِ إِسْرَائِيلَ لِأَنَّهُ خَرِبَ، كَذَلِكَ أَفْعَلُ بِكَ. تَكُونُ خَرَابًا يَا جَبَلَ سَعِيرَ أَنْتَ وَكُلُّ أَدُومَ بِأَجْمَعِهَا، فَيَعْلَمُونَ أَنِّي أَنَا ٱلرَّبُّ.</w:t>
      </w:r>
      <w:r>
        <w:rPr>
          <w:lang w:val="ar_AE" w:bidi="ar_AE"/>
        </w:rPr>
      </w:r>
      <w:r>
        <w:rPr>
          <w:lang w:val="ar_AE" w:bidi="ar_AE"/>
        </w:rPr>
      </w:r>
    </w:p>
    <w:p>
      <w:pPr>
        <w:bidi/>
      </w:pPr>
      <w:r>
        <w:rPr>
          <w:lang w:val="ar_AE" w:bidi="ar_AE"/>
        </w:rPr>
      </w:r>
    </w:p>
    <w:p>
      <w:pPr>
        <w:pStyle w:val="Heading2"/>
        <w:bidi/>
      </w:pPr>
      <w:r>
        <w:rPr>
          <w:lang w:val="ar_AE" w:bidi="ar_AE"/>
        </w:rPr>
        <w:t>Ezekiel 36:1</w:t>
      </w:r>
      <w:r>
        <w:rPr>
          <w:lang w:val="ar_AE" w:bidi="ar_AE"/>
        </w:rPr>
      </w:r>
    </w:p>
    <w:p>
      <w:pPr>
        <w:bidi/>
      </w:pPr>
      <w:r>
        <w:rPr>
          <w:lang w:val="ar_AE" w:bidi="ar_AE"/>
        </w:rPr>
      </w:r>
      <w:r>
        <w:rPr>
          <w:vertAlign w:val="superscript"/>
          <w:lang w:val="ar_AE" w:bidi="ar_AE"/>
        </w:rPr>
        <w:t>1</w:t>
      </w:r>
      <w:r>
        <w:rPr>
          <w:lang w:val="ar_AE" w:bidi="ar_AE"/>
        </w:rPr>
        <w:t xml:space="preserve"> «وَأَنْتَ يَا ٱبْنَ آدَمَ، فَتَنَبَّأْ لِجِبَالِ إِسْرَائِيلَ وَقُلْ: يَا جِبَالَ إِسْرَائِيلَ ٱسْمَعِي كَلِمَةَ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هَكَذَا قَالَ ٱلسَّيِّدُ ٱلرَّبُّ: مِنْ أَجْلِ أَنَّ ٱلْعَدُوَّ قَالَ عَلَيْكُمْ: هَهْ! إِنَّ ٱلْمُرْتَفَعَاتِ ٱلْقَدِيمَةَ صَارَتْ لَنَا مِيرَاثًا،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فَلِذَلِكَ تَنَبَّأْ وَقُلْ: هَكَذَا قَالَ ٱلسَّيِّدُ ٱلرَّبُّ: مِنْ أَجْلِ أَنَّهُمْ قَدْ أَخْرَبُوكُمْ وَتَهَمَّمُوكُمْ مِنْ كُلِّ جَانِبٍ لِتَكُونُوا مِيرَاثًا لِبَقِيَّةِ ٱلْأُمَمِ، وَأُصْعِدْتُمْ عَلَى شِفَاهِ ٱللِّسَانِ، وَصِرْتُمْ مَذَمَّةَ ٱلشَّعْبِ،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لِذَلِكَ فَٱسْمَعِي يَا جِبَالَ إِسْرَائِيلَ كَلِمَةَ ٱلسَّيِّدِ ٱلرَّبِّ: هَكَذَا قَالَ ٱلسَّيِّدُ ٱلرَّبُّ لِلْجِبَالِ وَلِلْآكَامِ وَلِلْأَنْهَارِ وَلِلْأَوْدِيَةِ وَلِلْخِرَبِ ٱلْمُقْفِرَةِ وَلِلْمُدُنِ ٱلْمَهْجُورَةِ ٱلَّتِي صَارَتْ لِلنَّهْبِ وَٱلِٱسْتِهْزَاءِ لِبَقِيَّةِ ٱلْأُمَمِ ٱلَّذِينَ حَوْلَهَا.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مِنْ أَجْلِ ذَلِكَ هَكَذَا قَالَ ٱلسَّيِّدُ ٱلرَّبُّ: إِنِّي فِي نَارِ غَيْرَتِي تَكَلَّمْتُ عَلَى بَقِيَّةِ ٱلْأُمَمِ وَعَلَى أَدُومَ كُلِّهَا، ٱلَّذِينَ جَعَلُوا أَرْضِي مِيرَاثًا لَهُمْ بِفَرَحِ كُلِّ ٱلْقَلْبِ وَبُغْضَةِ نَفْسٍ لِنَهْبِهَا غَنِيمَةً.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فَتَنَبَّأْ عَلَى أَرْضِ إِسْرَائِيلَ وَقُلْ لِلْجِبَالِ وَلِلْتِّلَالِ وَلِلْأَنْهَارِ وَلِلْأَوْدِيَةِ: هَكَذَا قَالَ ٱلسَّيِّدُ ٱلرَّبُّ: هَأَنَذَا فِي غَيْرَتِي وَفِي غَضَبِي تَكَلَّمْتُ مِنْ أَجْلِ أَنَّكُمْ حَمَلْتُمْ تَعْيِيرَ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لِذَلِكَ هَكَذَا قَالَ ٱلسَّيِّدُ ٱلرَّبُّ: إِنِّي رَفَعْتُ يَدِي، فَٱلْأُمَمُ ٱلَّذِينَ حَوْلَكُمْ هُمْ يَحْمِلُونَ تَعْيِيرَهُمْ.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أَمَّا أَنْتُمْ يَا جِبَالَ إِسْرَائِيلَ، فَإِنَّكُمْ تُنْبِتُونَ فُرُوعَكُمْ وَتُثْمِرُونَ ثَمَرَكُمْ لِشَعْبِي إِسْرَائِيلَ، لِأَنَّهُ قَرِيبُ ٱلْإِتْيَانِ.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لِأَنِّي أَنَا لَكُمْ وَأَلْتَفِتُ إِلَيْكُمْ فَتُحْرَثُونَ وَتُزْرَعُونَ.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وَأُكَثِّرُ ٱلنَّاسَ عَلَيْكُمْ، كُلَّ بَيْتِ إِسْرَائِيلَ بِأَجْمَعِهِ، فَتُعْمَرُ ٱلْمُدُنُ وَتُبْنَى ٱلْخِرَبُ.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وَأُكَثِّرُ عَلَيْكُمُ ٱلْإِنْسَانَ وَٱلْبَهِيمَةَ فَيَكْثُرُونَ وَيُثْمِرُونَ، وَأُسَكِّنُكُمْ حَسَبَ حَالَتِكُمُ ٱلْقَدِيمَةِ، وَأُحْسِنُ إِلَيْكُمْ أَكْثَرَ مِمَّا فِي أَوَائِلِكُمْ، فَتَعْلَمُونَ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وَأُمَشِّي ٱلنَّاسَ عَلَيْكُمْ شَعْبِي إِسْرَائِيلَ، فَيَرِثُونَكَ فَتَكُونُ لَهُمْ مِيرَاثًا وَلَا تَعُودُ بَعْدُ تُثْكِلُهُمْ.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هَكَذَا قَالَ ٱلسَّيِّدُ ٱلرَّبُّ: مِنْ أَجْلِ أَنَّهُمْ قَالُوا لَكُمْ: أَنْتِ أَكَّالَةُ ٱلنَّاسِ وَمُثْكِلَةُ شُعُوبِكِ.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لِذَلِكَ لَنْ تَأْكُلِي ٱلنَّاسَ بَعْدُ، وَلَا تُثْكِلِي شُعُوبَكِ بَعْدُ،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وَلَا أُسَمِّعُ فِيكِ مِنْ بَعْدُ تَعْيِيرَ ٱلْأُمَمِ، وَلَا تَحْمِلِينَ تَعْيِيرَ ٱلشُّعُوبِ بَعْدُ، وَلَا تُعْثِرِينَ شُعُوبَكِ بَعْدُ،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«يَا ٱبْنَ آدَمَ، إِنَّ بَيْتَ إِسْرَائِيلَ لَمَّا سَكَنُوا أَرْضَهُمْ نَجَّسُوهَا بِطَرِيقِهِمْ وَبِأَفْعَالِهِمْ. كَانَتْ طَرِيقُهُمْ أَمَامِي كَنَجَاسَةِ ٱلطَّامِثِ،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فَسَكَبْتُ غَضَبِي عَلَيْهِمْ لِأَجْلِ ٱلدَّمِ ٱلَّذِي سَفَكُوهُ عَلَى ٱلْأَرْضِ، وَبِأَصْنَامِهِمْ نَجَّسُوهَا.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فَبَدَّدْتُهُمْ فِي ٱلْأُمَمِ فَتَذَرَّوْا فِي ٱلْأَرَاضِي. كَطَرِيقِهِمْ وَكَأَفْعَالِهِمْ دِنْتُهُمْ.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فَلَمَّا جَاءُوا إِلَى ٱلْأُمَمِ حَيْثُ جَاءُوا نَجَّسُوا ٱسْمِي ٱلْقُدُّوسَ، إِذْ قَالُوا لَهُمْ: هَؤُلَاءِ شَعْبُ ٱلرَّبِّ وَقَدْ خَرَجُوا مِنْ أَرْضِهِ.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فَتَحَنَّنْتُ عَلَى ٱسْمِي ٱلْقُدُّوسِ ٱلَّذِي نَجَّسَهُ بَيْتُ إِسْرَائِيلَ فِي ٱلْأُمَمِ حَيْثُ جَاءُوا.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«لِذَلِكَ فَقُلْ لِبَيْتِ إِسْرَائِيلَ: هَكَذَا قَالَ ٱلسَّيِّدُ ٱلرَّبُّ: لَيْسَ لِأَجْلِكُمْ أَنَا صَانِعٌ يَا بَيْتَ إِسْرَائِيلَ، بَلْ لِأَجْلِ ٱسْمِي ٱلْقُدُّوسِ ٱلَّذِي نَجَّسْتُمُوهُ فِي ٱلْأُمَمِ حَيْثُ جِئْتُمْ.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فَأُقَدِّسُ ٱسْمِي ٱلْعَظِيمَ ٱلْمُنَجَّسَ فِي ٱلْأُمَمِ، ٱلَّذِي نَجَّسْتُمُوهُ فِي وَسْطِهِمْ، فَتَعْلَمُ ٱلْأُمَمُ أَنِّي أَنَا ٱلرَّبُّ، يَقُولُ ٱلسَّيِّدُ ٱلرَّبُّ، حِينَ أَتَقَدَّسُ فِيكُمْ قُدَّامَ أَعْيُنِهِمْ.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وَآخُذُكُمْ مِنْ بَيْنِ ٱلْأُمَمِ وَأَجْمَعُكُمْ مِنْ جَمِيعِ ٱلْأَرَاضِي وَآتِي بِكُمْ إِلَى أَرْضِكُمْ.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وَأَرُشُّ عَلَيْكُمْ مَاءً طَاهِرًا فَتُطَهَّرُونَ. مِنْ كُلِّ نَجَاسَتِكُمْ وَمِنْ كُلِّ أَصْنَامِكُمْ أُطَهِّرُكُمْ.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وَأُعْطِيكُمْ قَلْبًا جَدِيدًا، وَأَجْعَلُ رُوحًا جَدِيدَةً فِي دَاخِلِكُمْ، وَأَنْزِعُ قَلْبَ ٱلْحَجَرِ مِنْ لَحْمِكُمْ وَأُعْطِيكُمْ قَلْبَ لَحْمٍ.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وَأَجْعَلُ رُوحِي فِي دَاخِلِكُمْ، وَأَجْعَلُكُمْ تَسْلُكُونَ فِي فَرَائِضِي، وَتَحْفَظُونَ أَحْكَامِي وَتَعْمَلُونَ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وَتَسْكُنُونَ ٱلْأَرْضَ ٱلَّتِي أَعْطَيْتُ آبَاءَكُمْ إِيَّاهَا، وَتَكُونُونَ لِي شَعْبًا وَأَنَا أَكُونُ لَكُمْ إِلَهًا.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وَأُخَلِّصُكُمْ مِنْ كُلِّ نَجَاسَاتِكُمْ. وَأَدْعُو ٱلْحِنْطَةَ وَأُكَثِّرُهَا وَلَا أَضَعُ عَلَيْكُمْ جُوعًا.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وَأُكَثِّرُ ثَمَرَ ٱلشَّجَرِ وَغَلَّةَ ٱلْحَقْلِ لِكَيْلَا تَنَالُوا بَعْدُ عَارَ ٱلْجُوعِ بَيْنَ ٱلْأُمَمِ.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فَتَذْكُرُونَ طُرُقَكُمُ ٱلرَّدِيئَةَ وَأَعْمَالَكُمْ غَيْرَ ٱلصَّالِحَةِ، وَتَمْقُتُونَ أَنْفُسَكُمْ أَمَامَ وُجُوهِكُمْ مِنْ أَجْلِ آثَامِكُمْ وَعَلَى رَجَاسَاتِكُمْ.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لَا مِنْ أَجْلِكُمْ أَنَا صَانِعٌ، يَقُولُ ٱلسَّيِّدُ ٱلرَّبُّ، فَلْيَكُنْ مَعْلُومًا لَكُمْ. فَٱخْجَلُوا وَٱخْزَوْا مِنْ طُرُقِكُمْ يَا 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هَكَذَا قَالَ ٱلسَّيِّدُ ٱلرَّبُّ: فِي يَوْمِ تَطْهِيرِي إِيَّاكُمْ مِنْ كُلِّ آثَامِكُمْ، أُسْكِنُكُمْ فِي ٱلْمُدُنِ، فَتُبْنَى ٱلْخِرَبُ.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وَتُفْلَحُ ٱلْأَرْضُ ٱلْخَرِبَةُ عِوَضًا عَنْ كَوْنِهَا خَرِبَةً أَمَامَ عَيْنَيْ كُلِّ عَابِرٍ.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فَيَقُولُونَ: هَذِهِ ٱلْأَرْضُ ٱلْخَرِبَةُ صَارَتْ كَجَنَّةِ عَدْنٍ، وَٱلْمُدُنُ ٱلْخَرِبَةُ وَٱلْمُقْفِرَةُ وَٱلْمُنْهَدِمَةُ مُحَصَّنَةً مَعْمُورَةً.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فَتَعْلَمُ ٱلْأُمَمُ ٱلَّذِينَ تُرِكُوا حَوْلَكُمْ أَنِّي أَنَا ٱلرَّبُّ، بَنَيْتُ ٱلْمُنْهَدِمَةَ وَغَرَسْتُ ٱلْمُقْفِرَةَ. أَنَا ٱلرَّبُّ تَكَلَّمْتُ وَسَأَفْعَلُ.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هَكَذَا قَالَ السَّيِّدُ الرَّبُّ: بَعْدَ هَذِهِ أُطْلَبُ مِنْ بَيْتِ إِسْرَائِيلَ لِأَفْعَلَ لَهُمْ. أُكَثِّرُهُمْ كَغَنَمِ أُنَاسٍ،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كَغَنَمِ مَقْدِسٍ، كَغَنَمِ أُورُشَلِيمَ فِي مَوَاسِمِهَا، فَتَكُونُ ٱلْمُدُنُ ٱلْخَرِبَةُ مَلآنَةً غَنَمَ أُنَاسٍ، فَيَعْلَمُونَ أَنِّي أَنَا ٱلرَّبُّ».</w:t>
      </w:r>
      <w:r>
        <w:rPr>
          <w:lang w:val="ar_AE" w:bidi="ar_AE"/>
        </w:rPr>
      </w:r>
      <w:r>
        <w:rPr>
          <w:lang w:val="ar_AE" w:bidi="ar_AE"/>
        </w:rPr>
      </w:r>
    </w:p>
    <w:p>
      <w:pPr>
        <w:bidi/>
      </w:pPr>
      <w:r>
        <w:rPr>
          <w:lang w:val="ar_AE" w:bidi="ar_AE"/>
        </w:rPr>
      </w:r>
    </w:p>
    <w:p>
      <w:pPr>
        <w:pStyle w:val="Heading2"/>
        <w:bidi/>
      </w:pPr>
      <w:r>
        <w:rPr>
          <w:lang w:val="ar_AE" w:bidi="ar_AE"/>
        </w:rPr>
        <w:t>Ezekiel 37:1</w:t>
      </w:r>
      <w:r>
        <w:rPr>
          <w:lang w:val="ar_AE" w:bidi="ar_AE"/>
        </w:rPr>
      </w:r>
    </w:p>
    <w:p>
      <w:pPr>
        <w:bidi/>
      </w:pPr>
      <w:r>
        <w:rPr>
          <w:lang w:val="ar_AE" w:bidi="ar_AE"/>
        </w:rPr>
      </w:r>
      <w:r>
        <w:rPr>
          <w:vertAlign w:val="superscript"/>
          <w:lang w:val="ar_AE" w:bidi="ar_AE"/>
        </w:rPr>
        <w:t>1</w:t>
      </w:r>
      <w:r>
        <w:rPr>
          <w:lang w:val="ar_AE" w:bidi="ar_AE"/>
        </w:rPr>
        <w:t xml:space="preserve"> كَانَتْ عَلَيَّ يَدُ ٱلرَّبِّ، فَأَخْرَجَني بِرُوحِ ٱلرَّبِّ وَأَنْزَلَنِي فِي وَسْطِ ٱلْبُقْعَةِ وَهِيَ مَلآنَةٌ عِظَامًا،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وَأَمَرَّنِي عَلَيْهَا مِنْ حَوْلِهَا وَإِذَا هِيَ كَثِيرَةٌ جِدًّا عَلَى وَجْهِ ٱلْبُقْعَةِ، وَإِذَا هِيَ يَابِسَةٌ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لِي: «يَا ٱبْنَ آدَمَ، أَتَحْيَا هَذِهِ ٱلْعِظَامُ؟» فَقُلْتُ: «يَا سَيِّدُ ٱلرَّبُّ أَنْتَ تَعْلَمُ».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لِي: «تَنَبَّأْ عَلَى هَذِهِ ٱلْعِظَامِ وَقُلْ لَهَا: أَيَّتُهَا ٱلْعِظَامُ ٱلْيَابِسَةُ، ٱسْمَعِي كَلِمَةَ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هَكذَا قَالَ ٱلسَّيِّدُ ٱلرَّبُّ لِهَذِهِ ٱلْعِظَامِ: هَأَنَذَا أُدْخِلُ فِيكُمْ رُوحًا فَتَحْيَوْنَ.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وَأَضَعُ عَلَيْكُمْ عَصَبًا وأَكْسِيكُمْ لَحْمًا وَأَبْسُطُ عَلَيْكُمْ جِلْدًا وَأَجْعَلُ فِيكُمْ رُوحًا، فَتَحْيَوْنَ وَتَعْلَمُونَ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فَتَنَبَّأْتُ كمَا أُمِرتُ. وَبَيْنَمَا أَنَا أَتنَبَّأُ كَانَ صَوْتٌ، وَإِذَا رَعْشٌ، فَتَقَارَبَتِ ٱلْعِظَامُ كُلُّ عَظْمٍ إِلَى عَظْمِهِ.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ونَظَرْتُ وَإِذَا بِٱلْعَصَبِ وَٱللَّحْمِ كَسَاهَا، وبُسِطَ ٱلْجِلْدُ علَيْهَا مِنْ فَوْقُ، وَلَيْسَ فِيهَا رُوحٌ.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 لِي: «تَنَبَّأْ لِلرُّوحِ، تَنَبَّأْ يَاٱبْنَ آدَمَ، وَقُلْ لِلرُّوحِ: هَكذَا قَالَ ٱلسَّيِّدُ ٱلرَّبُّ: هَلُمَّ يَارُوحُ مِنَ ٱلرِّيَاحِ ٱلْأَرْبَعِ وَهُبَّ عَلَى هَؤُلَاءِ ٱلْقَتْلَى لِيَحْيَوْا».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فَتَنَبَّأْتُ كَمَا أَمَرَني، فَدَخَلَ فِيهِمِ ٱلرُّوحُ، فَحَيُوا وَقَامُوا عَلَى أَقدَامِهِمْ جَيْشٌ عَظيمٌ جِدًّا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قَالَ لِي: «يَا ٱبْنَ آدَمَ، هَذِهِ ٱلعِظَامُ هِيَ كُلُّ بَيتِ إِسْرَائِيلَ. هَا هُمْ يَقُولُونَ: يَبِسَتْ عِظَامُنَا وَهَلَكَ رَجَاؤُنَا. قَدِ ٱنْقَطَعْنَا.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لِذَلِكَ تَنَبَّأْ وَقُلْ لَهُمْ: هَكذَا قَالَ ٱلسَّيِّدُ ٱلرَّبُّ: هَأَنَذَا أَفتَحُ قُبُورَكُمْ وأُصْعِدُكُمْ مِنْ قُبُورِكُمْ يَا شَعْبِي، وَآتِي بِكُمْ إِلَى أَرْضِ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فَتَعْلَمُونَ أَنِّي أَنَا ٱلرَّبُّ عِنْدَ فَتْحِي قُبُورَكُمْ وَإِصْعَادِي إِيَّاكُمْ مِنْ قُبُورِكُمْ يَاشَعْبِي.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وأَجْعَلُ رُوحِي فِيكُمْ فتَحْيَوْنَ، وَأَجْعَلُكُمْ فِي أَرْضِكُمْ، فَتَعْلَمُونَ أَنِّي أنَا ٱلرَّبُّ تَكَلَّمْتُ وَأَفْعَلُ، يَقُولُ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«وَأَنْتَ يَا ٱبْنَ آدَمَ، خُذْ لِنَفْسِكَ عَصًا وَاحِدَةً وَٱكْتُبْ عَلَيْهَا: لِيَهُوذَا وَلِبَنِي إِسْرَائِيلَ رُفَقَائِهِ. وَخُذْ عَصًا أُخْرَى وَٱكْتُبْ عَلَيْهَا: لِيُوسُفَ، عَصَا أَفْرَايِمَ وَكُلِّ بَيْتِ إِسْرَائِيلَ رُفَقَائِهِ.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وَٱقْرِنْهُمَا ٱلْوَاحِدَةَ بِٱلْأُخْرَى كَعَصًا وَاحِدَةٍ، فَتَصِيرَا وَاحِدَةً فِي يَدِكَ.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فَإِذَا كَلَّمَكَ أَبْنَاءُ شَعْبِكَ قَائِلِينَ: أَمَا تُخْبِرُنَا مَا لَكَ وَهَذَا؟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فَقُلْ لَهُمْ: هَكَذَا قَالَ ٱلسَّيِّدُ ٱلرَّبُّ: هَأَنَذَا آخُذُ عَصَا يُوسُفَ ٱلَّتِي فِي يَدِ أَفْرَايِمَ وَأَسْبَاطَ إِسْرَائِيلَ رُفَقَاءَهُ، وَأَضُمُّ إِلَيْهَا عَصَا يَهُوذَا، وَأَجْعَلُهُمْ عَصًا وَاحِدَةً فَيَصِيرُونَ وَاحِدَةً فِي يَدِي.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وَتَكُونُ ٱلْعَصَوَانِ ٱللَّتَانِ كَتَبْتَ عَلَيْهِمَا فِي يَدِكَ أَمَامَ أَعْيُنِهِمْ.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وَقُلْ لَهُمْ: هَكَذَا قَالَ ٱلسَّيِّدُ ٱلرَّبُّ: هَأَنَذَا آخُذُ بَنِي إِسْرَائِيلَ مِنْ بَيْنِ ٱلْأُمَمِ ٱلَّتِي ذَهَبُوا إِلَيْهَا، وَأَجْمَعُهُمْ مِنْ كُلِّ نَاحِيَةٍ، وَآتِي بِهِمْ إِلَى أَرْضِهِمْ،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وَأُصَيِّرُهُمْ أُمَّةً وَاحِدَةً فِي ٱلْأَرْضِ عَلَى جِبَالِ إِسْرَائِيلَ، وَمَلِكٌ وَاحِدٌ يَكُونُ مَلِكًا عَلَيْهِمْ كُلِّهِمْ، وَلَا يَكُونُونَ بَعْدُ أُمَّتَيْنِ، وَلَا يَنْقَسِمُونَ بَعْدُ إِلَى مَمْلَكَتَيْنِ.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وَلَا يَتَنَجَّسُونَ بَعْدُ بِأَصْنَامِهِمْ وَلَا بِرَجَاسَاتِهِمْ وَلَا بِشَيْءٍ مِنْ مَعَاصِيهِمْ، بَلْ أُخَلِّصُهُمْ مِنْ كُلِّ مَسَاكِنِهِمِ ٱلَّتِي فِيهَا أَخْطَأُوا، وَأُطَهِّرُهُمْ فَيَكُونُونَ لِي شَعْبًا وَأَنَا أَكُونُ لَهُمْ إِلَهًا.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وَدَاوُدُ عَبْدِي يَكُونُ مَلِكًا عَلَيْهِمْ، وَيَكُونُ لِجَمِيعِهِمْ رَاعٍ وَاحِدٌ، فَيَسْلُكُونَ فِي أَحْكَامِي وَيَحْفَظُونَ فَرَائِضِي وَيَعْمَلُونَ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وَيَسْكُنُونَ فِي ٱلْأَرْضِ ٱلَّتِي أَعْطَيْتُ عَبْدِي يَعْقُوبَ إِيَّاهَا، ٱلَّتِي سَكَنَهَا آبَاؤُكُمْ، وَيَسْكُنُونَ فِيهَا هُمْ وَبَنُوهُمْ وَبَنُو بَنِيهِمْ إِلَى ٱلْأَبَدِ، وَعَبْدِي دَاوُدُ رَئِيسٌ عَلَيْهِمْ إِلَى ٱلْأَبَدِ.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وَأَقْطَعُ مَعَهُمْ عَهْدَ سَلَامٍ، فَيَكُونُ مَعَهُمْ عَهْدًا مُؤَبَّدًا، وَأُقِرُّهُمْ وَأُكَثِّرُهُمْ وَأَجْعَلُ مَقْدِسِي فِي وَسْطِهِمْ إِلَى ٱلْأَبَدِ.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وَيَكُونُ مَسْكَنِي فَوْقَهُمْ، وَأَكُونُ لَهُمْ إِلَهًا وَيَكُونُونَ لِي شَعْبًا.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فَتَعْلَمُ ٱلْأُمَمُ أَنِّي أَنَا ٱلرَّبُّ مُقَدِّسُ إِسْرَائِيلَ، إِذْ يَكُونُ مَقْدِسِي فِي وَسْطِهِمْ إِلَى ٱلْأَبَدِ».</w:t>
      </w:r>
      <w:r>
        <w:rPr>
          <w:lang w:val="ar_AE" w:bidi="ar_AE"/>
        </w:rPr>
      </w:r>
      <w:r>
        <w:rPr>
          <w:lang w:val="ar_AE" w:bidi="ar_AE"/>
        </w:rPr>
      </w:r>
    </w:p>
    <w:p>
      <w:pPr>
        <w:bidi/>
      </w:pPr>
      <w:r>
        <w:rPr>
          <w:lang w:val="ar_AE" w:bidi="ar_AE"/>
        </w:rPr>
      </w:r>
    </w:p>
    <w:p>
      <w:pPr>
        <w:pStyle w:val="Heading2"/>
        <w:bidi/>
      </w:pPr>
      <w:r>
        <w:rPr>
          <w:lang w:val="ar_AE" w:bidi="ar_AE"/>
        </w:rPr>
        <w:t>Ezekiel 38:1</w:t>
      </w:r>
      <w:r>
        <w:rPr>
          <w:lang w:val="ar_AE" w:bidi="ar_AE"/>
        </w:rPr>
      </w:r>
    </w:p>
    <w:p>
      <w:pPr>
        <w:bidi/>
      </w:pPr>
      <w:r>
        <w:rPr>
          <w:lang w:val="ar_AE" w:bidi="ar_AE"/>
        </w:rPr>
      </w:r>
      <w:r>
        <w:rPr>
          <w:vertAlign w:val="superscript"/>
          <w:lang w:val="ar_AE" w:bidi="ar_AE"/>
        </w:rPr>
        <w:t>1</w:t>
      </w:r>
      <w:r>
        <w:rPr>
          <w:lang w:val="ar_AE" w:bidi="ar_AE"/>
        </w:rPr>
        <w:t xml:space="preserve"> وَكَانَ إِلَيَّ كَلَامُ ٱلرَّبِّ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ٱبْنَ آدَمَ، ٱجْعَلْ وَجْهَكَ عَلَى جُوجٍ، أَرْضِ مَاجُوجَ رَئِيسِ رُوشٍ مَاشِكَ وَتُوبَالَ، وَتَنَبَّأْ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هَكَذَا قَالَ ٱلسَّيِّدُ ٱلرَّبُّ: هَأَنَذَا عَلَيْكَ يَا جُوجُ رَئِيسُ رُوشٍ مَاشِكَ وَتُوبَالَ.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وَأُرْجِعُكَ، وَأَضَعُ شَكَائِمَ فِي فَكَّيْكَ، وَأُخْرِجُكَ أَنْتَ وَكُلَّ جَيْشِكَ خَيْلًا وَفُرْسَانًا كُلَّهُمْ لَابِسِينَ أَفْخَرَ لِبَاسٍ، جَمَاعَةً عَظِيمَةً مَعَ أَتْرَاسٍ وَمَجَانَّ، كُلَّهُمْ مُمْسِكِينَ ٱلسُّيُوفَ.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فَارِسَ وَكُوشَ وَفُوطَ مَعَهُمْ، كُلَّهُمْ بِمِجَنٍّ وَخُوذَةٍ،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وَجُومَرَ وَكُلَّ جُيُوشِهِ، وَبَيْتَ تُوجَرْمَةَ مِنْ أَقَاصِي ٱلشِّمَالِ مَعَ كُلِّ جَيْشِهِ، شُعُوبًا كَثِيرِينَ 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اِسْتَعِدَّ وَهَيِّئْ لِنَفْسِكَ أَنْتَ وَكُلُّ جَمَاعَاتِكَ ٱلْمُجْتَمِعَةِ إِلَيْكَ، فَصِرْتَ لَهُمْ مُوَقَّرًا.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بَعْدَ أَيَّامٍ كَثِيرَةٍ تُفْتَقَدُ. فِي ٱلسِّنِينَ ٱلْأَخِيرَةِ تَأْتِي إِلَى ٱلْأَرْضِ ٱلْمُسْتَرَدَّةِ مِنَ ٱلسَّيْفِ ٱلْمَجْمُوعَةِ مِنْ شُعُوبٍ كَثِيرَةٍ عَلَى جِبَالِ إِسْرَائِيلَ ٱلَّتِي كَانَتْ دَائِمَةً خَرِبَةً، لِلَّذِينَ أُخْرِجُوا مِنَ ٱلشُّعُوبِ وَسَكَنُوا آمِنِينَ كُلُّهُمْ.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وَتَصْعَدُ وَتَأْتِي كَزَوْبَعَةٍ، وَتَكُونُ كَسَحَابَةٍ تُغَشِّي ٱلْأَرْضَ أَنْتَ وَكُلُّ جُيُوشِكَ وَشُعُوبٌ كَثِيرُونَ 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هَكَذَا قَالَ ٱلسَّيِّدُ ٱلرَّبُّ: وَيَكُونُ فِي ذَلِكَ ٱلْيَوْمِ أَنَّ أُمُورًا تَخْطُرُ بِبَالِكَ فَتُفَكِّرُ فِكْرًا رَدِيئًا،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وَتَقُولُ: إِنِّي أَصْعَدُ عَلَى أَرْضٍ أَعْرَاءٍ. آتِي ٱلْهَادِئِينَ ٱلسَّاكِنِينَ فِي أَمْنٍ، كُلُّهُمْ سَاكِنُونَ بِغَيْرِ سُورٍ وَلَيْسَ لَهُمْ عَارِضَةٌ وَلَا مَصَارِيعُ،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لِسَلْبِ ٱلسَّلْبِ وَلِغُنْمِ ٱلْغَنِيمَةِ، لِرَدِّ يَدِكَ عَلَى خِرَبٍ مَعْمُورَةٍ وَعَلَى شَعْبٍ مَجْمُوعٍ مِنَ ٱلْأُمَمِ، ٱلْمُقْتَنِي مَاشِيَةً وَقُنْيَةً، ٱلسَّاكِنُ فِي أَعَالِي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شَبَا وَدَدَانُ وَتُجَّارُ تَرْشِيشَ وَكُلُّ أَشْبَالِهَا يَقُولُونَ لَكَ: هَلْ لِسَلْبِ سَلْبٍ أَنْتَ جَاءٍ؟ هَلْ لِغُنْمِ غَنِيمَةٍ جَمَعْتَ جَمَاعَتَكَ، لِحَمْلِ ٱلْفِضَّةِ وَٱلذَّهَبِ، لِأَخْذِ ٱلْمَاشِيَةِ وَٱلْقُنْيَةِ، لِنَهْبِ نَهْبٍ عَظِيمٍ؟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«لِذَلِكَ تَنَبَّأْ يَا ٱبْنَ آدَمَ، وَقُلْ لِجُوجٍ: هَكَذَا قَالَ ٱلسَّيِّدُ ٱلرَّبُّ: فِي ذَلِكَ ٱلْيَوْمِ عِنْدَ سُكْنَى شَعْبِي إِسْرَائِيلَ آمِنِينَ، أَفَلَا تَعْلَمُ؟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وَتَأْتِي مِنْ مَوْضِعِكَ مِنْ أَقَاصِي ٱلشِّمَالِ أَنْتَ وَشُعُوبٌ كَثِيرُونَ مَعَكَ، كُلُّهُمْ رَاكِبُونَ خَيْلًا، جَمَاعَةٌ عَظِيمَةٌ وَجَيْشٌ كَثِيرٌ.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وَتَصْعَدُ عَلَى شَعْبِي إِسْرَائِيلَ كَسَحَابَةٍ تُغَشِّي ٱلْأَرْضَ. فِي ٱلْأَيَّامِ ٱلْأَخِيرَةِ يَكُونُ. وَآتِي بِكَ عَلَى أَرْضِي لِكَيْ تَعْرِفَنِي ٱلْأُمَمُ، حِينَ أَتَقَدَّسُ فِيكَ أَمَامَ أَعْيُنِهِمْ يَاجُوجُ.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«هَكَذَا قَالَ ٱلسَّيِّدُ ٱلرَّبُّ: هَلْ أَنْتَ هُوَ ٱلَّذِي تَكَلَّمْتُ عَنْهُ فِي ٱلْأَيَّامِ ٱلْقَدِيمَةِ عَنْ يَدِ عَبِيدِي أَنْبِيَاءِ إِسْرَائِيلَ، ٱلَّذِينَ تَنَبَّأُوا فِي تِلْكَ ٱلْأَيَّامِ سِنِينًا أَنْ آتِيَ بِكَ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وَيَكُونُ فِي ذَلِكَ ٱلْيَوْمِ، يَوْمَ مَجِيءِ جُوجٍ عَلَى أَرْضِ إِسْرَائِيلَ، يَقُولُ ٱلسَّيِّدُ ٱلرَّبُّ، أَنَّ غَضَبِي يَصْعَدُ فِي أَنْفِي.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وَفِي غَيْرَتِي، فِي نَارِ سَخَطِي تَكَلَّمْتُ، أَنَّهُ فِي ذَلِكَ ٱلْيَوْمِ يَكُونُ رَعْشٌ عَظِيمٌ فِي أَرْضِ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فَتَرْعَشُ أَمَامِي سَمَكُ ٱلْبَحْرِ وَطُيُورُ ٱلسَّمَاءِ وَوُحُوشُ ٱلْحَقْلِ وَٱلدَّابَّاتُ ٱلَّتِي تَدُبُّ عَلَى ٱلْأَرْضِ، وَكُلُّ ٱلنَّاسِ ٱلَّذِينَ عَلَى وَجْهِ ٱلْأَرْضِ، وَتَنْدَكُّ ٱلْجِبَالُ وَتَسْقُطُ ٱلْمَعَاقِلُ وَتَسْقُطُ كُلُّ ٱلْأَسْوَارِ إِلَى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وَأَسْتَدْعِي ٱلسَّيْفَ عَلَيْهِ فِي كُلِّ جِبَالِي، يَقُولُ ٱلسَّيِّدُ ٱلرَّبُّ، فَيَكُونُ سَيْفُ كُلِّ وَاحِدٍ عَلَى أَخِيهِ.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وَأُعَاقِبُهُ بِٱلْوَبَإِ وَبِالدَّمِ، وَأُمْطِرُ عَلَيْهِ وَعَلَى جَيْشِهِ وَعَلَى ٱلشُّعُوبِ ٱلْكَثِيرَةِ ٱلَّذِينَ مَعَهُ مَطَرًا جَارِفًا وَحِجَارَةَ بَرَدٍ عَظِيمَةً وَنَارًا وَكِبْرِيتًا.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فَأَتَعَظَّمُ وَأَتَقَدَّسُ وَأُعْرَفُ فِي عُيُونِ أُمَمٍ كَثِيرَةٍ، فَيَعْلَمُونَ أَنِّي أَنَا ٱلرَّبُّ.</w:t>
      </w:r>
      <w:r>
        <w:rPr>
          <w:lang w:val="ar_AE" w:bidi="ar_AE"/>
        </w:rPr>
      </w:r>
      <w:r>
        <w:rPr>
          <w:lang w:val="ar_AE" w:bidi="ar_AE"/>
        </w:rPr>
      </w:r>
    </w:p>
    <w:p>
      <w:pPr>
        <w:bidi/>
      </w:pPr>
      <w:r>
        <w:rPr>
          <w:lang w:val="ar_AE" w:bidi="ar_AE"/>
        </w:rPr>
      </w:r>
    </w:p>
    <w:p>
      <w:pPr>
        <w:pStyle w:val="Heading2"/>
        <w:bidi/>
      </w:pPr>
      <w:r>
        <w:rPr>
          <w:lang w:val="ar_AE" w:bidi="ar_AE"/>
        </w:rPr>
        <w:t>Ezekiel 39:1</w:t>
      </w:r>
      <w:r>
        <w:rPr>
          <w:lang w:val="ar_AE" w:bidi="ar_AE"/>
        </w:rPr>
      </w:r>
    </w:p>
    <w:p>
      <w:pPr>
        <w:bidi/>
      </w:pPr>
      <w:r>
        <w:rPr>
          <w:lang w:val="ar_AE" w:bidi="ar_AE"/>
        </w:rPr>
      </w:r>
      <w:r>
        <w:rPr>
          <w:vertAlign w:val="superscript"/>
          <w:lang w:val="ar_AE" w:bidi="ar_AE"/>
        </w:rPr>
        <w:t>1</w:t>
      </w:r>
      <w:r>
        <w:rPr>
          <w:lang w:val="ar_AE" w:bidi="ar_AE"/>
        </w:rPr>
        <w:t xml:space="preserve"> «وَأَنْتَ يَا ٱبْنَ آدَمَ، تَنَبَّأْ عَلَى جُوجٍ وَقُلْ: هَكَذَا قَالَ ٱلسَّيِّدُ ٱلرَّبُّ: هَأَنَذَا عَلَيْكَ يَا جُوجُ رَئِيسُ رُوشٍ مَاشِكَ وَتُوبَالَ.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وَأَرُدُّكَ وَأَقُودُكَ وَأُصْعِدُكَ مِنْ أَقَاصِي ٱلشِّمَالِ وَآتِي بِكَ عَلَى جِبَالِ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وَأَضْرِبُ قَوْسَكَ مِنْ يَدِكَ ٱلْيُسْرَى، وَأُسْقِطُ سِهَامَكَ مِنْ يَدِكَ ٱلْيُمْنَى.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فَتَسْقُطُ عَلَى جِبَالِ إِسْرَائِيلَ أَنْتَ وَكُلُّ جَيْشِكَ وَٱلشُّعُوبُ ٱلَّذِينَ مَعَكَ. أَبْذُلُكَ مَأْكَلًا لِلطُّيُورِ ٱلْكَاسِرَةِ مِنْ كُلِّ نَوْعٍ وَلِوُحُوشِ ٱلْحَقْلِ.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عَلَى وَجْهِ ٱلْحَقْلِ تَسْقُطُ، لِأَنِّي تَكَلَّمْتُ،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وَأُرْسِلُ نَارًا عَلَى مَاجُوجَ وَعَلَى ٱلسَّاكِنِينَ فِي ٱلْجَزَائِرِ آمِنِينَ، فَيَعْلَمُونَ أَنِّي أَنَا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وَأُعَرِّفُ بِٱسْمِي ٱلْمُقَدَّسِ فِي وَسْطِ شَعْبِي إِسْرَائِيلَ، وَلَا أَدَعُ ٱسْمِي ٱلْمُقَدَّسَ يُنَجَّسُ بَعْدُ، فَتَعْلَمُ ٱلْأُمَمُ أَنِّي أَنَا ٱلرَّبُّ قُدُّوسُ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«هَا هُوَ قَدْ أَتَى وَصَارَ، يَقُولُ ٱلسَّيِّدُ ٱلرَّبُّ. هَذَا هُوَ ٱلْيَوْمُ ٱلَّذِي تَكَلَّمْتُ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وَيَخْرُجُ سُكَّانُ مُدُنِ إِسْرَائِيلَ وَيُشْعِلُونَ وَيُحْرِقُونَ ٱلسِّلَاحَ وَٱلْمَجَانَّ وَٱلْأَتْرَاسَ وَٱلْقِسِيَّ وَٱلسِّهَامَ وَٱلْحِرَابَ وَٱلرِّمَاحَ، وَيُوقِدُونَ بِهَا ٱلنَّارَ سَبْعَ سِنِينَ.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فَلَا يَأْخُذُونَ مِنَ ٱلْحَقْلِ عُودًا، وَلَا يَحْتَطِبُونَ مِنَ ٱلْوُعُورِ، لِأَنَّهُمْ يُحْرِقُونَ ٱلسِّلَاحَ بِٱلنَّارِ، وَيَنْهَبُونَ ٱلَّذِينَ نَهَبُوهُمْ، وَيَسْلُبُونَ ٱلَّذِينَ سَلَبُوهُمْ،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وَيَكُونُ فِي ذَلِكَ ٱلْيَوْمِ، أَنِّي أُعْطِي جُوجًا مَوْضِعًا هُنَاكَ لِلْقَبْرِ فِي إِسْرَائِيلَ، وَوَادِي عَبَارِيمَ بِشَرْقِيِّ ٱلْبَحْرِ، فَيَسُدُّ نَفَسَ ٱلْعَابِرِينَ. وَهُنَاكَ يَدْفِنُونَ جُوجًا وَجُمْهُورَهُ كُلَّهُ، وَيُسَمُّونَهُ: وَادِيَ جُمْهُورِ جُوجٍ.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وَيَقْبِرُهُمْ بَيْتُ إِسْرَائِيلَ لِيُطَهِّرُوا ٱلْأَرْضَ سَبْعَةَ أَشْهُرٍ.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كُلُّ شَعْبِ ٱلْأَرْضِ يَقْبِرُونَ، وَيَكُونُ لَهُمْ يَوْمُ تَمْجِيدِي مَشْهُورًا،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وَيُفْرِزُونَ أُنَاسًا مُسْتَدِيمِينَ عَابِرِينَ فِي ٱلْأَرْضِ، قَابِرِينَ مَعَ ٱلْعَابِرِينَ أُولَئِكَ ٱلَّذِينَ بَقُوا عَلَى وَجْهِ ٱلْأَرْضِ. تَطْهِيرًا لَهَا. بَعْدَ سَبْعَةِ أَشْهُرٍ يَفْحَصُونَ.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فَيَعْبُرُ ٱلْعَابِرُونَ فِي ٱلْأَرْضِ، وَإِذَا رَأَى أَحَدٌ عَظْمَ إِنْسَانٍ يَبْنِي بِجَانِبِهِ صُوَّةً حَتَّى يَقْبِرَهُ ٱلْقَابِرُونَ فِي وَادِي جُمْهُورِ جُوجٍ،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وَأَيْضًا ٱسْمُ ٱلْمَدِينَةِ «هَمُونَةُ»، فَيُطَهِّرُونَ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«وَأَنْتَ يَا ٱبْنَ آدَمَ، فَهَكَذَا قَالَ ٱلسَّيِّدُ ٱلرَّبُّ: قُلْ لِطَائِرِ كُلِّ جَنَاحٍ، وَلِكُلِّ وُحُوشِ ٱلْبَرِّ: ٱجْتَمِعُوا، وَتَعَالَوْا، ٱحْتَشِدُوا مِنْ كُلِّ جِهَةٍ، إِلَى ذَبِيحَتِي ٱلَّتِي أَنَا ذَابِحُهَا لَكُمْ، ذَبِيحَةً عَظِيمَةً عَلَى جِبَالِ إِسْرَائِيلَ، لِتَأْكُلُوا لَحْمًا وَتَشْرَبُوا دَمًا.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تَأْكُلُونَ لَحْمَ ٱلْجَبَابِرَةِ وَتَشْرَبُونَ دَمَ رُؤَسَاءِ ٱلْأَرْضِ. كِبَاشٌ وَحُمْلَانٌ وَأَعْتِدَةٌ وَثِيرَانٌ كُلُّهَا مِنْ مُسَمَّنَاتِ بَاشَانَ.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وَتَأْكُلُونَ ٱلشَّحْمَ إِلَى ٱلشَّبَعِ، وَتَشْرَبُونَ ٱلدَّمَ إِلَى ٱلسُّكْرِ مِنْ ذَبِيحَتِي ٱلَّتِي ذَبَحْتُهَا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فَتَشْبَعُونَ عَلَى مَائِدَتِي مِنَ ٱلْخَيْلِ وَٱلْمَرْكَبَاتِ وَٱلْجَبَابِرَةِ وَكُلِّ رِجَالِ ٱلْحَرْبِ،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وَأَجْعَلُ مَجْدِي فِي ٱلْأُمَمِ، وَجَمِيعُ ٱلْأُمَمِ يَرَوْنَ حُكْمِي ٱلَّذِي أَجْرَيْتُهُ، وَيَدِي ٱلَّتِي جَعَلْتُهَا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فَيَعْلَمُ بَيْتُ إِسْرَائِيلَ أَنِّي أَنَا ٱلرَّبُّ إِلَهُهُمْ مِنْ ذَلِكَ ٱلْيَوْمِ فَصَاعِدًا.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وَتَعْلَمُ ٱلْأُمَمُ أَنَّ بَيْتَ إِسْرَائِيلَ قَدْ أُجْلُوا بِإِثْمِهِمْ لِأَنَّهُمْ خَانُونِي، فَحَجَبْتُ وَجْهِي عَنْهُمْ وَسَلَّمْتُهُمْ لِيَدِ مُضَايِقِيهِمْ، فَسَقَطُوا كُلُّهُمْ بِٱلسَّيْفِ.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كَنَجَاسَتِهِمْ وَكَمَعَاصِيهِمْ فَعَلْتُ مَعَهُمْ وَحَجَبْتُ وَجْهِي عَنْهُمْ.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«لِذَلِكَ هَكَذَا قَالَ ٱلسَّيِّدُ ٱلرَّبُّ: ٱلْآنَ أَرُدُّ سَبْيَ يَعْقُوبَ، وَأَرْحَمُ كُلَّ بَيْتِ إِسْرَائِيلَ، وَأَغَارُ عَلَى ٱسْمِي ٱلْقُدُّوسِ.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فَيَحْمِلُونَ خِزْيَهُمْ وَكُلَّ خِيَانَتِهِمِ ٱلَّتِي خَانُونِي إِيَّاهَا عِنْدَ سَكَنِهِمْ فِي أَرْضِهِمْ مُطْمَئِنِّينَ وَلَا مُخِيفٌ.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عِنْدَ إِرْجَاعِي إِيَّاهُمْ مِنَ ٱلشُّعُوبِ، وَجَمْعِي إِيَّاهُمْ مِنْ أَرَاضِي أَعْدَائِهِمْ، وَتَقْدِيسِي فِيهِمْ أَمَامَ عُيُونِ أُمَمٍ كَثِيرِينَ،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يَعْلَمُونَ أَنِّي أَنَا ٱلرَّبُّ إِلَهُهُمْ بِإِجْلَائِي إِيَّاهُمْ إِلَى ٱلْأُمَمِ، ثُمَّ جَمْعِهِمْ إِلَى أَرْضِهِمْ. وَلَا أَتْرُكُ بَعْدُ هُنَاكَ أَحَدًا مِنْهُمْ،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وَلَا أَحْجُبُ وَجْهِي عَنْهُمْ بَعْدُ، لِأَنِّي سَكَبْتُ رُوحِي عَلَى بَيْتِ إِسْرَائِيلَ، يَقُولُ ٱلسَّيِّدُ ٱلرَّبُّ».</w:t>
      </w:r>
      <w:r>
        <w:rPr>
          <w:lang w:val="ar_AE" w:bidi="ar_AE"/>
        </w:rPr>
      </w:r>
      <w:r>
        <w:rPr>
          <w:lang w:val="ar_AE" w:bidi="ar_AE"/>
        </w:rPr>
      </w:r>
    </w:p>
    <w:p>
      <w:pPr>
        <w:bidi/>
      </w:pPr>
      <w:r>
        <w:rPr>
          <w:lang w:val="ar_AE" w:bidi="ar_AE"/>
        </w:rPr>
      </w:r>
    </w:p>
    <w:p>
      <w:pPr>
        <w:pStyle w:val="Heading2"/>
        <w:bidi/>
      </w:pPr>
      <w:r>
        <w:rPr>
          <w:lang w:val="ar_AE" w:bidi="ar_AE"/>
        </w:rPr>
        <w:t>Ezekiel 40:1</w:t>
      </w:r>
      <w:r>
        <w:rPr>
          <w:lang w:val="ar_AE" w:bidi="ar_AE"/>
        </w:rPr>
      </w:r>
    </w:p>
    <w:p>
      <w:pPr>
        <w:bidi/>
      </w:pPr>
      <w:r>
        <w:rPr>
          <w:lang w:val="ar_AE" w:bidi="ar_AE"/>
        </w:rPr>
      </w:r>
      <w:r>
        <w:rPr>
          <w:vertAlign w:val="superscript"/>
          <w:lang w:val="ar_AE" w:bidi="ar_AE"/>
        </w:rPr>
        <w:t>1</w:t>
      </w:r>
      <w:r>
        <w:rPr>
          <w:lang w:val="ar_AE" w:bidi="ar_AE"/>
        </w:rPr>
        <w:t xml:space="preserve"> فِي ٱلسَّنَةِ ٱلْخَامِسَةِ وَٱلْعِشْرِينَ مِنْ سَبْيِنَا، فِي رَأْسِ ٱلسَّنَةِ، فِي ٱلْعَاشِرِ مِنَ ٱلشَّهْرِ، فِي ٱلسَّنَةِ ٱلرَّابِعَةِ عَشَرَةَ، بَعْدَ مَا ضُرِبَتِ ٱلْمَدِينَةُ فِي نَفْسِ ذَلِكَ ٱلْيَوْمِ، كَانَتْ عَلَيَّ يَدُ ٱلرَّبِّ وَأَتَى بِي إِلَى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فِي رُؤَى ٱللهِ أَتَى بِي إِلَى أَرْضِ إِسْرَائِيلَ وَوَضَعَنِي عَلَى جَبَلٍ عَالٍ جِدًّا، عَلَيْهِ كَبِنَاءِ مَدِينَةٍ مِنْ جِهَةِ ٱلْجَنُوبِ.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وَلَمَّا أَتَى بِي إِلَى هُنَاكَ، إِذَا بِرَجُلٍ مَنْظَرُهُ كَمَنْظَرِ ٱلنُّحَاسِ، وَبِيَدِهِ خَيْطُ كَتَّانٍ وَقَصَبَةُ ٱلْقِيَاسِ، وَهُوَ وَاقِفٌ بِٱلْبَابِ.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لِي ٱلرَّجُلُ: «يَا ٱبْنَ آدَمَ، ٱنْظُرْ بِعَيْنَيْكَ وَٱسْمَعْ بِأُذُنَيْكَ وَٱجْعَلْ قَلْبَكَ إِلَى كُلِّ مَا أُرِيكَهُ، لِأَنَّهُ لِأَجْلِ إِرَاءَتِكَ أُتِيَ بِكَ إِلَى هُنَا. أَخْبِرْ بَيْتَ إِسْرَائِيلَ بِكُلِّ مَا تَرَى».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وَإِذَا بِسُورٍ خَارِجَ ٱلْبَيْتِ مُحِيطٍ بِهِ، وَبِيَدِ ٱلرَّجُلِ قَصَبَةُ ٱلْقِيَاسِ سِتُّ أَذْرُعٍ طُولًا بِٱلذِّرَاعِ وَشِبْرٌ. فَقَاسَ عَرْضَ ٱلْبِنَاءِ قَصَبَةً وَاحِدَةً، وَسُمْكَهُ قَصَبَةً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ثُمَّ جَاءَ إِلَى ٱلْبَابِ ٱلَّذِي وَجْهُهُ نَحْوَ ٱلشَّرْقِ وَصَعِدَ فِي دَرَجِهِ، وَقَاسَ عَتَبَةَ ٱلْبَابِ قَصَبَةً وَاحِدَةً عَرْضًا، وَٱلْعَتَبَةَ ٱلْأُخْرَى قَصَبَةً وَاحِدَةً عَرْضًا.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وَٱلْغُرْفَةَ قَصَبَةً وَاحِدَةً طُولًا وَقَصَبَةً وَاحِدَةً عَرْضًا، وَبَيْنَ ٱلْغُرُفَاتِ خَمْسُ أَذْرُعٍ، وَعَتَبَةُ ٱلْبَابِ بِجَانِبِ رِوَاقِ ٱلْبَابِ مِنْ دَاخِلٍ قَصَبَةٌ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وَقَاسَ رِوَاقَ ٱلْبَابِ مِنْ دَاخِلٍ قَصَبَةً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وَقَاسَ رِوَاقَ ٱلْبَابِ ثَمَانِيَ أَذْرُعٍ، وَعَضَائِدَهُ ذِرَاعَيْنِ، وَرِوَاقُ ٱلْبَابِ مِنْ دَاخِلٍ.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وَغُرُفَاتُ ٱلْبَابِ نَحْوَ ٱلشَّرْقِ ثَلَاثٌ مِنْ هُنَا وَثَلَاثٌ مِنْ هُنَاكَ. لِلثَّلَاثِ قِيَاسٌ وَاحِدٌ، وَلِلْعَضَائِدِ قِيَاسٌ وَاحِدٌ مِنْ هُنَا وَمِنْ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وَقَاسَ عَرْضَ مَدْخَلِ ٱلْبَابِ عَشَرَ أَذْرُعٍ، وَطُولَ ٱلْبَابِ ثَلَاثَ عَشَرَةَ ذِرَاعًا.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وَٱلْحَافَّةُ أَمَامَ ٱلْغُرُفَاتِ ذِرَاعٌ وَاحِدَةٌ مِنْ هُنَا، وَٱلْحَافَّةُ ذِرَاعٌ وَاحِدَةٌ مِنْ هُنَاكَ. وَٱلْغُرْفَةُ سِتُّ أَذْرُعٍ مِنْ هُنَا، وَسِتُّ أَذْرُعٍ مِنْ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قَاسَ ٱلْبَابَ مِنْ سَقْفِ ٱلْغُرْفَةِ ٱلْوَاحِدَةِ إِلَى سَقْفِ ٱلْأُخْرَى عَرْضَ خَمْسٍ وَعِشْرِينَ ذِرَاعًا. اَلْبَابُ مُقَابِلُ ٱلْبَابِ.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وَعَمِلَ عَضَائِدَ سِتِّينَ ذِرَاعًا إِلَى عَضَادَةِ ٱلدَّارِ حَوْلَ ٱلْبَابِ.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وَقُدَّامَ بَابِ ٱلْمَدْخَلِ إِلَى قُدَّامِ رِوَاقِ ٱلْبَابِ ٱلدَّاخِلِيِّ خَمْسُونَ ذِرَاعًا.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وَلِلْغُرُفَاتِ كُوًى مُشَبَّكَةٌ، وَلِلْعَضَائِدِ مِنْ دَاخِلِ ٱلْبَابِ حَوَالَيْهِ، وَهَكَذَا فِي ٱلْقُبَبِ أَيْضًا، كُوًى حَوَالَيْهَا مِنْ دَاخِلٍ، وَعَلَى ٱلْعَضَادَةِ نَخِيلٌ.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أَتَى بِي إِلَى ٱلدَّارِ ٱلْخَارِجِيَّةِ، وَإِذَا بِمَخَادِعَ وَمُجَزَّعٍ مَصْنُوعٍ لِلدَّارِ حَوَالَيْهَا. عَلَى ٱلْمُجَزَّعِ ثَلَاثُونَ مِخْدَعًا.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وَٱلْمُجَزَّعُ بِجَانِبِ ٱلْأَبْوَابِ مُقَابِلَ طُولِ ٱلْأَبْوَابِ، ٱلْمُجَزَّعُ ٱلْأَسْفَلُ.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وَقَاسَ ٱلْعَرْضَ مِنْ قُدَّامِ ٱلْبَابِ ٱلْأَسْفَلِ إِلَى قُدَّامِ ٱلدَّارِ ٱلدَّاخِلِيَّةِ مِنْ خَارِجٍ، مِئَةَ ذِرَاعٍ إِلَى ٱلشَّرْقِ وَإِلَى ٱلشِّمَالِ.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وَٱلْبَابُ ٱلْمُتَّجِهُ نَحْوَ ٱلشِّمَالِ ٱلَّذِي لِلدَّارِ ٱلْخَارِجِيَّةِ قَاسَ طُولَهُ وَعَرْضَهُ.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وَغُرُفَاتُهُ ثَلَاثٌ مِنْ هُنَا وَثَلَاثٌ مِنْ هُنَاكَ، وَعَضَائِدُهُ وَمُقَبَّبُهُ كَانَتْ عَلَى قِيَاسِ ٱلْبَابِ ٱلْأَوَّلِ، طُولُهَا خَمْسُونَ ذِرَاعًا وَعَرْضُهَا خَمْسٌ وَعِشْرُونَ ذِرَاعًا.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وَكُوَاهَا وَمُقَبَّبُهَا وَنَخِيلُهَا عَلَى قِيَاسِ ٱلْبَابِ ٱلْمُتَّجِهِ نَحْوَ ٱلشَّرْقِ، وَكَانُوا يَصْعَدُونَ إِلَيْهِ فِي سَبْعِ دَرَجَاتٍ، وَمُقَبَّبُهُ أَمَامَهُ.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وَلِلدَّارِ ٱلدَّاخِلِيَّةِ بَابٌ مُقَابِلُ بَابٍ لِلشِّمَالِ وَلِلشَّرْقِ. وَقَاسَ مِنْ بَابٍ إِلَى بَابٍ مِئَةَ ذِرَاعٍ.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ثُمَّ ذَهَبَ بِي نَحْوَ ٱلْجَنُوبِ، وَإِذَا بِبَابٍ نَحْوَ ٱلْجَنُوبِ، فَقَاسَ عَضَائِدَهُ وَمُقَبَّبَهُ كَهَذِهِ ٱلْأَقْيِسَةِ.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وَفِيهِ كُوًى وَفِي مُقَبَّبِهِ مِنْ حَوَالَيْهِ كَتِلْكَ ٱلْكُوَى. اَلطُّولُ خَمْسُونَ ذِرَاعًا وَٱلْعَرْضُ خَمْسٌ وَعِشْرُونَ ذِرَاعًا.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وَسَبْعُ دَرَجَاتٍ مَصْعَدُهُ وَمُقَبَّبُهُ قُدَّامَهُ، وَلَهُ نَخِيلٌ وَاحِدَةٌ مِنْ هُنَا وَوَاحِدَةٌ مِنْ هُنَاكَ عَلَى عَضَائِدِهِ.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وَلِلدَّارِ ٱلدَّاخِلِيَّةِ بَابٌ نَحْوَ ٱلْجَنُوبِ. وَقَاسَ مِنَ ٱلْبَابِ إِلَى ٱلْبَابِ نَحْوَ ٱلْجَنُوبِ مِئَةَ ذِرَاعٍ.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وَأَتَى بِي إِلَى ٱلدَّارِ ٱلدَّاخِلِيَّةِ مِنْ بَابِ ٱلْجَنُوبِ، وَقَاسَ بَابَ ٱلْجَنُوبِ كَهَذِهِ ٱلْأَقْيِسَةِ.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وَغُرُفَاتُهُ وَعَضَائِدُهُ وَمُقَبَّبُهُ كَهَذِهِ ٱلْأَقْيِسَةِ. وَفِيهِ وَفِي مُقَبَّبِهِ كُوًى حَوَالَيْهِ. اَلطُّولُ خَمْسُونَ ذِرَاعًا وَٱلْعَرْضُ خَمْسٌ وَعِشْرُونَ ذِرَاعًا.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وَحَوَالَيْهِ مُقَبَّبٌ خَمْسٌ وَعِشْرُونَ ذِرَاعًا طُولًا وَخَمْسُ أَذْرُعٍ عَرْضًا.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وَمُقَبَّبُهُ نَحْوَ ٱلدَّارِ ٱلْخَارِجِيَّةِ، وَعَلَى عَضَائِدِهِ نَخِيلٌ، وَمَصْعَدُهُ ثَمَانِي دَرَجَاتٍ.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وَأَتَى بِي إِلَى ٱلدَّارِ ٱلدَّاخِلِيَّةِ نَحْوَ ٱلْمَشْرِقِ وَقَاسَ ٱلْبَابَ كَهَذِهِ ٱلْأَقْيِسَةِ.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وَغُرُفَاتُهُ وَعَضَائِدُهُ وَمُقَبَّبُهُ كَهَذِهِ ٱلْأَقْيِسَةِ. وَفِيهِ وَفِي مُقَبَّبِهِ كُوًى حَوَالَيْهِ. اَلطُّولُ خَمْسُونَ ذِرَاعًا وَٱلْعَرْضُ خَمْسٌ وَعِشْرُونَ ذِرَاعًا.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وَمُقَبَّبُهُ نَحْوَ ٱلدَّارِ ٱلْخَارِجِيَّةِ، وَعَلَى عَضَائِدِهِ نَخِيلٌ مِنْ هُنَا وَمِنْ هُنَاكَ، وَمَصْعَدُهُ ثَمَانِي دَرَجَاتٍ.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وَأَتَى بِي إِلَى بَابِ ٱلشِّمَالِ وَقَاسَ كَهَذِهِ ٱلْأَقْيِسَةِ.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غُرُفَاتُهُ وَعَضَائِدُهُ وَمُقَبَّبُهُ وَٱلْكُوَى ٱلَّتِي لَهُ حَوَالَيْهِ. اَلطُّولُ خَمْسُونَ ذِرَاعًا وَٱلْعَرْضُ خَمْسٌ وَعِشْرُونَ ذِرَاعًا.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وَعَضَائِدُهُ نَحْوَ ٱلدَّارِ ٱلْخَارِجِيَّةِ، وَعَلَى عَضَائِدِهِ نَخِيلٌ مِنْ هُنَا وَمِنْ هُنَاكَ، وَمَصْعَدُهُ ثَمَانِي دَرَجَاتٍ.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وَعِنْدَ عَضَائِدِ ٱلْأَبْوَابِ مِخْدَعٌ وَمَدْخَلُهُ. هُنَاكَ يَغْسِلُونَ ٱلْمُحْرَقَةَ.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وَفِي رِوَاقِ ٱلْبَابِ مَائِدَتَانِ مِنْ هُنَا، وَمَائِدَتَانِ مِنْ هُنَاكَ، لِتُذْبَحَ عَلَيْهَا ٱلْمُحْرَقَةُ وَذَبِيحَةُ ٱلْخَطِيئَةِ وَذَبِيحَةُ ٱلْإِثْمِ.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وَعَلَى ٱلْجَانِبِ مِنْ خَارِجٍ حَيْثُ يُصْعَدُ إِلَى مَدْخَلِ بَابِ ٱلشِّمَالِ مَائِدَتَانِ، وَعَلَى ٱلْجَانِبِ ٱلْآخَرِ ٱلَّذِي لِرِوَاقِ ٱلْبَابِ مَائِدَتَانِ.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أَرْبَعُ مَوَائِدَ مِنْ هُنَا، وَأَرْبَعُ مَوَائِدَ مِنْ هُنَاكَ عَلَى جَانِبِ ٱلْبَابِ. ثَمَانِي مَوَائِدَ كَانُوا يَذْبَحُونَ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وَٱلْمَوَائِدُ ٱلْأَرْبَعُ لِلْمُحْرَقَةِ مِنْ حَجَرٍ نَحِيتٍ، ٱلطُّولُ ذِرَاعٌ وَنِصْفٌ، وَٱلْعَرْضُ ذِرَاعٌ وَنِصْفٌ، وَٱلسَّمْكُ ذِرَاعٌ وَاحِدَةٌ. كَانُوا يَضَعُونَ عَلَيْهَا ٱلْأَدَوَاتِ ٱلَّتِي يَذْبَحُونَ بِهَا ٱلْمُحْرَقَةَ وَٱلذَّبِيحَةَ.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وَٱلْمَآزِيبُ شِبْرٌ وَاحِدٌ مُمَكَّنَةً فِي ٱلْبَيْتِ مِنْ حَوْلِهِ. وَعَلَى ٱلْمَوَائِدِ لَحْمُ ٱلْقُرْبَانِ.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وَمِنْ خَارِجِ ٱلْبَابِ ٱلدَّاخِلِيِّ مَخَادِعُ ٱلْمُغَنِّينَ فِي ٱلدَّارِ ٱلدَّاخِلِيَّةِ ٱلَّتِي بِجَانِبِ بَابِ ٱلشِّمَالِ، وَوُجُوهُهَا نَحْوَ ٱلْجَنُوبِ. وَاحِدٌ بِجَانِبِ بَابِ ٱلشَّرْقِ مُتَّجِهٌ نَحْوَ ٱلشِّمَالِ.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وَقَالَ لِي: «هَذَا ٱلْمِخْدَعُ ٱلَّذِي وَجْهُهُ نَحْوَ ٱلْجَنُوبِ هُوَ لِلْكَهَنَةِ حَارِسِي حِرَاسَةِ 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وَٱلْمِخْدَعُ ٱلَّذِي وَجْهُهُ نَحْوَ ٱلشِّمَالِ لِلْكَهَنَةِ حَارِسِي حِرَاسَةِ ٱلْمَذْبَحِ. هُمْ بَنُو صَادُوقَ ٱلْمُقَرَّبُونَ مِنْ بَنِي لَاوِي إِلَى ٱلرَّبِّ لِيَخْدِمُوهُ».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فَقَاسَ ٱلدَّارَ مِئَةَ ذِرَاعٍ طُولًا، وَمِئَةَ ذِرَاعٍ عَرْضًا، مُرَبَّعَةً، وَٱلْمَذْبَحَ أَمَامَ 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وَأَتَى بِي إِلَى رِوَاقِ ٱلْبَيْتِ وَقَاسَ عَضَادَةَ ٱلرِّوَاقِ، خَمْسَ أَذْرُعٍ مِنْ هُنَا وَخَمْسَ أَذْرُعٍ مِنْ هُنَاكَ، وَعَرْضَ ٱلْبَابِ ثَلَاثَ أَذْرُعٍ مِنْ هُنَا وَثَلَاثَ أَذْرُعٍ مِنْ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طُولُ ٱلرِّوَاقِ عِشْرُونَ ذِرَاعًا، وَٱلْعَرْضُ إِحْدَى عَشَرَةَ ذِرَاعًا عِنْدَ ٱلدَّرَجِ ٱلَّذِي بِهِ كَانُوا يَصْعَدُونَ إِلَيْهِ. وَعِنْدَ ٱلْعَضَائِدِ أَعْمِدَةٌ، وَاحِدٌ مِنْ هُنَا وَوَاحِدٌ مِنْ هُنَاكَ.</w:t>
      </w:r>
      <w:r>
        <w:rPr>
          <w:lang w:val="ar_AE" w:bidi="ar_AE"/>
        </w:rPr>
      </w:r>
      <w:r>
        <w:rPr>
          <w:lang w:val="ar_AE" w:bidi="ar_AE"/>
        </w:rPr>
      </w:r>
    </w:p>
    <w:p>
      <w:pPr>
        <w:bidi/>
      </w:pPr>
      <w:r>
        <w:rPr>
          <w:lang w:val="ar_AE" w:bidi="ar_AE"/>
        </w:rPr>
      </w:r>
    </w:p>
    <w:p>
      <w:pPr>
        <w:pStyle w:val="Heading2"/>
        <w:bidi/>
      </w:pPr>
      <w:r>
        <w:rPr>
          <w:lang w:val="ar_AE" w:bidi="ar_AE"/>
        </w:rPr>
        <w:t>Ezekiel 41:1</w:t>
      </w:r>
      <w:r>
        <w:rPr>
          <w:lang w:val="ar_AE" w:bidi="ar_AE"/>
        </w:rPr>
      </w:r>
    </w:p>
    <w:p>
      <w:pPr>
        <w:bidi/>
      </w:pPr>
      <w:r>
        <w:rPr>
          <w:lang w:val="ar_AE" w:bidi="ar_AE"/>
        </w:rPr>
      </w:r>
      <w:r>
        <w:rPr>
          <w:vertAlign w:val="superscript"/>
          <w:lang w:val="ar_AE" w:bidi="ar_AE"/>
        </w:rPr>
        <w:t>1</w:t>
      </w:r>
      <w:r>
        <w:rPr>
          <w:lang w:val="ar_AE" w:bidi="ar_AE"/>
        </w:rPr>
        <w:t xml:space="preserve"> وَأَتَى بِي إِلَى ٱلْهَيْكَلِ وَقَاسَ ٱلْعَضَائِدَ، عَرْضُهَا مِنْ هُنَا سِتُّ أَذْرُعٍ، وَمِنْ هُنَاكَ سِتُّ أَذْرُعٍ، عَرْضُ ٱلْخَيْمَةِ.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وَعَرْضُ ٱلْمَدْخَلِ عَشَرُ أَذْرُعٍ، وَجَوَانِبُ ٱلْمَدْخَلِ مِنْ هُنَا خَمْسُ أَذْرُعٍ وَمِنْ هُنَاكَ خَمْسُ أَذْرُعٍ. وَقَاسَ طُولَهُ أَرْبَعِينَ ذِرَاعًا وَٱلْعَرْضَ عِشْرِينَ ذِرَاعًا.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ثُمَّ جَاءَ إِلَى دَاخِلٍ وَقَاسَ عَضَادَةَ ٱلْمَدْخَلِ ذِرَاعَيْنِ، وَٱلْمَدْخَلَ سِتَّ أَذْرُعٍ، وَعَرْضَ ٱلْمَدْخَلِ سَبْعَ أَذْرُعٍ.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وَقَاسَ طُولَهُ عِشْرِينَ ذِرَاعًا، وَٱلْعَرْضَ عِشْرِينَ ذِرَاعًا إِلَى قُدَّامِ ٱلْهَيْكَلِ. وَقَالَ لِي: «هَذَا قُدْسُ ٱلْأَقْدَاسِ».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وَقَاسَ حَائِطَ ٱلْبَيْتِ سِتَّ أَذْرُعٍ، وَعَرْضَ ٱلْغُرْفَةِ أَرْبَعَ أَذْرُعٍ حَوْلَ ٱلْبَيْتِ مِنْ كُلِّ جِهَةٍ.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وَٱلْغُرُفَاتُ غُرْفَةٌ إِلَى غُرْفَةٍ ثَلَاثًا وَثَلَاثِينَ مَرَّةً، وَدَخَلَتْ فِي ٱلْحَائِطِ ٱلَّذِي لِلْبَيْتِ لِلْغُرُفَاتِ حَوْلَهُ لِتَتَمَكَّنَ، وَلَا تَتَمَكَّنَ فِي حَائِطِ 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وَٱتَّسَعَتِ ٱلْغُرُفَاتُ وَأَحَاطَتْ صَاعِدًا فَصَاعِدًا، لِأَنَّ مُحِيطَ ٱلْبَيْتِ كَانَ صَاعِدًا فَصَاعِدًا حَوْلَ ٱلْبَيْتِ. لِذَلِكَ عَرْضُ ٱلْبَيْتِ إِلَى فَوْقُ، وَهَكَذَا مِنَ ٱلْأَسْفَلِ يُصْعَدُ إِلَى ٱلْأَعْلَى فِي ٱلْوَسْطِ.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وَرَأَيْتُ سَمْكَ ٱلْبَيْتِ حَوَالَيْهِ. أُسُسُ ٱلْغُرُفَاتِ قَصَبَةٌ تَامَّةٌ سِتُّ أَذْرُعٍ إِلَى ٱلْمَفْصَلِ.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عَرْضُ ٱلْحَائِطِ ٱلَّذِي لِلْغُرْفَةِ مِنْ خَارِجٍ خَمْسُ أَذْرُعٍ، وَمَا بَقِيَ فَفَسْحَةٌ لِغُرُفَاتِ 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وَبَيْنَ ٱلْمَخَادِعِ عَرْضُ عِشْرِينَ ذِرَاعًا حَوْلَ ٱلْبَيْتِ مِنْ كُلِّ جَانِبٍ.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وَمَدْخَلُ ٱلْغُرْفَةِ فِي ٱلْفَسْحَةِ مَدْخَلٌ وَاحِدٌ نَحْوَ ٱلشِّمَالِ، وَمَدْخَلٌ آخَرُ نَحْوَ ٱلْجَنُوبِ. وَعَرْضُ مَكَانِ ٱلْفَسْحَةِ خَمْسُ أَذْرُعٍ حَوَالَيْهِ.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وَٱلْبِنَاءُ ٱلَّذِي أَمَامَ ٱلْمَكَانِ ٱلْمُنْفَصِلِ عِنْدَ ٱلطَّرَفِ نَحْوَ ٱلْغَرْبِ سَبْعُونَ ذِرَاعًا عَرْضًا، وَحَائِطِ ٱلْبِنَاءِ خَمْسُ أَذْرُعٍ عَرْضًا مِنْ حَوْلِهِ، وَطُولُهُ تِسْعُونَ ذِرَاعًا.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وَقَاسَ ٱلْبَيْتَ مِئَةَ ذِرَاعٍ طُولًا، وَٱلْمَكَانَ ٱلْمُنْفَصِلَ وَٱلْبِنَاءَ مَعَ حِيطَانِهِ مِئَةَ ذِرَاعٍ طُولًا.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وَعَرْضَ وَجْهِ ٱلْبَيْتِ وَٱلْمَكَانِ ٱلْمُنْفَصِلِ نَحْوَ ٱلشَّرْقِ مِئَةَ ذِرَاعٍ.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وَقَاسَ طُولَ ٱلْبِنَاءِ إِلَى قُدَّامِ ٱلْمَكَانِ ٱلْمُنْفَصِلِ ٱلَّذِي وَرَاءَهُ وَأَسَاطِينَهُ مِنْ جَانِبٍ إِلَى جَانِبٍ مِئَةَ ذِرَاعٍ. مَعَ ٱلْهَيْكَلِ ٱلدَّاخِلِيِّ وَأَرْوِقَةِ ٱلدَّارِ.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ٱلْعَتَبَاتُ وَٱلْكُوَى ٱلْمُشَبَّكَةُ وَٱلْأَسَاطِينُ حَوَالَيِ ٱلطَّبَقَاتِ ٱلثَّلَاثِ مُقَابِلُ ٱلْعَتَبَةِ مِنْ أَلْوَاحِ خَشَبٍ مِنْ كُلِّ جَانِبٍ، وَمِنَ ٱلْأَرْضِ إِلَى ٱلْكُوَى -وَالْكُوَى مُغَطَّاةٌ-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إِلَى مَا فَوْقَ ٱلْمَدْخَلِ، وَإِلَى ٱلْبَيْتِ ٱلدَّاخِلِيِّ وَإِلَى ٱلْخَارِجِ، وَإِلَى ٱلْحَائِطِ كُلِّهِ حَوَالَيْهِ مِنْ دَاخِلٍ وَمِنْ خَارِجٍ بِهَذِهِ ٱلْأَقْيِسَةِ.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وَعُمِلَ فِيهِ كَرُوبِيمُ وَنَخِيلٌ. نَخْلَةٌ بَيْنَ كَرُوبٍ وَكَرُوبٍ، وَلِكُلِّ كَرُوبٍ وَجْهَانِ.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فَوَجْهُ ٱلْإِنْسَانِ نَحْوَ نَخْلَةٍ مِنْ هُنَا، وَوَجْهُ ٱلشِّبْلِ نَحْوَ نَخْلَةٍ مِنْ هُنَالِكَ. عُمِلَ فِي كُلِّ ٱلْبَيْتِ حَوَالَيْهِ.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مِنَ ٱلْأَرْضِ إِلَى مَا فَوْقَ ٱلْمَدْخَلِ عُمِلَ كَرُوبِيمُ وَنَخِيلٌ، وَعَلَى حَائِطِ ٱلْهَيْكَلِ.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وَقَوَائِمُ ٱلْهَيْكَلِ مُرَبَّعَةٌ، وَوَجْهُ ٱلْقُدْسِ مَنْظَرُهُ كَمَنْظَرِ وَجْهِ ٱلْهَيْكَلِ.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اَلْمَذْبَحُ مِنْ خَشَبٍ ثَلَاثُ أَذْرُعٍ ٱرْتِفَاعًا، وَطُولُهُ ذِرَاعَانِ، وَزَوَايَاهُ وَطُولُهُ وَحِيطَانُهُ مِنْ خَشَبٍ. وَقَالَ لِي: «هَذِهِ ٱلْمَائِدَةُ أَمَامَ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وَلِلْهَيْكَلِ وَلِلْقُدْسِ بَابَانِ.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وَلِلْبَابَيْنِ مِصْرَاعَانِ، مِصْرَاعَانِ يَنْطَوِيَانِ. مِصْرَاعَانِ لِلْبَابِ ٱلْوَاحِدِ وَمِصْرَاعَانِ لِلْبَابِ ٱلْآخَرِ.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وَعُمِلَ عَلَيْهَا عَلَى مَصَارِيعِ ٱلْهَيْكَلِ كَرُوبِيمُ وَنَخِيلٌ كَمَا عُمِلَ عَلَى ٱلْحِيطَانِ، وَغِشَاءٌ مِنْ خَشَبٍ عَلَى وَجْهِ ٱلرِّوَاقِ مِنْ خَارِجٍ،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وَكُوًى مُشَبَّكَةٌ وَنَخِيلٌ مِنْ هُنَا وَمِنْ هُنَاكَ عَلَى جَوَانِبِ ٱلرِّوَاقِ وَعَلَى غُرُفَاتِ ٱلْبَيْتِ وَعَلَى ٱلْأُسْكُفَّاتِ.</w:t>
      </w:r>
      <w:r>
        <w:rPr>
          <w:lang w:val="ar_AE" w:bidi="ar_AE"/>
        </w:rPr>
      </w:r>
      <w:r>
        <w:rPr>
          <w:lang w:val="ar_AE" w:bidi="ar_AE"/>
        </w:rPr>
      </w:r>
    </w:p>
    <w:p>
      <w:pPr>
        <w:bidi/>
      </w:pPr>
      <w:r>
        <w:rPr>
          <w:lang w:val="ar_AE" w:bidi="ar_AE"/>
        </w:rPr>
      </w:r>
    </w:p>
    <w:p>
      <w:pPr>
        <w:pStyle w:val="Heading2"/>
        <w:bidi/>
      </w:pPr>
      <w:r>
        <w:rPr>
          <w:lang w:val="ar_AE" w:bidi="ar_AE"/>
        </w:rPr>
        <w:t>Ezekiel 42:1</w:t>
      </w:r>
      <w:r>
        <w:rPr>
          <w:lang w:val="ar_AE" w:bidi="ar_AE"/>
        </w:rPr>
      </w:r>
    </w:p>
    <w:p>
      <w:pPr>
        <w:bidi/>
      </w:pPr>
      <w:r>
        <w:rPr>
          <w:lang w:val="ar_AE" w:bidi="ar_AE"/>
        </w:rPr>
      </w:r>
      <w:r>
        <w:rPr>
          <w:vertAlign w:val="superscript"/>
          <w:lang w:val="ar_AE" w:bidi="ar_AE"/>
        </w:rPr>
        <w:t>1</w:t>
      </w:r>
      <w:r>
        <w:rPr>
          <w:lang w:val="ar_AE" w:bidi="ar_AE"/>
        </w:rPr>
        <w:t xml:space="preserve"> وَأَخْرَجَنِي إِلَى ٱلدَّارِ ٱلْخَارِجِيَّةِ مِنْ طَرِيقِ جِهَةِ ٱلشِّمَالِ، وَأَدْخَلَنِي إِلَى ٱلْمِخْدَعِ ٱلَّذِي هُوَ تُجَاهَ ٱلْمَكَانِ ٱلْمُنْفَصِلِ، وَٱلَّذِي هُوَ قُدَّامَ ٱلْبِنَاءِ إِلَى ٱلشِّمَالِ.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إِلَى قُدَّامِ طُولِ مِئَةِ ذِرَاعٍ مَدْخَلُ ٱلشِّمَالِ، وَٱلْعَرْضُ خَمْسُونَ ذِرَاعًا.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تُجَاهَ ٱلْعِشْرِينَ ٱلَّتِي لِلدَّارِ ٱلدَّاخِلِيَّةِ، وَتُجَاهَ ٱلْمُجَزَّعِ ٱلَّذِي لِلدَّارِ ٱلْخَارِجِيَّةِ أُسْطُوَانَةٌ تُجَاهَ أُسْطُوَانَةٍ فِي ٱلطَّبَقَاتِ ٱلثَّلَاثِ.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وَأَمَامَ ٱلْمَخَادِعِ مَمْشًى عَشَرُ أَذْرُعٍ عَرْضًا. وَإِلَى ٱلدَّاخِلِيَّةِ طَرِيقٌ، ذِرَاعٌ وَاحِدَةٌ عَرْضًا وَأَبْوَابُهَا نَحْوَ ٱلشِّمَالِ.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وَٱلْمَخَادِعُ ٱلْعُلْيَا أَقْصَرُ. لِأَنَّ ٱلْأَسَاطِينَ أَكَلَتْ مِنْ هَذِهِ. مِنْ أَسَافِلِ ٱلْبِنَاءِ وَمِنْ أَوَاسِطِهِ.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لِأَنَّهَا ثَلَاثُ طَبَقَاتٍ، وَلَمْ يَكُنْ لَهَا أَعْمِدَةٌ كَأَعْمِدَةِ ٱلدُّورِ، لِذَلِكَ تَضِيقُ مِنَ ٱلْأَسَافِلِ وَمِنَ ٱلْأَوَاسِطِ مِنَ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وَٱلْحَائِطُ ٱلَّذِي مِنْ خَارِجٍ مَعَ ٱلْمَخَادِعِ نَحْوَ ٱلدَّارِ ٱلْخَارِجِيَّةِ إِلَى قُدَّامِ ٱلْمَخَادِعِ، طُولُهُ خَمْسُونَ ذِرَاعًا.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 طُولَ ٱلْمَخَادِعِ ٱلَّتِي لِلدَّارِ ٱلْخَارِجِيَّةِ خَمْسُونَ ذِرَاعًا. وَهُوَذَا أَمَامَ ٱلْهَيْكَلِ مِئَةُ ذِرَاعٍ.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وَمِنْ تَحْتِ هَذِهِ ٱلْمَخَادِعِ مَدْخَلٌ مِنَ ٱلشَّرْقِ مِنْ حَيْثُ يُدْخَلُ إِلَيْهَا مِنَ ٱلدَّارِ ٱلْخَارِجِيَّةِ.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اَلْمَخَادِعُ كَانَتْ فِي عَرْضِ جِدَارِ ٱلدَّارِ نَحْوَ ٱلشَّرْقِ قُدَّامَ ٱلْمَكَانِ ٱلْمُنْفَصِلِ وَقُبَالَةَ ٱلْبِنَاءِ.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وَأَمَامَهَا طَرِيقٌ كَمِثْلِ ٱلْمَخَادِعِ ٱلَّتِي نَحْوَ ٱلشِّمَالِ، كَطُولِهَا هَكَذَا عَرْضُهَا وَجَمِيعُ مَخَارِجِهَا وَكَأَشْكَالِهَا وَكَأَبْوَابِهَا،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وَكَأَبْوَابِ ٱلْمَخَادِعِ ٱلَّتِي نَحْوَ ٱلْجَنُوبِ بَابٌ عَلَى رَأْسِ ٱلطَّرِيقِ. ٱلطَّرِيقِ أَمَامَ ٱلْجِدَارِ ٱلْمُوافِقِ نَحْوَ ٱلشَّرْقِ مِنْ حَيْثُ يُدْخَلُ إِلَيْهَا.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وَقَالَ لِي: «مَخَادِعُ ٱلشِّمَالِ وَمَخَادِعُ ٱلْجَنُوبِ ٱلَّتِي أَمَامَ ٱلْمَكَانِ ٱلْمُنْفَصِلِ هِيَ مَخَادِعُ مُقَدَّسَةٌ، حَيْثُ يَأْكُلُ ٱلْكَهَنَةُ ٱلَّذِينَ يَتَقَرَّبُونَ إِلَى ٱلرَّبِّ قُدْسَ ٱلْأَقْدَاسِ. هُنَاكَ يَضَعُونَ قُدْسَ ٱلْأَقْدَاسِ وَٱلتَّقْدِمَةَ وَذَبِيحَةَ ٱلْخَطِيَّةِ وَذَبِيحَةَ ٱلْإِثْمِ، لِأَنَّ ٱلْمَكَانَ 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عِنْدَ دُخُولِ ٱلْكَهَنَةِ لَا يَخْرُجُونَ مِنَ ٱلْقُدْسِ إِلَى ٱلدَّارِ ٱلْخَارِجِيَّةِ، بَلْ يَضَعُونَ هُنَاكَ ثِيَابَهُمُ ٱلَّتِي يَخْدِمُونَ بِهَا لِأَنَّهَا مُقَدَّسَةٌ، وَيَلْبَسُونَ ثِيَابًا غَيْرَهَا وَيَتَقَدَّمُونَ إِلَى مَا هُوَ لِلشَّعْبِ».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فَلَمَّا أَتَمَّ قِيَاسَ ٱلْبَيْتِ ٱلدَّاخِلِيِّ، أَخْرَجَنِي نَحْوَ ٱلْبَابِ ٱلْمُتَّجِهِ نَحْوَ ٱلْمَشْرِقِ وَقَاسَهُ حَوَالَيْهِ.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قَاسَ جَانِبَ ٱلْمَشْرِقِ بِقَصَبَةِ ٱلْقِيَاسِ، خَمْسَ مِئَةِ قَصَبَةٍ بِقَصَبَةِ ٱلْقِيَاسِ حَوَالَيْهِ.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وَقَاسَ جَانِبَ ٱلشِّمَالِ، خَمْسَ مِئَةِ قَصَبَةٍ بِقَصَبَةِ ٱلْقِيَاسِ حَوَالَيْهِ.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وَقَاسَ جَانِبَ ٱلْجَنُوبِ، خَمْسَ مِئَةِ قَصَبَةٍ بِقَصَبَةِ ٱلْقِيَاسِ.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ثُمَّ دَارَ إِلَى جَانِبِ ٱلْغَرْبِ وَقَاسَ خَمْسَ مِئَةِ قَصَبَةٍ بِقَصَبَةِ ٱلْقِيَاسِ.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قَاسَهُ مِنَ ٱلْجَوَانِبِ ٱلْأَرْبَعَةِ. لَهُ سُورٌ حَوَالَيْهِ خَمْسُ مِئَةٍ طُولًا، وَخَمْسُ مِئَةٍ عَرْضًا، لِلْفَصْلِ بَيْنَ ٱلْمُقَدَّسِ وَٱلْمُحَلَّلِ.</w:t>
      </w:r>
      <w:r>
        <w:rPr>
          <w:lang w:val="ar_AE" w:bidi="ar_AE"/>
        </w:rPr>
      </w:r>
      <w:r>
        <w:rPr>
          <w:lang w:val="ar_AE" w:bidi="ar_AE"/>
        </w:rPr>
      </w:r>
    </w:p>
    <w:p>
      <w:pPr>
        <w:bidi/>
      </w:pPr>
      <w:r>
        <w:rPr>
          <w:lang w:val="ar_AE" w:bidi="ar_AE"/>
        </w:rPr>
      </w:r>
    </w:p>
    <w:p>
      <w:pPr>
        <w:pStyle w:val="Heading2"/>
        <w:bidi/>
      </w:pPr>
      <w:r>
        <w:rPr>
          <w:lang w:val="ar_AE" w:bidi="ar_AE"/>
        </w:rPr>
        <w:t>Ezekiel 43:1</w:t>
      </w:r>
      <w:r>
        <w:rPr>
          <w:lang w:val="ar_AE" w:bidi="ar_AE"/>
        </w:rPr>
      </w:r>
    </w:p>
    <w:p>
      <w:pPr>
        <w:bidi/>
      </w:pPr>
      <w:r>
        <w:rPr>
          <w:lang w:val="ar_AE" w:bidi="ar_AE"/>
        </w:rPr>
      </w:r>
      <w:r>
        <w:rPr>
          <w:vertAlign w:val="superscript"/>
          <w:lang w:val="ar_AE" w:bidi="ar_AE"/>
        </w:rPr>
        <w:t>1</w:t>
      </w:r>
      <w:r>
        <w:rPr>
          <w:lang w:val="ar_AE" w:bidi="ar_AE"/>
        </w:rPr>
        <w:t xml:space="preserve"> ثُمَّ ذَهَبَ بِي إِلَى ٱلْبَابِ، ٱلْبَابِ ٱلْمُتَّجِهِ نَحْوَ ٱلشَّرْقِ.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وَإِذَا بِمَجْدِ إِلَهِ إِسْرَائِيلَ جَاءَ مِنْ طَرِيقِ ٱلشَّرْقِ وَصَوْتُهُ كَصَوْتِ مِيَاهٍ كَثِيرَةٍ، وَٱلْأَرْضُ أَضَاءَتْ مِنْ مَجْدِهِ.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وَٱلْمَنْظَرُ كَٱلْمَنْظَرِ ٱلَّذِي رَأَيْتُهُ، كَٱلْمَنْظَرِ ٱلَّذِي رَأَيْتُهُ لَمَّا جِئْتُ لِأُخْرِبَ ٱلْمَدِينَةَ، وَٱلْمَنَاظِرُ كَٱلْمَنْظَرِ ٱلَّذِي رَأَيْتُ عِنْدَ نَهْرِ خَابُورَ، فَخَرَرْتُ عَلَى وَجْهِي.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فَجَاءَ مَجْدُ ٱلرَّبِّ إِلَى ٱلْبَيْتِ مِنْ طَرِيقِ ٱلْبَابِ ٱلْمُتَّجِهِ نَحْوَ ٱلشَّرْقِ.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فَحَمَلَنِي رُوحٌ وَأَتَى بِي إِلَى ٱلدَّارِ ٱلدَّاخِلِيَّةِ، وَإِذَا بِمَجْدِ ٱلرَّبِّ قَدْ مَلَأَ 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وَسَمِعْتُهُ يُكَلِّمُنِي مِنَ ٱلْبَيْتِ، وَكَانَ رَجُلٌ وَاقِفًا عِنْدِي.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وَقَالَ لِي: «يَا ٱبْنَ آدَمَ، هَذَا مَكَانُ كُرْسِيِّي وَمَكَانُ بَاطِنِ قَدَمَيَّ حَيْثُ أَسْكُنُ فِي وَسْطِ بَنِي إِسْرَائِيلَ إِلَى ٱلْأَبَدِ، وَلَا يُنَجِّسُ بَعْدُ بَيْتُ إِسْرَائِيلَ ٱسْمِي ٱلْقُدُّوسَ، لَا هُمْ وَلَا مُلُوكُهُمْ، لَا بِزِنَاهُمْ وَلَا بِجُثَثِ مُلُوكِهِمْ فِي مُرْتَفَعَاتِهِمْ.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بِجَعْلِهِمْ عَتَبَتَهُمْ لَدَى عَتَبَتِي، وَقَوَائِمَهُمْ لَدَى قَوَائِمِي، وَبَيْنِي وَبَيْنَهُمْ حَائِطٌ، فَنَجَّسُوا ٱسْمِي ٱلْقُدُّوسَ بِرَجَاسَاتِهِمِ ٱلَّتِي فَعَلُوهَا، فَأَفْنَيْتُهُمْ بِغَضَبِي.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فَلْيُبْعِدُوا عَنِّي ٱلْآنَ زِنَاهُمْ وَجُثَثَ مُلُوكِهِمْ فَأَسْكُنَ فِي وَسْطِهِمْ إِلَى ٱلْأَبَدِ.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«وَأَنْتَ يَا ٱبْنَ آدَمَ، فَأَخْبِرْ بَيْتَ إِسْرَائِيلَ عَنِ ٱلْبَيْتِ لِيَخْزَوْا مِنْ آثَامِهِمْ، وَلْيَقِيسُوا ٱلرَّسْمَ.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فَإِنْ خَزُوا مِنْ كُلِّ مَا فَعَلُوهُ، فَعَرِّفْهُمْ صُورَةَ ٱلْبَيْتِ وَرَسْمَهُ وَمَخَارِجَهُ وَمَدَاخِلَهُ وَكُلَّ أَشْكَالِهِ وَكُلَّ فَرَائِضِهِ وَكُلَّ أَشْكَالِهِ وَكُلَّ شَرَائِعِهِ، وَٱكْتُبْ ذَلِكَ قُدَّامَ أَعْيُنِهِمْ لِيَحْفَظُوا كُلَّ رُسُومِهِ وَكُلَّ فَرَائِضِهِ وَيَعْمَلُوا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هَذِهِ سُنَّةُ ٱلْبَيْتِ: عَلَى رَأْسِ ٱلْجَبَلِ كُلُّ تُخْمِهِ حَوَالَيْهِ قُدْسُ أَقْدَاسٍ. هَذِهِ هِيَ سُنَّةُ 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«وَهَذِهِ أَقْيِسَةُ ٱلْمَذْبَحِ بِٱلْأَذْرُعِ، وَٱلذِّرَاعُ هِيَ ذِرَاعٌ وَفِتْرٌ: ٱلْحِضْنُ ذِرَاعٌ، وَٱلْعَرْضُ ذِرَاعٌ، وَحَاشِيَتُهُ إِلَى شَفَتِهِ حَوَالَيْهِ شِبْرٌ وَاحِدٌ. هَذَا ظَهْرُ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وَمِنَ ٱلْحِضْنِ عِنْدَ ٱلْأَرْضِ إِلَى ٱلْخُصْمِ ٱلْأَسْفَلِ ذِرَاعَانِ، وَٱلْعَرْضُ ذِرَاعٌ. وَمِنَ ٱلْخُصْمِ ٱلْأَصْغَرِ إِلَى ٱلْخُصْمِ ٱلْأَكْبَرِ أَرْبَعُ أَذْرُعٍ، وَٱلْعَرْضُ ذِرَاعٌ.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وَٱلْمَوْقِدُ أَرْبَعُ أَذْرُعٍ. وَمِنَ ٱلْمَوْقِدِ إِلَى فَوْقُ أَرْبَعَةُ قُرُونٍ.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وَٱلْمَوْقِدُ ٱثْنَتَا عَشَرَةَ طُولًا، بِٱثْنَتَيْ عَشَرَةَ عَرْضًا، مُرَبَّعًا عَلَى جَوَانِبِهِ ٱلْأَرْبَعَةِ.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وَٱلْخُصْمُ أَرْبَعَ عَشَرَةَ طُولًا بِأَرْبَعَ عَشْرَةَ عَرْضًا عَلَى جَوَانِبِهِ ٱلْأَرْبَعَةِ. وَٱلْحَاشِيَةُ حَوَالَيْهِ نِصْفُ ذِرَاعٍ، وَحِضْنُهُ ذِرَاعٌ حَوَالَيْهِ، وَدَرَجَاتُهُ تُجَاهَ ٱلْمَشْرِقِ».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وَقَالَ لِي: «يَا ٱبْنَ آدَمَ، هَكَذَا قَالَ ٱلسَّيِّدُ ٱلرَّبُّ: هَذِهِ فَرَائِضُ ٱلْمَذْبَحِ يَوْمَ صُنْعِهِ لِإِصْعَادِ ٱلْمُحْرَقَةِ عَلَيْهِ وَلِرَشِّ ٱلدَّمِ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فَتُعْطِي ٱلْكَهَنَةَ ٱللَّاوِيِّينَ ٱلَّذِينَ مِنْ نَسْلِ صَادُوقَ ٱلْمُقْتَرِبِينَ إِلَيَّ لِيَخْدِمُونِي، يَقُولُ ٱلسَّيِّدُ ٱلرَّبُّ، ثَوْرًا مِنَ ٱلْبَقَرِ لِذَبِيحَةِ خَطِيَّةٍ.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وَتَأْخُذُ مِنْ دَمِهِ وَتَضَعُهُ عَلَى قُرُونِهِ ٱلْأَرْبَعَةِ، وَعَلَى أَرْبَعِ زَوَايَا ٱلْخُصْمِ وَعَلَى ٱلْحَاشِيَةِ حَوَالَيْهَا، فَتُطَهِّرُهُ وَتُكَفِّرُ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وَتَأْخُذُ ثَوْرَ ٱلْخَطِيَّةِ فَيُحْرَقُ فِي ٱلْمَوْضِعِ ٱلْمُعَيَّنِ مِنَ ٱلْبَيْتِ خَارِجَ ٱلْمَقْدِسِ.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وَفِي ٱلْيَوْمِ ٱلثَّانِي تُقَرِّبُ تَيْسًا مِنَ ٱلْمَعْزِ صَحِيحًا ذَبِيحَةَ خَطِيَّةٍ، فَيُطَهِّرُونَ ٱلْمَذْبَحَ كَمَا طَهَّرُوهُ بِٱلثَّوْرِ.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وَإِذَا أَكْمَلْتَ ٱلتَّطْهِيرَ، تُقَرِّبُ ثَوْرًا مِنَ ٱلْبَقَرِ صَحِيحًا، وَكَبْشًا مِنَ ٱلضَّأْنِ صَحِيحًا.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وَتُقَرِّبُهُمَا قُدَّامَ ٱلرَّبِّ، وَيُلْقِي عَلَيْهِمَا ٱلْكَهَنَةُ مِلْحًا وَيُصْعِدُونَهُمَا مُحْرَقَةً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سَبْعَةَ أَيَّامٍ تَعْمَلُ فِي كُلِّ يَوْمٍ تَيْسَ ٱلْخَطِيَّةِ. وَيَعْمَلُونَ ثَوْرًا مِنَ ٱلْبَقَرِ وَكَبْشًا مِنَ ٱلضَّأْنِ صَحِيحَيْنِ.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سَبْعَةَ أَيَّامٍ يُكَفِّرُونَ عَنِ ٱلْمَذْبَحِ وَيُطَهِّرُونَهُ وَيَمْلَأُونَ 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فَإِذَا تَمَّتْ هَذِهِ ٱلْأَيَّامُ يَكُونُ فِي ٱلْيَوْمِ ٱلثَّامِنِ فَصَاعِدًا أَنَّ ٱلْكَهَنَةَ يَعْمَلُونَ عَلَى ٱلْمَذْبَحِ مُحْرَقَاتِكُمْ وَذَبَائِحَكُمْ ٱلسَّلَامِيَّةَ، فَأَرْضَى عَنْكُمْ، يَقُولُ ٱلسَّيِّدُ ٱلرَّبُّ».</w:t>
      </w:r>
      <w:r>
        <w:rPr>
          <w:lang w:val="ar_AE" w:bidi="ar_AE"/>
        </w:rPr>
      </w:r>
      <w:r>
        <w:rPr>
          <w:lang w:val="ar_AE" w:bidi="ar_AE"/>
        </w:rPr>
      </w:r>
    </w:p>
    <w:p>
      <w:pPr>
        <w:bidi/>
      </w:pPr>
      <w:r>
        <w:rPr>
          <w:lang w:val="ar_AE" w:bidi="ar_AE"/>
        </w:rPr>
      </w:r>
    </w:p>
    <w:p>
      <w:pPr>
        <w:pStyle w:val="Heading2"/>
        <w:bidi/>
      </w:pPr>
      <w:r>
        <w:rPr>
          <w:lang w:val="ar_AE" w:bidi="ar_AE"/>
        </w:rPr>
        <w:t>Ezekiel 44:1</w:t>
      </w:r>
      <w:r>
        <w:rPr>
          <w:lang w:val="ar_AE" w:bidi="ar_AE"/>
        </w:rPr>
      </w:r>
    </w:p>
    <w:p>
      <w:pPr>
        <w:bidi/>
      </w:pPr>
      <w:r>
        <w:rPr>
          <w:lang w:val="ar_AE" w:bidi="ar_AE"/>
        </w:rPr>
      </w:r>
      <w:r>
        <w:rPr>
          <w:vertAlign w:val="superscript"/>
          <w:lang w:val="ar_AE" w:bidi="ar_AE"/>
        </w:rPr>
        <w:t>1</w:t>
      </w:r>
      <w:r>
        <w:rPr>
          <w:lang w:val="ar_AE" w:bidi="ar_AE"/>
        </w:rPr>
        <w:t xml:space="preserve"> ثُمَّ أَرْجَعَنِي إِلَى طَرِيقِ بَابِ ٱلْمَقْدِسِ ٱلْخَارِجِيِّ ٱلْمُتَّجِهِ لِلْمَشْرِقِ، وَهُوَ مُغْلَقٌ.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فَقَالَ لِيَ ٱلرَّبُّ: «هَذَا ٱلْبَابُ يَكُونُ مُغْلَقًا، لَا يُفْتَحُ وَلَا يَدْخُلُ مِنْهُ إِنْسَانٌ، لِأَنَّ ٱلرَّبَّ إِلَهَ إِسْرَائِيلَ دَخَلَ مِنْهُ فَيَكُونُ مُغْلَقًا.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اَلرَّئِيسُ ٱلرَّئِيسُ هُوَ يَجْلِسُ فِيهِ لِيَأْكُلَ خُبْزًا أَمَامَ ٱلرَّبِّ. مِنْ طَرِيقِ رِوَاقِ ٱلْبَابِ يَدْخُلُ، وَمِنْ طَرِيقِهِ يَخْرُجُ».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ثُمَّ أَتَى بِي فِي طَرِيقِ بَابِ ٱلشِّمَالِ إِلَى قُدَّامِ ٱلْبَيْتِ، فَنَظَرْتُ وَإِذَا بِمَجْدِ ٱلرَّبِّ قَدْ مَلَأَ بَيْتَ ٱلرَّبِّ، فَخَرَرْتُ عَلَى وَجْهِي.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فَقَالَ لِي ٱلرَّبُّ: «يَا ٱبْنَ آدَمَ، ٱجْعَلْ قَلْبَكَ وَٱنْظُرْ بِعَيْنَيْكَ وَٱسْمَعْ بِأُذُنَيْكَ كُلَّ مَا أَقُولُهُ لَكَ عَنْ كُلِّ فَرَائِضِ بَيْتِ ٱلرَّبِّ وَعَنْ كُلِّ سُنَنِهِ، وَٱجْعَلْ قَلْبَكَ عَلَى مَدْخَلِ ٱلْبَيْتِ مَعَ كُلِّ مَخَارِجِ ٱلْمَقْدِسِ.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وَقُلْ لِلْمُتَمَرِّدِينَ، لِبَيْتِ إِسْرَائِيلَ: هَكَذَا قَالَ ٱلسَّيِّدُ ٱلرَّبُّ: يَكْفِيكُمْ كُلُّ رَجَاسَاتِكُمْ يَا 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بِإِدْخَالِكُمْ أَبْنَاءَ ٱلْغَرِيبِ ٱلْغُلْفَ ٱلْقُلُوبِ ٱلْغُلْفَ ٱللَّحْمِ لِيَكُونُوا فِي مَقْدِسِي، فَيُنَجِّسُوا بَيْتِي بِتَقْرِيبِكُمْ خُبْزِي ٱلشَّحْمَ وَٱلدَّمَ. فَنَقَضُوا عَهْدِي فَوْقَ كُلِّ رَجَاسَاتِكُمْ.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وَلَمْ تَحْرُسُوا حِرَاسَةَ أَقْدَاسِي، بَلْ أَقَمْتُمْ حُرَّاسًا يَحْرُسُونَ عَنْكُمْ فِي مَقْدِسِي.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«هَكَذَا قَالَ ٱلسَّيِّدُ ٱلرَّبُّ: ٱبْنُ ٱلْغَرِيبِ أَغْلَفُ ٱلْقَلْبِ وَأَغْلَفُ ٱللَّحْمِ لَا يَدْخُلُ مَقْدِسِي، مِنْ كُلِّ ٱبْنٍ غَرِيبٍ ٱلَّذِي مِنْ وَسْطِ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بَلِ ٱللَّاوِيُّونَ ٱلَّذِينَ ٱبْتَعَدُوا عَنِّي حِينَ ضَلَّ إِسْرَائِيلُ، فَضَلُّوا عَنِّي وَرَاءَ أَصْنَامِهِمْ، يَحْمِلُونَ إِثْمَهُمْ.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وَيَكُونُونَ خُدَّامًا فِي مَقْدِسِي، حُرَّاسَ أَبْوَابِ ٱلْبَيْتِ وَخُدَّامَ ٱلْبَيْتِ. هُمْ يَذْبَحُونَ ٱلْمُحْرَقَةَ وَٱلذَّبِيحَةَ لِلشَّعْبِ، وَهُمْ يَقِفُونَ أَمَامَهُمْ لِيَخْدِمُوهُمْ.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لِأَنَّهُمْ خَدَمُوهُمْ أَمَامَ أَصْنَامِهِمْ وَكَانُوا مَعْثَرَةَ إِثْمٍ لِبَيْتِ إِسْرَائِيلَ. لِذَلِكَ رَفَعْتُ يَدِي عَلَيْهِمْ، يَقُولُ ٱلسَّيِّدُ ٱلرَّبُّ، فَيَحْمِلُونَ إِثْمَهُمْ.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وَلَا يَتَقَرَّبُونَ إِلَيَّ لِيَكْهَنُوا لِي، وَلَا لِلِٱقْتِرَابِ إِلَى شَيْءٍ مِنْ أَقْدَاسِي إِلَى قُدْسِ ٱلْأَقْدَاسِ، بَلْ يَحْمِلُونَ خِزْيَهُمْ وَرَجَاسَاتِهِمِ ٱلَّتِي فَعَلُوهَا.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وَأَجْعَلُهُمْ حَارِسِي حِرَاسَةَ ٱلْبَيْتِ لِكُلِّ خِدْمَةٍ لِكُلِّ مَا يُعْمَلُ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«أَمَّا ٱلْكَهَنَةُ ٱللَّاوِيُّونَ أَبْنَاءُ صَادُوقَ ٱلَّذِينَ حَرَسُوا حِرَاسَةَ مَقْدِسِي حِينَ ضَلَّ عَنِّي بَنُو إِسْرَائِيلَ، فَهُمْ يَتَقَدَّمُونَ إِلَيَّ لِيَخْدِمُونِي، وَيَقِفُونَ أَمَامِي لِيُقَرِّبُوا لِي ٱلشَّحْمَ وَٱلدَّمَ،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هُمْ يَدْخُلُونَ مَقْدِسِي وَيَتَقَدَّمُونَ إِلَى مَائِدَتِي لِيَخْدِمُونِي وَيَحْرُسُوا حِرَاسَتِي.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وَيَكُونُ عِنْدَ دُخُولِهِمْ أَبْوَابَ ٱلدَّارِ ٱلدَّاخِلِيَّةِ، أَنَّهُمْ يَلْبَسُونَ ثِيَابًا مِنْ كَتَّانٍ، وَلَا يَأْتِي عَلَيْهِمْ صُوفٌ عِنْدَ خِدْمَتِهِمْ فِي أَبْوَابِ ٱلدَّارِ ٱلدَّاخِلِيَّةِ وَمِنْ دَاخِلٍ.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وَلْتَكُنْ عَصَائِبُ مِنْ كَتَّانٍ عَلَى رُؤُوسِهِمْ، وَلْتَكُنْ سَرَاوِيلُ مِنْ كَتَّانٍ عَلَى أَحْقَائِهِمْ. لَا يَتَنَطَّقُونَ بِمَا يُعَرِّقُ.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وَعِنْدَ خُرُوجِهِمْ إِلَى ٱلدَّارِ ٱلْخَارِجِيَّةِ، إِلَى ٱلشَّعْبِ، إِلَى ٱلدَّارِ ٱلْخَارِجِيَّةِ، يَخْلَعُونَ ثِيَابَهُمُ ٱلَّتِي خَدَمُوا بِهَا، وَيَضَعُونَهَا فِي مَخَادِعِ ٱلْقُدْسِ، ثُمَّ يَلْبَسُونَ ثِيَابًا أُخْرَى وَلَا يُقَدِّسُونَ ٱلشَّعْبَ بِثِيَابِهِمْ.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وَلَا يَحْلِقُونَ رُؤُوسَهُمْ، وَلَا يُرَبُّونَ خُصَلًا، بَلْ يَجُزُّونَ شَعْرَ رُؤُوسِهِمْ جَزًّا.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وَلَا يَشْرَبُ كَاهِنٌ خَمْرًا عِنْدَ دُخُولِهِ إِلَى ٱلدَّارِ ٱلدَّاخِلِيَّةِ.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وَلَا يَأْخُذُونَ أَرْمَلَةً وَلَا مُطَلَّقَةً زَوْجَةً، بَلْ يَتَّخِذُونَ عَذَارَى مِنْ نَسْلِ بَيْتِ إِسْرَائِيلَ، أَوْ أَرْمَلَةً ٱلَّتِي كَانَتْ أَرْمَلَةَ 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وَيُرُونَ شَعْبِي ٱلتَّمْيِيزَ بَيْنَ ٱلْمُقَدَّسِ وَٱلْمُحَلَّلِ، وَيُعَلِّمُونَهُمُ ٱلتَّمْيِيزَ بَيْنَ ٱلنَّجِسِ وَٱلطَّاهِرِ.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وَفِي ٱلْخِصَامِ هُمْ يَقِفُونَ لِلْحُكْمِ، وَيَحْكُمُونَ حَسَبَ أَحْكَامِي، وَيَحْفَظُونَ شَرَائِعِي وَفَرَائِضِي فِي كُلِّ مَوَاسِمِي، وَيُقَدِّسُونَ سُبُوتِي.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وَلَا يَدْنُوا مِنْ إِنْسَانٍ مَيِّتٍ فَيَتَنَجَّسُوا. أَمَّا لِأَبٍ أَوْ أُمٍّ أَوِ ٱبْنٍ أَوِ ٱبْنَةٍ أَوْ أَخٍ أَوْ أُخْتٍ لَمْ تَكُنْ لِرَجُلٍ يَتَنَجَّسُونَ.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وَبَعْدَ تَطْهِيرِهِ يَحْسِبُونَ لَهُ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وَفِي يَوْمِ دُخُولِهِ إِلَى ٱلْقُدْسِ إِلَى ٱلدَّارِ ٱلدَّاخِلِيَّةِ لِيَخْدِمَ فِي ٱلْقُدْسِ، يُقَرِّبُ ذَبِيحَتَهُ عَنِ ٱلْخَطِيَّةِ،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وَيَكُونُ لَهُمْ مِيرَاثًا. أَنَا مِيرَاثُهُمْ. وَلَا تُعْطُونَهُمْ مِلْكًا فِي إِسْرَائِيلَ. أَنَا مِلْكُهُمْ.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يَأْكُلُونَ ٱلتَّقْدِمَةَ وَذَبِيحَةَ ٱلْخَطِيَّةِ وَذَبِيحَةَ ٱلْإِثْمِ، وَكُلُّ مُحَرَّمٍ فِي إِسْرَائِيلَ يَكُونُ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وَأَوَائِلُ كُلِّ ٱلْبَاكُورَاتِ جَمِيعِهَا، وَكُلُّ رَفِيعَةٍ مِنْ كُلِّ رَفَائِعِكُمْ تَكُونُ لِلْكَهَنَةِ. وَتُعْطُونَ ٱلْكَاهِنَ أَوَائِلَ عَجِينِكُمْ لِتَحِلَّ ٱلْبَرَكَةُ عَلَى بَيْتِكَ.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لَا يَأْكُلُ ٱلْكَاهِنُ مِنْ مَيِّتَةٍ وَلَا مِنْ فَرِيسَةٍ، طَيْرًا كَانَتْ أَوْ بَهِيمَةً.</w:t>
      </w:r>
      <w:r>
        <w:rPr>
          <w:lang w:val="ar_AE" w:bidi="ar_AE"/>
        </w:rPr>
      </w:r>
      <w:r>
        <w:rPr>
          <w:lang w:val="ar_AE" w:bidi="ar_AE"/>
        </w:rPr>
      </w:r>
    </w:p>
    <w:p>
      <w:pPr>
        <w:bidi/>
      </w:pPr>
      <w:r>
        <w:rPr>
          <w:lang w:val="ar_AE" w:bidi="ar_AE"/>
        </w:rPr>
      </w:r>
    </w:p>
    <w:p>
      <w:pPr>
        <w:pStyle w:val="Heading2"/>
        <w:bidi/>
      </w:pPr>
      <w:r>
        <w:rPr>
          <w:lang w:val="ar_AE" w:bidi="ar_AE"/>
        </w:rPr>
        <w:t>Ezekiel 45:1</w:t>
      </w:r>
      <w:r>
        <w:rPr>
          <w:lang w:val="ar_AE" w:bidi="ar_AE"/>
        </w:rPr>
      </w:r>
    </w:p>
    <w:p>
      <w:pPr>
        <w:bidi/>
      </w:pPr>
      <w:r>
        <w:rPr>
          <w:lang w:val="ar_AE" w:bidi="ar_AE"/>
        </w:rPr>
      </w:r>
      <w:r>
        <w:rPr>
          <w:vertAlign w:val="superscript"/>
          <w:lang w:val="ar_AE" w:bidi="ar_AE"/>
        </w:rPr>
        <w:t>1</w:t>
      </w:r>
      <w:r>
        <w:rPr>
          <w:lang w:val="ar_AE" w:bidi="ar_AE"/>
        </w:rPr>
        <w:t xml:space="preserve"> «وَإِذَا قَسَمْتُمُ ٱلْأَرْضَ مِلْكًا، تُقَدِّمُونَ تَقْدِمَةً لِلرَّبِّ قُدْسًا مِنَ ٱلْأَرْضِ طُولُهُ خَمْسَةٌ وَعِشْرُونَ أَلْفًا طُولًا، وَٱلْعَرْضُ عَشَرَةُ آلَافٍ. هَذَا قُدْسٌ بِكُلِّ تُخُومِهِ حَوَالَيْهِ.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يَكُونُ لِلْقُدْسِ مِنْ هَذَا خَمْسُ مِئَةٍ فِي خَمْسِ مِئَةٍ، مُرَبَّعَةٍ حَوَالَيْهِ، وَخَمْسُونَ ذِرَاعًا مَسْرَحًا لَهُ حَوَالَيْهِ.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مِنْ هَذَا ٱلْقِيَاسِ تَقِيسُ طُولَ خَمْسَةٍ وَعِشْرِينَ أَلْفًا، وَعَرْضَ عَشَرَةِ آلَافٍ، وَفِيهِ يَكُونُ ٱلْمَقْدِسُ، قُدْسُ ٱلْأَقْدَاسِ.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قُدْسٌ مِنَ ٱلْأَرْضِ هُوَ. يَكُونُ لِلْكَهَنَةِ خُدَّامِ ٱلْمَقْدِسِ ٱلْمُقْتَرِبِينَ لِخِدْمَةِ ٱلرَّبِّ، وَيَكُونُ لَهُمْ مَوْضِعًا لِلْبُيُوتِ وَمُقَدَّسًا لِلْمَقْدِسِ.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وَخَمْسَةٌ وَعِشْرُونَ أَلْفًا فِي ٱلطُّولِ وَعَشَرَةُ آلَافٍ فِي ٱلْعَرْضِ تَكُونُ لِلَّاوِيِّينَ خُدَّامِ ٱلْبَيْتِ لَهُمْ مِلْكًا. عِشْرُونَ مِخْدَعًا.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وَتَجْعَلُونَ مِلْكَ ٱلْمَدِينَةِ خَمْسَةَ آلَافٍ عَرْضًا وَخَمْسَةً وَعِشْرِينَ أَلْفًا طُولًا، مُوازِيًا تَقْدِمَةَ ٱلْقُدْسِ، فَيَكُونُ لِكُلِّ 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«وَلِلرَّئِيسِ مِنْ هُنَا وَمِنْ هُنَاكَ مِنْ تَقْدِمَةِ ٱلْقُدْسِ، وَمِنْ مِلْكِ ٱلْمَدِينَةِ قُدَّامَ تَقْدِمَةِ ٱلْقُدْسِ وَقُدَّامَ مِلْكِ ٱلْمَدِينَةِ مِنْ جِهَةِ ٱلْغَرْبِ غَرْبًا، وَمِنْ جِهَةِ ٱلشَّرْقِ شَرْقًا، وَٱلطُّولُ مُوَازٍ أَحَدَ ٱلْقِسْمَيْنِ مِنْ تُخْمِ ٱلْغَرْبِ إِلَى تُخْمِ ٱلشَّرْقٍ.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تَكُونُ لَهُ أَرْضًا مِلْكًا فِي إِسْرَائِيلَ، وَلَا تَعُودُ رُؤَسَائِي يَظْلِمُونَ شَعْبِي، وَٱلْأَرْضُ يُعْطُونَهَا لِبَيْتِ إِسْرَائِيلَ لِأَسْبَاطِهِمْ.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«هَكَذَا قَالَ ٱلسَّيِّدُ ٱلرَّبُّ: يَكْفِيكُمْ يَا رُؤَسَاءَ إِسْرَائِيلَ. أَزِيلُوا ٱلْجَوْرَ وَٱلِٱغْتِصَابَ، وَأَجْرُوا ٱلْحَقَّ وَٱلْعَدْلَ. ٱرْفَعُوا ٱلظُّلْمَ عَنْ شَعْبِي،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مَوَازِينُ حَقٍّ، وَإِيفَةُ حَقٍّ، وَبَثُّ حَقٍّ تَكُونُ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تَكُونُ ٱلْإِيفَةُ وَٱلْبَثُّ مِقْدَارًا وَاحِدًا، لِكَيْ يَسَعَ ٱلْبَثُّ عُشْرَ ٱلْحُومَرِ، وَٱلْإِيفَةُ عُشْرُ ٱلْحُومَرِ. عَلَى ٱلْحُومَرِ يَكُونُ مِقْدَارُهُمَا.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وَٱلشَّاقِلُ عِشْرُونَ جِيرَةً. عِشْرُونَ شَاقِلًا وَخَمْسَةٌ وَعِشْرُونَ شَاقِلًا وَخَمْسَةَ عَشَرَ شَاقِلًا تَكُونُ مَنَّكُمْ.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«هَذِهِ هِيَ ٱلتَّقْدِمَةُ ٱلَّتِي تُقَدِّمُونَهَا: سُدْسَ ٱلْإِيفَةِ مِنْ حُومَرِ ٱلْحِنْطَةِ، وَتُعْطُونَ سُدْسَ ٱلْإِيفَةِ مِنْ حُومَرِ ٱلشَّعِيرِ.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وَفَرِيضَةُ ٱلزَّيْتِ بَثٌّ مِنْ زَيْتٍ. اَلْبَثُّ عُشْرٌ مِنَ ٱلْكُرِّ، مِنْ عَشَرَةِ أَبْثَاثٍ لِلْحُومَرِ، لِأَنَّ عَشَرَةَ أَبْثَاثٍ حُومَرٌ.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وَشَاةٌ وَاحِدَةٌ مِنَ ٱلضَّأْنِ مِنَ ٱلْمِئَتَيْنِ مِنْ سَقْيِ إِسْرَائِيلَ تَقْدِمَةً وَمُحْرَقَةً وَذَبَائِحَ سَلَامَةٍ، لِلْكَفَّارَةِ عَنْهُمْ،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وَهَذِهِ ٱلتَّقْدِمَةُ لِلرَّئِيسِ فِي إِسْرَائِيلَ تَكُونُ عَلَى كُلِّ شَعْبِ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وَعَلَى ٱلرَّئِيسِ تَكُونُ ٱلْمُحْرَقَاتُ وَٱلتَّقْدِمَةُ وَٱلسَّكِيبُ فِي ٱلْأَعْيَادِ وَفِي ٱلشُّهُورِ وَفِي ٱلسُّبُوتِ وَفِي كُلِّ مَوَاسِمِ بَيْتِ إِسْرَائِيلَ. وَهُوَ يَعْمَلُ ذَبِيحَةَ ٱلْخَطِيَّةِ وَٱلتَّقْدِمَةَ وَٱلْمُحْرَقَةَ وَذَبَائِحَ ٱلسَّلَامَةِ، لِلْكَفَّارَةِ عَنْ 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«هَكَذَا قَالَ ٱلسَّيِّدُ ٱلرَّبُّ: فِي ٱلشَّهْرِ ٱلْأَوَّلِ، فِي أَوَّلِ ٱلشَّهْرِ، تَأْخُذُ ثَوْرًا مِنَ ٱلْبَقَرِ صَحِيحًا وَتُطَهِّرُ ٱلْمَقْدِسَ.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وَيَأْخُذُ ٱلْكَاهِنُ مِنْ دَمِ ذَبِيحَةِ ٱلْخَطِيَّةِ وَيَضَعُهُ عَلَى قَوَائِمِ ٱلْبَيْتِ، وَعَلَى زَوَايَا خُصْمِ ٱلْمَذْبَحِ ٱلْأَرْبَعِ، وَعَلَى قَوَائِمِ بَابِ ٱلدَّارِ ٱلدَّاخِلِيَّةِ.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وَهَكَذَا تَفْعَلُ فِي سَابِعِ ٱلشَّهْرِ عَنِ ٱلرَّجُلِ ٱلسَّاهِي أَوِ ٱلْغَوِيِّ، فَتُكَفِّرُونَ عَنِ 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فِي ٱلشَّهْرِ ٱلْأَوَّلِ، فِي ٱلْيَوْمِ ٱلرَّابِعِ عَشَرَ مِنَ ٱلشَّهْرِ، يَكُونُ لَكُمُ ٱلْفِصْحُ عِيدًا. سَبْعَةَ أَيَّامٍ يُؤْكَلُ ٱلْفَطِيرُ.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وَيَعْمَلُ ٱلرَّئِيسُ فِي ذَلِكَ ٱلْيَوْمِ عَنْ نَفْسِهِ وَعَنْ كُلِّ شَعْبِ ٱلْأَرْضِ ثَوْرًا ذَبِيحَةَ خَطِيَّةٍ.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وَفِي سَبْعَةِ أَيَّامِ ٱلْعِيدِ يَعْمَلُ مُحْرَقَةً لِلرَّبِّ: سَبْعَةَ ثِيرَانٍ وَسَبْعَةَ كِبَاشٍ صَحِيحَةٍ، كُلَّ يَوْمٍ مِنَ ٱلسَّبْعَةِ ٱلْأَيَّامِ. وَكُلَّ يَوْمٍ تَيْسًا مِنَ ٱلْمَعْزِ ذَبِيحَةَ خَطِيَّةٍ.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وَيَعْمَلُ ٱلتَّقْدِمَةَ إِيفَةً لِلثَّوْرِ، وَإِيفَةً لِلْكَبْشِ، وَهِينًا مِن زَيْتٍ لِلْإِيفَةِ.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في ٱلشَّهْرِ ٱلسَّابِعِ، في ٱلْيَوْمِ ٱلْخَامِسِ عَشَرَ مِنَ ٱلشَّهْرِ، فِي ٱلْعِيدِ يَعْمَلُ مِثْلَ ذَلِكَ سَبْعَةَ أَيَّامٍ كَذَبِيحَةِ ٱلْخَطِيَّةِ وَكَٱلْمُحْرَقَةِ وَكَٱلتَّقْدِمَةِ وَكَٱلزَّيْتِ.</w:t>
      </w:r>
      <w:r>
        <w:rPr>
          <w:lang w:val="ar_AE" w:bidi="ar_AE"/>
        </w:rPr>
      </w:r>
      <w:r>
        <w:rPr>
          <w:lang w:val="ar_AE" w:bidi="ar_AE"/>
        </w:rPr>
      </w:r>
    </w:p>
    <w:p>
      <w:pPr>
        <w:bidi/>
      </w:pPr>
      <w:r>
        <w:rPr>
          <w:lang w:val="ar_AE" w:bidi="ar_AE"/>
        </w:rPr>
      </w:r>
    </w:p>
    <w:p>
      <w:pPr>
        <w:pStyle w:val="Heading2"/>
        <w:bidi/>
      </w:pPr>
      <w:r>
        <w:rPr>
          <w:lang w:val="ar_AE" w:bidi="ar_AE"/>
        </w:rPr>
        <w:t>Ezekiel 46:1</w:t>
      </w:r>
      <w:r>
        <w:rPr>
          <w:lang w:val="ar_AE" w:bidi="ar_AE"/>
        </w:rPr>
      </w:r>
    </w:p>
    <w:p>
      <w:pPr>
        <w:bidi/>
      </w:pPr>
      <w:r>
        <w:rPr>
          <w:lang w:val="ar_AE" w:bidi="ar_AE"/>
        </w:rPr>
      </w:r>
      <w:r>
        <w:rPr>
          <w:vertAlign w:val="superscript"/>
          <w:lang w:val="ar_AE" w:bidi="ar_AE"/>
        </w:rPr>
        <w:t>1</w:t>
      </w:r>
      <w:r>
        <w:rPr>
          <w:lang w:val="ar_AE" w:bidi="ar_AE"/>
        </w:rPr>
        <w:t xml:space="preserve"> «هَكَذَا قَالَ ٱلسَّيِّدُ ٱلرَّبُّ: بَابُ ٱلدَّارِ ٱلدَّاخِلِيَّةِ ٱلْمُتَّجِهُ لِلْمَشْرِقِ يَكُونُ مُغْلَقًا سِتَّةَ أَيَّامِ ٱلْعَمَلِ، وَفِي ٱلسَّبْتِ يُفْتَحُ. وَأَيْضًا فِي يَوْمِ رَأْسِ ٱلشَّهْرِ يُفْتَحُ.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وَيَدْخُلُ ٱلرَّئِيسُ مِنْ طَرِيقِ رِوَاقِ ٱلْبَابِ مِنْ خَارِجٍ وَيَقِفُ عِنْدَ قَائِمَةِ ٱلْبَابِ، وَتَعْمَلُ ٱلْكَهَنَةُ مُحْرَقَتَهُ وَذَبَائِحَهُ ٱلسَّلَامِيَّةَ، فَيَسْجُدُ عَلَى عَتَبَةِ ٱلْبَابِ ثُمَّ يَخْرُجُ. أَمَّا ٱلْبَابُ فَلَا يُغْلَقُ إِلَى ٱلْمَسَاءِ.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وَيَسْجُدُ شَعْبُ ٱلْأَرْضِ عِنْدَ مَدْخَلِ هَذَا ٱلْبَابِ قُدَّامَ ٱلرَّبِّ فِي ٱلسُّبُوتِ وَفِي رُؤُوسِ ٱلشُّهُورِ.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وَٱلْمُحْرَقَةُ ٱلَّتِي يُقَرِّبُهَا ٱلرَّئِيسُ لِلرَّبِّ فِي يَوْمِ ٱلسَّبْتِ: سِتَّةُ حُمْلَانٍ صَحِيحَةٍ وَكَبْشٌ صَحِيحٌ.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وَٱلتَّقْدِمَةُ إِيفَةٌ لِلْكَبْشِ، وَلِلْحُمْلَانِ تَقْدِمَةُ عَطِيَّةِ يَدِهِ، وَهِينُ زَيْتٍ لِلْإِيفَةِ.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وَفِي يَوْمِ رَأْسِ ٱلشَّهْرِ: ثَوْرٌ ٱبْنُ بَقَرٍ صَحِيحٌ وَسِتَّةُ حُمْلَانٍ وَكَبْشٌ تَكُونُ صَحِيحَةً.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وَيَعْمَلُ تَقْدِمَةً إِيفَةً لِلثَّوْرِ وَإِيفَةً لِلْكَبْشِ. أَمَّا لِلْحُمْلَانِ فَحَسْبَمَا تَنَالُ يَدُهُ، وَلِلْإِيفَةِ هِينُ 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«وَعْنْدَ دُخُولِ ٱلرَّئِيسِ يَدْخُلُ مِنْ طَرِيقِ رِوَاقِ ٱلْبَابِ، وَمِنْ طَرِيقِهِ يَخْرُجُ.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وَعِنْدَ دُخُولِ شَعْبِ ٱلْأَرْضِ قُدَّامَ ٱلرَّبِّ فِي ٱلْمَوَاسِمِ، فَٱلدَّاخِلُ مِنْ طَرِيقِ بَابِ ٱلشِّمَالِ لِيَسْجُدَ يَخْرُجُ مِنْ طَرِيقِ بَابِ ٱلْجَنُوبِ، وَٱلدَّاخِلُ مِنْ طَرِيقِ بَابِ ٱلْجَنُوبِ يَخْرُجُ مِنْ طَرِيقِ بَابِ ٱلشِّمَالِ. لَا يَرْجِعُ مِنْ طَرِيقِ ٱلْبَابِ ٱلَّذِي دَخَلَ مِنْهُ، بَلْ يَخْرُجُ مُقَابِلَهُ.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وَٱلرَّئِيسُ فِي وَسْطِهِمْ يَدْخُلُ عِنْدَ دُخُولِهِمْ، وَعِنْدَ خُرُوجِهِمْ يَخْرُجُونَ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وَفِي ٱلْأَعْيَادِ وَفِي ٱلْمَوَاسِمِ تَكُونُ ٱلتَّقْدِمَةُ إِيفَةً لِلثَّوْرِ وَإِيفَةً لِلْكَبْشِ. وَلِلْحُمْلَانِ عَطِيَّةُ يَدِهِ، وَلِلْإِيفَةِ هِينُ 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وَإِذَا عَمِلَ ٱلرَّئِيسُ نَافِلَةً، مُحْرَقَةً أَوْ ذَبَائِحَ سَلَامَةٍ، نَافِلَةً لِلرَّبِّ، يُفْتَحُ لَهُ ٱلْبَابُ ٱلْمُتَّجِهُ لِلْمَشْرِقِ، فَيَعْمَلُ مُحْرَقَتَهُ وَذَبَائِحَهُ ٱلسَّلَامِيَّةَ كَمَا يَعْمَلُ فِي يَوْمِ ٱلسَّبْتِ ثُمَّ يَخْرُجُ. وَبَعْدَ خُرُوجِهِ يُغْلَقُ ٱلْبَابُ.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وَتَعْمَلُ كُلَّ يَوْمٍ مُحْرَقَةً لِلرَّبِّ حَمَلًا حَوْلِيًّا صَحِيحًا. صَبَاحًا صَبَاحًا تَعْمَلُهُ.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وَتَعْمَلُ عَلَيْهِ تَقْدِمَةً صَبَاحًا صَبَاحًا سُدْسَ ٱلْإِيفَةِ، وَزَيْتًا ثُلُثَ ٱلْهِينِ لِرَشِّ ٱلدَّقِيقِ. تَقْدِمَةً لِلرَّبِّ، فَرِيضَةً أَبَدِيَّةً دَائِمَةً.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وَيَعْمَلُونَ ٱلْحَمَلَ وَٱلتَّقْدِمَةَ وَٱلزَّيْتَ صَبَاحًا صَبَاحًا مُحْرَقَةً دَائِمَةً.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«هَكَذَا قَالَ ٱلسَّيِّدُ ٱلرَّبُّ: إِنْ أَعْطَى ٱلرَّئِيسُ رَجُلًا مِنْ بَنِيهِ عَطِيَّةً، فَإِرْثُهَا يَكُونُ لِبَنِيهِ. مُلْكُهُمْ هِيَ بِٱلْوَرَاثَةِ.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فَإِنْ أَعْطَى أَحَدًا مِنْ عَبِيدِهِ عَطِيَّةً مِنْ مِيرَاثِهِ فَتَكُونُ لَهُ إِلَى سَنَةِ ٱلْعِتْقِ، ثُمَّ تَرْجِعُ لِلرَّئِيسِ. وَلَكِنَّ مِيرَاثَهُ يَكُونُ لِأَوْلَادِهِ.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وَلَا يَأْخُذُ ٱلرَّئِيسُ مِنْ مِيرَاثِ ٱلشَّعْبِ طَرْدًا لَهُمْ مِنْ مُلْكِهِمْ. مِنْ مُلْكِهِ يُورِثُ بَنِيهِ، لِكَيْلَا يُفَرَّقَ شَعْبِي، ٱلرَّجُلُ عَنْ مِلْكِهِ».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ثُمَّ أَدْخَلَنِي بِٱلْمَدْخَلِ ٱلَّذِي بِجَانِبِ ٱلْبَابِ إِلَى مَخَادِعِ ٱلْقُدْسِ ٱلَّتِي لِلْكَهَنَةِ ٱلْمُتَّجِهَةِ لِلشِّمَالِ، وَإِذَا هُنَاكَ مَوْضِعٌ عَلَى ٱلْجَانِبَيْنِ إِلَى ٱلْغَرْبِ.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وَقَالَ لِي: «هَذَا هُوَ ٱلْمَوْضِعُ ٱلَّذِي تَطْبُخُ فِيهِ ٱلْكَهَنَةُ ذَبِيحَةَ ٱلْإِثْمِ وَذَبِيحَةَ ٱلْخَطِيَّةِ، وَحَيْثُ يَخْبِزُونَ ٱلتَّقْدِمَةَ، لِئَلَّا يَخْرُجُوا بِهَا إِلَى ٱلدَّارِ ٱلْخَارِجِيَّةِ لِيُقَدِّسُوا ٱلشَّعْبَ».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ثُمَّ أَخْرَجَنِي إِلَى ٱلدَّارِ ٱلْخَارِجِيَّةِ وَعَبَّرَنِي عَلَى زَوَايَا ٱلدَّارِ ٱلْأَرْبَعِ، فَإِذَا فِي كُلِّ زَاوِيَةٍ مِنَ ٱلدَّارِ دَارٌ.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فِي زَوَايَا ٱلدَّارِ ٱلْأَرْبَعِ دُورٌ مُصَوَّنَةٌ طُولُهَا أَرْبَعُونَ وَعَرْضُهَا ثَلَاثُونَ. لِلزَّوَايَا ٱلْأَرْبَعِ قِيَاسٌ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وَمُحِيطَةٌ بِهَا حَافَةٌ حَوْلَ ٱلْأَرْبَعَةِ، وَمَطَابِخُ مَعْمُولَةٌ تَحْتَ ٱلْحَافَاتِ ٱلْمُحِيطَةِ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ثُمَّ قَالَ لِي: «هَذَا بَيْتُ ٱلطَّبَّاخِينَ حَيْثُ يَطْبُخُ خُدَّامُ ٱلْبَيْتِ ذَبِيحَةَ ٱلشَّعْبِ».</w:t>
      </w:r>
      <w:r>
        <w:rPr>
          <w:lang w:val="ar_AE" w:bidi="ar_AE"/>
        </w:rPr>
      </w:r>
      <w:r>
        <w:rPr>
          <w:lang w:val="ar_AE" w:bidi="ar_AE"/>
        </w:rPr>
      </w:r>
    </w:p>
    <w:p>
      <w:pPr>
        <w:bidi/>
      </w:pPr>
      <w:r>
        <w:rPr>
          <w:lang w:val="ar_AE" w:bidi="ar_AE"/>
        </w:rPr>
      </w:r>
    </w:p>
    <w:p>
      <w:pPr>
        <w:pStyle w:val="Heading2"/>
        <w:bidi/>
      </w:pPr>
      <w:r>
        <w:rPr>
          <w:lang w:val="ar_AE" w:bidi="ar_AE"/>
        </w:rPr>
        <w:t>Ezekiel 47:1</w:t>
      </w:r>
      <w:r>
        <w:rPr>
          <w:lang w:val="ar_AE" w:bidi="ar_AE"/>
        </w:rPr>
      </w:r>
    </w:p>
    <w:p>
      <w:pPr>
        <w:bidi/>
      </w:pPr>
      <w:r>
        <w:rPr>
          <w:lang w:val="ar_AE" w:bidi="ar_AE"/>
        </w:rPr>
      </w:r>
      <w:r>
        <w:rPr>
          <w:vertAlign w:val="superscript"/>
          <w:lang w:val="ar_AE" w:bidi="ar_AE"/>
        </w:rPr>
        <w:t>1</w:t>
      </w:r>
      <w:r>
        <w:rPr>
          <w:lang w:val="ar_AE" w:bidi="ar_AE"/>
        </w:rPr>
        <w:t xml:space="preserve"> ثُمَّ أَرْجَعَنِي إِلَى مَدْخَلِ ٱلْبَيْتِ وَإِذَا بِمِيَاهٍ تَخْرُجُ مِنْ تَحْتِ عَتَبَةِ ٱلْبَيْتِ نَحْوَ ٱلْمَشْرِقِ، لِأَنَّ وَجْهَ ٱلْبَيْتِ نَحْوَ ٱلْمَشْرِقِ. وَٱلْمِيَاهُ نَازِلَةٌ مِنْ تَحْتِ جَانِبِ ٱلْبَيْتِ ٱلْأَيْمَنِ عَنْ جَنُوبِ ٱلْمَذْبَحِ.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ثُمَّ أَخْرَجَنِي مِنْ طَرِيقِ بَابِ ٱلشِّمَالِ وَدَارَ بِي فِي ٱلطَّرِيقِ مِنْ خَارِجٍ إِلَى ٱلْبَابِ ٱلْخَارِجِيِّ مِنَ ٱلطَّرِيقِ ٱلَّذِي يَتَّجِهُ نَحْوَ ٱلْمَشْرِقِ، وَإِذَا بِمِيَاهٍ جَارِيَةٍ مِنَ ٱلْجَانِبِ ٱلْأَيْمَنِ.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وَعِنْدَ خُرُوجِ ٱلرَّجُلِ نَحْوَ ٱلْمَشْرِقِ وَٱلْخَيْطُ بِيَدِهِ، قَاسَ أَلْفَ ذِرَاعٍ وَعَبَّرَنِي فِي ٱلْمِيَاهِ، وَٱلْمِيَاهُ إِلَى ٱلْكَعْبَيْنِ.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ثُمَّ قَاسَ أَلْفًا وَعَبَّرَنِي فِي ٱلْمِيَاهِ، وَٱلْمِيَاهُ إِلَى ٱلرُّكْبَتَيْنِ. ثُمَّ قَاسَ أَلْفًا وَعَبَّرَنِي، وَٱلْمِيَاهُ إِلَى ٱلْحَقْوَيْنِ.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قَاسَ أَلْفًا، وَإِذَا بِنَهْرٍ لَمْ أَسْتَطِعْ عُبُورَهُ، لِأَنَّ ٱلْمِيَاهَ طَمَتْ، مِيَاهَ سِبَاحَةٍ، نَهْرٍ لَا يُعْبَرُ.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وَقَالَ لِي: «أَرَأَيْتَ يَا ٱبْنَ آدَمَ؟». ثُمَّ ذَهَبَ بِي وَأَرْجَعَنِي إِلَى شَاطِئِ ٱلنَّهْرِ.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وَعِنْدَ رُجُوعِي إِذَا عَلَى شَاطِئِ ٱلنَّهْرِ أَشْجَارٌ كَثِيرَةٌ جِدًّا مِنْ هُنَا وَمِنْ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وَقَالَ لِي: «هَذِهِ ٱلْمِيَاهُ خَارِجَةٌ إِلَى ٱلدَّائِرَةِ ٱلشَّرْقِيَّةِ وَتَنْزِلُ إِلَى ٱلْعَرَبَةِ وَتَذْهَبُ إِلَى ٱلْبَحْرِ. إِلَى ٱلْبَحْرِ هِيَ خَارِجَةٌ فَتُشْفَى ٱلْمِيَاهُ.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وَيَكُونُ أَنَّ كُلَّ نَفْسٍ حَيَّةٍ تَدِبُّ حَيْثُمَا يَأْتِي ٱلنَّهْرَانِ تَحْيَا. وَيَكُونُ ٱلسَّمَكُ كَثِيرًا جِدًّا لِأَنَّ هَذِهِ ٱلْمِيَاهَ تَأْتِي إِلَى هُنَاكَ فَتُشْفَى، وَيَحْيَا كُلُّ مَا يَأْتِي ٱلنَّهْرُ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وَيَكُونُ ٱلصَّيَّادُونَ وَاقِفِينَ عَلَيْهِ. مِنْ عَيْنِ جَدْيٍ إِلَى عَيْنِ عِجْلَايِمَ يَكُونُ لِبَسْطِ ٱلشِّبَاكِ، وَيَكُونُ سَمَكُهُمْ عَلَى أَنْوَاعِهِ كَسَمَكِ ٱلْبَحْرِ ٱلْعَظِيمِ كَثِيرًا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أَمَّا غَمِقَاتُهُ وَبِرَكُهُ فَلَا تُشْفَى. تُجْعَلُ لِلْمِلْحِ.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وَعَلَى ٱلنَّهْرِ يَنْبُتُ عَلَى شَاطِئِهِ مِنْ هُنَا وَمِنْ هُنَاكَ كُلُّ شَجَرٍ لِلْأَكْلِ، لَا يَذْبُلُ وَرَقُهُ وَلَا يَنْقَطِعُ ثَمَرُهُ. كُلَّ شَهْرٍ يُبَكِّرُ لِأَنَّ مِيَاهَهُ خَارِجَةٌ مِنَ ٱلْمَقْدِسِ، وَيَكُونُ ثَمَرُهُ لِلْأَكْلِ وَوَرَقُهُ لِلدَّوَاءِ.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«هَكَذَا قَالَ ٱلسَّيِّدُ ٱلرَّبُّ: هَذَا هُوَ ٱلتُّخْمُ ٱلَّذِي بِهِ تَمْتَلِكُونَ ٱلْأَرْضَ بِحَسَبِ أَسْبَاطِ إِسْرَائِيلَ ٱلِٱثْنَيْ عَشَرَ، يُوسُفُ قِسْمَانِ.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وَتَمْتَلِكُونَهَا أَحَدُكُمْ كَصَاحِبِهِ، ٱلَّتِي رَفَعْتُ يَدِي لِأُعْطِيَ آبَاءَكُمْ إِيَّاهَا. وَهَذِهِ ٱلْأَرْضُ تَقَعُ لَكُمْ نَصِيبًا.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وَهَذَا تُخْمُ ٱلْأَرْضِ: نَحْوَ ٱلشِّمَالِ مِنَ ٱلْبَحْرِ ٱلْكَبِيرِ طَرِيقُ حِثْلُونَ إِلَى ٱلْمَجِيءِ إِلَى صَدَدَ،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حَمَاةُ وَبَيْرُوثَةُ وَسِبْرَائِمُ، ٱلَّتِي بَيْنَ تُخْمِ دِمَشْقَ وَتُخْمِ حَمَاةَ، وَحَصْرُ ٱلْوُسْطَى، ٱلَّتِي عَلَى تُخْمِ حَوْرَانَ.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وَيَكُونُ ٱلتُّخْمُ مِنَ ٱلْبَحْرِ حَصْرَ عِينَانَ تُخْمَ دِمَشْقَ وَٱلشِّمَالُ شِمَالًا وَتُخْمَ حَمَاةَ. وَهَذَا جَانِبُ ٱلشِّمَالِ.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وَجَانِبُ ٱلشَّرْقِ بَيْنَ حَوْرَانَ وَدِمَشْقَ وَجِلْعَادَ وَأَرْضَ إِسْرَائِيلَ ٱلْأُرْدُنُّ. مِنَ ٱلتُّخْمِ إِلَى ٱلْبَحْرِ ٱلشَّرْقِيِّ تَقِيسُونَ. وَهَذَا جَانِبُ ٱلْمَشْرِقِ.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وَجَانِبُ ٱلْجَنُوبِ يَمِينًا مِنْ ثَامَارَ إِلَى مِيَاهِ مَرِيبُوثَ قَادِشَ ٱلنَّهْرُ إِلَى ٱلْبَحْرِ ٱلْكَبِيرِ. وَهَذَا جَانِبُ ٱلْيَمِينِ جَنُوبًا.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وَجَانِبُ ٱلْغَرْبِ ٱلْبَحْرُ ٱلْكَبِيرُ مِنَ ٱلتُّخْمِ إِلَى مُقَابِلِ مَدْخَلِ حَمَاةَ. وَهَذَا جَانِبُ ٱلْغَرْبِ.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فَتَقْتَسِمُونَ هَذِهِ ٱلْأَرْضَ لَكُمْ لِأَسْبَاطِ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وَيَكُونُ أَنَّكُمْ تَقْسِمُونَهَا بِٱلْقُرْعَةِ لَكُمْ وَلِلْغُرَبَاءِ ٱلْمُتَغَرِّبِينَ فِي وَسْطِكُمُ ٱلَّذِينَ يَلِدُونَ بَنِينَ فِي وَسْطِكُمْ، فَيَكُونُونَ لَكُمْ كَٱلْوَطَنِيِّينَ مِنْ بَنِي إِسْرَائِيلَ. يُقَاسِمُونَكُمُ ٱلْمِيرَاثَ فِي وَسْطِ أَسْبَاطِ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وَيَكُونُ أَنَّهُ فِي ٱلسِّبْطِ ٱلَّذِي فِيهِ يَتَغَرَّبُ غَرِيبٌ هُنَاكَ تُعْطُونَهُ مِيرَاثَهُ، يَقُولُ ٱلسَّيِّدُ ٱلرَّبُّ.</w:t>
      </w:r>
      <w:r>
        <w:rPr>
          <w:lang w:val="ar_AE" w:bidi="ar_AE"/>
        </w:rPr>
      </w:r>
      <w:r>
        <w:rPr>
          <w:lang w:val="ar_AE" w:bidi="ar_AE"/>
        </w:rPr>
      </w:r>
    </w:p>
    <w:p>
      <w:pPr>
        <w:bidi/>
      </w:pPr>
      <w:r>
        <w:rPr>
          <w:lang w:val="ar_AE" w:bidi="ar_AE"/>
        </w:rPr>
      </w:r>
    </w:p>
    <w:p>
      <w:pPr>
        <w:pStyle w:val="Heading2"/>
        <w:bidi/>
      </w:pPr>
      <w:r>
        <w:rPr>
          <w:lang w:val="ar_AE" w:bidi="ar_AE"/>
        </w:rPr>
        <w:t>Ezekiel 48:1</w:t>
      </w:r>
      <w:r>
        <w:rPr>
          <w:lang w:val="ar_AE" w:bidi="ar_AE"/>
        </w:rPr>
      </w:r>
    </w:p>
    <w:p>
      <w:pPr>
        <w:bidi/>
      </w:pPr>
      <w:r>
        <w:rPr>
          <w:lang w:val="ar_AE" w:bidi="ar_AE"/>
        </w:rPr>
      </w:r>
      <w:r>
        <w:rPr>
          <w:vertAlign w:val="superscript"/>
          <w:lang w:val="ar_AE" w:bidi="ar_AE"/>
        </w:rPr>
        <w:t>1</w:t>
      </w:r>
      <w:r>
        <w:rPr>
          <w:lang w:val="ar_AE" w:bidi="ar_AE"/>
        </w:rPr>
        <w:t xml:space="preserve"> «وَهَذِهِ أَسْمَاءُ ٱلْأَسْبَاطِ: مِنْ طَرَفِ ٱلشِّمَالِ، إِلَى جَانِبِ طَرِيقِ حِثْلُونَ إِلَى مَدْخَلِ حَمَاةَ حَصْرُ عِينَانَ تُخْمُ دِمَشْقَ شِمَالًا إِلَى جَانِبِ حَمَاةَ لِدَانٍ. فَيَكُونُ لَهُ مِنَ ٱلشَّرْقِ إِلَى ٱلْبَحْرِ قِسْمٌ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وَعَلَى تُخْمِ دَانٍ مِنْ جَانِبِ ٱلْمَشْرِقِ إِلَى جَانِبِ ٱلْبَحْرِ لِأَشِيرَ قِسْمٌ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وَعَلَى تُخْمِ أَشِيرَ مِنْ جَانِبِ ٱلشَّرْقِ إِلَى جَانِبِ ٱلْبَحْرِ لِنَفْتَالِي قِسْمٌ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وَعَلَى تُخْمِ نَفْتَالِي مِنْ جَانِبِ ٱلشَّرْقِ إِلَى جَانِبِ ٱلْبَحْرِ لِمَنَسَّى قِسْمٌ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وَعَلَى تُخْمِ مَنَسَّى مِنْ جَانِبِ ٱلشَّرْقِ إِلَى جَانِبِ ٱلْبَحْرِ لِأَفْرَايِمَ قِسْمٌ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وَعَلَى تُخْمِ أَفْرَايِمَ مِنْ جَانِبِ ٱلشَّرْقِ إِلَى جَانِبِ ٱلْبَحْرِ لِرَأُوبَيْنَ قِسْمٌ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وَعَلَى تُخْمِ رَأُوبَيْنَ مِنْ جَانِبِ ٱلشَّرْقِ إِلَى جَانِبِ ٱلْبَحْرِ لِيَهُوذَا قِسْمٌ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وَعَلَى تُخْمِ يَهُوذَا مِنْ جَانِبِ ٱلشَّرْقِ إِلَى جَانِبِ ٱلْبَحْرِ تَكُونُ ٱلتَّقْدِمَةُ ٱلَّتِي تُقَدِّمُونَهَا خَمْسَةً وَعِشْرِينَ أَلْفًا عَرْضًا، وَٱلطُّولُ كَأَحَدِ ٱلْأَقْسَامِ مِنْ جَانِبِ ٱلشَّرْقِ إِلَى جَانِبِ ٱلْبَحْرِ، وَيَكُونُ ٱلْمَقْدِسُ فِي وَسْطِهَا.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ٱلتَّقْدِمَةُ ٱلَّتِي تُقَدِّمُونَهَا لِلرَّبِّ تَكُونُ خَمْسَةً وَعِشْرِينَ أَلْفًا طُولًا، وَعَشَرَةَ آلَافٍ عَرْضًا.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وَلِهَؤُلَاءِ تَكُونُ تَقْدِمَةَ ٱلْقُدْسِ لِلْكَهَنَةِ. مِنْ جِهَةِ ٱلشِّمَالِ خَمْسَةٌ وَعِشْرُونَ أَلْفًا فِي ٱلطُّولِ، وَمِنْ جِهَةِ ٱلْبَحْرِ عَشَرَةُ آلَافٍ فِي ٱلْعَرْضِ، وَمِنْ جِهَةِ ٱلشَّرْقِ عَشَرَةُ آلَافٍ فِي ٱلْعَرْضِ، وَمِنْ جِهَةِ ٱلْجَنُوبِ خَمْسَةٌ وَعِشْرُونَ أَلْفًا فِي ٱلطُّولِ. وَيَكُونُ مَقْدِسُ ٱلرَّبِّ فِي وَسْطِهَا.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أَمَّا ٱلْمُقَدَّسُ فَلِلْكَهَنَةِ مِنْ بَنِي صَادُوقَ ٱلَّذِينَ حَرَسُوا حِرَاسَتِي، ٱلَّذِينَ لَمْ يَضِلُّوا حِينَ ضَلَّ بَنُو إِسْرَائِيلَ كَمَا ضَلَّ ٱللَّاوِيُّونَ.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وَتَكُونُ لَهُمْ تَقْدِمَةً مِنْ تَقْدِمَةِ ٱلْأَرْضِ، قُدْسُ أَقْدَاسٍ عَلَى تُخْمِ ٱللَّاوِيِّينَ.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«وَلِلَّاوِيِّينَ عَلَى مُوَازَاةِ تُخْمِ ٱلْكَهَنَةِ خَمْسَةٌ وَعِشْرُونَ أَلْفًا فِي ٱلطُّولِ، وَعَشَرَةُ آلَافٍ فِي ٱلْعَرْضِ. ٱلطُّولُ كُلُّهُ خَمْسَةٌ وَعِشْرُونَ أَلْفًا، وَٱلْعَرْضُ عَشَرَةُ آلَافٍ.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وَلَا يَبِيعُونَ مِنْهُ وَلَا يُبَدِّلُونَ، وَلَا يَصْرِفُونَ بَاكُورَاتِ ٱلْأَرْضِ لِأَنَّهَا مُقَدَّسَةٌ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وَٱلْخَمْسَةُ ٱلْآلَافِ ٱلْفَاضِلَةُ مِنَ ٱلْعَرْضِ قُدَّامَ ٱلْخَمْسَةِ وَٱلْعِشْرِينَ أَلْفًا هِيَ مُحَلَّلَةٌ لِلْمَدِينَةِ لِلسُّكْنَى وَلِلْمَسْرَحِ، وَٱلْمَدِينَةُ تَكُونُ فِي وَسْطِهَا.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وَهَذِهِ أَقْيِسَتُهَا: جَانِبُ ٱلشِّمَالِ أَرْبَعَةُ آلَافٍ وَخَمْسُ مِئَةٍ، وَجَانِبُ ٱلْجَنُوبِ أَرْبَعَةُ آلَافٍ وَخَمْسُ مِئَةٍ، وَجَانِبُ ٱلشَّرْقِ أَرْبَعَةُ آلَافٍ وَخَمْسُ مِئَةٍ، وَجَانِبُ ٱلْغَرْبِ أَرْبَعَةُ آلَافٍ وَخَمْسُ مِئَةٍ.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وَيَكُونُ مَسْرَحٌ لِلْمَدِينَةِ نَحْوَ ٱلشِّمَالِ مِئَتَيْنِ وَخَمْسِينَ، وَنَحْوَ ٱلْجَنُوبِ مِئَتَيْنِ وَخَمْسِينَ، وَنَحْوَ ٱلشَّرْقِ مِئَتَيْنِ وَخَمْسِينَ، وَنَحْوَ ٱلْغَرْبِ مِئَتَيْنِ وَخَمْسِينَ.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وَٱلْبَاقِي مِنَ ٱلطُّولِ مُوازِيًا تَقْدِمَةَ ٱلْقُدْسِ عَشَرَةُ آلَافٍ نَحْوَ ٱلشَّرْقِ، وَعَشَرَةُ آلَافٍ نَحْوَ ٱلْغَرْبِ. وَيَكُونُ مُوازِيًا تَقْدِمَةَ ٱلْقُدْسِ، وَغَلَّتُهُ تَكُونُ أَكْلًا لِخِدْمَةِ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أَمَّا خَدَمَةُ ٱلْمَدِينَةِ فَيَخْدِمُونَهَا مِنْ كُلِّ أَسْبَاطِ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كُلُّ ٱلتَّقْدِمَةِ خَمْسَةٌ وَعِشْرُونَ أَلْفًا بِخَمْسَةٍ وَعِشْرِينَ أَلْفًا. مُرَبَّعَةً تُقَدِّمُونَ تَقْدِمَةَ ٱلْقُدْسِ مَعَ مُلْكِ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وَٱلْبَقِيَّةُ لِلرَّئِيسِ مِنْ هُنَا وَمِنْ هُنَاكَ لِتَقْدِمَةِ ٱلْقُدْسِ وَلِمُلْكِ ٱلْمَدِينَةِ قُدَّامَ ٱلْخَمْسَةِ وَٱلْعِشْرِينَ أَلْفًا لِلتَّقْدِمَةِ إِلَى تَخْمِ ٱلشَّرْقِ، وَمِنْ جِهَةِ ٱلْغَرْبِ قُدَّامَ ٱلْخَمْسَةِ وَٱلْعِشْرِينَ أَلْفًا عَلَى تُخْمِ ٱلْغَرْبِ مُوازِيًا أَمْلَاكَ ٱلرَّئِيسِ، وَتَكُونُ تَقْدِمَةُ ٱلْقُدْسِ وَمَقْدِسُ ٱلْبَيْتِ فِي وَسْطِهَا.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وَمِنْ مُلْكِ ٱللَّاوِيِّينَ مِنْ مُلْكِ ٱلْمَدِينَةِ فِي وَسْطِ ٱلَّذِي هُوَ لِلرَّئِيسِ، مَا بَيْنَ تُخْمِ يَهُوذَا وَتُخْمِ بَنْيَامِينَ، يَكُونُ لِلرَّئِيسِ.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وَبَاقِي ٱلْأَسْبَاطِ: فَمِنْ جَانِبِ ٱلشَّرْقِ إِلَى جَانِبِ ٱلْبَحْرِ لِبَنْيَامِينَ قِسْمٌ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وَعَلَى تُخْمِ بَنْيَامِينَ، مِنْ جَانِبِ ٱلشَّرْقِ إِلَى جَانِبِ ٱلْبَحْرِ لِشِمْعُونَ قِسْمٌ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وَعَلَى تُخْمِ شِمْعُونَ مِنْ جَانِبِ ٱلشَّرْقِ إِلَى جَانِبِ ٱلْبَحْرِ لِيَسَّاكَرَ قِسْمٌ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وَعَلَى تُخْمِ يَسَّاكَرَ مِنْ جَانِبِ ٱلشَّرْقِ إِلَى جَانِبِ ٱلْبَحْرِ لِزَبُولُونَ قِسْمٌ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وَعَلَى تُخْمِ زَبُولُونَ مِنْ جَانِبِ ٱلشَّرْقِ إِلَى جَانِبِ ٱلْبَحْرِ لِجَادٍ قِسْمٌ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وَعَلَى تُخْمِ جَادٍ مِنْ جَانِبِ ٱلْجَنُوبِ يَمِينًا يَكُونُ ٱلتُّخْمُ مِنْ ثَامَارَ إِلَى مِيَاهِ مَرِيبَةِ قَادِشِ ٱلنَّهْرِ إِلَى ٱلْبَحْرِ ٱلْكَبِيرِ.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هَذِهِ هِيَ ٱلْأَرْضُ ٱلَّتِي تَقْسِمُونَهَا مُلْكًا لِأَسْبَاطِ إِسْرَائِيلَ، وَهَذِهِ حِصَصُهُمْ، يَقُولُ ٱلسَّيِّدُ ٱلرَّبُّ.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«وَهَذِهِ مَخَارِجُ ٱلْمَدِينَةِ: مِنْ جَانِبِ ٱلشِّمَالِ أَرْبَعَةُ آلَافٍ وَخَمْسُ مِئَةِ مِقْيَاسٍ.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وَأَبْوَابُ ٱلْمَدِينَةِ عَلَى أَسْمَاءِ أَسْبَاطِ إِسْرَائِيلَ. ثَلَاثَةُ أَبْوَابٍ نَحْوَ ٱلشِّمَالِ: بَابُ رَأُوبَيْنَ وَبَابُ يَهُوذَا وَبَابُ لَاوِي.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وَإِلَى جَانِبِ ٱلشَّرْقِ أَرْبَعَةُ آلَافٍ وَخَمْسُ مِئَةٍ، وَثَلَاثَةُ أَبْوَابٍ: بَابُ يُوسُفَ وَبَابُ بَنْيَامِينَ وَبَابُ دَانٍ.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وَجَانِبُ ٱلْجَنُوبِ أَرْبَعَةُ آلَافٍ وَخَمْسُ مِئَةِ مِقْيَاسٍ، وَثَلَاثَةُ أَبْوَابٍ: بَابُ شِمْعُونَ وَبَابُ يَسَّاكَرَ وَبَابُ زَبُولُونَ.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وَجَانِبُ ٱلْغَرْبِ أَرْبَعَةُ آلَافٍ وَخَمْسُ مِئَةٍ، وَثَلَاثَةُ أَبْوَابٍ: بَابُ جَادٍ وَبَابُ أَشِيرَ وَبَابُ نَفْتَالِي.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ٱلْمُحِيطُ ثَمَانِيَةَ عَشَرَ أَلْفًا، وَٱسْمُ ٱلْمَدِينَةِ مِنْ ذَلِكَ ٱلْيَوْمِ: يَهْوَهْ شَمَّهْ».</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