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1 Timothy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بُولُسُ، رَسُولُ يَسُوعَ ٱلْمَسِيحِ، بِحَسَبِ أَمْرِ ٱللهِ مُخَلِّصِنَا، وَرَبِّنَا يَسُوعَ ٱلْمَسِيحِ، رَجَائِنَا.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إِلَى تِيمُوثَاوُسَ، ٱلِٱبْنِ ٱلصَّرِيحِ فِي ٱلْإِيمَانِ: نِعْمَةٌ وَرَحْمَةٌ وَسَلَامٌ مِنَ ٱللهِ أَبِينَا وَٱلْمَسِيحِ يَسُوعَ رَبِّنَا.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كَمَا طَلَبْتُ إِلَيْكَ أَنْ تَمْكُثَ فِي أَفَسُسَ، إِذْ كُنْتُ أَنَا ذَاهِبًا إِلَى مَكِدُونِيَّةَ، لِكَيْ تُوصِيَ قَوْمًا أَنْ لَا يُعَلِّمُوا تَعْلِيمًا آخَرَ،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وَلَا يُصْغُوا إِلَى خُرَافَاتٍ وَأَنْسَابٍ لَا حَدَّ لَهَا، تُسَبِّبُ مُبَاحَثَاتٍ دُونَ بُنْيَانِ ٱللهِ ٱلَّذِي فِي ٱلْإِيمَانِ.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وَأَمَّا غَايَةُ ٱلْوَصِيَّةِ فَهِيَ ٱلْمَحَبَّةُ مِنْ قَلْبٍ طَاهِرٍ، وَضَمِيرٍ صَالِحٍ، وَإِيمَانٍ بِلَا رِيَاءٍ.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ٱلْأُمُورُ ٱلَّتِي إِذْ زَاغَ قَوْمٌ عَنْهَا، ٱنْحَرَفُوا إِلَى كَلَامٍ بَاطِلٍ.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يُرِيدُونَ أَنْ يَكُونُوا مُعَلِّمِي ٱلنَّامُوسِ، وَهُمْ لَا يَفْهَمُونَ مَا يَقُولُونَ، وَلَا مَا يُقَرِّرُونَهُ.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وَلَكِنَّنَا نَعْلَمُ أَنَّ ٱلنَّامُوسَ صَالِحٌ، إِنْ كَانَ أَحَدٌ يَسْتَعْمِلُهُ نَامُوسِيًّا.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عَالِمًا هَذَا: أَنَّ ٱلنَّامُوسَ لَمْ يُوضَعْ لِلْبَارِّ، بَلْ لِلْأَثَمَةِ وَٱلْمُتَمَرِّدِينَ، لِلْفُجَّارِ وَٱلْخُطَاةِ، لِلدَّنِسِينَ وَٱلْمُسْتَبِيحِينَ، لِقَاتِلِي ٱلْآبَاءِ وَقَاتِلِي ٱلْأُمَّهَاتِ، لِقَاتِلِي ٱلنَّاسِ،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لِلزُّنَاةِ، لِمُضَاجِعِي ٱلذُّكُورِ، لِسَارِقِي ٱلنَّاسِ، لِلْكَذَّابِينَ، لِلْحَانِثِينَ، وَإِنْ كَانَ شَيْءٌ آخَرُ يُقَاوِمُ ٱلتَّعْلِيمَ ٱلصَّحِيحَ،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حَسَبَ إِنْجِيلِ مَجْدِ ٱللهِ ٱلْمُبَارَكِ ٱلَّذِي ٱؤْتُمِنْتُ أَنَا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وَأَنَا أَشْكُرُ ٱلْمَسِيحَ يَسُوعَ رَبَّنَا ٱلَّذِي قَوَّانِي، أَنَّهُ حَسِبَنِي أَمِينًا، إِذْ جَعَلَنِي لِلْخِدْمَةِ،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أَنَا ٱلَّذِي كُنْتُ قَبْلًا مُجَدِّفًا وَمُضْطَهِدًا وَمُفْتَرِيًا. وَلَكِنَّنِي رُحِمْتُ، لِأَنِّي فَعَلْتُ بِجَهْلٍ فِي عَدَمِ إِيمَانٍ.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وَتَفَاضَلَتْ نِعْمَةُ رَبِّنَا جِدًّا مَعَ ٱلْإِيمَانِ وَٱلْمَحَبَّةِ ٱلَّتِي فِي ٱلْمَسِيحِ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صَادِقَةٌ هِيَ ٱلْكَلِمَةُ وَمُسْتَحِقَّةٌ كُلَّ قُبُولٍ: أَنَّ ٱلْمَسِيحَ يَسُوعَ جَاءَ إِلَى ٱلْعَالَمِ لِيُخَلِّصَ ٱلْخُطَاةَ ٱلَّذِينَ أَوَّلُهُمْ أَنَا.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لَكِنَّنِي لِهَذَا رُحِمْتُ: لِيُظْهِرَ يَسُوعُ ٱلْمَسِيحُ فِيَّ أَنَا أَوَّلًا كُلَّ أَنَاةٍ، مِثَالًا لِلْعَتِيدِينَ أَنْ يُؤْمِنُوا بِهِ لِلْحَيَاةِ ٱلْأَبَدِيَّةِ.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وَمَلِكُ ٱلدُّهُورِ ٱلَّذِي لَا يَفْنَى وَلَا يُرَى، ٱلْإِلَهُ ٱلْحَكِيمُ وَحْدَهُ، لَهُ ٱلْكَرَامَةُ وَٱلْمَجْدُ إِلَى دَهْرِ ٱلدُّهُورِ. آمِينَ.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هَذِهِ ٱلْوَصِيَّةُ أَيُّهَا ٱلِٱبْنُ تِيمُوثَاوُسُ أَسْتَوْدِعُكَ إِيَّاهَا حَسَبَ ٱلنُّبُوَّاتِ ٱلَّتِي سَبَقَتْ عَلَيْكَ، لِكَيْ تُحَارِبَ فِيهَا ٱلْمُحَارَبَةَ ٱلْحَسَنَةَ،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وَلَكَ إِيمَانٌ وَضَمِيرٌ صَالِحٌ، ٱلَّذِي إِذْ رَفَضَهُ قَوْمٌ، ٱنْكَسَرَتْ بِهِمِ ٱلسَّفِينَةُ مِنْ جِهَةِ ٱلْإِيمَانِ أَيْضًا،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ٱلَّذِينَ مِنْهُمْ هِيمِينَايُسُ وَٱلْإِسْكَنْدَرُ، ٱللَّذَانِ أَسْلَمْتُهُمَا لِلشَّيْطَانِ لِكَيْ يُؤَدَّبَا حَتَّى لَا يُجَدِّفَا.</w:t>
      </w:r>
    </w:p>
    <w:p>
      <w:pPr>
        <w:pStyle w:val="Heading2"/>
        <w:bidi/>
      </w:pPr>
      <w:r>
        <w:rPr>
          <w:rtl/>
          <w:cs/>
          <w:lang w:val="ar_AE" w:bidi="ar_AE"/>
        </w:rPr>
        <w:t>1 Timothy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فَأَطْلُبُ أَوَّلَ كُلِّ شَيْءٍ، أَنْ تُقَامَ طَلِبَاتٌ وَصَلَوَاتٌ وَٱبْتِهَالَاتٌ وَتَشَكُّرَاتٌ لِأَجْلِ جَمِيعِ ٱلنَّاسِ،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لِأَجْلِ ٱلْمُلُوكِ وَجَمِيعِ ٱلَّذِينَ هُمْ فِي مَنْصِبٍ، لِكَيْ نَقْضِيَ حَيَاةً مُطْمَئِنَّةً هَادِئَةً فِي كُلِّ تَقْوَى وَوَقَارٍ،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 هَذَا حَسَنٌ وَمَقْبُولٌ لَدَى مُخَلِّصِنَا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ٱلَّذِي يُرِيدُ أَنَّ جَمِيعَ ٱلنَّاسِ يَخْلُصُونَ، وَإِلَى مَعْرِفَةِ ٱلْحَقِّ يُقْبِلُونَ.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لِأَنَّهُ يُوجَدُ إِلَهٌ وَاحِدٌ وَوَسِيطٌ وَاحِدٌ بَيْنَ ٱللهِ وَٱلنَّاسِ: ٱلْإِنْسَانُ يَسُوعُ ٱلْمَسِيحُ،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ٱلَّذِي بَذَلَ نَفْسَهُ فِدْيَةً لِأَجْلِ ٱلْجَمِيعِ، ٱلشَّهَادَةُ فِي أَوْقَاتِهَا ٱلْخَاصَّةِ،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ٱلَّتِي جُعِلْتُ أَنَا لَهَا كَارِزًا وَرَسُولًا. اَلْحَقَّ أَقُولُ فِي ٱلْمَسِيحِ وَلَا أَكْذِبُ، مُعَلِّمًا لِلْأُمَمِ فِي ٱلْإِيمَانِ وَٱلْحَقِّ.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فَأُرِيدُ أَنْ يُصَلِّيَ ٱلرِّجَالُ فِي كُلِّ مَكَانٍ، رَافِعِينَ أَيَادِيَ طَاهِرَةً، بِدُونِ غَضَبٍ وَلَا جِدَالٍ.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وَكَذَلِكَ أَنَّ ٱلنِّسَاءَ يُزَيِّنَّ ذَوَاتِهِنَّ بِلِبَاسِ ٱلْحِشْمَةِ، مَعَ وَرَعٍ وَتَعَقُّلٍ، لَا بِضَفَائِرَ أَوْ ذَهَبٍ أَوْ لَآلِئَ أَوْ مَلَابِسَ كَثِيرَةِ ٱلثَّمَنِ،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بَلْ كَمَا يَلِيقُ بِنِسَاءٍ مُتَعَاهِدَاتٍ بِتَقْوَى ٱللهِ بِأَعْمَالٍ صَالِحَةٍ.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لِتَتَعَلَّمِ ٱلْمَرْأَةُ بِسُكُوتٍ فِي كُلِّ خُضُوعٍ.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وَلَكِنْ لَسْتُ آذَنُ لِلْمَرْأَةِ أَنْ تُعَلِّمَ وَلَا تَتَسَلَّطَ عَلَى ٱلرَّجُلِ، بَلْ تَكُونُ فِي سُكُوتٍ،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 آدَمَ جُبِلَ أَوَّلًا ثُمَّ حَوَّاءُ،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وَآدَمُ لَمْ يُغْوَ، لَكِنَّ ٱلْمَرْأَةَ أُغْوِيَتْ فَحَصَلَتْ فِي ٱلتَّعَدِّي.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وَلَكِنَّهَا سَتَخْلُصُ بِوِلَادَةِ ٱلْأَوْلَادِ، إِنْ ثَبَتْنَ فِي ٱلْإِيمَانِ وَٱلْمَحَبَّةِ وَٱلْقَدَاسَةِ مَعَ ٱلتَّعَقُّلِ.</w:t>
      </w:r>
    </w:p>
    <w:p>
      <w:pPr>
        <w:pStyle w:val="Heading2"/>
        <w:bidi/>
      </w:pPr>
      <w:r>
        <w:rPr>
          <w:rtl/>
          <w:cs/>
          <w:lang w:val="ar_AE" w:bidi="ar_AE"/>
        </w:rPr>
        <w:t>1 Timothy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صَادِقَةٌ هِيَ ٱلْكَلِمَةُ: إِنِ ٱبْتَغَى أَحَدٌ ٱلْأُسْقُفِيَّةَ، فَيَشْتَهِي عَمَلًا صَالِحًا.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فَيَجِبُ أَنْ يَكُونَ ٱلْأُسْقُفُ: بِلَا لَوْمٍ، بَعْلَ ٱمْرَأَةٍ وَاحِدَةٍ، صَاحِيًا، عَاقِلًا، مُحْتَشِمًا، مُضِيفًا لِلْغُرَبَاءِ، صَالِحًا لِلتَّعْلِيمِ،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غَيْرَ مُدْمِنِ ٱلْخَمْرِ، وَلَا ضَرَّابٍ، وَلَا طَامِعٍ بِٱلرِّبْحِ ٱلْقَبِيحِ، بَلْ حَلِيمًا، غَيْرَ مُخَاصِمٍ، وَلَا مُحِبٍّ لِلْمَالِ،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يُدَبِّرُ بَيْتَهُ حَسَنًا، لَهُ أَوْلَادٌ فِي ٱلْخُضُوعِ بِكُلِّ وَقَارٍ.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وَإِنَّمَا إِنْ كَانَ أَحَدٌ لَا يَعْرِفُ أَنْ يُدَبِّرَ بَيْتَهُ، فَكَيْفَ يَعْتَنِي بِكَنِيسَةِ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غَيْرَ حَدِيثِ ٱلْإِيمَانِ لِئَلَّا يَتَصَلَّفَ فَيَسْقُطَ فِي دَيْنُونَةِ إِبْلِيسَ.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وَيَجِبُ أَيْضًا أَنْ تَكُونَ لَهُ شَهَادَةٌ حَسَنَةٌ مِنَ ٱلَّذِينَ هُمْ مِنْ خَارِجٍ، لِئَلَّا يَسْقُطَ فِي تَعْيِيرٍ وَفَخِّ إِبْلِيسَ.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كَذَلِكَ يَجِبُ أَنْ يَكُونَ ٱلشَّمَامِسَةُ ذَوِي وَقَارٍ، لَا ذَوِي لِسَانَيْنِ، غَيْرَ مُولَعِينَ بِٱلْخَمْرِ ٱلْكَثِيرِ، وَلَا طَامِعِينَ بِٱلرِّبْحِ ٱلْقَبِيحِ،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وَلَهُمْ سِرُّ ٱلْإِيمَانِ بِضَمِيرٍ طَاهِرٍ.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وَإِنَّمَا هَؤُلَاءِ أَيْضًا لِيُخْتَبَرُوا أَوَّلًا، ثُمَّ يَتَشَمَّسُوا إِنْ كَانُوا بِلَا لَوْمٍ.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كَذَلِكَ يَجِبُ أَنْ تَكُونَ ٱلنِّسَاءُ ذَوَاتِ وَقَارٍ، غَيْرَ ثَالِبَاتٍ، صَاحِيَاتٍ، أَمِينَاتٍ فِي كُلِّ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لِيَكُنِ ٱلشَّمَامِسَةُ كُلٌّ: بَعْلَ ٱمْرَأَةٍ وَاحِدَةٍ، مُدَبِّرِينَ أَوْلَادَهُمْ وَبُيُوتَهُمْ حَسَنًا،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 ٱلَّذِينَ تَشَمَّسُوا حَسَنًا، يَقْتَنُونَ لِأَنْفُسِهِمْ دَرَجَةً حَسَنَةً وَثِقَةً كَثِيرَةً فِي ٱلْإِيمَانِ ٱلَّذِي بِٱلْمَسِيحِ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هَذَا أَكْتُبُهُ إِلَيْكَ رَاجِيًا أَنْ آتِيَ إِلَيْكَ عَنْ قَرِيبٍ.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وَلَكِنْ إِنْ كُنْتُ أُبْطِئُ، فَلِكَيْ تَعْلَمَ كَيْفَ يَجِبُ أَنْ تَتَصَرَّفَ فِي بَيْتِ ٱللهِ، ٱلَّذِي هُوَ كَنِيسَةُ ٱللهِ ٱلْحَيِّ، عَمُودُ ٱلْحَقِّ وَقَاعِدَتُهُ.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وَبِٱلْإِجْمَاعِ عَظِيمٌ هُوَ سِرُّ ٱلتَّقْوَى: ٱللهُ ظَهَرَ فِي ٱلْجَسَدِ، تَبَرَّرَ فِي ٱلرُّوحِ، تَرَاءَى لِمَلَائِكَةٍ، كُرِزَ بِهِ بَيْنَ ٱلْأُمَمِ، أُومِنَ بِهِ فِي ٱلْعَالَمِ، رُفِعَ فِي ٱلْمَجْدِ.</w:t>
      </w:r>
    </w:p>
    <w:p>
      <w:pPr>
        <w:pStyle w:val="Heading2"/>
        <w:bidi/>
      </w:pPr>
      <w:r>
        <w:rPr>
          <w:rtl/>
          <w:cs/>
          <w:lang w:val="ar_AE" w:bidi="ar_AE"/>
        </w:rPr>
        <w:t>1 Timothy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وَلَكِنَّ ٱلرُّوحَ يَقُولُ صَرِيحًا: إِنَّهُ فِي ٱلْأَزْمِنَةِ ٱلْأَخِيرَةِ يَرْتَدُّ قَوْمٌ عَنِ ٱلْإِيمَانِ، تَابِعِينَ أَرْوَاحًا مُضِلَّةً وَتَعَالِيمَ شَيَاطِينَ،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فِي رِيَاءِ أَقْوَالٍ كَاذِبَةٍ، مَوْسُومَةً ضَمَائِرُهُمْ،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مَانِعِينَ عَنِ ٱلزِّوَاجِ، وَآمِرِينَ أَنْ يُمْتَنَعَ عَنْ أَطْعِمَةٍ قَدْ خَلَقَهَا ٱللهُ لِتُتَنَاوَلَ بِٱلشُّكْرِ مِنَ ٱلْمُؤْمِنِينَ وَعَارِفِي ٱلْحَقِّ.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 كُلَّ خَلِيقَةِ ٱللهِ جَيِّدَةٌ، وَلَا يُرْفَضُ شَيْءٌ إِذَا أُخِذَ مَعَ ٱلشُّكْرِ،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لِأَنَّهُ يُقَدَّسُ بِكَلِمَةِ ٱللهِ وَٱلصَّلَاةِ.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إِنْ فَكَّرْتَ ٱلْإِخْوَةَ بِهَذَا، تَكُونُ خَادِمًا صَالِحًا لِيَسُوعَ ٱلْمَسِيحِ، مُتَرَبِّيًا بِكَلَامِ ٱلْإِيمَانِ وَٱلتَّعْلِيمِ ٱلْحَسَنِ ٱلَّذِي تَتَبَّعْتَهُ.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وَأَمَّا ٱلْخُرَافَاتُ ٱلدَّنِسَةُ ٱلْعَجَائِزِيَّةُ فَٱرْفُضْهَا، وَرَوِّضْ نَفْسَكَ لِلتَّقْوَى.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 ٱلرِّيَاضَةَ ٱلْجَسَدِيَّةَ نَافِعَةٌ لِقَلِيلٍ، وَلَكِنَّ ٱلتَّقْوَى نَافِعَةٌ لِكُلِّ شَيْءٍ، إِذْ لَهَا مَوْعِدُ ٱلْحَيَاةِ ٱلْحَاضِرَةِ وَٱلْعَتِيدَةِ،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صَادِقَةٌ هِيَ ٱلْكَلِمَةُ وَمُسْتَحِقَّةٌ كُلَّ قُبُولٍ.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لِأَنَّنَا لِهَذَا نَتْعَبُ وَنُعَيَّرُ، لِأَنَّنَا قَدْ أَلْقَيْنَا رَجَاءَنَا عَلَى ٱللهِ ٱلْحَيِّ، ٱلَّذِي هُوَ مُخَلِّصُ جَمِيعِ ٱلنَّاسِ، وَلَا سِيَّمَا ٱلْمُؤْمِنِينَ.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أَوْصِ بِهَذَا وَعَلِّمْ.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لَا يَسْتَهِنْ أَحَدٌ بِحَدَاثَتِكَ، بَلْ كُنْ قُدْوَةً لِلْمُؤْمِنِينَ: فِي ٱلْكَلَامِ، فِي ٱلتَّصَرُّفِ، فِي ٱلْمَحَبَّةِ، فِي ٱلرُّوحِ، فِي ٱلْإِيمَانِ، فِي ٱلطَّهَارَةِ.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إِلَى أَنْ أَجِيءَ ٱعْكُفْ عَلَى ٱلْقِرَاءَةِ وَٱلْوَعْظِ وَٱلتَّعْلِيمِ.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لَا تُهْمِلِ ٱلْمَوْهِبَةَ ٱلَّتِي فِيكَ، ٱلْمُعْطَاةَ لَكَ بِٱلنُّبُوَّةِ مَعَ وَضْعِ أَيْدِي ٱلْمَشْيَخَةِ.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ٱهْتَمَّ بِهَذَا. كُنْ فِيهِ، لِكَيْ يَكُونَ تَقَدُّمُكَ ظَاهِرًا فِي كُلِّ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لَاحِظْ نَفْسَكَ وَٱلتَّعْلِيمَ وَدَاوِمْ عَلَى ذَلِكَ، لِأَنَّكَ إِذَا فَعَلْتَ هَذَا، تُخَلِّصُ نَفْسَكَ وَٱلَّذِينَ يَسْمَعُونَكَ أَيْضًا.</w:t>
      </w:r>
    </w:p>
    <w:p>
      <w:pPr>
        <w:pStyle w:val="Heading2"/>
        <w:bidi/>
      </w:pPr>
      <w:r>
        <w:rPr>
          <w:rtl/>
          <w:cs/>
          <w:lang w:val="ar_AE" w:bidi="ar_AE"/>
        </w:rPr>
        <w:t>1 Timothy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لَا تَزْجُرْ شَيْخًا بَلْ عِظْهُ كَأَبٍ، وَٱلْأَحْدَاثَ كَإِخْوَةٍ،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وَٱلْعَجَائِزَ كَأُمَّهَاتٍ، وَٱلْحَدَثَاتِ كَأَخَوَاتٍ، بِكُلِّ طَهَارَةٍ.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أَكْرِمِ ٱلْأَرَامِلَ ٱللَّوَاتِي هُنَّ بِٱلْحَقِيقَةِ أَرَامِلُ.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وَلَكِنْ إِنْ كَانَتْ أَرْمَلَةٌ لَهَا أَوْلَادٌ أَوْ حَفَدَةٌ، فَلْيَتَعَلَّمُوا أَوَّلًا أَنْ يُوَقِّرُوا أَهْلَ بَيْتِهِمْ وَيُوفُوا وَالِدِيهِمِ ٱلْمُكَافَأَةَ، لِأَنَّ هَذَا صَالِحٌ وَمَقْبُولٌ أَمَامَ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وَلَكِنَّ ٱلَّتِي هِيَ بِٱلْحَقِيقَةِ أَرْمَلَةٌ وَوَحِيدَةٌ، فَقَدْ أَلْقَتْ رَجَاءَهَا عَلَى ٱللهِ، وَهِيَ تُواظِبُ ٱلطِّلِبَاتِ وَٱلصَّلَوَاتِ لَيْلًا وَنَهَارًا.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وَأَمَّا ٱلْمُتَنَعِّمَةُ فَقَدْ مَاتَتْ وَهِيَ حَيَّةٌ.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فَأَوْصِ بِهَذَا لِكَيْ يَكُنَّ بِلَا لَوْمٍ.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وَإِنْ كَانَ أَحَدٌ لَا يَعْتَنِي بِخَاصَّتِهِ، وَلَا سِيَّمَا أَهْلُ بَيْتِهِ، فَقَدْ أَنْكَرَ ٱلْإِيمَانَ، وَهُوَ شَرٌّ مِنْ غَيْرِ ٱلْمُؤْمِنِ.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لِتُكْتَتَبْ أَرْمَلَةٌ، إِنْ لَمْ يَكُنْ عُمْرُهَا أَقَلَّ مِنْ سِتِّينَ سَنَةً، ٱمْرَأَةَ رَجُلٍ وَاحِدٍ،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مَشْهُودًا لَهَا فِي أَعْمَالٍ صَالِحَةٍ، إِنْ تَكُنْ قَدْ رَبَّتِ ٱلْأَوْلَادَ، أَضَافَتِ ٱلْغُرَبَاءَ، غَسَّلَتْ أَرْجُلَ ٱلْقِدِّيسِينَ، سَاعَدَتِ ٱلْمُتَضَايِقِينَ، ٱتَّبَعَتْ كُلَّ عَمَلٍ صَالِحٍ.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أَمَّا ٱلْأَرَامِلُ ٱلْحَدَثَاتُ فَٱرْفُضْهُنَّ، لِأَنَّهُنَّ مَتَى بَطِرْنَ عَلَى ٱلْمَسِيحِ، يُرِدْنَ أَنْ يَتَزَوَّجْنَ،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وَلَهُنَّ دَيْنُونَةٌ لِأَنَّهُنَّ رَفَضْنَ ٱلْإِيمَانَ ٱلْأَوَّلَ.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وَمَعَ ذَلِكَ أَيْضًا يَتَعَلَّمْنَ أَنْ يَكُنَّ بَطَّالَاتٍ، يَطُفْنَ فِي ٱلْبُيُوتِ. وَلَسْنَ بَطَّالَاتٍ فَقَطْ بَلْ مِهْذَارَاتٌ أَيْضًا، وَفُضُولِيَّاتٌ، يَتَكَلَّمْنَ بِمَا لَا يَجِبُ.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فَأُرِيدُ أَنَّ ٱلْحَدَثَاتِ يَتَزَوَّجْنَ وَيَلِدْنَ ٱلْأَوْلَادَ وَيُدَبِّرْنَ ٱلْبُيُوتَ، وَلَا يُعْطِينَ عِلَّةً لِلْمُقَاوِمِ مِنْ أَجْلِ ٱلشَّتْمِ.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فَإِنَّ بَعْضَهُنَّ قَدِ ٱنْحَرَفْنَ وَرَاءَ ٱلشَّيْطَانِ.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إِنْ كَانَ لِمُؤْمِنٍ أَوْ مُؤْمِنَةٍ أَرَامِلُ، فَلْيُسَاعِدْهُنَّ وَلَا يُثَقَّلْ عَلَى ٱلْكَنِيسَةِ، لِكَيْ تُسَاعِدَ هِيَ ٱللَّوَاتِي هُنَّ بِٱلْحَقِيقَةِ أَرَامِلُ.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أَمَّا ٱلشُّيُوخُ ٱلْمُدَبِّرُونَ حَسَنًا فَلْيُحْسَبُوا أَهْلًا لِكَرَامَةٍ مُضَاعَفَةٍ، وَلَا سِيَّمَا ٱلَّذِينَ يَتْعَبُونَ فِي ٱلْكَلِمَةِ وَٱلتَّعْلِيمِ،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لِأَنَّ ٱلْكِتَابَ يَقُولُ: «لَا تَكُمَّ ثَوْرًا دَارِسًا»، وَ«ٱلْفَاعِلُ مُسْتَحِقٌّ أُجْرَتَهُ».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لَا تَقْبَلْ شِكَايَةً عَلَى شَيْخٍ إِلَّا عَلَى شَاهِدَيْنِ أَوْ ثَلَاثَةِ شُهُودٍ.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اَلَّذِينَ يُخْطِئُونَ وَبِّخْهُمْ أَمَامَ ٱلْجَمِيعِ، لِكَيْ يَكُونَ عِنْدَ ٱلْبَاقِينَ خَوْفٌ.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أُنَاشِدُكَ أَمَامَ ٱللهِ وَٱلرَّبِّ يَسُوعَ ٱلْمَسِيحِ وَٱلْمَلَائِكَةِ ٱلْمُخْتَارِينَ، أَنْ تَحْفَظَ هَذَا بِدُونِ غَرَضٍ، وَلَا تَعْمَلَ شَيْئًا بِمُحَابَاةٍ.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لَا تَضَعْ يَدًا عَلَى أَحَدٍ بِٱلْعَجَلَةِ، وَلَا تَشْتَرِكْ فِي خَطَايَا ٱلْآخَرِينَ. اِحْفَظْ نَفْسَكَ طَاهِرًا.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لَا تَكُنْ فِي مَا بَعْدُ شَرَّابَ مَاءٍ، بَلِ ٱسْتَعْمِلْ خَمْرًا قَلِيلًا مِنْ أَجْلِ مَعِدَتِكَ وَأَسْقَامِكَ ٱلْكَثِيرَةِ.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خَطَايَا بَعْضِ ٱلنَّاسِ وَاضِحَةٌ تَتَقَدَّمُ إِلَى ٱلْقَضَاءِ، وَأَمَّا ٱلْبَعْضُ فَتَتْبَعُهُمْ.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كَذَلِكَ أَيْضًا ٱلْأَعْمَالُ ٱلصَّالِحَةُ وَاضِحَةٌ، وَٱلَّتِي هِيَ خِلَافُ ذَلِكَ لَا يُمْكِنُ أَنْ تُخْفَى.</w:t>
      </w:r>
    </w:p>
    <w:p>
      <w:pPr>
        <w:pStyle w:val="Heading2"/>
        <w:bidi/>
      </w:pPr>
      <w:r>
        <w:rPr>
          <w:rtl/>
          <w:cs/>
          <w:lang w:val="ar_AE" w:bidi="ar_AE"/>
        </w:rPr>
        <w:t>1 Timothy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جَمِيعُ ٱلَّذِينَ هُمْ عَبِيدٌ تَحْتَ نِيرٍ فَلْيَحْسِبُوا سَادَتَهُمْ مُسْتَحِقِّينَ كُلَّ إِكْرَامٍ، لِئَلَّا يُفْتَرَى عَلَى ٱسْمِ ٱللهِ وَتَعْلِيمِهِ.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وَٱلَّذِينَ لَهُمْ سَادَةٌ مُؤْمِنُونَ، لَا يَسْتَهِينُوا بِهِمْ لِأَنَّهُمْ إِخْوَةٌ، بَلْ لِيَخْدِمُوهُمْ أَكْثَرَ، لِأَنَّ ٱلَّذِينَ يَتَشَارَكُونَ فِي ٱلْفَائِدَةِ، هُمْ مُؤْمِنُونَ وَمَحْبُوبُونَ. عَلِّمْ وَعِظْ بِهَذَا.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إِنْ كَانَ أَحَدٌ يُعَلِّمُ تَعْلِيمًا آخَرَ، وَلَا يُوافِقُ كَلِمَاتِ رَبِّنَا يَسُوعَ ٱلْمَسِيحِ ٱلصَّحِيحَةَ، وَٱلتَّعْلِيمَ ٱلَّذِي هُوَ حَسَبَ ٱلتَّقْوَى،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فَقَدْ تَصَلَّفَ، وَهُوَ لَا يَفْهَمُ شَيْئًا، بَلْ هُوَ مُتَعَلِّلٌ بِمُبَاحَثَاتٍ وَمُمَاحَكَاتِ ٱلْكَلَامِ، ٱلَّتِي مِنْهَا يَحْصُلُ ٱلْحَسَدُ وَٱلْخِصَامُ وَٱلِٱفْتِرَاءُ وَٱلظُّنُونُ ٱلرَّدِيَّةُ،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وَمُنَازَعَاتُ أُنَاسٍ فَاسِدِي ٱلذِّهْنِ وَعَادِمِي ٱلْحَقِّ، يَظُنُّونَ أَنَّ ٱلتَّقْوَى تِجَارَةٌ. تَجَنَّبْ مِثْلَ هَؤُلَاءِ.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وَأَمَّا ٱلتَّقْوَى مَعَ ٱلْقَنَاعَةِ فَهِيَ تِجَارَةٌ عَظِيمَةٌ.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لِأَنَّنَا لَمْ نَدْخُلِ ٱلْعَالَمَ بِشَيْءٍ، وَوَاضِحٌ أَنَّنَا لَا نَقْدِرُ أَنْ نَخْرُجَ مِنْهُ بِشَيْءٍ.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فَإِنْ كَانَ لَنَا قُوتٌ وَكِسْوَةٌ، فَلْنَكْتَفِ بِهِمَا.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وَأَمَّا ٱلَّذِينَ يُرِيدُونَ أَنْ يَكُونُوا أَغْنِيَاءَ، فَيَسْقُطُونَ فِي تَجْرِبَةٍ وَفَخٍّ وَشَهَوَاتٍ كَثِيرَةٍ غَبِيَّةٍ وَمُضِرَّةٍ، تُغَرِّقُ ٱلنَّاسَ فِي ٱلْعَطَبِ وَٱلْهَلَاكِ.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 مَحَبَّةَ ٱلْمَالِ أَصْلٌ لِكُلِّ ٱلشُّرُورِ، ٱلَّذِي إِذِ ٱبْتَغَاهُ قَوْمٌ ضَلُّوا عَنِ ٱلْإِيمَانِ، وَطَعَنُوا أَنْفُسَهُمْ بِأَوْجَاعٍ كَثِيرَةٍ.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وَأَمَّا أَنْتَ يَا إِنْسَانَ ٱللهِ فَٱهْرُبْ مِنْ هَذَا، وَٱتْبَعِ ٱلْبِرَّ وَٱلتَّقْوَى وَٱلْإِيمَانَ وَٱلْمَحَبَّةَ وَٱلصَّبْرَ وَٱلْوَدَاعَةَ.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جَاهِدْ جِهَادَ ٱلْإِيمَانِ ٱلْحَسَنَ، وَأَمْسِكْ بِٱلْحَيَاةِ ٱلْأَبَدِيَّةِ ٱلَّتِي إِلَيْهَا دُعِيتَ أَيْضًا، وَٱعْتَرَفْتَ ٱلِٱعْتِرَافَ ٱلْحَسَنَ أَمَامَ شُهُودٍ كَثِيرِينَ.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أُوصِيكَ أَمَامَ ٱللهِ ٱلَّذِي يُحْيِي ٱلْكُلَّ، وَٱلْمَسِيحِ يَسُوعَ ٱلَّذِي شَهِدَ لَدَى بِيلَاطُسَ ٱلْبُنْطِيِّ بِٱلِٱعْتِرَافِ ٱلْحَسَنِ: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أَنْ تَحْفَظَ ٱلْوَصِيَّةَ بِلَا دَنَسٍ وَلَا لَوْمٍ إِلَى ظُهُورِ رَبِّنَا يَسُوعَ 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ٱلَّذِي سَيُبَيِّنُهُ فِي أَوْقَاتِهِ ٱلْمُبَارَكُ ٱلْعَزِيزُ ٱلْوَحِيدُ: مَلِكُ ٱلْمُلُوكِ وَرَبُّ ٱلْأَرْبَابِ،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ٱلَّذِي وَحْدَهُ لَهُ عَدَمُ ٱلْمَوْتِ، سَاكِنًا فِي نُورٍ لَا يُدْنَى مِنْهُ، ٱلَّذِي لَمْ يَرَهُ أَحَدٌ مِنَ ٱلنَّاسِ وَلَا يَقْدِرُ أَنْ يَرَاهُ، ٱلَّذِي لَهُ ٱلْكَرَامَةُ وَٱلْقُدْرَةُ ٱلْأَبَدِيَّةُ. آمِينَ.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أَوْصِ ٱلْأَغْنِيَاءَ فِي ٱلدَّهْرِ ٱلْحَاضِرِ أَنْ لَا يَسْتَكْبِرُوا، وَلَا يُلْقُوا رَجَاءَهُمْ عَلَى غَيْرِ يَقِينِيَّةِ ٱلْغِنَى، بَلْ عَلَى ٱللهِ ٱلْحَيِّ ٱلَّذِي يَمْنَحُنَا كُلَّ شَيْءٍ بِغِنًى لِلتَّمَتُّعِ.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وَأَنْ يَصْنَعُوا صَلَاحًا، وَأَنْ يَكُونُوا أَغْنِيَاءَ فِي أَعْمَالٍ صَالِحَةٍ، وَأَنْ يَكُونُوا أَسْخِيَاءَ فِي ٱلْعَطَاءِ، كُرَمَاءَ فِي ٱلتَّوْزِيعِ،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مُدَّخِرِينَ لِأَنْفُسِهِمْ أَسَاسًا حَسَنًا لِلْمُسْتَقْبِلِ، لِكَيْ يُمْسِكُوا بِٱلْحَيَاةِ ٱلْأَبَدِيَّةِ.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يَا تِيمُوثَاوُسُ، ٱحْفَظِ ٱلْوَدِيعَةَ، مُعْرِضًا عَنِ ٱلْكَلَامِ ٱلْبَاطِلِ ٱلدَّنِسِ، وَمُخَالَفَاتِ ٱلْعِلْمِ ٱلْكَاذِبِ ٱلِٱسْمِ،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ٱلَّذِي إِذْ تَظَاهَرَ بِهِ قَوْمٌ زَاغُوا مِنْ جِهَةِ ٱلْإِيمَانِ.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اَلنِّعْمَةُ مَعَكَ.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