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Jude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يَهُوذَا، عَبْدُ يَسُوعَ ٱلْمَسِيحِ، وَأَخُو يَعْقُوبَ، إِلَى ٱلْمَدْعُوِّينَ ٱلْمُقَدَّسِينَ فِي ٱللهِ ٱلْآبِ، وَٱلْمَحْفُوظِينَ لِيَسُوعَ ٱلْمَسِيحِ: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لِتَكْثُرْ لَكُمُ ٱلرَّحْمَةُ وَٱلسَّلَامُ وَٱلْمَحَبَّةُ.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أَيُّهَا ٱلْأَحِبَّاءُ، إِذْ كُنْتُ أَصْنَعُ كُلَّ ٱلْجَهْدِ لِأَكْتُبَ إِلَيْكُمْ عَنِ ٱلْخَلَاصِ ٱلْمُشْتَرَكِ، ٱضْطُرِرْتُ أَنْ أَكْتُبَ إِلَيْكُمْ وَاعِظًا أَنْ تَجْتَهِدُوا لِأَجْلِ ٱلْإِيمَانِ ٱلْمُسَلَّمِ مَرَّةً لِلْقِدِّيسِينَ.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لِأَنَّهُ دَخَلَ خُلْسَةً أُنَاسٌ قَدْ كُتِبُوا مُنْذُ ٱلْقَدِيمِ لِهَذِهِ ٱلدَّيْنُونَةِ، فُجَّارٌ، يُحَوِّلُونَ نِعْمَةَ إِلَهِنَا إِلَى ٱلدَّعَارَةِ، وَيُنْكِرُونَ: ٱلسَّيِّدَ ٱلْوَحِيدَ ٱللهَ وَرَبَّنَا يَسُوعَ ٱلْمَسِيحَ.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فَأُرِيدُ أَنْ أُذَكِّرَكُمْ، وَلَوْ عَلِمْتُمْ هَذَا مَرَّةً، أَنَّ ٱلرَّبَّ بَعْدَمَا خَلَّصَ ٱلشَّعْبَ مِنْ أَرْضِ مِصْرَ، أَهْلَكَ أَيْضًا ٱلَّذِينَ لَمْ يُؤْمِنُوا.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وَٱلْمَلَائِكَةُ ٱلَّذِينَ لَمْ يَحْفَظُوا رِيَاسَتَهُمْ، بَلْ تَرَكُوا مَسْكَنَهُمْ حَفِظَهُمْ إِلَى دَيْنُونَةِ ٱلْيَوْمِ ٱلْعَظِيمِ بِقُيُودٍ أَبَدِيَّةٍ تَحْتَ ٱلظَّلَامِ.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كَمَا أَنَّ سَدُومَ وَعَمُورَةَ وَٱلْمُدُنَ ٱلَّتِي حَوْلَهُمَا، إِذْ زَنَتْ عَلَى طَرِيقٍ مِثْلِهِمَا، وَمَضَتْ وَرَاءَ جَسَدٍ آخَرَ، جُعِلَتْ عِبْرَةً، مُكَابِدَةً عِقَابَ نَارٍ أَبَدِيَّةٍ.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وَلَكِنْ كَذَلِكَ هَؤُلَاءِ أَيْضًا، ٱلْمُحْتَلِمُونَ، يُنَجِّسُونَ ٱلْجَسَدَ، وَيَتَهَاوَنُونَ بِٱلسِّيَادَةِ، وَيَفْتَرُونَ عَلَى ذَوِي ٱلْأَمْجَادِ.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وَأَمَّا مِيخَائِيلُ رَئِيسُ ٱلْمَلَائِكَةِ، فَلَمَّا خَاصَمَ إِبْلِيسَ مُحَاجًّا عَنْ جَسَدِ مُوسَى، لَمْ يَجْسُرْ أَنْ يُورِدَ حُكْمَ ٱفْتِرَاءٍ، بَلْ قَالَ: «لِيَنْتَهِرْكَ ٱلرَّبُّ!».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وَلَكِنَّ هَؤُلَاءِ يَفْتَرُونَ عَلَى مَا لَا يَعْلَمُونَ. وَأَمَّا مَا يَفْهَمُونَهُ بِٱلطَّبِيعَةِ، كَٱلْحَيَوَانَاتِ غَيْرِ ٱلنَّاطِقَةِ، فَفِي ذَلِكَ يَفْسُدُونَ.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وَيْلٌ لَهُمْ! لِأَنَّهُمْ سَلَكُوا طَرِيقَ قَايِينَ، وَٱنْصَبُّوا إِلَى ضَلَالَةِ بَلْعَامَ لِأَجْلِ أُجْرَةٍ، وَهَلَكُوا فِي مُشَاجَرَةِ قُورَحَ.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هَؤُلَاءِ صُخُورٌ فِي وَلَائِمِكُمُ ٱلْمَحَبِّيَّةِ، صَانِعِينَ وَلَائِمَ مَعًا بِلَا خَوْفٍ، رَاعِينَ أَنْفُسَهُمْ. غُيُومٌ بِلَا مَاءٍ تَحْمِلُهَا ٱلرِّيَاحُ. أَشْجَارٌ خَرِيفِيَّةٌ بِلَا ثَمَرٍ مَيِّتَةٌ مُضَاعَفًا، مُقْتَلَعَةٌ.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أَمْوَاجُ بَحْرٍ هَائِجَةٌ مُزْبِدَةٌ بِخِزْيِهِمْ. نُجُومٌ تَائِهَةٌ مَحْفُوظٌ لَهَا قَتَامُ ٱلظَّلَامِ إِلَى ٱلْأَبَدِ.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وَتَنَبَّأَ عَنْ هَؤُلَاءِ أَيْضًا أَخْنُوخُ السَّابِعُ مِنْ آدَمَ قَائِلًا: «هُوَذَا قَدْ جَاءَ ٱلرَّبُّ فِي رَبَوَاتِ قِدِّيسِيهِ،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لِيَصْنَعَ دَيْنُونَةً عَلَى ٱلْجَمِيعِ، وَيُعَاقِبَ جَمِيعَ فُجَّارِهِمْ عَلَى جَمِيعِ أَعْمَالِ فُجُورِهِمْ ٱلَّتِي فَجَرُوا بِهَا، وَعَلَى جَمِيعِ ٱلْكَلِمَاتِ ٱلصَّعْبَةِ ٱلَّتِي تَكَلَّمَ بِهَا عَلَيْهِ خُطَاةٌ فُجَّارٌ».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هَؤُلَاءِ هُمْ مُدَمْدِمُونَ مُتَشَكُّونَ، سَالِكُونَ بِحَسَبِ شَهَوَاتِهِمْ، وَفَمُهُمْ يَتَكَلَّمُ بِعَظَائِمَ، يُحَابُونَ بِٱلْوُجُوهِ مِنْ أَجْلِ ٱلْمَنْفَعَةِ.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وَأَمَّا أَنْتُمْ أَيُّهَا ٱلْأَحِبَّاءُ، فَٱذْكُرُوا ٱلْأَقْوَالَ ٱلَّتِي قَالَهَا سَابِقًا رُسُلُ رَبِّنَا يَسُوعَ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فَإِنَّهُمْ قَالُوا لَكُمْ: «إِنَّهُ فِي ٱلزَّمَانِ ٱلْأَخِيرِ سَيَكُونُ قَوْمٌ مُسْتَهْزِئُونَ، سَالِكِينَ بِحَسَبِ شَهَوَاتِ فُجُورِهِمْ».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هَؤُلَاءِ هُمُ ٱلْمُعْتَزِلُونَ بِأَنْفُسِهِمْ، نَفْسَانِيُّونَ لَا رُوحَ لَهُمْ.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وَأَمَّا أَنْتُمْ أَيُّهَا ٱلْأَحِبَّاءُ، فَٱبْنُوا أَنْفُسَكُمْ عَلَى إِيمَانِكُمُ ٱلْأَقْدَسِ، مُصَلِّينَ فِي ٱلرُّوحِ ٱلْقُدُسِ،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وَٱحْفَظُوا أَنْفُسَكُمْ فِي مَحَبَّةِ ٱللهِ، مُنْتَظِرِينَ رَحْمَةَ رَبِّنَا يَسُوعَ ٱلْمَسِيحِ لِلْحَيَاةِ ٱلْأَبَدِيَّةِ.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وَٱرْحَمُوا ٱلْبَعْضَ مُمَيِّزِينَ،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وَخَلِّصُوا ٱلْبَعْضَ بِٱلْخَوْفِ، مُخْتَطِفِينَ مِنَ ٱلنَّارِ، مُبْغِضِينَ حَتَّى ٱلثَّوْبَ ٱلْمُدَنَّسَ مِنَ ٱلْجَسَدِ.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وَٱلْقَادِرُ أَنْ يَحْفَظَكُمْ غَيْرَ عَاثِرِينَ، وَيُوقِفَكُمْ أَمَامَ مَجْدِهِ بِلَا عَيْبٍ فِي ٱلِٱبْتِهَاجِ،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ٱلْإِلَهُ ٱلْحَكِيمُ ٱلْوَحِيدُ مُخَلِّصُنَا، لَهُ ٱلْمَجْدُ وَٱلْعَظَمَةُ وَٱلْقُدْرَةُ وَٱلسُّلْطَانُ، ٱلْآنَ وَإِلَى كُلِّ ٱلدُّهُورِ. آمِينَ.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