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Amos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أَقْوَالُ عَامُوسَ ٱلَّذِي كَانَ بَيْنَ ٱلرُّعَاةِ مِنْ تَقُوعَ ٱلَّتِي رَآهَا عَنْ إِسْرَائِيلَ، فِي أَيَّامِ عُزِّيَّا مَلِكِ يَهُوذَا، وَفِي أَيَّامِ يَرُبْعَامَ بْنِ يُوآشَ مَلِكِ إِسْرَائِيلَ، قَبْلَ ٱلزَّلْزَلَةِ بِسَنَتَيْنِ.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فَقَالَ: «إِنَّ ٱلرَّبَّ يُزَمْجِرُ مِنْ صِهْيَوْنَ، وَيُعْطِي صَوْتَهُ مِنْ أُورُشَلِيمَ، فَتَنُوحُ مَرَاعِي ٱلرُّعَاةِ وَيَيْبَسُ رَأْسُ ٱلْكَرْمَلِ».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هَكَذَا قَالَ ٱلرَّبُّ: «مِنْ أَجْلِ ذُنُوبِ دِمَشْقَ ٱلثَّلَاثَةِ وَٱلْأَرْبَعَةِ لَا أَرْجِعُ عَنْهُ، لِأَنَّهُمْ دَاسُوا جِلْعَادَ بِنَوَارِجَ مِنْ حَدِيدٍ.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فَأُرْسِلُ نَارًا عَلَى بَيْتِ حَزَائِيلَ فَتَأْكُلُ قُصُورَ بَنْهَدَدَ.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وَأُكَسِّرُ مِغْلَاقَ دِمَشْقَ، وَأَقْطَعُ ٱلسَّاكِنَ مِنْ بُقْعَةِ آوَنَ، وَمَاسِكَ ٱلْقَضِيبِ مِنْ بَيْتِ عَدْنٍ، وَيُسْبَى شَعْبُ أَرَامَ إِلَى قِيرَ، قَالَ ٱلرَّبُّ».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هَكَذَا قَالَ ٱلرَّبُّ: «مِنْ أَجْلِ ذُنُوبِ غَزَّةَ ٱلثَّلَاثَةِ وَٱلْأَرْبَعَةِ لَا أَرْجِعُ عَنْهُ، لِأَنَّهُمْ سَبَوْا سَبْيًا كَامِلًا لِكَىْ يُسَلِّمُوهُ إِلَى أَدُومَ.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فَأُرْسِلُ نَارًا عَلَى سُورِ غَزَّةَ فَتَأْكُلُ قُصُورَهَا.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وَأَقْطَعُ ٱلسَّاكِنَ مِنْ أَشْدُودَ، وَمَاسِكَ ٱلْقَضِيبِ مِنْ أَشْقَلُونَ، وَأَرُدُّ يَدِي عَلَى عَقْرُونَ، فَتَهْلِكُ بَقِيَّةُ ٱلْفِلِسْطِينِيِّينَ، قَالَ ٱلسَّيِّدُ ٱلرَّبُّ».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هَكَذَا قَالَ ٱلرَّبُّ: «مِنْ أَجْلِ ذُنُوبِ صُورَ ٱلثَّلَاثَةِ وَٱلْأَرْبَعَةِ لَا أَرْجِعُ عَنْهُ، لِأَنَّهُمْ سَلَّمُوا سَبْيًا كَامِلًا إِلَى أَدُومَ، وَلَمْ يَذْكُرُوا عَهْدَ ٱلْإِخْوَةِ.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فَأُرْسِلُ نَارًا عَلَى سُورِ صُورَ فَتَأْكُلُ قُصُورَهَا».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هَكَذَا قَالَ ٱلرَّبُّ: «مِنْ أَجْلِ ذُنُوبِ أَدُومَ ٱلثَّلَاثَةِ وَٱلْأَرْبَعَةِ لَا أَرْجِعُ، لِأَنَّهُ تَبِعَ بِٱلسَّيْفِ أَخَاهُ، وَأَفْسَدَ مَرَاحِمَهُ، وَغضَبُهُ إِلَى ٱلدَّهْرِ يَفْتَرِسُ، وَسَخَطُهُ يَحْفَظُهُ إِلَى ٱلْأَبَدِ.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فَأُرْسِلُ نَارًا عَلَى تَيْمَانَ فَتَأْكُلُ قُصُورَ بُصْرَةَ».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هَكَذَا قَالَ ٱلرَّبُّ: «مِنْ أَجْلِ ذُنُوبِ بَنِي عَمُّونَ ٱلثَّلَاثَةِ وَٱلْأَرْبَعَةِ لَا أَرْجِعُ عَنْهُ، لِأَنَّهُمْ شَقُّوا حَوَامِلَ جِلْعَادَ لِكَيْ يُوَسِّعُوا تُخُومَهُمْ.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فَأُضْرِمُ نَارًا عَلَى سُورِ رَبَّةَ فَتَأْكُلُ قُصُورَهَا. بِجَلَبَةٍ فِي يَوْمِ ٱلْقِتَالِ، بِنَوْءٍ فِي يَوْمِ ٱلزَّوْبَعَةِ.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وَيَمْضِي مَلِكُهُمْ إِلَى ٱلسَّبْيِ هُوَ وَرُؤَسَاؤُهُ جَمِيعًا، قَالَ ٱلرَّبُّ».</w:t>
      </w:r>
    </w:p>
    <w:p>
      <w:pPr>
        <w:pStyle w:val="Heading2"/>
        <w:bidi/>
      </w:pPr>
      <w:r>
        <w:rPr>
          <w:rtl/>
          <w:cs/>
          <w:lang w:val="ar_AE" w:bidi="ar_AE"/>
        </w:rPr>
        <w:t>Amos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هَكَذَا قَالَ ٱلرَّبُّ: «مِنْ أَجْلِ ذُنُوبِ مُوآبَ ٱلثَّلَاثَةِ وَٱلْأَرْبَعَةِ لَا أَرْجِعُ عَنْهُ، لِأَنَّهُمْ أَحْرَقُوا عِظَامَ مَلِكِ أَدُومَ كِلْسًا.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فَأُرْسِلُ نَارًا عَلَى مُوآبَ فَتَأْكُلُ قُصُورَ قَرْيُوتَ، وَيَمُوتُ مُوآبُ بِضَجِيجٍ، بِجَلَبَةٍ، بِصَوْتِ ٱلْبُوقِ.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وَأَقْطَعُ ٱلْقَاضِيَ مِنْ وَسَطِهَا، وَأَقْتُلُ جَمِيعَ رُؤَسَائِهَا مَعَهُ، قَالَ ٱلرَّبُّ».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هَكَذَا قَالَ ٱلرَّبُّ: «مِنْ أَجْلِ ذُنُوبِ يَهُوذَا ٱلثَّلَاثَةِ وَٱلْأَرْبَعَةِ لَا أَرْجِعُ عَنْهُ، لِأَنَّهُمْ رَفَضُوا نَامُوسَ ٱللهِ وَلَمْ يَحْفَظُوا فَرَائِضَهُ، وَأَضَلَّتْهُمْ أَكَاذِيبُهُمُ ٱلَّتِي سَارَ آبَاؤُهُمْ وَرَاءَهَا.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فَأُرْسِلُ نَارًا عَلَى يَهُوذَا فَتَأْكُلُ قُصُورَ أُورُشَلِيمَ».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هَكَذَا قَالَ ٱلرَّبُّ: «مِنْ أَجْلِ ذُنُوبِ إِسْرَائِيلَ ٱلثَّلَاثَةِ وَٱلْأَرْبَعَةِ لَا أَرْجِعُ عَنْهُ، لِأَنَّهُمْ بَاعُوا ٱلْبَارَّ بِٱلْفِضَّةِ، وَٱلْبَائِسَ لِأَجْلِ نَعْلَيْنِ.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ٱلَّذِينَ يَتَهَمَّمُونَ تُرَابَ ٱلْأَرْضِ عَلَى رُؤُوسِ ٱلْمَسَاكِينِ، وَيَصُدُّونَ سَبِيلَ ٱلْبَائِسِينَ، وَيَذْهَبُ رَجُلٌ وَأَبُوهُ إِلَى صَبِيَّةٍ وَاحِدَةٍ حَتَّى يُدَنِّسُوا ٱسْمَ قُدْسِي.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وَيَتَمَدَّدُونَ عَلَى ثِيَابٍ مَرْهُونَةٍ بِجَانِبِ كُلِّ مَذْبَحٍ، وَيَشْرَبُونَ خَمْرَ ٱلْمُغَرَّمِينَ فِي بَيْتِ آلِهَتِهِمْ.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«وَأَنَا قَدْ أَبَدْتُ مِنْ أَمَامِهِمِ ٱلْأَمُورِيَّ ٱلَّذِي قَامَتُهُ مِثْلُ قَامَةِ ٱلْأَرْزِ، وَهُوَ قَوِيٌّ كَٱلْبَلُّوطِ. أَبَدْتُ ثَمَرَهُ مِنْ فَوْقُ، وَأُصُولَهُ مِنْ تَحْتُ.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وَأَنَا أَصْعَدْتُكُمْ مِنْ أَرْضِ مِصْرَ وَسِرْتُ بِكُمْ فِي ٱلْبَرِّيَّةِ أَرْبَعِينَ سَنَةً لِتَرِثُوا أَرْضَ ٱلْأَمُورِيِّ.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وَأَقَمْتُ مِنْ بَنِيكُمْ أَنْبِيَاءَ، وَمِنْ فِتْيَانِكُمْ نَذِيرِينَ. أَلَيْسَ هَكَذَا يَا بَنِي إِسْرَائِيلَ، يَقُولُ ٱلرَّبُّ؟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لَكِنَّكُمْ سَقَيْتُمُ ٱلنَّذِيرِينَ خَمْرًا، وَأَوْصَيْتُمُ ٱلْأَنْبِيَاءَ قَائِلِينَ: لَا تَتَنَبَّأُوا.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«هَأَنَذَا أَضْغَطُ مَا تَحْتَكُمْ كَمَا تَضْغَطُ ٱلْعَجَلَةُ ٱلْمَلْآنَةُ حِزَمًا.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وَيَبِيدُ ٱلْمَنَاصُ عَنِ ٱلسَّرِيعِ، وَٱلْقَوِيُّ لَا يُشَدِّدُ قُوَّتَهُ، وَٱلْبَطَلُ لَا يُنَجِّي نَفْسَهُ،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وَمَاسِكُ ٱلْقَوْسِ لَا يَثْبُتُ، وَسَرِيعُ ٱلرِّجْلَيْنِ لَا يَنْجُو، وَرَاكِبُ ٱلْخَيْلِ لَا يُنَجِّي نَفْسَهُ.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وَٱلْقَوِيُّ ٱلْقَلْبِ بَيْنَ ٱلْأَبْطَالِ يَهْرُبُ عُرْيَانًا فِي ذَلِكَ ٱلْيَوْمِ، يَقُولُ ٱلرَّبُّ».</w:t>
      </w:r>
    </w:p>
    <w:p>
      <w:pPr>
        <w:pStyle w:val="Heading2"/>
        <w:bidi/>
      </w:pPr>
      <w:r>
        <w:rPr>
          <w:rtl/>
          <w:cs/>
          <w:lang w:val="ar_AE" w:bidi="ar_AE"/>
        </w:rPr>
        <w:t>Amos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اِسْمَعُوا هَذَا ٱلْقَوْلَ ٱلَّذِي تَكَلَّمَ بِهِ ٱلرَّبُّ عَلَيْكُمْ يَا بَنِي إِسْرَائِيلَ، عَلَى كُلِّ ٱلْقَبِيلَةِ ٱلَّتِي أَصْعَدْتُهَا مِنْ أَرْضِ مِصْرَ قَائِلًا: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«إِيَّاكُمْ فَقَطْ عَرَفْتُ مِنْ جَمِيعِ قَبَائِلِ ٱلْأَرْضِ، لِذَلِكَ أُعَاقِبُكُمْ عَلَى جَمِيعِ ذُنُوبِكُمْ».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هَلْ يَسِيرُ ٱثْنَانِ مَعًا إِنْ لَمْ يَتَوَاعَدَا؟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هَلْ يُزَمْجِرُ ٱلْأَسَدُ فِي ٱلْوَعْرِ وَلَيْسَ لَهُ فَرِيسَةٌ؟ هَلْ يُعْطِي شِبْلُ ٱلْأَسَدِ زَئِيرَهُ مِنْ خِدْرِهِ إِنْ لَمْ يَخْطَفْ؟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هَلْ يَسْقُطُ عُصْفُورٌ فِي فَخِّ ٱلْأَرْضِ وَلَيْسَ لَهُ شَرَكٌ؟ هَلْ يُرْفَعُ فَخٌّ عَنِ ٱلْأَرْضِ وَهُوَ لَمْ يُمْسِكْ شَيْئًا؟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أَمْ يُضْرَبُ بِٱلْبُوقِ فِي مَدِينَةٍ وَٱلشَّعْبُ لَا يَرْتَعِدُ؟ هَلْ تَحْدُثُ بَلِيَّةٌ فِي مَدِينَةٍ وَٱلرَّبُّ لَمْ يَصْنَعْهَا؟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إِنَّ ٱلسَّيِّدَ ٱلرَّبَّ لَا يَصْنَعُ أَمْرًا إِلَّا وَهُوَ يُعْلِنُ سِرَّهُ لِعَبِيدِهِ ٱلْأَنْبِيَاءِ.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ٱلْأَسَدُ قَدْ زَمْجَرَ، فَمَنْ لَا يَخَافُ؟ ٱلسَّيِّدُ ٱلرَّبُّ قَدْ تَكَلَّمَ، فَمَنْ لَا يَتَنَبَّأُ؟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نَادُوا عَلَى ٱلْقُصُورِ فِي أَشْدُودَ، وَعَلَى ٱلْقُصُورِ فِي أَرْضِ مِصْرَ، وَقُولُوا: «ٱجْتَمِعُوا عَلَى جِبَالِ ٱلسَّامِرَةِ وَٱنْظُرُوا شَغْبًا عَظِيمًا فِي وَسَطِهَا وَمَظَالِمَ فِي دَاخِلِهَا.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فَإِنَّهُمْ لَا يَعْرِفُونَ أَنْ يَصْنَعُوا ٱلِٱسْتِقَامَةَ، يَقُولُ ٱلرَّبُّ. أُولَئِكَ ٱلَّذِينَ يَخْزِنُونَ ٱلظُّلْمَ وَٱلِٱغْتِصَابَ فِي قُصُورِهِمْ.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لِذَلِكَ هَكَذَا قَالَ ٱلسَّيِّدُ ٱلرَّبُّ: ضِيقٌ حَتَّى فِي كُلِّ نَاحِيَةٍ مِنَ ٱلْأَرْضِ، فَيُنْزِلَ عَنْكِ عِزَّكِ وَتُنْهَبُ قُصُورُكِ».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هَكَذَا قَالَ ٱلرَّبُّ: «كَمَا يَنْزِعُ ٱلرَّاعِي مِنْ فَمِ ٱلْأَسَدِ كُرَاعَيْنِ أَوْ قِطْعَةَ أُذُنٍ، هَكَذَا يُنْتَزَعُ بَنُو إِسْرَائِيلَ ٱلْجَالِسُونَ في ٱلسَّامِرَةِ في زَاوِيَةِ ٱلسَّرِيرِ وَعَلَى دِمَقْسِ ٱلْفِرَاشِ!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اِسْمَعُوا وَٱشْهَدُوا علَى بَيتِ يَعْقُوبَ، يَقُولُ ٱلسّيِّدُ ٱلرَّبُّ إِلَهُ ٱلْجُنُودِ.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إِنِّي يَوْمَ مُعَاقَبَتِي إِسْرَائِيلَ عَلَى ذُنُوبِهِ أُعَاقِبُ مَذَابِحَ بَيْتِ إِيلَ، فَتُقْطَعُ قُرُونُ ٱلْمَذْبَحِ وَتَسْقُطُ إِلَى ٱلْأَرْضِ.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وَأَضْرِبُ بَيْتَ ٱلشِّتَاءِ مَعَ بَيْتِ ٱلصَّيْفِ، فَتَبِيدُ بُيُوتُ ٱلْعَاجِ، وَتَضْمَحِلُّ ٱلْبُيُوتُ ٱلْعَظِيمَةُ، يَقُولُ ٱلرَّبُّ».</w:t>
      </w:r>
    </w:p>
    <w:p>
      <w:pPr>
        <w:pStyle w:val="Heading2"/>
        <w:bidi/>
      </w:pPr>
      <w:r>
        <w:rPr>
          <w:rtl/>
          <w:cs/>
          <w:lang w:val="ar_AE" w:bidi="ar_AE"/>
        </w:rPr>
        <w:t>Amos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اِسْمَعِي هَذَا ٱلْقَوْلَ يَا بَقَرَاتِ بَاشَانَ ٱلَّتِي فِي جَبَلِ ٱلسَّامِرَةِ، ٱلظَّالِمَةَ ٱلْمَسَاكِينِ، ٱلسَّاحِقَةَ ٱلْبَائِسِينَ، ٱلْقَائِلَةَ لِسَادَتِهَا: «هَاتِ لِنَشْرَبَ».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قَدْ أَقْسَمَ ٱلسَّيِّدُ ٱلرَّبُّ بِقُدْسِهِ: «هُوَذَا أَيَّامٌ تَأْتِي عَلَيْكُنَّ، يَأْخُذُونَكُنَّ بِخَزَائِمَ، وَذُرِّيَّتَكُنَّ بِشُصُوصِ ٱلسَّمَكِ.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وَمِنَ ٱلشُّقُوقِ تَخْرُجْنَ كُلُّ وَاحِدَةٍ عَلَى وَجْهِهَا، وَتَنْدَفِعْنَ إِلَى ٱلْحِصْنِ، يَقُولُ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«هَلُمَّ إِلَى بَيْتِ إِيلَ، وَأَذْنِبُوا إِلَى ٱلْجِلْجَالِ، وَأَكْثِرُوا ٱلذُّنُوبَ، وَأَحْضِرُوا كُلَّ صَبَاحٍ ذَبَائِحَكُمْ، وَكُلَّ ثَلَاثَةِ أَيَّامٍ عُشُورَكُمْ.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وَأَوْقِدُوا مِنَ ٱلْخَمِيرِ تَقْدِمَةَ شُكْرٍ، وَنَادُوا بِنَوَافِلَ وَسَمِّعُوا، لِأَنَّكُمْ هَكَذَا أَحْبَبْتُمْ يَا بَنِي إِسْرَائِيلَ، يَقُولُ ٱلسَّيِّدُ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«وَأَنَا أَيْضًا أَعْطَيْتُكُمْ نَظَافَةَ ٱلْأَسْنَانِ فِي جَمِيعِ مُدُنِكُمْ، وَعَوَزَ ٱلْخُبْزِ فِي جَمِيعِ أَمَاكِنِكُمْ، فَلَمْ تَرْجِعُوا إِلَيَّ، يَقُولُ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وَأَنَا أَيْضًا مَنَعْتُ عَنْكُمُ ٱلْمَطَرَ إِذْ بَقِيَ ثَلَاثَةُ أَشْهُرٍ لِلْحَصَادِ، وَأَمْطَرْتُ عَلَى مَدِينَةٍ وَاحِدَةٍ، وَعَلَى مَدِينَةٍ أُخْرَى لَمْ أُمْطِرْ. أُمْطِرَ عَلَى ضَيْعَةٍ وَاحِدَةٍ، وَٱلضَّيْعَةُ ٱلَّتِي لَمْ يُمْطَرْ عَلَيْهَا جَفَّتْ.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فَجَالَتْ مَدِينَتَانِ أَوْ ثَلَاثٌ إِلَى مَدِينَةٍ وَاحِدَةٍ لِتَشْرَبَ مَاءً وَلَمْ تَشْبَعْ، فَلَمْ تَرْجِعُوا إِلَيَّ، يَقُولُ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ضَرْبَتُكُمْ بِٱللَّفْحِ وَٱلْيَرَقَانِ. كَثِيرًا مَا أَكَلَ ٱلْقَمَصُ جَنَّاتِكُمْ وَكُرُومَكُمْ وَتِينَكُمْ وَزَيْتُونَكُمْ، فَلَمْ تَرْجِعُوا إِلَيَّ، يَقُولُ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أَرْسَلْتُ بَيْنَكُمْ وَبَأً عَلَى طَرِيقَةِ مِصْرَ. قَتَلْتُ بِٱلسَّيْفِ فِتْيَانَكُمْ مَعَ سَبْيِ خَيْلِكُمْ، وَأَصْعَدْتُ نَتْنَ مَحَالِّكُمْ حَتَّى إِلَى أُنُوفِكُمْ، فَلَمْ تَرْجِعُوا إِلَيَّ، يَقُولُ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قَلَبْتُ بَعْضَكُمْ كَمَا قَلَبَ ٱللهُ سَدُومَ وَعَمُورَةَ، فَصِرْتُمْ كَشُعْلَةٍ مُنْتَشَلَةٍ مِنَ ٱلْحَرِيقِ، فَلَمْ تَرْجِعُوا إِلَيَّ، يَقُولُ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«لِذَلِكَ هَكَذَا أَصْنَعُ بِكَ يَا إِسْرَائِيلُ. فَمِنْ أَجْلِ أَنِّي أَصْنَعُ بِكَ هَذَا، فَٱسْتَعِدَّ لِلِقَاءِ إِلَهِكَ يَا إِسْرَائِيلُ».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فَإِنَّهُ هُوَذَا ٱلَّذِي صَنَعَ ٱلْجِبَالَ وَخَلَقَ ٱلرِّيحَ وَأَخْبَرَ ٱلْإِنْسَانَ مَا هُوَ فِكْرُهُ، ٱلَّذِي يَجْعَلُ ٱلْفَجْرَ ظَلَامًا، وَيَمْشِي عَلَى مَشَارِفِ ٱلْأَرْضِ، يَهْوَهُ إِلَهُ ٱلْجُنُودِ ٱسْمُهُ.</w:t>
      </w:r>
    </w:p>
    <w:p>
      <w:pPr>
        <w:pStyle w:val="Heading2"/>
        <w:bidi/>
      </w:pPr>
      <w:r>
        <w:rPr>
          <w:rtl/>
          <w:cs/>
          <w:lang w:val="ar_AE" w:bidi="ar_AE"/>
        </w:rPr>
        <w:t>Amos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اِسْمَعُوا هَذَا ٱلْقَوْلَ ٱلَّذِي أَنَا أُنَادِي بِهِ عَلَيْكُمْ، مَرْثَاةً يَا بَيْتَ إِسْرَائِيلَ: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«سَقَطَتْ عَذْرَاءُ إِسْرَائِيلَ. لَا تَعُودُ تَقُومُ. ٱنْطَرَحَتْ عَلَى أَرْضِهَا لَيْسَ مَنْ يُقِيمُهَا».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لِأَنَّهُ هَكَذَا قَالَ ٱلسَّيِّدُ ٱلرَّبُّ: «ٱلْمَدِينَةُ ٱلْخَارِجَةُ بِأَلْفٍ، يَبْقَى لَهَا مِئَةٌ، وَٱلْخَارِجَةُ بِمِئَةٍ يَبْقَى لَهَا عَشَرَةٌ مِنْ بَيْتِ إِسْرَائِيلَ».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لِأَنَّهُ هَكَذَا قَالَ ٱلرَّبُّ لِبَيْتِ إِسْرَائِيلَ: «ٱطْلُبُوا فَتَحْيَوْا.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وَلَا تَطْلُبُوا بَيْتَ إِيلَ، وَإِلَى ٱلْجِلْجَالِ لَا تَذْهَبُوا، وَإِلَى بِئْرَ سَبْعٍ لَا تَعْبُرُوا. لِأَنَّ ٱلْجِلْجَالَ تُسْبَى سَبْيًا، وَبَيْتَ إِيلَ تَصِيرُ عَدَمًا».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اُطْلُبُوا ٱلرَّبَّ فَتَحْيَوْا لِئَلَّا يَقْتَحِمَ بَيْتَ يُوسُفَ كَنَارٍ تُحْرِقُ، وَلَا يَكُونُ مَنْ يُطْفِئُهَا مِنْ بَيْتِ إِيلَ.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يَا أَيُّهَا ٱلَّذِينَ يُحَوِّلُونَ ٱلْحَقَّ أَفْسَنْتِينًا، وَيُلْقُونَ ٱلْبِرَّ إِلَى ٱلْأَرْضِ.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اَلَّذِي صَنَعَ ٱلثُّرَيَّا وَٱلْجَبَّارَ، وَيُحَوِّلُ ظِلَّ ٱلْمَوْتِ صُبْحًا، وَيُظْلِمُ ٱلنَّهَارَ كَٱللَّيْلِ. ٱلَّذِي يَدْعُو مِيَاهَ ٱلْبَحْرِ وَيَصُبُّهَا عَلَى وَجْهِ ٱلْأَرْضِ، يَهْوَهُ ٱسْمُهُ.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ٱلَّذِي يُفْلِحُ ٱلْخَرِبَ عَلَى ٱلْقَوِيِّ، فَيَأْتِي ٱلْخَرِبُ عَلَى ٱلْحِصْنِ.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إِنَّهُمْ فِي ٱلْبَابِ يُبْغِضُونَ ٱلْمُنْذِرَ، وَيَكْرَهُونَ ٱلْمُتَكَلِّمَ بِٱلصِّدْقِ.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لِذَلِكَ مِنْ أَجْلِ أَنَّكُمْ تَدُوسُونَ ٱلْمِسْكِينَ، وَتَأْخُذُونَ مِنْهُ هَدِيَّةَ قَمْحٍ، بَنَيْتُمْ بُيُوتًا مِنْ حِجَارَةٍ مَنْحُوتَةٍ وَلَا تَسْكُنُونَ فِيهَا، وَغَرَسْتُمْ كُرُومًا شَهِيَّةً وَلَا تَشْرَبُونَ خَمْرَهَا.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لِأَنِّي عَلِمْتُ أَنَّ ذُنُوبَكُمْ كَثِيرَةٌ وَخَطَايَاكُمْ وَافِرَةٌ أَيُّهَا ٱلْمُضَايِقُونَ ٱلْبَارَّ، ٱلْآخِذُونَ ٱلرَّشْوَةَ، ٱلصَّادُّونَ ٱلْبَائِسِينَ فِي ٱلْبَابِ.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لِذَلِكَ يَصْمُتُ ٱلْعَاقِلُ فِي ذَلِكَ ٱلزَّمَانِ لِأَنَّهُ زَمَانٌ رَدِيءٌ.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اُطْلُبُوا ٱلْخَيْرَ لَا ٱلشَّرَّ لِكَىْ تَحْيَوْا، فَعَلَى هَذَا يَكُونُ ٱلرَّبُّ إِلَهُ ٱلْجُنُودِ مَعَكُمْ كَمَا قُلْتُمْ.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اُبْغُضُوا ٱلشَّرَّ، وَأَحِبُّوا ٱلْخَيْرَ، وَثَبِّتُوا ٱلْحَقَّ فِي ٱلْبَابِ، لَعَلَّ ٱلرَّبَّ إِلَهَ ٱلْجُنُودِ يَتَرَاءَفُ عَلَى بَقِيَّةِ يُوسُفَ.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لِذَلِكَ هَكَذَا قَالَ ٱلسَّيِّدُ ٱلرَّبُّ إِلَهُ ٱلْجُنُودِ: «فِي جَمِيعِ ٱلْأَسْوَاقِ نَحِيبٌ، وَفِي جَمِيعِ ٱلْأَزِقَّةِ يَقُولُونَ: آهِ! آهِ! وَيَدْعُونَ ٱلْفَلَّاحَ إِلَى ٱلنَّوْحِ، وَجَمِيعَ عَارِفِي ٱلرِّثَاءِ لِلنَّدْبِ.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وَفِي جَمِيعِ ٱلْكُرُومِ نَدْبٌ، لِأَنِّي أَعْبُرُ فِي وَسَطِكَ، قَالَ ٱلرَّبُّ».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وَيْلٌ لِلَّذِينَ يَشْتَهُونَ يَوْمَ ٱلرَّبِّ! لِمَاذَا لَكُمْ يَوْمُ ٱلرَّبِّ؟ هُوَ ظَلَامٌ لَا نُورٌ.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كَمَا إِذَا هَرَبَ إِنْسَانٌ مِنْ أَمَامِ ٱلْأَسَدِ فَصَادَفَهُ ٱلدُّبُّ، أَوْ دَخَلَ ٱلْبَيْتَ وَوَضَعَ يَدَهُ عَلَى ٱلْحَائِطِ فَلَدَغَتْهُ ٱلْحَيَّةُ!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أَلَيْسَ يَوْمُ ٱلرَّبِّ ظَلَامًا لَا نُورًا، وَقَتَامًا وَلَا نُورَ لَهُ؟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«بَغَضْتُ، كَرِهْتُ أَعْيَادَكُمْ، وَلَسْتُ أَلْتَذُّ بِٱعْتِكَافَاتِكُمْ.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إِنِّي إِذَا قَدَّمْتُمْ لِي مُحْرَقَاتِكُمْ وَتَقْدِمَاتِكُمْ لَا أَرْتَضِي، وَذَبَائِحَ ٱلسَّلَامَةِ مِنْ مُسَمَّنَاتِكُمْ لَا أَلْتَفِتُ إِلَيْهَا.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أَبْعِدْ عَنِّي ضَجَّةَ أَغَانِيكَ، وَنَغْمَةَ رَبَابِكَ لَا أَسْمَعُ.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وَلْيَجْرِ ٱلْحَقُّ كَٱلْمِيَاهِ، وَٱلْبِرُّ كَنَهْرٍ دَائِمٍ.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«هَلْ قَدَّمْتُمْ لِي ذَبَائِحَ وَتَقْدِمَاتٍ فِي ٱلْبَرِّيَّةِ أَرْبَعِينَ سَنَةً يَا بَيْتَ إِسْرَائِيلَ؟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بَلْ حَمَلْتُمْ خَيْمَةَ مَلْكُومِكُمْ، وَتِمْثَالَ أَصْنَامِكُمْ، نَجْمَ إِلَهِكُمُ ٱلَّذِي صَنَعْتُمْ لِنُفُوسِكُمْ.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فَأَسْبِيكُمْ إِلَى مَا وَرَاءَ دِمَشْقَ، قَالَ ٱلرَّبُّ إِلَهُ ٱلْجُنُودِ ٱسْمُهُ».</w:t>
      </w:r>
    </w:p>
    <w:p>
      <w:pPr>
        <w:pStyle w:val="Heading2"/>
        <w:bidi/>
      </w:pPr>
      <w:r>
        <w:rPr>
          <w:rtl/>
          <w:cs/>
          <w:lang w:val="ar_AE" w:bidi="ar_AE"/>
        </w:rPr>
        <w:t>Amos 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وَيْلٌ لِلْمُسْتَرِيحِينَ فِي صِهْيَوْنَ، وَٱلْمُطْمَئِنِّينَ فِي جَبَلِ ٱلسَّامِرَةِ، نُقَبَاءِ أَوَّلِ ٱلْأُمَمِ. يَأْتِي إِلَيْهِمْ بَيْتُ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اُعْبُرُوا إِلَى كَلْنَةَ وَٱنْظُرُوا، وَٱذْهَبُوا مِنْ هُنَاكَ إِلَى حَمَاةَ ٱلْعَظِيمَةِ، ثُمَّ ٱنْزِلُوا إِلَى جَتِّ ٱلْفِلِسْطِينِيِّينَ. أَهِيَ أَفْضَلُ مِنْ هَذِهِ ٱلْمَمَالِكِ، أَمْ تُخُمُهُمْ أَوْسَعُ مِنْ تُخُمِكُمْ؟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أَنْتُمُ ٱلَّذِينَ تُبْعِدُونَ يَوْمَ ٱلْبَلِيَّةِ وَتُقَرِّبُونَ مَقْعَدَ ٱلظُّلْمِ،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ٱلْمُضْطَجِعُونَ عَلَى أَسِرَّةٍ مِنَ ٱلْعَاجِ، وَٱلْمُتَمَدِّدُونَ عَلَى فُرُشِهِمْ، وَٱلْآكِلُونَ خِرَافًا مِنَ ٱلْغَنَمِ، وَعُجُولًا مِنْ وَسَطِ ٱلصِّيَرةِ،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ٱلْهَاذِرُونَ مَعَ صَوْتِ ٱلرَّبَابِ، ٱلْمُخْتَرِعُونَ لِأَنْفُسِهِمْ آلَاتِ ٱلْغِنَاءِ كَدَاوُدَ،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ٱلشَّارِبُونَ مِنْ كُؤُوسِ ٱلْخَمْرِ، وَٱلَّذِينَ يَدَّهِنُونَ بِأَفْضَلِ ٱلْأَدْهَانِ وَلَا يَغْتَمُّونَ عَلَى ٱنْسِحَاقِ يُوسُفَ.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لِذَلِكَ ٱلْآنَ يُسْبَوْنَ فِي أَوَّلِ ٱلْمَسْبِيِّينَ، وَيَزُولُ صِيَاحُ ٱلْمُتَمَدِّدِينَ.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قَدْ أَقْسَمَ ٱلسَّيِّدُ ٱلرَّبُّ بِنَفْسِهِ، يَقُولُ ٱلرَّبُّ إِلَهُ ٱلْجُنُودِ: «إِنِّي أَكْرَهُ عَظَمَةَ يَعْقُوبَ وَأُبْغِضُ قُصُورَهُ، فَأُسَلِّمُ ٱلْمَدِينَةَ وَمِلْأَهَا».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فَيَكُونُ إِذَا بَقِيَ عَشَرَةُ رِجَالٍ فِي بَيْتٍ وَاحِدٍ أَنَّهُمْ يَمُوتُونَ.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وَإِذَا حَمَلَ أَحَدًا عَمُّهُ وَمُحْرِقُهُ لِيُخْرِجَ ٱلْعِظَامَ مِنَ ٱلْبَيْتِ، وَقَالَ لِمَنْ هُوَ فِي جَوَانِبِ ٱلْبَيْتِ: «أَعِنْدَكَ بَعْدُ؟» يَقُولُ: «لَيْسَ بَعْدُ». فَيَقُولُ: «ٱسْكُتْ، فَإِنَّهُ لَا يُذْكَرُ ٱسْمُ ٱلرَّبِّ».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لِأَنَّهُ هُوَذَا ٱلرَّبُّ يَأْمُرُ فَيَضْرِبُ ٱلْبَيْتَ ٱلْكَبِيرَ رَدْمًا، وَٱلْبَيْتَ ٱلصَّغِيرَ شُقُوقًا.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هَلْ تَرْكُضُ ٱلْخَيْلُ عَلَى ٱلصَّخْرِ؟ أَوْ يُحْرَثُ عَلَيْهِ بِٱلْبَقَرِ؟ حَتَّى حَوَّلْتُمُ ٱلْحَقَّ سَمًّا، وَثَمَرَ ٱلْبِرِّ أَفْسَنْتِينًا.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أَنْتُمُ ٱلْفَرِحُونَ بِٱلْبُطْلِ، ٱلْقَائِلُونَ: «أَلَيْسَ بِقُوَّتِنَا ٱتَّخَذْنَا لِأَنْفُسِنَا قُرُونًا؟»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«لِأَنِّي هَأَنَذَا أُقِيمُ عَلَيْكُمْ يَا بَيْتَ إِسْرَائِيلَ، يَقُولُ ٱلرَّبُّ إِلَهُ ٱلْجُنُودِ، أُمَّةً فَيُضَايِقُونَكُمْ مِنْ مَدْخَلِ حَمَاةَ إِلَى وَادِي ٱلْعَرَبَةِ».</w:t>
      </w:r>
    </w:p>
    <w:p>
      <w:pPr>
        <w:pStyle w:val="Heading2"/>
        <w:bidi/>
      </w:pPr>
      <w:r>
        <w:rPr>
          <w:rtl/>
          <w:cs/>
          <w:lang w:val="ar_AE" w:bidi="ar_AE"/>
        </w:rPr>
        <w:t>Amos 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هَكَذَا أَرَانِي ٱلسَّيِّدُ ٱلرَّبُّ وَإِذَا هُوَ يَصْنَعُ جَرَادًا فِي أَوَّلِ طُلُوعِ خِلْفِ ٱلْعُشْبِ. وَإِذَا خِلْفُ عُشْبٍ بَعْدَ جِزَازِ ٱلْمَلِكِ.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وَحَدَثَ لَمَّا فَرَغَ مِنْ أَكْلِ عُشْبِ ٱلْأَرْضِ أَنِّي قُلْتُ: «أَيُّهَا ٱلسَّيِّدُ ٱلرَّبُّ، ٱصْفَحْ! كَيْفَ يَقُومُ يَعْقُوبُ؟ فَإِنَّهُ صَغِيرٌ!».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فَنَدِمَ ٱلرَّبُّ عَلَى هَذَا. «لَا يَكُونُ» قَالَ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هَكَذَا أَرَانِي ٱلسَّيِّدُ ٱلرَّبُّ، وَإِذَا ٱلسَّيِّدُ ٱلرَّبُّ قَدْ دَعَا لِلْمُحَاكَمَةِ بِٱلنَّارِ، فَأَكَلَتِ ٱلْغَمْرَ ٱلْعَظِيمَ وَأَكَلَتِ ٱلْحَقْلَ.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فَقُلْتُ: «أَيُّهَا ٱلسَّيِّدُ ٱلرَّبُّ، كُفَّ! كَيْفَ يَقُومُ يَعْقُوبُ؟ فَإِنَّهُ صَغِيرٌ!».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فَنَدِمَ ٱلرَّبُّ عَلَى هَذَا.«فَهُوَ أَيْضًا لَا يَكُونُ» قَالَ ٱلسَّيِّدُ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هَكَذَا أَرَانِي وَإِذَا ٱلرَّبُّ وَاقِفٌ عَلَى حَائِطٍ قَائِمٍ وَفِي يَدِهِ زِيجٌ.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فَقَالَ لِي ٱلرَّبُّ: «مَا أَنْتَ رَاءٍ يَا عَامُوسُ؟» فَقُلْتُ: «زِيجًا». فَقَالَ ٱلسَّيِّدُ: «هَأَنَذَا وَاضِعٌ زِيجًا فِي وَسَطِ شَعْبِي إِسْرَائِيلَ. لَا أَعُودُ أَصْفَحُ لَهُ بَعْدُ.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فَتُقْفِرُ مُرْتَفَعَاتُ إِسْحَاقَ وَتَخْرَبُ مَقَادِسُ إِسْرَائِيلَ، وَأَقُومُ عَلَى بَيْتِ يَرُبْعَامَ بِٱلسَّيْفِ».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فَأَرْسَلَ أَمَصْيَا كَاهِنُ بَيْتِ إِيلَ إِلَى يَرُبْعَامَ مَلِكِ إِسْرَائِيلَ قَائِلًا: «قَدْ فَتَنَ عَلَيْكَ عَامُوسُ فِي وَسَطِ بَيْتِ إِسْرَائِيلَ. لَا تَقْدِرُ ٱلْأَرْضُ أَنْ تُطِيقَ كُلَّ أَقْوَالِهِ.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لِأَنَّهُ هَكَذَا قَالَ عَامُوسُ: يَمُوتُ يَرُبْعَامُ بِٱلسَّيْفِ، وَيُسْبَى إِسْرَائِيلُ عَنْ أَرْضِهِ».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فَقَالَ أَمَصْيَا لِعَامُوسَ: «أَيُّهَا ٱلرَّائِي، ٱذْهَبِ ٱهْرُبْ إِلَى أَرْضِ يَهُوذَا وَكُلْ هُنَاكَ خُبْزًا وَهُنَاكَ تَنَبَّأْ.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وَأَمَّا بَيْتُ إِيلَ فَلَا تَعُدْ تَتَنَبَّأُ فِيهَا بَعْدُ، لِأَنَّهَا مَقْدِسُ ٱلْمَلِكِ وَبَيْتُ ٱلْمُلْكِ».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فَأَجَابَ عَامُوسُ وَقَالَ لِأَمَصْيَا: «لَسْتُ أَنَا نَبِيًّا وَلَا أَنَا ٱبْنُ نَبِيٍّ، بَلْ أَنَا رَاعٍ وَجَانِي جُمَّيْزٍ.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فَأَخَذَنِي ٱلرَّبُّ مِنْ وَرَاءِ ٱلضَّأْنِ وَقَالَ لِي ٱلرَّبُّ: ٱذْهَبْ تَنَبَّأْ لِشَعْبِي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«فَٱلْآنَ ٱسْمَعْ قَوْلَ ٱلرَّبِّ: أَنْتَ تَقُولُ: لَا تَتَنَبَّأْ عَلَى إِسْرَائِيلَ وَلَا تَتَكَلَّمْ عَلَى بَيْتِ إِسْحَاقَ.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لِذَلِكَ هَكَذَا قَالَ ٱلرَّبُّ: ٱمْرَأَتُكَ تَزْنِي فِي ٱلْمَدِينَةِ، وَبَنُوكَ وَبَنَاتُكَ يَسْقُطُونَ بِٱلسَّيْفِ، وَأَرْضُكَ تُقْسَمُ بِٱلْحَبْلِ، وَأَنْتَ تَمُوتُ فِي أَرْضٍ نَجِسَةٍ، وَإِسْرَائِيلُ يُسْبَى سَبْيًا عَنْ أَرْضِهِ».</w:t>
      </w:r>
    </w:p>
    <w:p>
      <w:pPr>
        <w:pStyle w:val="Heading2"/>
        <w:bidi/>
      </w:pPr>
      <w:r>
        <w:rPr>
          <w:rtl/>
          <w:cs/>
          <w:lang w:val="ar_AE" w:bidi="ar_AE"/>
        </w:rPr>
        <w:t>Amos 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هَكَذَا أَرَانِي ٱلسَّيِّدُ ٱلرَّبُّ وَإِذَا سَلَّةٌ لِلْقِطَافِ.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فَقَالَ: «مَاذَا أَنْتَ رَاءٍ يَا عَامُوسُ؟» فَقُلْتُ: «سَلَّةً لِلْقِطَافِ». فَقَالَ لِي ٱلرَّبُّ: «قَدْ أَتَتِ ٱلنِّهَايَةُ عَلَى شَعْبِي إِسْرَائِيلَ. لَا أَعُودُ أَصْفَحُ لَهُ بَعْدُ.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فَتَصِيرُ أَغَانِي ٱلْقَصْرِ وَلَاوِلَ فِي ذَلِكَ ٱلْيَوْمِ، يَقُولُ ٱلسَّيِّدُ ٱلرَّبُّ، ٱلْجُثَثُ كَثِيرَةٌ يَطْرَحُونَهَا فِي كُلِّ مَوْضِعٍ بِٱلسُّكُوتِ».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اِسْمَعُوا هَذَا أَيُّهَا ٱلْمُتَهَمِّمُونَ ٱلْمَسَاكِينَ لِكَيْ تُبِيدُوا بَائِسِي ٱلْأَرْضِ،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قَائِلِينَ: «مَتَى يَمْضِي رَأْسُ ٱلشَّهْرِ لِنَبِيعَ قَمْحًا، وَٱلسَّبْتُ لِنَعْرِضَ حِنْطَةً؟ لِنُصَغِّرَ ٱلْإِيفَةَ، وَنُكَبِّرَ ٱلشَّاقِلَ، وَنُعَوِّجَ مَوَازِينَ ٱلْغِشِّ.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لِنَشْتَرِيَ ٱلضُّعَفَاءَ بِفِضَّةٍ، وَٱلْبَائِسَ بِنَعْلَيْنِ، وَنَبِيعَ نُفَايَةَ ٱلْقَمْحِ».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قَدْ أَقْسَمَ ٱلرَّبُّ بِفَخْرِ يَعْقُوبَ: «إِنِّي لَنْ أَنْسَى إِلَى ٱلْأَبَدِ جَمِيعَ أَعْمَالِهِمْ.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أَلَيْسَ مِنْ أَجْلِ هَذَا تَرْتَعِدُ ٱلْأَرْضُ، وَيَنُوحُ كُلُّ سَاكِنٍ فِيهَا، وَتَطْمُو كُلُّهَا كَنَهْرٍ، وَتَفِيضُ وَتَنْضُبُ كَنِيلِ مِصْرَ؟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وَيَكُونُ فِي ذَلِكَ ٱلْيَوْمِ، يَقُولُ ٱلسَّيِّدُ ٱلرَّبُّ، أَنِّي أُغَيِّبُ ٱلشَّمْسَ فِي ٱلظُّهْرِ، وَأُقْتِمُ ٱلْأَرْضَ فِي يَوْمِ نُورٍ،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وَأُحَوِّلُ أَعْيَادَكُمْ نَوْحًا، وَجَمِيعَ أَغَانِيكُمْ مَرَاثِيَ، وَأُصْعِدُ عَلَى كُلِّ ٱلْأَحْقَاءِ مِسْحًا، وَعَلَى كُلِّ رَأْسٍ قَرَعَةً، وَأَجْعَلُهَا كَمَنَاحَةِ ٱلْوَحِيدِ وَآخِرَهَا يَوْمًا مُرًّا!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«هُوَذَا أَيَّامٌ تَأْتِي، يَقُولُ ٱلسَّيِّدُ ٱلرَّبُّ، أُرْسِلُ جُوعًا فِي ٱلْأَرْضِ، لَا جُوعًا لِلْخُبْزِ، وَلَا عَطَشًا لِلْمَاءِ، بَلْ لِٱسْتِمَاعِ كَلِمَاتِ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فَيَجُولُونَ مِنْ بَحْرٍ إِلَى بَحْرٍ، وَمِنَ ٱلشِّمَالِ إِلَى ٱلْمَشْرِقِ، يَتَطَوَّحُونَ لِيَطْلُبُوا كَلِمَةَ ٱلرَّبِّ فَلَا يَجِدُونَهَا.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فِي ذَلِكَ ٱلْيَوْمِ تَذْبُلُ بِٱلْعَطَشِ ٱلْعَذَارَى ٱلْجَمِيلَاتُ وَٱلْفِتْيَانُ،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ٱلَّذِينَ يَحْلِفُونَ بِذَنْبِ ٱلسَّامِرَةِ، وَيَقُولُونَ: حَيٌّ إِلَهُكَ يَا دَانُ، وَحَيَّةٌ طَرِيقَةُ بِئْرِ سَبْعٍ. فَيَسْقُطُونَ وَلَا يَقُومُونَ بَعْدُ».</w:t>
      </w:r>
    </w:p>
    <w:p>
      <w:pPr>
        <w:pStyle w:val="Heading2"/>
        <w:bidi/>
      </w:pPr>
      <w:r>
        <w:rPr>
          <w:rtl/>
          <w:cs/>
          <w:lang w:val="ar_AE" w:bidi="ar_AE"/>
        </w:rPr>
        <w:t>Amos 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رَأَيْتُ ٱلسَّيِّدَ قَائِمًا عَلَى ٱلْمَذْبَحِ، فَقَالَ: «اِضْرِبْ تَاجَ ٱلْعَمُودِ حَتَّى تَرْجُفَ ٱلْأَعْتَابُ، وَكَسِّرْهَا عَلَى رُؤُوسِ جَمِيعِهِمْ، فَأَقْتُلَ آخِرَهُمْ بِٱلسَّيْفِ. لَا يَهْرُبُ مِنْهُمْ هَارِبٌ وَلَا يُفْلِتُ مِنْهُمْ نَاجٍ.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إِنْ نَقَبُوا إِلَى ٱلْهَاوِيَةِ فَمِنْ هُنَاكَ تَأْخُذُهُمْ يَدِي، وَإِنْ صَعِدُوا إِلَى ٱلسَّمَاءِ فَمِنْ هُنَاكَ أُنْزِلُهُمْ.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وَإِنِ ٱخْتَبَأُوا فِي رَأْسِ ٱلْكَرْمَلِ فَمِنْ هُنَاكَ أُفَتِّشُ وَآخُذُهُمْ، وَإِنِ ٱخْتَفَوْا مِنْ أَمَامِ عَيْنَيَّ فِي قَعْرِ ٱلْبَحْرِ فَمِنْ هُنَاكَ آمُرُ ٱلْحَيَّةَ فَتَلْدَغُهُمْ.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وَإِنْ مَضَوْا فِي ٱلسَّبْيِ أَمَامَ أَعْدَائِهِمْ فَمِنْ هُنَاكَ آمُرُ ٱلسَّيْفَ فَيَقْتُلُهُمْ، وَأَجْعَلُ عَيْنَيَّ عَلَيْهِمْ لِلشَّرِّ لَا لِلْخَيْرِ».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وَٱلسَّيِّدُ رَبُّ ٱلْجُنُودِ ٱلَّذِي يَمَسُّ ٱلْأَرْضَ فَتَذُوبُ، وَيَنُوحُ ٱلسَّاكِنُونَ فِيهَا، وَتَطْمُو كُلُّهَا كَنَهْرٍ وَتَنْضُبُ كَنِيلِ مِصْرَ.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ٱلَّذِي بَنَى فِي ٱلسَّمَاءِ عَلَالِيَهُ وَأَسَّسَ عَلَى ٱلْأَرْضِ قُبَّتَهُ، ٱلَّذِي يَدْعُو مِيَاهَ ٱلْبَحْرِ وَيَصُبُّهَا عَلَى وَجْهِ ٱلْأَرْضِ، يَهْوَهُ ٱسْمُهُ.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«أَلَسْتُمْ لِي كَبَنِي ٱلْكُوشِيِّينَ يَا بَنِي إِسْرَائِيلَ، يَقُولُ ٱلرَّبُّ؟ أَلَمْ أُصْعِدْ إِسْرَائِيلَ مِنْ أَرْضِ مِصْرَ، وَٱلْفِلِسْطِينِيِّينَ مِنْ كَفْتُورَ، وَٱلْأَرَامِيِّينَ مِنْ قِيرٍ؟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هُوَذَا عَيْنَا ٱلسَّيِّدِ ٱلرَّبِّ عَلَى ٱلْمَمْلَكَةِ ٱلْخَاطِئَةِ، وَأُبِيدُهَا عَنْ وَجْهِ ٱلْأَرْضِ. غَيْرَ أَنِّي لَا أُبِيدُ بَيْتَ يَعْقُوبَ تَمَامًا، يَقُولُ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لِأَنَّهُ هَأَنَذَا آمُرُ فَأُغَرْبِلُ بَيْتَ إِسْرَائِيلَ بَيْنَ جَمِيعِ ٱلْأُمَمِ كَمَا يُغَرْبَلُ فِي ٱلْغُرْبَالِ، وَحَبَّةٌ لَا تَقَعُ إِلَى ٱلْأَرْضِ.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بِٱلسَّيْفِ يَمُوتُ كُلُّ خَاطِئِي شَعْبِي ٱلْقَائِلِينَ: لَا يَقْتَرِبُ ٱلشَّرُّ، وَلَا يَأْتِي بَيْنَنَا.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«فِي ذَلِكَ ٱلْيَوْمِ أُقِيمُ مِظَلَّةَ دَاوُدَ ٱلسَّاقِطَةَ، وَأُحَصِّنُ شُقُوقَهَا، وَأُقِيمُ رَدْمَهَا، وَأَبْنِيهَا كَأَيَّامِ ٱلدَّهْرِ.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لِكَيْ يَرِثُوا بَقِيَّةَ أَدُومَ وَجَمِيعَ ٱلْأُمَمِ ٱلَّذِينَ دُعِيَ ٱسْمِي عَلَيْهِمْ، يَقُولُ ٱلرَّبُّ، ٱلصَّانِعُ هَذَا.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هَا أَيَّامٌ تَأْتِي، يَقُولُ ٱلرَّبُّ، يُدْرِكُ ٱلْحَارِثُ ٱلْحَاصِدَ، وَدَائِسُ ٱلْعِنَبِ بَاذِرَ ٱلزَّرْعِ، وَتَقْطُرُ ٱلْجِبَالُ عَصِيرًا، وَتَسِيلُ جَمِيعُ ٱلتِّلَالِ.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وَأَرُدُّ سَبْيَ شَعْبِي إِسْرَائِيلَ فَيَبْنُونَ مُدُنًا خَرِبَةً وَيَسْكُنُونَ، وَيَغْرِسُونَ كُرُومًا وَيَشْرَبُونَ خَمْرَهَا، وَيَصْنَعُونَ جَنَّاتٍ وَيَأْكُلُونَ أَثْمَارَهَا.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وَأَغْرِسُهُمْ فِي أَرْضِهِمْ، وَلَنْ يُقْلَعُوا بَعْدُ مِنْ أَرْضِهِمِ ٱلَّتِي أَعْطَيْتُهُمْ، قَالَ ٱلرَّبُّ إِلَهُكَ».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