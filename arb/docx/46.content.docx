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1 Corinthians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بُولُسُ، ٱلْمَدْعُوُّ رَسُولًا لِيَسُوعَ ٱلْمَسِيحِ بِمَشِيئَةِ ٱللهِ، وَسُوسْتَانِيسُ ٱلْأَخُ،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إِلَى كَنِيسَةِ ٱللهِ ٱلَّتِي فِي كُورِنْثُوسَ، ٱلْمُقَدَّسِينَ فِي ٱلْمَسِيحِ يَسُوعَ، ٱلْمَدْعُوِّينَ قِدِّيسِينَ مَعَ جَمِيعِ ٱلَّذِينَ يَدْعُونَ بِٱسْمِ رَبِّنَا يَسُوعَ ٱلْمَسِيحِ فِي كُلِّ مَكَانٍ، لَهُمْ وَلَنَا: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نِعْمَةٌ لَكُمْ وَسَلَامٌ مِنَ ٱللهِ أَبِينَا وَٱلرَّبِّ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أَشْكُرُ إِلَهِي فِي كُلِّ حِينٍ مِنْ جِهَتِكُمْ عَلَى نِعْمَةِ ٱللهِ ٱلْمُعْطَاةِ لَكُمْ فِي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أَنَّكُمْ فِي كُلِّ شَيْءٍ ٱسْتَغْنَيْتُمْ فِيهِ فِي كُلِّ كَلِمَةٍ وَكُلِّ عِلْمٍ،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كَمَا ثُبِّتَتْ فِيكُمْ شَهَادَةُ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حَتَّى إِنَّكُمْ لَسْتُمْ نَاقِصِينَ فِي مَوْهِبَةٍ مَّا، وَأَنْتُمْ مُتَوَقِّعُونَ ٱسْتِعْلَانَ رَبِّنَا يَسُوعَ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ٱلَّذِي سَيُثْبِتُكُمْ أَيْضًا إِلَى ٱلنِّهَايَةِ بِلَا لَوْمٍ فِي يَوْمِ رَبِّنَا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أَمِينٌ هُوَ ٱللهُ ٱلَّذِي بِهِ دُعِيتُمْ إِلَى شَرِكَةِ ٱبْنِهِ يَسُوعَ ٱلْمَسِيحِ رَبِّنَا.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وَلَكِنَّنِي أَطْلُبُ إِلَيْكُمْ أَيُّهَا ٱلْإِخْوَةُ، بِٱسْمِ رَبِّنَا يَسُوعَ ٱلْمَسِيحِ، أَنْ تَقُولُوا جَمِيعُكُمْ قَوْلًا وَاحِدًا، وَلَا يَكُونَ بَيْنَكُمُ ٱنْشِقَاقَاتٌ، بَلْ كُونُوا كَامِلِينَ فِي فِكْرٍ وَاحِدٍ وَرَأْيٍ وَاحِدٍ،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لِأَنِّي أُخْبِرْتُ عَنْكُمْ يَا إِخْوَتِي مِنْ أَهْلِ خُلُوِي أَنَّ بَيْنَكُمْ خُصُومَاتٍ.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فَأَنَا أَعْنِي هَذَا: أَنَّ كُلَّ وَاحِدٍ مِنْكُمْ يَقُولُ: «أَنَا لِبُولُسَ»، وَ«أَنَا لِأَبُلُّوسَ»، وَ«أَنَا لِصَفَا»، وَ«أَنَا لِلْمَسِيحِ».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هَلِ ٱنْقَسَمَ ٱلْمَسِيحُ؟ أَلَعَلَّ بُولُسَ صُلِبَ لِأَجْلِكُمْ، أَمْ بِٱسْمِ بُولُسَ ٱعْتَمَدْتُمْ؟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أَشْكُرُ ٱللهَ أَنِّي لَمْ أُعَمِّدْ أَحَدًا مِنْكُمْ إِلَّا كِرِيسْبُسَ وَغَايُسَ،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حَتَّى لَا يَقُولَ أَحَدٌ إِنِّي عَمَّدْتُ بِٱسْمِي.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وَعَمَّدْتُ أَيْضًا بَيْتَ ٱسْتِفَانُوسَ. عَدَا ذَلِكَ لَسْتُ أَعْلَمُ هَلْ عَمَّدْتُ أَحَدًا آخَرَ،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لِأَنَّ ٱلْمَسِيحَ لَمْ يُرْسِلْنِي لِأُعَمِّدَ بَلْ لِأُبَشِّرَ، لَا بِحِكْمَةِ كَلَامٍ لِئَلَّا يَتَعَطَّلَ صَلِيبُ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فَإِنَّ كَلِمَةَ ٱلصَّلِيبِ عِنْدَ ٱلْهَالِكِينَ جَهَالَةٌ، وَأَمَّا عِنْدَنَا نَحْنُ ٱلْمُخَلَّصِينَ فَهِيَ قُوَّةُ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لِأَنَّهُ مَكْتُوبٌ: «سَأُبِيدُ حِكْمَةَ ٱلْحُكَمَاءِ، وَأَرْفُضُ فَهْمَ ٱلْفُهَمَاءِ».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أَيْنَ ٱلْحَكِيمُ؟ أَيْنَ ٱلْكَاتِبُ؟ أَيْنَ مُبَاحِثُ هَذَا ٱلدَّهْرِ؟ أَلَمْ يُجَهِّلِ ٱللهُ حِكْمَةَ هَذَا ٱلْعَالَمِ؟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لِأَنَّهُ إِذْ كَانَ ٱلْعَالَمُ فِي حِكْمَةِ ٱللهِ لَمْ يَعْرِفِ ٱللهَ بِٱلْحِكْمَةِ، ٱسْتَحْسَنَ ٱللهُ أَنْ يُخَلِّصَ ٱلْمُؤْمِنِينَ بِجَهَالَةِ ٱلْكِرَازَةِ.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 ٱلْيَهُودَ يَسْأَلُونَ آيَةً، وَٱلْيُونَانِيِّينَ يَطْلُبُونَ حِكْمَةً،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وَلَكِنَّنَا نَحْنُ نَكْرِزُ بِٱلْمَسِيحِ مَصْلُوبًا: لِلْيَهُودِ عَثْرَةً، وَلِلْيُونَانِيِّينَ جَهَالَةً!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وَأَمَّا لِلْمَدْعُوِّينَ: يَهُودًا وَيُونَانِيِّينَ، فَبِٱلْمَسِيحِ قُوَّةِ ٱللهِ وَحِكْمَةِ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 جَهَالَةَ ٱللهِ أَحْكَمُ مِنَ ٱلنَّاسِ! وَضَعْفَ ٱللهِ أَقْوَى مِنَ ٱلنَّاسِ!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فَٱنْظُرُوا دَعْوَتَكُمْ أَيُّهَا ٱلْإِخْوَةُ، أَنْ لَيْسَ كَثِيرُونَ حُكَمَاءَ حَسَبَ ٱلْجَسَدِ، لَيْسَ كَثِيرُونَ أَقْوِيَاءَ، لَيْسَ كَثِيرُونَ شُرَفَاءَ،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بَلِ ٱخْتَارَ ٱللهُ جُهَّالَ ٱلْعَالَمِ لِيُخْزِيَ ٱلْحُكَمَاءَ. وَٱخْتَارَ ٱللهُ ضُعَفَاءَ ٱلْعَالَمِ لِيُخْزِيَ ٱلْأَقْوِيَاءَ.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وَٱخْتَارَ ٱللهُ أَدْنِيَاءَ ٱلْعَالَمِ وَٱلْمُزْدَرَى وَغَيْرَ ٱلْمَوْجُودِ لِيُبْطِلَ ٱلْمَوْجُودَ،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لِكَيْ لَا يَفْتَخِرَ كُلُّ ذِي جَسَدٍ أَمَامَهُ.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وَمِنْهُ أَنْتُمْ بِٱلْمَسِيحِ يَسُوعَ، ٱلَّذِي صَارَ لَنَا حِكْمَةً مِنَ ٱللهِ وَبِرًّا وَقَدَاسَةً وَفِدَاءً.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حَتَّى كَمَا هُوَ مَكْتُوبٌ: «مَنِ ٱفْتَخَرَ فَلْيَفْتَخِرْ بِٱلرَّبِّ».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وَأَنَا لَمَّا أَتَيْتُ إِلَيْكُمْ أَيُّهَا ٱلْإِخْوَةُ، أَتَيْتُ لَيْسَ بِسُمُوِّ ٱلْكَلَامِ أَوِ ٱلْحِكْمَةِ مُنَادِيًا لَكُمْ بِشَهَادَةِ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لِأَنِّي لَمْ أَعْزِمْ أَنْ أَعْرِفَ شَيْئًا بَيْنَكُمْ إلَّا يَسُوعَ ٱلْمَسِيحَ وَإِيَّاهُ مَصْلُوبًا.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وَأَنَا كُنْتُ عِنْدَكُمْ فِي ضَعْفٍ، وَخَوْفٍ، وَرِعْدَةٍ كَثِيرَةٍ.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وَكَلَامِي وَكِرَازَتِي لَمْ يَكُونَا بِكَلَامِ ٱلْحِكْمَةِ ٱلْإِنْسَانِيَّةِ ٱلْمُقْنِعِ، بَلْ بِبُرْهَانِ ٱلرُّوحِ وَٱلْقُوَّةِ،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لِكَيْ لَا يَكُونَ إِيمَانُكُمْ بِحِكْمَةِ ٱلنَّاسِ بَلْ بِقُوَّةِ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لَكِنَّنَا نَتَكَلَّمُ بِحِكْمَةٍ بَيْنَ ٱلْكَامِلِينَ، وَلَكِنْ بِحِكْمَةٍ لَيْسَتْ مِنْ هَذَا ٱلدَّهْرِ، وَلَا مِنْ عُظَمَاءِ هَذَا ٱلدَّهْرِ، ٱلَّذِينَ يُبْطَلُونَ.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بَلْ نَتَكَلَّمُ بِحِكْمَةِ ٱللهِ فِي سِرٍّ: ٱلْحِكْمَةِ ٱلْمَكْتُومَةِ، ٱلَّتِي سَبَقَ ٱللهُ فَعَيَّنَهَا قَبْلَ ٱلدُّهُورِ لِمَجْدِنَا،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ٱلَّتِي لَمْ يَعْلَمْهَا أَحَدٌ مِنْ عُظَمَاءِ هَذَا ٱلدَّهْرِ، لِأَنْ لَوْ عَرَفُوا لَمَا صَلَبُوا رَبَّ ٱلْمَجْدِ.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بَلْ كَمَا هُوَ مَكْتُوبٌ: «مَا لَمْ تَرَ عَيْنٌ، وَلَمْ تَسْمَعْ أُذُنٌ، وَلَمْ يَخْطُرْ عَلَى بَالِ إِنْسَانٍ: مَا أَعَدَّهُ ٱللهُ لِلَّذِينَ يُحِبُّونَهُ».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فَأَعْلَنَهُ ٱللهُ لَنَا نَحْنُ بِرُوحِهِ. لِأَنَّ ٱلرُّوحَ يَفْحَصُ كُلَّ شَيْءٍ حَتَّى أَعْمَاقَ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لِأَنْ مَنْ مِنَ ٱلنَّاسِ يَعْرِفُ أُمُورَ ٱلْإِنْسَانِ إِلَّا رُوحُ ٱلْإِنْسَانِ ٱلَّذِي فِيهِ؟ هَكَذَا أَيْضًا أُمُورُ ٱللهِ لَا يَعْرِفُهَا أَحَدٌ إِلَّا رُوحُ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وَنَحْنُ لَمْ نَأْخُذْ رُوحَ ٱلْعَالَمِ، بَلِ ٱلرُّوحَ ٱلَّذِي مِنَ ٱللهِ، لِنَعْرِفَ ٱلْأَشْيَاءَ ٱلْمَوْهُوبَةَ لَنَا مِنَ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ٱلَّتِي نَتَكَلَّمُ بِهَا أَيْضًا، لَا بِأَقْوَالٍ تُعَلِّمُهَا حِكْمَةٌ إِنْسَانِيَّةٌ، بَلْ بِمَا يُعَلِّمُهُ ٱلرُّوحُ ٱلْقُدُسُ، قَارِنِينَ ٱلرُّوحِيَّاتِ بِٱلرُّوحِيَّاتِ.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وَلَكِنَّ ٱلْإِنْسَانَ ٱلطَّبِيعِيَّ لَا يَقْبَلُ مَا لِرُوحِ ٱللهِ لِأَنَّهُ عِنْدَهُ جَهَالَةٌ، وَلَا يَقْدِرُ أَنْ يَعْرِفَهُ لِأَنَّهُ إِنَّمَا يُحْكَمُ فِيهِ رُوحِيًّا.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وَأَمَّا ٱلرُّوحِيُّ فَيَحْكُمُ فِي كُلِّ شَيْءٍ، وَهُوَ لَايُحْكَمُ فِيهِ مِنْ أَحَدٍ.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«لِأَنَّهُ مَنْ عَرَفَ فِكْرَ ٱلرَّبِّ فَيُعَلِّمَهُ؟». وَأَمَّا نَحْنُ فَلَنَا فِكْرُ ٱلْمَسِيحِ.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وَأَنَا أَيُّهَا ٱلْإِخْوَةُ لَمْ أَسْتَطِعْ أَنْ أُكَلِّمَكُمْ كَرُوحِيِّينَ، بَلْ كَجَسَدِيِّينَ كَأَطْفَالٍ فِي ٱلْمَسِيحِ،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سَقَيْتُكُمْ لَبَنًا لَا طَعَامًا، لِأَنَّكُمْ لَمْ تَكُونُوا بَعْدُ تَسْتَطِيعُونَ، بَلِ ٱلْآنَ أَيْضًا لَا تَسْتَطِيعُونَ،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لِأَنَّكُمْ بَعْدُ جَسَدِيُّونَ. فَإِنَّهُ إِذْ فِيكُمْ حَسَدٌ وَخِصَامٌ وَٱنْشِقَاقٌ، أَلَسْتُمْ جَسَدِيِّينَ وَتَسْلُكُونَ بِحَسَبِ ٱلْبَشَرِ؟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لِأَنَّهُ مَتَى قَالَ وَاحِدٌ: «أَنَا لِبُولُسَ» وَآخَرُ: «أَنَا لِأَبُلُّوسَ» أَفَلَسْتُمْ جَسَدِيِّينَ؟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فَمَنْ هُوَ بُولُسُ؟ وَمَنْ هُوَ أَبُلُّوسُ؟ بَلْ خَادِمَانِ آمَنْتُمْ بِوَاسِطَتِهِمَا، وَكَمَا أَعْطَى ٱلرَّبُّ لِكُلِّ وَاحِدٍ: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أَنَا غَرَسْتُ وَأَبُلُّوسُ سَقَى، لَكِنَّ ٱللهَ كَانَ يُنْمِي.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إِذًا لَيْسَ ٱلْغَارِسُ شَيْئًا وَلَا ٱلسَّاقِي، بَلِ ٱللهُ ٱلَّذِي يُنْمِي.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وَٱلْغَارِسُ وَٱلسَّاقِي هُمَا وَاحِدٌ، وَلَكِنَّ كُلَّ وَاحِدٍ سَيَأْخُذُ أُجْرَتَهُ بِحَسَبِ تَعَبِهِ.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فَإِنَّنَا نَحْنُ عَامِلَانِ مَعَ ٱللهِ، وَأَنْتُمْ فَلَاحَةُ ٱللهِ، بِنَاءُ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حَسَبَ نِعْمَةِ ٱللهِ ٱلْمُعْطَاةِ لِي كَبَنَّاءٍ حَكِيمٍ قَدْ وَضَعْتُ أَسَاسًا، وَآخَرُ يَبْنِي عَلَيْهِ. وَلَكِنْ فَلْيَنْظُرْ كُلُّ وَاحِدٍ كَيْفَ يَبْنِي عَلَيْهِ.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فَإِنَّهُ لَا يَسْتَطِيعُ أَحَدٌ أَنْ يَضَعَ أَسَاسًا آخَرَ غَيْرَ ٱلَّذِي وُضِعَ، ٱلَّذِي هُوَ يَسُوعُ ٱلْمَسِيحُ.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إِنْ كَانَ أَحَدُ يَبْنِي عَلَى هَذَا ٱلْأَسَاسِ: ذَهَبًا، فِضَّةً، حِجَارَةً كَرِيمَةً، خَشَبًا، عُشْبًا، قَشًّا،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فَعَمَلُ كُلِّ وَاحِدٍ سَيَصِيرُ ظَاهِرًا لِأَنَّ ٱلْيَوْمَ سَيُبَيِّنُهُ. لِأَنَّهُ بِنَارٍ يُسْتَعْلَنُ، وَسَتَمْتَحِنُ ٱلنَّارُ عَمَلَ كُلِّ وَاحِدٍ مَا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إِنْ بَقِيَ عَمَلُ أَحَدٍ قَدْ بَنَاهُ عَلَيْهِ فَسَيَأْخُذُ أُجْرَةً.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إِنِ ٱحْتَرَقَ عَمَلُ أَحَدٍ فَسَيَخْسَرُ، وَأَمَّا هُوَ فَسَيَخْلُصُ، وَلَكِنْ كَمَا بِنَارٍ.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أَمَا تَعْلَمُونَ أَنَّكُمْ هَيْكَلُ ٱللهِ، وَرُوحُ ٱللهِ يَسْكُنُ فِيكُمْ؟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إِنْ كَانَ أَحَدٌ يُفْسِدُ هَيْكَلَ ٱللهِ فَسَيُفْسِدُهُ ٱللهُ، لِأَنَّ هَيْكَلَ ٱللهِ مُقَدَّسٌ ٱلَّذِي أَنْتُمْ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لَا يَخْدَعَنَّ أَحَدٌ نَفْسَهُ. إِنْ كَانَ أَحَدٌ يَظُنُّ أَنَّهُ حَكِيمٌ بَيْنَكُمْ فِي هَذَا ٱلدَّهْرِ، فَلْيَصِرْ جَاهِلًا لِكَيْ يَصِيرَ حَكِيمًا!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 حِكْمَةَ هَذَا ٱلْعَالَمِ هِيَ جَهَالَةٌ عِنْدَ ٱللهِ، لِأَنَّهُ مَكْتُوبٌ: «ٱلْآخِذُ ٱلْحُكَمَاءَ بِمَكْرِهِمْ».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وَأَيْضًا: «ٱلرَّبُّ يَعْلَمُ أَفْكَارَ ٱلْحُكَمَاءِ أَنَّهَا بَاطِلَةٌ».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إِذًا لَا يَفْتَخِرَنَّ أَحَدٌ بِٱلنَّاسِ! فَإِنَّ كُلَّ شَيْءٍ لَكُمْ: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أَبُولُسُ، أَمْ أَبُلُّوسُ، أَمْ صَفَا، أَمِ ٱلْعَالَمُ، أَمِ ٱلْحَيَاةُ، أَمِ ٱلْمَوْتُ، أَمِ ٱلْأَشْيَاءُ ٱلْحَاضِرَةُ، أَمِ ٱلْمُسْتَقْبِلَةُ. كُلُّ شَيْءٍ لَكُمْ.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وَأَمَّا أَنْتُمْ فَلِلْمَسِيحِ، وَٱلْمَسِيحُ لِلهِ.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هَكَذَا فَلْيَحْسِبْنَا ٱلْإِنْسَانُ كَخُدَّامِ ٱلْمَسِيحِ، وَوُكَلَاءِ سَرَائِرِ ٱللهِ،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ثُمَّ يُسْأَلُ فِي ٱلْوُكَلَاءِ لِكَيْ يُوجَدَ ٱلْإِنْسَانُ أَمِينًا.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وَأَمَّا أَنَا فَأَقَلُّ شَيْءٍ عِنْدِي أَنْ يُحْكَمَ فِيَّ مِنْكُمْ، أَوْ مِنْ يَوْمِ بَشَرٍ. بَلْ لَسْتُ أَحْكُمُ فِي نَفْسِي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فَإِنِّي لَسْتُ أَشْعُرُ بِشَيْءٍ فِي ذَاتِي. لَكِنَّنِي لَسْتُ بِذَلِكَ مُبَرَّرًا. وَلَكِنَّ ٱلَّذِي يَحْكُمُ فِيَّ هُوَ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إِذًا لَا تَحْكُمُوا فِي شَيْءٍ قَبْلَ ٱلْوَقْتِ، حَتَّى يَأْتِيَ ٱلرَّبُّ ٱلَّذِي سَيُنِيرُ خَفَايَا ٱلظَّلَامِ وَيُظْهِرُ آرَاءَ ٱلْقُلُوبِ. وَحِينَئِذٍ يَكُونُ ٱلْمَدْحُ لِكُلِّ وَاحِدٍ مِنَ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فَهَذَا أَيُّهَا ٱلْإِخْوَةُ حَوَّلْتُهُ تَشْبِيهًا إِلَى نَفْسِي وَإِلَى أَبُلُّوسَ مِنْ أَجْلِكُمْ، لِكَيْ تَتَعَلَّمُوا فِينَا: «أَنْ لَا تَفْتَكِرُوا فَوْقَ مَا هُوَ مَكْتُوبٌ»، كَيْ لَا يَنْتَفِخَ أَحَدٌ لِأَجْلِ ٱلْوَاحِدِ عَلَى ٱلْآخَرِ.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لِأَنَّهُ مَنْ يُمَيِّزُكَ؟ وَأَيُّ شَيْءٍ لَكَ لَمْ تَأْخُذْهُ؟ وَإِنْ كُنْتَ قَدْ أَخَذْتَ، فَلِمَاذَا تَفْتَخِرُ كَأَنَّكَ لَمْ تَأْخُذْ؟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إِنَّكُمْ قَدْ شَبِعْتُمْ! قَدِ ٱسْتَغْنَيْتُمْ! مَلَكْتُمْ بِدُونِنَا! وَلَيْتَكُمْ مَلَكْتُمْ لِنَمْلِكَ نَحْنُ أَيْضًا مَعَكُمْ!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فَإِنِّي أَرَى أَنَّ ٱللهَ أَبْرَزَنَا نَحْنُ ٱلرُّسُلَ آخِرِينَ، كَأَنَّنَا مَحْكُومٌ عَلَيْنَا بِٱلْمَوْتِ. لِأَنَّنَا صِرْنَا مَنْظَرًا لِلْعَالَمِ، لِلْمَلَائِكَةِ وَٱلنَّاسِ.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نَحْنُ جُهَّالٌ مِنْ أَجْلِ ٱلْمَسِيحِ، وَأَمَّا أَنْتُمْ فَحُكَمَاءُ فِي ٱلْمَسِيحِ! نَحْنُ ضُعَفَاءُ، وَأَمَّا أَنْتُمْ فَأَقْوِيَاءُ! أَنْتُمْ مُكَرَّمُونَ، وَأَمَّا نَحْنُ فَبِلَا كَرَامَةٍ!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إِلَى هَذِهِ ٱلسَّاعَةِ نَجُوعُ وَنَعْطَشُ وَنَعْرَى وَنُلْكَمُ وَلَيْسَ لَنَا إِقَامَةٌ،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وَنَتْعَبُ عَامِلِينَ بِأَيْدِينَا. نُشْتَمُ فَنُبَارِكُ. نُضْطَهَدُ فَنَحْتَمِلُ.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يُفْتَرَى عَلَيْنَا فَنَعِظُ. صِرْنَا كَأَقْذَارِ ٱلْعَالَمِ وَوَسَخِ كُلِّ شَيْءٍ إِلَى ٱلْآنَ.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لَيْسَ لِكَيْ أُخَجِّلَكُمْ أَكْتُبُ بِهَذَا، بَلْ كَأَوْلَادِي ٱلْأَحِبَّاءِ أُنْذِرُكُمْ.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لِأَنَّهُ وَإِنْ كَانَ لَكُمْ رَبَوَاتٌ مِنَ ٱلْمُرْشِدِينَ فِي ٱلْمَسِيحِ، لَكِنْ لَيْسَ آبَاءٌ كَثِيرُونَ. لِأَنِّي أَنَا وَلَدْتُكُمْ فِي ٱلْمَسِيحِ يَسُوعَ بِٱلْإِنْجِيلِ.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فَأَطْلُبُ إِلَيْكُمْ أَنْ تَكُونُوا مُتَمَثِّلِينَ بِي.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لِذَلِكَ أَرْسَلْتُ إِلَيْكُمْ تِيمُوثَاوُسَ، ٱلَّذِي هُوَ ٱبْنِي ٱلْحَبِيبُ وَٱلْأَمِينُ فِي ٱلرَّبِّ، ٱلَّذِي يُذَكِّرُكُمْ بِطُرُقِي فِي ٱلْمَسِيحِ كَمَا أُعَلِّمُ فِي كُلِّ مَكَانٍ، فِي كُلِّ كَنِيسَةٍ.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فَٱنْتَفَخَ قَوْمٌ كَأَنِّي لَسْتُ آتِيًا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وَلَكِنِّي سَآتِي إِلَيْكُمْ سَرِيعًا إِنْ شَاءَ ٱلرَّبُّ، فَسَأَعْرِفُ لَيْسَ كَلَامَ ٱلَّذِينَ ٱنْتَفَخُوا بَلْ قُوَّتَهُمْ.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 مَلَكُوتَ ٱللهِ لَيْسَ بِكَلَامٍ، بَلْ بِقُوَّةٍ.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مَاذَا تُرِيدُونَ؟ أَبِعَصًا آتِي إِلَيْكُمْ أَمْ بِٱلْمَحَبَّةِ وَرُوحِ ٱلْوَدَاعَةِ؟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يُسْمَعُ مُطْلَقًا أَنَّ بَيْنَكُمْ زِنًى! وَزِنًى هَكَذَا لَا يُسَمَّى بَيْنَ ٱلْأُمَمِ، حَتَّى أَنْ تَكُونَ لِلْإِنْسَانِ ٱمْرَأَةُ أَبِيهِ.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أَفَأَنْتُمْ مُنْتَفِخُونَ، وَبِٱلْحَرِيِّ لَمْ تَنُوحُوا حَتَّى يُرْفَعَ مِنْ وَسْطِكُمُ ٱلَّذِي فَعَلَ هَذَا ٱلْفِعْلَ؟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فَإِنِّي أَنَا كَأَنِّي غَائِبٌ بِٱلْجَسَدِ، وَلَكِنْ حَاضِرٌ بِٱلرُّوحِ، قَدْ حَكَمْتُ كَأَنِّي حَاضِرٌ فِي ٱلَّذِي فَعَلَ هَذَا، هَكَذَا: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بِٱسْمِ رَبِّنَا يَسُوعَ ٱلْمَسِيحِ - إِذْ أَنْتُمْ وَرُوحِي مُجْتَمِعُونَ مَعَ قُوَّةِ رَبِّنَا يَسُوعَ ٱلْمَسِيحِ -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أَنْ يُسَلَّمَ مِثْلُ هَذَا لِلشَّيْطَانِ لِهَلَاكِ ٱلْجَسَدِ، لِكَيْ تَخْلُصَ ٱلرُّوحُ فِي يَوْمِ ٱلرَّبِّ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لَيْسَ ٱفْتِخَارُكُمْ حَسَنًا. أَلَسْتُمْ تَعْلَمُونَ أَنَّ «خَمِيرَةً صَغِيرَةً تُخَمِّرُ ٱلْعَجِينَ كُلَّهُ؟»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إِذًا نَقُّوا مِنْكُمُ ٱلْخَمِيرَةَ ٱلْعَتِيقَةَ، لِكَيْ تَكُونُوا عَجِينًا جَدِيدًا كَمَا أَنْتُمْ فَطِيرٌ. لِأَنَّ فِصْحَنَا أَيْضًا ٱلْمَسِيحَ قَدْ ذُبِحَ لِأَجْلِنَا.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إِذًا لِنُعَيِّدْ، لَيْسَ بِخَمِيرَةٍ عَتِيقَةٍ، وَلَا بِخَمِيرَةِ ٱلشَّرِّ وَٱلْخُبْثِ، بَلْ بِفَطِيرِ ٱلْإِخْلَاصِ وَٱلْحَقِّ.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كَتَبْتُ إِلَيْكُمْ فِي ٱلرِّسَالَةِ أَنْ لَا تُخَالِطُوا ٱلزُّنَاةَ.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وَلَيْسَ مُطْلَقًا زُنَاةَ هَذَا ٱلْعَالَمِ، أَوِ ٱلطَّمَّاعِينَ، أَوِ ٱلْخَاطِفِينَ، أَوْ عَبَدَةَ ٱلْأَوْثَانِ، وَإِلَّا فَيَلْزَمُكُمْ أَنْ تَخْرُجُوا مِنَ ٱلْعَالَمِ!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وَأَمَّا ٱلْآنَ فَكَتَبْتُ إِلَيْكُمْ: إِنْ كَانَ أَحَدٌ مَدْعُوٌّ أَخًا زَانِيًا أَوْ طَمَّاعًا أَوْ عَابِدَ وَثَنٍ أَوْ شَتَّامًا أَوْ سِكِّيرًا أَوْ خَاطِفًا، أَنْ لَا تُخَالِطُوا وَلَا تُؤَاكِلُوا مِثْلَ هَذَا.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مَاذَا لِي أَنْ أَدِينَ ٱلَّذِينَ مِنْ خَارِجٍ؟ أَلَسْتُمْ أَنْتُمْ تَدِينُونَ ٱلَّذِينَ مِنْ دَاخِلٍ؟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أَمَّا ٱلَّذِينَ مِنْ خَارِجٍ فَٱللهُ يَدِينُهُمْ. «فَٱعْزِلُوا ٱلْخَبِيثَ مِنْ بَيْنِكُمْ».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أَيَتَجَاسَرُ مِنْكُمْ أَحَدٌ لَهُ دَعْوَى عَلَى آخَرَ أَنْ يُحَاكَمَ عِنْدَ ٱلظَّالِمِينَ، وَلَيْسَ عِنْدَ ٱلْقِدِّيسِينَ؟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أَلَسْتُمْ تَعْلَمُونَ أَنَّ ٱلْقِدِّيسِينَ سَيَدِينُونَ ٱلْعَالَمَ؟ فَإِنْ كَانَ ٱلْعَالَمُ يُدَانُ بِكُمْ، أَفَأَنْتُمْ غَيْرُ مُسْتَأْهِلِينَ لِلْمَحَاكِمِ ٱلصُّغْرَى؟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أَلَسْتُمْ تَعْلَمُونَ أَنَّنَا سَنَدِينُ مَلَائِكَةً؟ فَبِٱلْأَوْلَى أُمُورَ هَذِهِ ٱلْحَيَاةِ!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فَإِنْ كَانَ لَكُمْ مَحَاكِمُ فِي أُمُورِ هَذِهِ ٱلْحَيَاةِ، فَأَجْلِسُوا ٱلْمُحْتَقَرِينَ فِي ٱلْكَنِيسَةِ قُضَاةً!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لِتَخْجِيلِكُمْ أَقُولُ. أَهَكَذَا لَيْسَ بَيْنَكُمْ حَكِيمٌ، وَلَا وَاحِدٌ يَقْدِرُ أَنْ يَقْضِيَ بَيْنَ إِخْوَتِهِ؟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لَكِنَّ ٱلْأَخَ يُحَاكِمُ ٱلْأَخَ، وَذَلِكَ عِنْدَ غَيْرِ ٱلْمُؤْمِنِينَ!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فَٱلْآنَ فِيكُمْ عَيْبٌ مُطْلَقًا، لِأَنَّ عِنْدَكُمْ مُحَاكَمَاتٍ بَعْضِكُمْ مَعَ بَعْضٍ. لِمَاذَا لَا تُظْلَمُونَ بِٱلْحَرِيِّ؟ لِمَاذَا لَا تُسْلَبُونَ بِٱلْحَرِيِّ؟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لَكِنْ أَنْتُمْ تَظْلِمُونَ وَتَسْلُبُونَ، وَذَلِكَ لِلْإِخْوَةِ!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أَمْ لَسْتُمْ تَعْلَمُونَ أَنَّ ٱلظَّالِمِينَ لَا يَرِثُونَ مَلَكُوتَ ٱللهِ؟ لَا تَضِلُّوا: لَا زُنَاةٌ وَلَا عَبَدَةُ أَوْثَانٍ وَلَا فَاسِقُونَ وَلَا مَأْبُونُونَ وَلَا مُضَاجِعُو ذُكُورٍ،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وَلَا سَارِقُونَ وَلَا طَمَّاعُونَ وَلَا سِكِّيرُونَ وَلَا شَتَّامُونَ وَلَا خَاطِفُونَ يَرِثُونَ مَلَكُوتَ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وَهَكَذَا كَانَ أُنَاسٌ مِنْكُمْ. لَكِنِ ٱغْتَسَلْتُمْ، بَلْ تَقَدَّسْتُمْ، بَلْ تَبَرَّرْتُمْ بِٱسْمِ ٱلرَّبِّ يَسُوعَ وَبِرُوحِ إِلَهِنَا.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«كُلُّ ٱلْأَشْيَاءِ تَحِلُّ لِي»، لَكِنْ لَيْسَ كُلُّ ٱلْأَشْيَاءِ تُوافِقُ. «كُلُّ ٱلْأَشْيَاءِ تَحِلُّ لِي»، لَكِنْ لَا يَتَسَلَّطُ عَلَيَّ شَيْءٌ.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ٱلْأَطْعِمَةُ لِلْجَوْفِ وَٱلْجَوْفُ لِلْأَطْعِمَةِ، وَٱللهُ سَيُبِيدُ هَذَا وَتِلْكَ. وَلَكِنَّ ٱلْجَسَدَ لَيْسَ لِلزِّنَا بَلْ لِلرَّبِّ، وَٱلرَّبُّ لِلْجَسَدِ.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وَٱللهُ قَدْ أَقَامَ ٱلرَّبَّ، وَسَيُقِيمُنَا نَحْنُ أَيْضًا بِقُوَّتِهِ.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أَلَسْتُمْ تَعْلَمُونَ أَنَّ أَجْسَادَكُمْ هِيَ أَعْضَاءُ ٱلْمَسِيحِ؟ أَفَآخُذُ أَعْضَاءَ ٱلْمَسِيحِ وَأَجْعَلُهَا أَعْضَاءَ زَانِيَةٍ؟ حَاشَا!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أَمْ لَسْتُمْ تَعْلَمُونَ أَنَّ مَنِ ٱلْتَصَقَ بِزَانِيَةٍ هُوَ جَسَدٌ وَاحِدٌ؟ لِأَنَّهُ يَقُولُ: «يَكُونُ ٱلِٱثْنَانِ جَسَدًا وَاحِدًا».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وَأَمَّا مَنِ ٱلْتَصَقَ بِٱلرَّبِّ فَهُوَ رُوحٌ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اُهْرُبُوا مِنَ ٱلزِّنَا. كُلُّ خَطِيَّةٍ يَفْعَلُهَا ٱلْإِنْسَانُ هِيَ خَارِجَةٌ عَنِ ٱلْجَسَدِ، لَكِنَّ ٱلَّذِي يَزْنِي يُخْطِئُ إِلَى جَسَدِهِ.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أَمْ لَسْتُمْ تَعْلَمُونَ أَنَّ جَسَدَكُمْ هُوَ هَيْكَلٌ لِلرُّوحِ ٱلْقُدُسِ ٱلَّذِي فِيكُمُ، ٱلَّذِي لَكُمْ مِنَ ٱللهِ، وَأَنَّكُمْ لَسْتُمْ لِأَنْفُسِكُمْ؟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لِأَنَّكُمْ قَدِ ٱشْتُرِيتُمْ بِثَمَنٍ. فَمَجِّدُوا ٱللهَ فِي أَجْسَادِكُمْ وَفِي أَرْوَاحِكُمُ ٱلَّتِي هِيَ لِلهِ.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7:1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مِنْ جِهَةِ ٱلْأُمُورِ ٱلَّتِي كَتَبْتُمْ لِي عَنْهَا: فَحَسَنٌ لِلرَّجُلِ أَنْ لَا يَمَسَّ ٱمْرَأَةً.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وَلَكِنْ لِسَبَبِ ٱلزِّنَا، لِيَكُنْ لِكُلِّ وَاحِدٍ ٱمْرَأَتُهُ، وَلْيَكُنْ لِكُلِّ وَاحِدَةٍ رَجُلُهَا.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لِيُوفِ ٱلرَّجُلُ ٱلْمَرْأَةَ حَقَّهَا ٱلْوَاجِبَ، وَكَذَلِكَ ٱلْمَرْأَةُ أَيْضًا ٱلرَّجُلَ.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لَيْسَ لِلْمَرْأَةِ تَسَلُّطٌ عَلَى جَسَدِهَا، بَلْ لِلرَّجُلِ. وَكَذَلِكَ ٱلرَّجُلُ أَيْضًا لَيْسَ لَهُ تَسَلُّطٌ عَلَى جَسَدِهِ، بَلْ لِلْمَرْأَةِ.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لَا يَسْلُبْ أَحَدُكُمُ ٱلْآخَرَ، إِلَّا أَنْ يَكُونَ عَلَى مُوافَقَةٍ، إِلَى حِينٍ، لِكَيْ تَتَفَرَّغُوا لِلصَّوْمِ وَٱلصَّلَاةِ، ثُمَّ تَجْتَمِعُوا أَيْضًا مَعًا لِكَيْ لَا يُجَرِّبَكُمُ ٱلشَّيْطَانُ لِسَبَبِ عَدَمِ نَزَاهَتِكُمْ.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وَلَكِنْ أَقُولُ هَذَا عَلَى سَبِيلِ ٱلْإِذْنِ لَا عَلَى سَبِيلِ ٱلْأَمْرِ.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لِأَنِّي أُرِيدُ أَنْ يَكُونَ جَمِيعُ ٱلنَّاسِ كَمَا أَنَا. لَكِنَّ كُلَّ وَاحِدٍ لَهُ مَوْهِبَتُهُ ٱلْخَاصَّةُ مِنَ ٱللهِ. ٱلْوَاحِدُ هَكَذَا وَٱلْآخَرُ هَكَذَا.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وَلَكِنْ أَقُولُ لِغَيْرِ ٱلْمُتَزَوِّجِينَ وَلِلْأَرَامِلِ، إِنَّهُ حَسَنٌ لَهُمْ إِذَا لَبِثُوا كَمَا أَنَا.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وَلَكِنْ إِنْ لَمْ يَضْبُطُوا أَنْفُسَهُمْ، فَلْيَتَزَوَّجُوا. لِأَنَّ ٱلتَّزَوُّجَ أَصْلَحُ مِنَ ٱلتَّحَرُّقِ.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وَأَمَّا ٱلْمُتَزَوِّجُونَ، فَأُوصِيهِمْ، لَا أَنَا بَلِ ٱلرَّبُّ، أَنْ لَا تُفَارِقَ ٱلْمَرْأَةُ رَجُلَهَا،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وَإِنْ فَارَقَتْهُ، فَلْتَلْبَثْ غَيْرَ مُتَزَوِّجَةٍ، أَوْ لِتُصَالِحْ رَجُلَهَا. وَلَا يَتْرُكِ ٱلرَّجُلُ ٱمْرَأَتَهُ.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وَأَمَّا ٱلْبَاقُونَ، فَأَقُولُ لَهُمْ أَنَا، لَا ٱلرَّبُّ: إِنْ كَانَ أَخٌ لَهُ ٱمْرَأَةٌ غَيْرُ مُؤْمِنَةٍ، وَهِيَ تَرْتَضِي أَنْ تَسْكُنَ مَعَهُ، فَلَا يَتْرُكْهَا.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وَٱلْمَرْأَةُ ٱلَّتِي لَهَا رَجُلٌ غَيْرُ مُؤْمِنٍ، وَهُوَ يَرْتَضِي أَنْ يَسْكُنَ مَعَهَا، فَلَا تَتْرُكْهُ.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 ٱلرَّجُلَ غَيْرَ ٱلْمُؤْمِنِ مُقَدَّسٌ فِي ٱلْمَرْأَةِ، وَٱلْمَرْأَةَ غَيْرَ ٱلْمُؤْمِنَةِ مُقَدَّسَةٌ فِي ٱلرَّجُلِ. وَإِلَّا فَأَوْلَادُكُمْ نَجِسُونَ، وَأَمَّا ٱلْآنَ فَهُمْ مُقَدَّسُونَ.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وَلَكِنْ إِنْ فَارَقَ غَيْرُ ٱلْمُؤْمِنِ، فَلْيُفَارِقْ. لَيْسَ ٱلْأَخُ أَوِ ٱلْأُخْتُ مُسْتَعْبَدًا فِي مِثْلِ هَذِهِ ٱلْأَحْوَالِ، وَلَكِنَّ ٱللهَ قَدْ دَعَانَا فِي ٱلسَّلَامِ.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كَيْفَ تَعْلَمِينَ أَيَّتُهَا ٱلْمَرْأَةُ، هَلْ تُخَلِّصِينَ ٱلرَّجُلَ؟ أَوْ كَيْفَ تَعْلَمُ أَيُّهَا ٱلرَّجُلُ، هَلْ تُخَلِّصُ ٱلْمَرْأَةَ؟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غَيْرَ أَنَّهُ كَمَا قَسَمَ ٱللهُ لِكُلِّ وَاحِدٍ، كَمَا دَعَا ٱلرَّبُّ كُلَّ وَاحِدٍ، هَكَذَا لِيَسْلُكْ. وَهَكَذَا أَنَا آمُرُ فِي جَمِيعِ ٱلْكَنَائِسِ.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دُعِيَ أَحَدٌ وَهُوَ مَخْتُونٌ، فَلَا يَصِرْ أَغْلَفَ. دُعِيَ أَحَدٌ فِي ٱلْغُرْلَةِ، فَلَا يَخْتَتِنْ.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لَيْسَ ٱلْخِتَانُ شَيْئًا، وَلَيْسَتِ ٱلْغُرْلَةُ شَيْئًا، بَلْ حِفْظُ وَصَايَا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اَلدَّعْوَةُ ٱلَّتِي دُعِيَ فِيهَا كُلُّ وَاحِدٍ فَلْيَلْبَثْ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دُعِيتَ وَأَنْتَ عَبْدٌ فَلَا يَهُمَّكَ. بَلْ وَإِنِ ٱسْتَطَعْتَ أَنْ تَصِيرَ حُرًّا فَٱسْتَعْمِلْهَا بِٱلْحَرِيِّ.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 مَنْ دُعِيَ فِي ٱلرَّبِّ وَهُوَ عَبْدٌ، فَهُوَ عَتِيقُ ٱلرَّبِّ. كَذَلِكَ أَيْضًا ٱلْحُرُّ ٱلْمَدْعُوُّ هُوَ عَبْدٌ لِلْمَسِيحِ.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قَدِ ٱشْتُرِيتُمْ بِثَمَنٍ، فَلَا تَصِيرُوا عَبِيدًا لِلنَّاسِ.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مَا دُعِيَ كُلُّ وَاحِدٍ فِيهِ أَيُّهَا ٱلْإِخْوَةُ فَلْيَلْبَثْ فِي ذَلِكَ مَعَ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وَأَمَّا ٱلْعَذَارَى، فَلَيْسَ عِنْدِي أَمْرٌ مِنَ ٱلرَّبِّ فِيهِنَّ، وَلَكِنَّنِي أُعْطِي رَأْيًا كَمَنْ رَحِمَهُ ٱلرَّبُّ أَنْ يَكُونَ أَمِينًا.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فَأَظُنُّ أَنَّ هَذَا حَسَنٌ لِسَبَبِ ٱلضِّيقِ ٱلْحَاضِرِ، أَنَّهُ حَسَنٌ لِلْإِنْسَانِ أَنْ يَكُونَ هَكَذَا: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أَنْتَ مُرْتَبِطٌ بِٱمْرَأَةٍ! فَلَا تَطْلُبِ ٱلِٱنْفِصَالَ. أَنْتَ مُنْفَصِلٌ عَنِ ٱمْرَأَةٍ! فَلَا تَطْلُبِ ٱمْرَأَةً.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لَكِنَّكَ وَإِنْ تَزَوَّجْتَ لَمْ تُخْطِئْ. وَإِنْ تَزَوَّجَتِ ٱلْعَذْرَاءُ لَمْ تُخْطِئْ. وَلَكِنَّ مِثْلَ هَؤُلَاءِ يَكُونُ لَهُمْ ضِيقٌ فِي ٱلْجَسَدِ. وَأَمَّا أَنَا فَإِنِّي أُشْفِقُ عَلَيْكُمْ.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فَأَقُولُ هَذَا أَيُّهَا ٱلْإِخْوَةُ: ٱلْوَقْتُ مُنْذُ ٱلْآنَ مُقَصَّرٌ، لِكَيْ يَكُونَ ٱلَّذِينَ لَهُمْ نِسَاءٌ كَأَنْ لَيْسَ لَهُمْ،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وَٱلَّذِينَ يَبْكُونَ كَأَنَّهُمْ لَا يَبْكُونَ، وَٱلَّذِينَ يَفْرَحُونَ كَأَنَّهُمْ لَا يَفْرَحُونَ، وَٱلَّذِينَ يَشْتَرُونَ كَأَنَّهُمْ لَا يَمْلِكُونَ،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وَٱلَّذِينَ يَسْتَعْمِلُونَ هَذَا ٱلْعَالَمَ كَأَنَّهُمْ لَا يَسْتَعْمِلُونَهُ. لِأَنَّ هَيْئَةَ هَذَا ٱلْعَالَمِ تَزُولُ.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فَأُرِيدُ أَنْ تَكُونُوا بِلَا هَمٍّ. غَيْرُ ٱلْمُتَزَوِّجِ يَهْتَمُّ فِي مَا لِلرَّبِّ كَيْفَ يُرْضِي ٱلرَّبَّ،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وَأَمَّا ٱلْمُتَزَوِّجُ فَيَهْتَمُّ فِي مَا لِلْعَالَمِ كَيْفَ يُرْضِي ٱمْرَأَتَهُ.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إِنَّ بَيْنَ ٱلزَّوْجَةِ وَٱلْعَذْرَاءِ فَرْقًا: غَيْرُ ٱلْمُتَزَوِّجَةِ تَهْتَمُّ فِي مَا لِلرَّبِّ لِتَكُونَ مُقَدَّسَةً جَسَدًا وَرُوحًا. وَأَمَّا ٱلْمُتَزَوِّجَةُ فَتَهْتَمُّ فِي مَا لِلْعَالَمِ كَيْفَ تُرْضِي رَجُلَهَا.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هَذَا أَقُولُهُ لِخَيْرِكُمْ، لَيْسَ لِكَيْ أُلْقِيَ عَلَيْكُمْ وَهَقًا، بَلْ لِأَجْلِ ٱللِّيَاقَةِ وَٱلْمُثَابَرَةِ لِلرَّبِّ مِنْ دُونِ ٱرْتِبَاكٍ.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وَلَكِنْ إِنْ كَانَ أَحَدٌ يَظُنُّ أَنَّهُ يَعْمَلُ بِدُونِ لِيَاقَةٍ نَحْوَ عَذْرَائِهِ إِذَا تَجَاوَزَتِ ٱلْوَقْتَ، وَهَكَذَا لَزِمَ أَنْ يَصِيرَ، فَلْيَفْعَلْ مَا يُرِيدُ. إِنَّهُ لَا يُخْطِئُ. فَلْيَتَزَوَّجَا.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وَأَمَّا مَنْ أَقَامَ رَاسِخًا فِي قَلْبِهِ، وَلَيْسَ لَهُ ٱضْطِرَارٌ، بَلْ لَهُ سُلْطَانٌ عَلَى إِرَادَتِهِ، وَقَدْ عَزَمَ عَلَى هَذَا فِي قَلْبِهِ أَنْ يَحْفَظَ عَذْرَاءَهُ، فَحَسَنًا يَفْعَلُ.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إِذًا، مَنْ زَوَّجَ فَحَسَنًا يَفْعَلُ، وَمَنْ لَا يُزَوِّجُ يَفْعَلُ أَحْسَنَ.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ٱلْمَرْأَةُ مُرْتَبِطَةٌ بِٱلنَّامُوسِ مَا دَامَ رَجُلُهَا حَيًّا. وَلَكِنْ إِنْ مَاتَ رَجُلُهَا، فَهِيَ حُرَّةٌ لِكَيْ تَتَزَوَّجَ بِمَنْ تُرِيدُ، فِي ٱلرَّبِّ فَقَطْ.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وَلَكِنَّهَا أَكْثَرُ غِبْطَةً إِنْ لَبِثَتْ هَكَذَا، بِحَسَبِ رَأْيِي. وَأَظُنُّ أَنِّي أَنَا أَيْضًا عِنْدِي رُوحُ ٱللهِ.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8:1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مِنْ جِهَةِ مَا ذُبِحَ لِلْأَوْثَانِ: فَنَعْلَمُ أَنَّ لِجَمِيعِنَا عِلْمًا. ٱلْعِلْمُ يَنْفُخُ، وَلَكِنَّ ٱلْمَحَبَّةَ تَبْنِي.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فَإِنْ كَانَ أَحَدٌ يَظُنُّ أَنَّهُ يَعْرِفُ شَيْئًا، فَإِنَّهُ لَمْ يَعْرِفْ شَيْئًا بَعْدُ كَمَا يَجِبُ أَنْ يَعْرِفَ!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وَلَكِنْ إِنْ كَانَ أَحَدٌ يُحِبُّ ٱللهَ، فَهَذَا مَعْرُوفٌ عِنْدَهُ.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فَمِنْ جِهَةِ أَكْلِ مَا ذُبِحَ لِلْأَوْثَانِ: نَعْلَمُ أَنْ لَيْسَ وَثَنٌ فِي ٱلْعَالَمِ، وَأَنْ لَيْسَ إِلَهٌ آخَرُ إِلَّا وَاحِدًا.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لِأَنَّهُ وَإِنْ وُجِدَ مَا يُسَمَّى آلِهَةً، سِوَاءٌ كَانَ فِي ٱلسَّمَاءِ أَوْ عَلَى ٱلْأَرْضِ، كَمَا يُوجَدُ آلِهَةٌ كَثِيرُونَ وَأَرْبَابٌ كَثِيرُونَ.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لَكِنْ لَنَا إِلَهٌ وَاحِدٌ: ٱلْآبُ ٱلَّذِي مِنْهُ جَمِيعُ ٱلْأَشْيَاءِ، وَنَحْنُ لَهُ. وَرَبٌّ وَاحِدٌ: يَسُوعُ ٱلْمَسِيحُ، ٱلَّذِي بِهِ جَمِيعُ ٱلْأَشْيَاءِ، وَنَحْنُ 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وَلَكِنْ لَيْسَ ٱلْعِلْمُ فِي ٱلْجَمِيعِ. بَلْ أُنَاسٌ بِٱلضَّمِيرِ نَحْوَ ٱلْوَثَنِ إِلَى ٱلْآنَ يَأْكُلُونَ كَأَنَّهُ مِمَّا ذُبِحَ لِوَثَنٍ، فَضَمِيرُهُمْ إِذْ هُوَ ضَعِيفٌ يَتَنَجَّسُ.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وَلَكِنَّ ٱلطَّعَامَ لَا يُقَدِّمُنَا إِلَى ٱللهِ، لِأَنَّنَا إِنْ أَكَلْنَا لَا نَزِيدُ وَإِنْ لَمْ نَأْكُلْ لَا نَنْقُصُ.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وَلَكِنِ ٱنْظُرُوا لِئَلَّا يَصِيرَ سُلْطَانُكُمْ هَذَا مَعْثَرَةً لِلضُّعَفَاءِ.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لِأَنَّهُ إِنْ رَآكَ أَحَدٌ يَا مَنْ لَهُ عِلْمٌ، مُتَّكِئًا فِي هَيْكَلِ وَثَنٍ، أَفَلَا يَتَقَوَّى ضَمِيرُهُ، إِذْ هُوَ ضَعِيفٌ، حَتَّى يَأْكُلَ مَا ذُبِحَ لِلْأَوْثَانِ؟!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فَيَهْلِكَ بِسَبَبِ عِلْمِكَ ٱلْأَخُ ٱلضَّعِيفُ ٱلَّذِي مَاتَ ٱلْمَسِيحُ مِنْ أَجْلِهِ.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وَهَكَذَا إِذْ تُخْطِئُونَ إِلَى ٱلْإِخْوَةِ وَتَجْرَحُونَ ضَمِيرَهُمُ ٱلضَّعِيفَ، تُخْطِئُونَ إِلَى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لِذَلِكَ إِنْ كَانَ طَعَامٌ يُعْثِرُ أَخِي فَلَنْ آكُلَ لَحْمًا إِلَى ٱلْأَبَدِ، لِئَلَّا أُعْثِرَ أَخِي.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9:1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أَلَسْتُ أَنَا رَسُولًا؟ أَلَسْتُ أَنَا حُرًّا؟ أَمَا رَأَيْتُ يَسُوعَ ٱلْمَسِيحَ رَبَّنَا؟ أَلَسْتُمْ أَنْتُمْ عَمَلِي فِي ٱلرَّبِّ؟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إِنْ كُنْتُ لَسْتُ رَسُولًا إِلَى آخَرِينَ، فَإِنَّمَا أَنَا إِلَيْكُمْ رَسُولٌ! لِأَنَّكُمْ أَنْتُمْ خَتْمُ رِسَالَتِي فِي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هَذَا هُوَ ٱحْتِجَاجِي عِنْدَ ٱلَّذِينَ يَفْحَصُونَنِي: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أَلَعَلَّنَا لَيْسَ لَنَا سُلْطَانٌ أَنْ نَأْكُلَ وَنَشْرَبَ؟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أَلَعَلَّنَا لَيْسَ لَنَا سُلْطَانٌ أَنْ نَجُولَ بِأُخْتٍ زَوْجَةً كَبَاقِي ٱلرُّسُلِ وَإِخْوَةِ ٱلرَّبِّ وَصَفَا؟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أَمْ أَنَا وَبَرْنَابَا وَحْدَنَا لَيْسَ لَنَا سُلْطَانٌ أَنْ لَا نَشْتَغِلَ؟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مَنْ تَجَنَّدَ قَطُّ بِنَفَقَةِ نَفْسِهِ؟ وَمَنْ يَغْرِسُ كَرْمًا وَمِنْ ثَمَرِهِ لَا يَأْكُلُ؟ أَوْ مَنْ يَرْعَى رَعِيَّةً وَمِنْ لَبَنِ ٱلرَّعِيَّةِ لَا يَأْكُلُ؟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أَلَعَلِّي أَتَكَلَّمُ بِهَذَا كَإِنْسَانٍ؟ أَمْ لَيْسَ ٱلنَّامُوسُ أَيْضًا يَقُولُ هَذَا؟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فَإِنَّهُ مَكْتُوبٌ فِي نَامُوسِ مُوسَى: «لَا تَكُمَّ ثَوْرًا دَارِسًا». أَلَعَلَّ ٱللهَ تُهِمُّهُ ٱلثِّيرَانُ؟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أَمْ يَقُولُ مُطْلَقًا مِنْ أَجْلِنَا؟ إِنَّهُ مِنْ أَجْلِنَا مَكْتُوبٌ. لِأَنَّهُ يَنْبَغِي لِلْحَرَّاثِ أَنْ يَحْرُثَ عَلَى رَجَاءٍ، وَلِلدَّارِسِ عَلَى ٱلرَّجَاءِ أَنْ يَكُونَ شَرِيكًا فِي رَجَائِهِ.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إِنْ كُنَّا نَحْنُ قَدْ زَرَعْنَا لَكُمُ ٱلرُّوحِيَّاتِ، أَفَعَظِيمٌ إِنْ حَصَدْنَا مِنْكُمُ ٱلْجَسَدِيَّاتِ؟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إِنْ كَانَ آخَرُونَ شُرَكَاءَ فِي ٱلسُّلْطَانِ عَلَيْكُمْ، أَفَلَسْنَا نَحْنُ بِٱلْأَوْلَى؟ لَكِنَّنَا لَمْ نَسْتَعْمِلْ هَذَا ٱلسُّلْطَانَ، بَلْ نَتَحَمَّلُ كُلَّ شَيْءٍ لِئَلَّا نَجْعَلَ عَائِقًا لِإِنْجِيلِ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أَلَسْتُمْ تَعْلَمُونَ أَنَّ ٱلَّذِينَ يَعْمَلُونَ فِي ٱلْأَشْيَاءِ ٱلْمُقَدَّسَةِ، مِنَ ٱلْهَيْكَلِ يَأْكُلُونَ؟ ٱلَّذِينَ يُلَازِمُونَ ٱلْمَذْبَحَ يُشَارِكُونَ ٱلْمَذْبَحَ؟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هَكَذَا أَيْضًا أَمَرَ ٱلرَّبُّ: أَنَّ ٱلَّذِينَ يُنَادُونَ بِٱلْإِنْجِيلِ، مِنَ ٱلْإِنْجِيلِ يَعِيشُونَ.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أَمَّا أَنَا فَلَمْ أَسْتَعْمِلْ شَيْئًا مِنْ هَذَا، وَلَا كَتَبْتُ هَذَا لِكَيْ يَصِيرَ فِيَّ هَكَذَا. لِأَنَّهُ خَيْرٌ لِي أَنْ أَمُوتَ مِنْ أَنْ يُعَطِّلَ أَحَدٌ فَخْرِي.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إِنْ كُنْتُ أُبَشِّرُ فَلَيْسَ لِي فَخْرٌ، إِذِ ٱلضَّرُورَةُ مَوْضُوعَةٌ عَلَيَّ، فَوَيْلٌ لِي إِنْ كُنْتُ لَا أُبَشِّرُ.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فَإِنَّهُ إِنْ كُنْتُ أَفْعَلُ هَذَا طَوْعًا فَلِي أَجْرٌ، وَلَكِنْ إِنْ كَانَ كَرْهًا فَقَدِ ٱسْتُؤْمِنْتُ عَلَى وَكَالَةٍ.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فَمَا هُوَ أَجْرِي؟ إِذْ وَأَنَا أُبَشِّرُ أَجْعَلُ إِنْجِيلَ ٱلْمَسِيحِ بِلَا نَفَقَةٍ، حَتَّى لَمْ أَسْتَعْمِلْ سُلْطَانِي فِي ٱلْإِنْجِيلِ.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فَإِنِّي إِذْ كُنْتُ حُرًّا مِنَ ٱلْجَمِيعِ، ٱسْتَعْبَدْتُ نَفْسِي لِلْجَمِيعِ لِأَرْبَحَ ٱلْأَكْثَرِينَ.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فَصِرْتُ لِلْيَهُودِ كَيَهُودِيٍّ لِأَرْبَحَ ٱلْيَهُودَ. وَلِلَّذِينَ تَحْتَ ٱلنَّامُوسِ كَأَنِّي تَحْتَ ٱلنَّامُوسِ لِأَرْبَحَ ٱلَّذِينَ تَحْتَ ٱلنَّامُوسِ.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وَلِلَّذِينَ بِلَا نَامُوسٍ كَأَنِّي بِلَا نَامُوسٍ - مَعَ أَنِّي لَسْتُ بِلَا نَامُوسٍ لِلهِ، بَلْ تَحْتَ نَامُوسٍ لِلْمَسِيحِ - لِأَرْبَحَ ٱلَّذِينَ بِلَا نَامُوسٍ.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صِرْتُ لِلضُّعَفَاءِ كَضَعِيفٍ لِأَرْبَحَ ٱلضُّعَفَاءَ. صِرْتُ لِلْكُلِّ كُلَّ شَيْءٍ، لِأُخَلِّصَ عَلَى كُلِّ حَالٍ قَوْمًا.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وَهَذَا أَنَا أَفْعَلُهُ لِأَجْلِ ٱلْإِنْجِيلِ، لِأَكُونَ شَرِيكًا فِيهِ.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أَلَسْتُمْ تَعْلَمُونَ أَنَّ ٱلَّذِينَ يَرْكُضُونَ فِي ٱلْمَيْدَانِ جَمِيعُهُمْ يَرْكُضُونَ، وَلَكِنَّ وَاحِدًا يَأْخُذُ ٱلْجَعَالَةَ؟ هَكَذَا ٱرْكُضُوا لِكَيْ تَنَالُوا.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وَكُلُّ مَنْ يُجَاهِدُ يَضْبُطُ نَفْسَهُ فِي كُلِّ شَيْءٍ. أَمَّا أُولَئِكَ فَلِكَيْ يَأْخُذُوا إِكْلِيلًا يَفْنَى، وَأَمَّا نَحْنُ فَإِكْلِيلًا لَا يَفْنَى.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إِذًا، أَنَا أَرْكُضُ هَكَذَا كَأَنَّهُ لَيْسَ عَنْ غَيْرِ يَقِينٍ. هَكَذَا أُضَارِبُ كَأَنِّي لَا أَضْرِبُ ٱلْهَوَاءَ.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بَلْ أَقْمَعُ جَسَدِي وَأَسْتَعْبِدُهُ، حَتَّى بَعْدَ مَا كَرَزْتُ لِلْآخَرِينَ لَا أَصِيرُ أَنَا نَفْسِي مَرْفُوضًا.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10:1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فَإِنِّي لَسْتُ أُرِيدُ أَيُّهَا ٱلْإِخْوَةُ أَنْ تَجْهَلُوا أَنَّ آبَاءَنَا جَمِيعَهُمْ كَانُوا تَحْتَ ٱلسَّحَابَةِ، وَجَمِيعَهُمُ ٱجْتَازُوا فِي ٱلْبَحْرِ،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وَجَمِيعَهُمُ ٱعْتَمَدُوا لِمُوسَى فِي ٱلسَّحَابَةِ وَفِي ٱلْبَحْرِ،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وَجَمِيعَهُمْ أَكَلُوا طَعَامًا وَاحِدًا رُوحِيًّا،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وَجَمِيعَهُمْ شَرِبُوا شَرَابًا وَاحِدًا رُوحِيًّا، لِأَنَّهُمْ كَانُوا يَشْرَبُونَ مِنْ صَخْرَةٍ رُوحِيَّةٍ تَابِعَتِهِمْ، وَٱلصَّخْرَةُ كَانَتِ ٱلْمَسِيحَ.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لَكِنْ بِأَكْثَرِهِمْ لَمْ يُسَرَّ ٱللهُ، لِأَنَّهُمْ طُرِحُوا فِي ٱلْقَفْرِ.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وَهَذِهِ ٱلْأُمُورُ حَدَثَتْ مِثَالًا لَنَا، حَتَّى لَا نَكُونَ نَحْنُ مُشْتَهِينَ شُرُورًا كَمَا ٱشْتَهَى أُولَئِكَ.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فَلَا تَكُونُوا عَبَدَةَ أَوْثَانٍ كَمَا كَانَ أُنَاسٌ مِنْهُمْ، كَمَا هُوَ مَكْتُوبٌ: «جَلَسَ ٱلشَّعْبُ لِلْأَكْلِ وَٱلشُّرْبِ، ثُمَّ قَامُوا لِلَّعِبِ».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وَلَا نَزْنِ كَمَا زَنَى أُنَاسٌ مِنْهُمْ، فَسَقَطَ فِي يَوْمٍ وَاحِدٍ ثَلَاثَةٌ وَعِشْرُونَ أَلْفًا.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وَلَا نُجَرِّبِ ٱلْمَسِيحَ كَمَا جَرَّبَ أَيْضًا أُنَاسٌ مِنْهُمْ، فَأَهْلَكَتْهُمُ ٱلْحَيَّاتُ.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وَلَا تَتَذَمَّرُوا كَمَا تَذَمَّرَ أَيْضًا أُنَاسٌ مِنْهُمْ، فَأَهْلَكَهُمُ ٱلْمُهْلِكُ.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فَهَذِهِ ٱلْأُمُورُ جَمِيعُهَا أَصَابَتْهُمْ مِثَالًا، وَكُتِبَتْ لإِنْذَارِنَا نَحْنُ ٱلَّذِينَ ٱنْتَهَتْ إِلَيْنَا أَوَاخِرُ ٱلدُّهُورِ.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إِذًا مَنْ يَظُنُّ أَنَّهُ قَائِمٌ، فَلْيَنْظُرْ أَنْ لَا يَسْقُطَ.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لَمْ تُصِبْكُمْ تَجْرِبَةٌ إِلَّا بَشَرِيَّةٌ. وَلَكِنَّ ٱللهَ أَمِينٌ، ٱلَّذِي لَا يَدَعُكُمْ تُجَرَّبُونَ فَوْقَ مَا تَسْتَطِيعُونَ، بَلْ سَيَجْعَلُ مَعَ ٱلتَّجْرِبَةِ أَيْضًا ٱلْمَنْفَذَ، لِتَسْتَطِيعُوا أَنْ تَحْتَمِلُوا.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لِذَلِكَ يَا أَحِبَّائِي ٱهْرُبُوا مِنْ عِبَادَةِ ٱلْأَوْثَانِ.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أَقُولُ كَمَا لِلْحُكَمَاءِ: ٱحْكُمُوا أَنْتُمْ فِي مَا أَقُولُ: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كَأْسُ ٱلْبَرَكَةِ ٱلَّتِي نُبَارِكُهَا، أَلَيْسَتْ هِيَ شَرِكَةَ دَمِ ٱلْمَسِيحِ؟ ٱلْخُبْزُ ٱلَّذِي نَكْسِرُهُ، أَلَيْسَ هُوَ شَرِكَةَ جَسَدِ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فَإِنَّنَا نَحْنُ ٱلْكَثِيرِينَ خُبْزٌ وَاحِدٌ، جَسَدٌ وَاحِدٌ، لِأَنَّنَا جَمِيعَنَا نَشْتَرِكُ فِي ٱلْخُبْزِ ٱلْوَاحِدِ.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ٱنْظُرُوا إِسْرَائِيلَ حَسَبَ ٱلْجَسَدِ. أَلَيْسَ ٱلَّذِينَ يَأْكُلُونَ ٱلذَّبَائِحَ هُمْ شُرَكَاءَ ٱلْمَذْبَحِ؟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فَمَاذَا أَقُولُ؟ أَإِنَّ ٱلْوَثَنَ شَيْءٌ، أَوْ إِنَّ مَا ذُبِحَ لِلْوَثَنِ شَيْءٌ؟!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بَلْ إِنَّ مَا يَذْبَحُهُ ٱلْأُمَمُ فَإِنَّمَا يَذْبَحُونَهُ لِلشَّيَاطِينِ، لَا لِلهِ. فَلَسْتُ أُرِيدُ أَنْ تَكُونُوا أَنْتُمْ شُرَكَاءَ ٱلشَّيَاطِينِ.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تَقْدِرُونَ أَنْ تَشْرَبُوا كَأْسَ ٱلرَّبِّ وَكَأْسَ شَيَاطِينَ. لَا تَقْدِرُونَ أَنْ تَشْتَرِكُوا فِي مَائِدَةِ ٱلرَّبِّ وَفِي مَائِدَةِ شَيَاطِينَ.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أَمْ نُغِيرُ ٱلرَّبَّ؟ أَلَعَلَّنَا أَقْوَى مِنْهُ؟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«كُلُّ ٱلْأَشْيَاءِ تَحِلُّ لِي»، لَكِنْ لَيْسَ كُلُّ ٱلْأَشْيَاءِ تُوَافِقُ. «كُلُّ ٱلْأَشْيَاءِ تَحِلُّ لِي»، وَلَكِنْ لَيْسَ كُلُّ ٱلْأَشْيَاءِ تَبْنِي.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لَا يَطْلُبْ أَحَدٌ مَا هُوَ لِنَفْسِهِ، بَلْ كُلُّ وَاحِدٍ مَا هُوَ لِلْآخَرِ.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كُلُّ مَا يُبَاعُ فِي ٱلْمَلْحَمَةِ كُلُوهُ غَيْرَ فَاحِصِينَ عَنْ شَيْءٍ، مِنْ أَجْلِ ٱلضَّمِيرِ،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لِأَنَّ «لِلرَّبِّ ٱلْأَرْضَ وَمِلْأَهَا».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وَإِنْ كَانَ أَحَدٌ مِنْ غَيْرِ ٱلْمُؤْمِنِينَ يَدْعُوكُمْ، وَتُرِيدُونَ أَنْ تَذْهَبُوا، فَكُلُّ مَا يُقَدَّمُ لَكُمْ كُلُوا مِنْهُ غَيْرَ فَاحِصِينَ، مِنْ أَجْلِ ٱلضَّمِيرِ.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وَلَكِنْ إِنْ قَالَ لَكُمْ أَحَدٌ: «هَذَا مَذْبُوحٌ لِوَثَنٍ» فَلَا تَأْكُلُوا مِنْ أَجْلِ ذَاكَ ٱلَّذِي أَعْلَمَكُمْ، وَٱلضَّمِيرِ. لِأَنَّ «لِلرَّبِّ ٱلْأَرْضَ وَمِلْأَهَا».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أَقُولُ «ٱلضَّمِيرُ»، لَيْسَ ضَمِيرَكَ أَنْتَ، بَلْ ضَمِيرُ ٱلْآخَرِ. لِأَنَّهُ لِمَاذَا يُحْكَمُ فِي حُرِّيَّتِي مِنْ ضَمِيرِ آخَرَ؟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فَإِنْ كُنْتُ أَنَا أَتَنَاوَلُ بِشُكْرٍ، فَلِمَاذَا يُفْتَرَى عَلَيَّ لِأَجْلِ مَا أَشْكُرُ عَلَيْهِ؟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فَإِذَا كُنْتُمْ تَأْكُلُونَ أَوْ تَشْرَبُونَ أَوْ تَفْعَلُونَ شَيْئًا، فَٱفْعَلُوا كُلَّ شَيْءٍ لِمَجْدِ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كُونُوا بِلَا عَثْرَةٍ لِلْيَهُودِ وَلِلْيُونَانِيِّينَ وَلِكَنِيسَةِ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كَمَا أَنَا أَيْضًا أُرْضِي ٱلْجَمِيعَ فِي كُلِّ شَيْءٍ، غَيْرَ طَالِبٍ مَا يُوَافِقُ نَفْسِي، بَلِ ٱلْكَثِيرِينَ، لِكَيْ يَخْلُصُوا.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كُونُوا مُتَمَثِّلِينَ بِي كَمَا أَنَا أَيْضًا بِٱلْمَسِيحِ.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فَأَمْدَحُكُمْ أَيُّهَا ٱلْإِخْوَةُ عَلَى أَنَّكُمْ تَذْكُرُونَنِي فِي كُلِّ شَيْءٍ، وَتَحْفَظُونَ ٱلتَّعَالِيمَ كَمَا سَلَّمْتُهَا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وَلَكِنْ أُرِيدُ أَنْ تَعْلَمُوا أَنَّ رَأْسَ كُلِّ رَجُلٍ هُوَ ٱلْمَسِيحُ، وَأَمَّا رَأْسُ ٱلْمَرْأَةِ فَهُوَ ٱلرَّجُلُ، وَرَأْسُ ٱلْمَسِيحِ هُوَ ٱللهُ.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كُلُّ رَجُلٍ يُصَلِّي أَوْ يَتَنَبَّأُ وَلَهُ عَلَى رَأْسِهِ شَيْءٌ، يَشِينُ رَأْسَهُ.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وَأَمَّا كُلُّ ٱمْرَأَةٍ تُصَلِّي أَوْ تَتَنَبَّأُ وَرَأْسُهَا غَيْرُ مُغُطَّى، فَتَشِينُ رَأْسَهَا، لِأَنَّهَا وَٱلْمَحْلُوقَةَ شَيْءٌ وَاحِدٌ بِعَيْنِهِ.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إِذِ ٱلْمَرْأَةُ، إِنْ كَانَتْ لَا تَتَغَطَّى، فَلْيُقَصَّ شَعَرُهَا. وَإِنْ كَانَ قَبِيحًا بِٱلْمَرْأَةِ أَنْ تُقَصَّ أَوْ تُحْلَقَ، فَلْتَتَغَطَّ.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فَإِنَّ ٱلرَّجُلَ لَا يَنْبَغِي أَنْ يُغَطِّيَ رَأْسَهُ لِكَوْنِهِ صُورَةَ ٱللهِ وَمَجْدَهُ. وَأَمَّا ٱلْمَرْأَةُ فَهِيَ مَجْدُ ٱلرَّجُلِ.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لِأَنَّ ٱلرَّجُلَ لَيْسَ مِنَ ٱلْمَرْأَةِ، بَلِ ٱلْمَرْأَةُ مِنَ ٱلرَّجُلِ.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وَلِأَنَّ ٱلرَّجُلَ لَمْ يُخْلَقْ مِنْ أَجْلِ ٱلْمَرْأَةِ، بَلِ ٱلْمَرْأَةُ مِنْ أَجْلِ ٱلرَّجُلِ.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لِهَذَا يَنْبَغِي لِلْمَرْأَةِ أَنْ يَكُونَ لَهَا سُلْطَانٌ عَلَى رَأْسِهَا، مِنْ أَجْلِ ٱلْمَلَائِكَةِ.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غَيْرَ أَنَّ ٱلرَّجُلَ لَيْسَ مِنْ دُونِ ٱلْمَرْأَةِ، وَلَا ٱلْمَرْأَةُ مِنْ دُونِ ٱلرَّجُلِ فِي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كَمَا أَنَّ ٱلْمَرْأَةَ هِيَ مِنَ ٱلرَّجُلِ، هَكَذَا ٱلرَّجُلُ أَيْضًا هُوَ بِٱلْمَرْأَةِ. وَلَكِنَّ جَمِيعَ ٱلْأَشْيَاءِ هِيَ مِنَ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ٱحْكُمُوا فِي أَنْفُسِكُمْ: هَلْ يَلِيقُ بِٱلْمَرْأَةِ أَنْ تُصَلِّيَ إِلَى ٱللهِ وَهِيَ غَيْرُ مُغَطَّاةٍ؟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أَمْ لَيْسَتِ ٱلطَّبِيعَةُ نَفْسُهَا تُعَلِّمُكُمْ أَنَّ ٱلرَّجُلَ إِنْ كَانَ يُرْخِي شَعْرَهُ فَهُوَ عَيْبٌ لَهُ؟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وَأَمَّا ٱلْمَرْأَةُ إِنْ كَانَتْ تُرْخِي شَعْرَهَا فَهُوَ مَجْدٌ لَهَا، لِأَنَّ ٱلشَّعْرَ قَدْ أُعْطِيَ لَهَا عِوَضَ بُرْقُعٍ.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وَلَكِنْ إِنْ كَانَ أَحَدٌ يُظْهِرُ أَنَّهُ يُحِبُّ ٱلْخِصَامَ، فَلَيْسَ لَنَا نَحْنُ عَادَةٌ مِثْلُ هَذِهِ، وَلَا لِكَنَائِسِ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وَلَكِنَّنِي إِذْ أُوصِي بِهَذَا، لَسْتُ أَمْدَحُ، كَوْنَكُمْ تَجْتَمِعُونَ لَيْسَ لِلْأَفْضَلِ بَلْ لِلْأَرْدَإِ.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لِأَنِّي أَوَّلًا حِينَ تَجْتَمِعُونَ فِي ٱلْكَنِيسَةِ، أَسْمَعُ أَنَّ بَيْنَكُمُ ٱنْشِقَاقَاتٍ، وَأُصَدِّقُ بَعْضَ ٱلتَّصْدِيقِ،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لِأَنَّهُ لَا بُدَّ أَنْ يَكُونَ بَيْنَكُمْ بِدَعٌ أَيْضًا، لِيَكُونَ ٱلْمُزَكَّوْنَ ظَاهِرِينَ بَيْنَكُمْ.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فَحِينَ تَجْتَمِعُونَ مَعًا لَيْسَ هُوَ لِأَكْلِ عَشَاءِ ٱلرَّبِّ،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لِأَنَّ كُلَّ وَاحِدٍ يَسْبِقُ فَيَأْخُذُ عَشَاءَ نَفْسِهِ فِي ٱلْأَكْلِ، فَٱلْوَاحِدُ يَجُوعُ وَٱلْآخَرُ يَسْكَرُ.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أَفَلَيْسَ لَكُمْ بُيُوتٌ لِتَأْكُلُوا فِيهَا وَتَشْرَبُوا؟ أَمْ تَسْتَهِينُونَ بِكَنِيسَةِ ٱللهِ وَتُخْجِلُونَ ٱلَّذِينَ لَيْسَ لَهُمْ؟ مَاذَا أَقُولُ لَكُمْ؟ أَأَمْدَحُكُمْ عَلَى هَذَا؟ لَسْتُ أَمْدَحُكُمْ!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لِأَنَّنِي تَسَلَّمْتُ مِنَ ٱلرَّبِّ مَا سَلَّمْتُكُمْ أَيْضًا: إِنَّ ٱلرَّبَّ يَسُوعَ فِي ٱللَّيْلَةِ ٱلَّتِي أُسْلِمَ فِيهَا، أَخَذَ خُبْزًا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وَشَكَرَ فَكَسَّرَ، وَقَالَ: «خُذُوا كُلُوا هَذَا هُوَ جَسَدِي ٱلْمَكْسُورُ لِأَجْلِكُمُ. ٱصْنَعُوا هَذَا لِذِكْرِي».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كَذَلِكَ ٱلْكَأْسَ أَيْضًا بَعْدَمَا تَعَشَّوْا، قَائِلًا: «هَذِهِ ٱلْكَأْسُ هِيَ ٱلْعَهْدُ ٱلْجَدِيدُ بِدَمِي. ٱصْنَعُوا هَذَا كُلَّمَا شَرِبْتُمْ لِذِكْرِي».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فَإِنَّكُمْ كُلَّمَا أَكَلْتُمْ هَذَا ٱلْخُبْزَ وَشَرِبْتُمْ هَذِهِ ٱلْكَأْسَ، تُخْبِرُونَ بِمَوْتِ ٱلرَّبِّ إِلَى أَنْ يَجِيءَ.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إِذًا أَيُّ مَنْ أَكَلَ هَذَا ٱلْخُبْزَ، أَوْ شَرِبَ كَأْسَ ٱلرَّبِّ، بِدُونِ ٱسْتِحْقَاقٍ، يَكُونُ مُجْرِمًا فِي جَسَدِ ٱلرَّبِّ وَدَمِهِ.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وَلَكِنْ لِيَمْتَحِنِ ٱلْإِنْسَانُ نَفْسَهُ، وَهَكَذَا يَأْكُلُ مِنَ ٱلْخُبْزِ وَيَشْرَبُ مِنَ ٱلْكَأْسِ.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لِأَنَّ ٱلَّذِي يَأْكُلُ وَيَشْرَبُ بِدُونِ ٱسْتِحْقَاقٍ يَأْكُلُ وَيَشْرَبُ دَيْنُونَةً لِنَفْسِهِ، غَيْرَ مُمَيِّزٍ جَسَدَ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مِنْ أَجْلِ هَذَا فِيكُمْ كَثِيرُونَ ضُعَفَاءُ وَمَرْضَى، وَكَثِيرُونَ يَرْقُدُونَ.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لِأَنَّنَا لَوْ كُنَّا حَكَمْنَا عَلَى أَنْفُسِنَا لَمَا حُكِمَ عَلَيْنَا،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وَلَكِنْ إِذْ قَدْ حُكِمَ عَلَيْنَا، نُؤَدَّبُ مِنَ ٱلرَّبِّ لِكَيْ لَا نُدَانَ مَعَ ٱلْعَالَمِ.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إِذًا يَا إِخْوَتِي، حِينَ تَجْتَمِعُونَ لِلْأَكْلِ، ٱنْتَظِرُوا بَعْضُكُمْ بَعْضًا.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إِنْ كَانَ أَحَدٌ يَجُوعُ فَلْيَأْكُلْ فِي ٱلْبَيْتِ، كَيْ لَا تَجْتَمِعُوا لِلدَّيْنُونَةِ. وَأَمَّا ٱلْأُمُورُ ٱلْبَاقِيَةُ فَعِنْدَمَا أَجِيءُ أُرَتِّبُهَا.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مِنْ جِهَةِ ٱلْمَوَاهِبِ ٱلرُّوحِيَّةِ أَيُّهَا ٱلْإِخْوَةُ، فَلَسْتُ أُرِيدُ أَنْ تَجْهَلُوا.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أَنْتُمْ تَعْلَمُونَ أَنَّكُمْ كُنْتُمْ أُمَمًا مُنْقَادِينَ إِلَى ٱلْأَوْثَانِ ٱلْبُكْمِ، كَمَا كُنْتُمْ تُسَاقُونَ.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لِذَلِكَ أُعَرِّفُكُمْ أَنْ لَيْسَ أَحَدٌ وَهُوَ يَتَكَلَّمُ بِرُوحِ ٱللهِ يَقُولُ: «يَسُوعُ أَنَاثِيمَا». وَلَيْسَ أَحَدٌ يَقْدِرُ أَنْ يَقُولَ: «يَسُوعُ رَبٌّ» إِلَّا بِٱلرُّوحِ ٱلْقُدُسِ.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فَأَنْوَاعُ مَوَاهِبَ مَوْجُودَةٌ، وَلَكِنَّ ٱلرُّوحَ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وَأَنْوَاعُ خِدَمٍ مَوْجُودَةٌ، وَلَكِنَّ ٱلرَّبَّ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وَأَنْوَاعُ أَعْمَالٍ مَوْجُودَةٌ، وَلَكِنَّ ٱللهَ وَاحِدٌ، ٱلَّذِي يَعْمَلُ ٱلْكُلَّ فِي ٱلْكُلِّ.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وَلَكِنَّهُ لِكُلِّ وَاحِدٍ يُعْطَى إِظْهَارُ ٱلرُّوحِ لِلْمَنْفَعَةِ.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فَإِنَّهُ لِوَاحِدٍ يُعْطَى بِٱلرُّوحِ كَلَامُ حِكْمَةٍ، وَلِآخَرَ كَلَامُ عِلْمٍ بِحَسَبِ ٱلرُّوحِ ٱلْوَاحِدِ،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وَلِآخَرَ إِيمَانٌ بِٱلرُّوحِ ٱلْوَاحِدِ، وَلِآخَرَ مَوَاهِبُ شِفَاءٍ بِٱلرُّوحِ ٱلْوَاحِدِ.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وَلِآخَرَ عَمَلُ قُوَّاتٍ، وَلِآخَرَ نُبُوَّةٌ، وَلِآخَرَ تَمْيِيزُ ٱلْأَرْوَاحِ، وَلِآخَرَ أَنْوَاعُ أَلْسِنَةٍ، وَلِآخَرَ تَرْجَمَةُ أَلْسِنَةٍ.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وَلَكِنَّ هَذِهِ كُلَّهَا يَعْمَلُهَا ٱلرُّوحُ ٱلْوَاحِدُ بِعَيْنِهِ، قَاسِمًا لِكُلِّ وَاحِدٍ بِمُفْرَدِهِ، كَمَا يَشَاءُ.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لِأَنَّهُ كَمَا أَنَّ ٱلْجَسَدَ هُوَ وَاحِدٌ وَلَهُ أَعْضَاءٌ كَثِيرَةٌ، وَكُلُّ أَعْضَاءِ ٱلْجَسَدِ ٱلْوَاحِدِ إِذَا كَانَتْ كَثِيرَةً هِيَ جَسَدٌ وَاحِدٌ، كَذَلِكَ ٱلْمَسِيحُ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لِأَنَّنَا جَمِيعَنَا بِرُوحٍ وَاحِدٍ أَيْضًا ٱعْتَمَدْنَا إِلَى جَسَدٍ وَاحِدٍ، يَهُودًا كُنَّا أَمْ يُونَانِيِّينَ، عَبِيدًا أَمْ أَحْرَارًا، وَجَمِيعُنَا سُقِينَا رُوحًا وَاحِدًا.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فَإِنَّ ٱلْجَسَدَ أَيْضًا لَيْسَ عُضْوًا وَاحِدًا بَلْ أَعْضَاءٌ كَثِيرَةٌ.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إِنْ قَالَتِ ٱلرِّجْلُ: «لِأَنِّي لَسْتُ يَدًا، لَسْتُ مِنَ ٱلْجَسَدِ». أَفَلَمْ تَكُنْ لِذَلِكَ مِنَ ٱلْجَسَدِ؟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وَإِنْ قَالَتِ ٱلْأُذُنُ: «لِأِنِّي لَسْتُ عَيْنًا، لَسْتُ مِنَ ٱلْجَسَدِ». أَفَلَمْ تَكُنْ لِذَلِكَ مِنَ ٱلْجَسَدِ؟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لَوْ كَانَ كُلُّ ٱلْجَسَدِ عَيْنًا، فَأَيْنَ ٱلسَّمْعُ؟ لَوْ كَانَ ٱلْكُلُّ سَمْعًا، فَأَيْنَ ٱلشَّمُّ؟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وَأَمَّا ٱلْآنَ فَقَدْ وَضَعَ ٱللهُ ٱلْأَعْضَاءَ، كُلَّ وَاحِدٍ مِنْهَا فِي ٱلْجَسَدِ، كَمَا أَرَادَ.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وَلَكِنْ لَوْ كَانَ جَمِيعُهَا عُضْوًا وَاحِدًا، أَيْنَ ٱلْجَسَدُ؟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فَٱلْآنَ أَعْضَاءٌ كَثِيرَةٌ، وَلَكِنْ جَسَدٌ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لَا تَقْدِرُ ٱلْعَيْنُ أَن تَقُولَ لِلْيَدِ: «لَا حَاجَةَ لِي إِلَيْكِ!». أَوِ ٱلرَّأْسُ أَيْضًا لِلرِّجْلَيْنِ: «لَا حَاجَةَ لِي إِلَيْكُمَا!».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بَلْ بِٱلْأَوْلَى أَعْضَاءُ ٱلْجَسَدِ ٱلَّتِي تَظْهَرُ أَضْعَفَ هِيَ ضَرُورِيَّةٌ.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وَأَعْضَاءُ ٱلْجَسَدِ ٱلَّتِي نَحْسِبُ أَنَّهَا بِلَا كَرَامَةٍ نُعْطِيهَا كَرَامَةً أَفْضَلَ. وَٱلْأَعْضَاءُ ٱلْقَبِيحَةُ فِينَا لَهَا جَمَالٌ أَفْضَلُ.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وَأَمَّا ٱلْجَمِيلَةُ فِينَا فَلَيْسَ لَهَا ٱحْتِيَاجٌ. لَكِنَّ ٱللهَ مَزَجَ ٱلْجَسَدَ، مُعْطِيًا ٱلنَّاقِصَ كَرَامَةً أَفْضَلَ،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لِكَيْ لَا يَكُونَ ٱنْشِقَاقٌ فِي ٱلْجَسَدِ، بَلْ تَهْتَمُّ ٱلْأَعْضَاءُ ٱهْتِمَامًا وَاحِدًا بَعْضُهَا لِبَعْضٍ.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فَإِنْ كَانَ عُضْوٌ وَاحِدٌ يَتَأَلَّمُ، فَجَمِيعُ ٱلْأَعْضَاءِ تَتَأَلَّمُ مَعَهُ. وَإِنْ كَانَ عُضْوٌ وَاحِدٌ يُكَرَّمُ، فَجَمِيعُ ٱلْأَعْضَاءِ تَفْرَحُ مَعَهُ.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وَأَمَّا أَنْتُمْ فَجَسَدُ ٱلْمَسِيحِ، وَأَعْضَاؤُهُ أَفْرَادًا.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فَوَضَعَ ٱللهُ أُنَاسًا فِي ٱلْكَنِيسَةِ: أَوَّلًا رُسُلًا، ثَانِيًا أَنْبِيَاءَ، ثَالِثًا مُعَلِّمِينَ، ثُمَّ قُوَّاتٍ، وَبَعْدَ ذَلِكَ مَوَاهِبَ شِفَاءٍ، أَعْوَانًا، تَدَابِيرَ، وَأَنْوَاعَ أَلْسِنَةٍ.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أَلَعَلَّ ٱلْجَمِيعَ رُسُلٌ؟ أَلَعَلَّ ٱلْجَمِيعَ أَنْبِيَاءُ؟ أَلَعَلَّ ٱلْجَمِيعَ مُعَلِّمُونَ؟ أَلَعَلَّ ٱلْجَمِيعَ أَصْحَابُ قُوَّاتٍ؟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أَلَعَلَّ لِلْجَمِيعِ مَوَاهِبَ شِفَاءٍ؟ أَلَعَلَّ ٱلْجَمِيعَ يَتَكَلَّمُونَ بِأَلْسِنَةٍ؟ أَلَعَلَّ ٱلْجَمِيعَ يُتَرْجِمُونَ؟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وَلَكِنْ جِدُّوا لِلْمَوَاهِبِ ٱلْحُسْنَى. وَأَيْضًا أُرِيكُمْ طَرِيقًا أَفْضَلَ.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إِنْ كُنْتُ أَتَكَلَّمُ بِأَلْسِنَةِ ٱلنَّاسِ وَٱلْمَلَائِكَةِ وَلَكِنْ لَيْسَ لِي مَحَبَّةٌ، فَقَدْ صِرْتُ نُحَاسًا يَطِنُّ أَوْ صَنْجًا يَرِنُّ.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وَإِنْ كَانَتْ لِي نُبُوَّةٌ، وَأَعْلَمُ جَمِيعَ ٱلْأَسْرَارِ وَكُلَّ عِلْمٍ، وَإِنْ كَانَ لِي كُلُّ ٱلْإِيمَانِ حَتَّى أَنْقُلَ ٱلْجِبَالَ، وَلَكِنْ لَيْسَ لِي مَحَبَّةٌ، فَلَسْتُ شَيْئًا.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وَإِنْ أَطْعَمْتُ كُلَّ أَمْوَالِي، وَإِنْ سَلَّمْتُ جَسَدِي حَتَّى أَحْتَرِقَ، وَلَكِنْ لَيْسَ لِي مَحَبَّةٌ، فَلَا أَنْتَفِعُ شَيْئًا.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ٱلْمَحَبَّةُ تَتَأَنَّى وَتَرْفُقُ. ٱلْمَحَبَّةُ لَا تَحْسِدُ. ٱلْمَحَبَّةُ لَا تَتَفَاخَرُ، وَلَا تَنْتَفِخُ،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وَلَا تُقَبِّحُ، وَلَا تَطْلُبُ مَا لِنَفْسِهَا، وَلَا تَحْتَدُّ، وَلَا تَظُنُّ ٱلسُّؤَ،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وَلَا تَفْرَحُ بِٱلْإِثْمِ بَلْ تَفْرَحُ بِٱلْحَقِّ،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وَتَحْتَمِلُ كُلَّ شَيْءٍ، وَتُصَدِّقُ كُلَّ شَيْءٍ، وَتَرْجُو كُلَّ شَيْءٍ، وَتَصْبِرُ عَلَى كُلِّ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اَلْمَحَبَّةُ لَا تَسْقُطُ أَبَدًا. وَأَمَّا ٱلنُّبُوَّاتُ فَسَتُبْطَلُ، وَٱلْأَلْسِنَةُ فَسَتَنْتَهِي، وَٱلْعِلْمُ فَسَيُبْطَلُ.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لِأَنَّنَا نَعْلَمُ بَعْضَ ٱلْعِلْمِ وَنَتَنَبَّأُ بَعْضَ ٱلتَّنَبُّؤِ.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وَلَكِنْ مَتَى جَاءَ ٱلْكَامِلُ فَحِينَئِذٍ يُبْطَلُ مَا هُوَ بَعْضٌ.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لَمَّا كُنْتُ طِفْلًا كَطِفْلٍ كُنْتُ أَتَكَلَّمُ، وَكَطِفْلٍ كُنْتُ أَفْطَنُ، وَكَطِفْلٍ كُنْتُ أَفْتَكِرُ. وَلَكِنْ لَمَّا صِرْتُ رَجُلًا أَبْطَلْتُ مَا لِلطِّفْلِ.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فَإِنَّنَا نَنْظُرُ ٱلْآنَ فِي مِرْآةٍ، فِي لُغْزٍ، لَكِنْ حِينَئِذٍ وَجْهًا لِوَجْهٍ. ٱلْآنَ أَعْرِفُ بَعْضَ ٱلْمَعْرِفَةِ، لَكِنْ حِينَئِذٍ سَأَعْرِفُ كَمَا عُرِفْتُ.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أَمَّا ٱلْآنَ فَيَثْبُتُ: ٱلْإِيمَانُ وَٱلرَّجَاءُ وَٱلْمَحَبَّةُ، هَذِهِ ٱلثَّلَاثَةُ وَلَكِنَّ أَعْظَمَهُنَّ ٱلْمَحَبَّةُ.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اِتْبَعُوا ٱلْمَحَبَّةَ، وَلَكِنْ جِدُّوا لِلْمَوَاهِبِ ٱلرُّوحِيَّةِ، وَبِٱلْأَوْلَى أَنْ تَتَنَبَّأُوا.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لِأَنَّ مَنْ يَتَكَلَّمُ بِلِسَانٍ لَا يُكَلِّمُ ٱلنَّاسَ بَلِ ٱللهَ، لِأَنْ لَيْسَ أَحَدٌ يَسْمَعُ، وَلَكِنَّهُ بِٱلرُّوحِ يَتَكَلَّمُ بِأَسْرَارٍ.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وَأَمَّا مَنْ يَتَنَبَّأُ، فَيُكَلِّمُ ٱلنَّاسَ بِبُنْيَانٍ وَوَعْظٍ وَتَسْلِيَةٍ.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مَنْ يَتَكَلَّمُ بِلِسَانٍ يَبْنِي نَفْسَهُ، وَأَمَّا مَنْ يَتَنَبَّأُ فَيَبْنِي ٱلْكَنِيسَةَ.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إِنِّي أُرِيدُ أَنَّ جَمِيعَكُمْ تَتَكَلَّمُونَ بِأَلْسِنَةٍ، وَلَكِنْ بِٱلْأَوْلَى أَنْ تَتَنَبَّأُوا. لِأَنَّ مَنْ يَتَنَبَّأُ أَعْظَمُ مِمَّنْ يَتَكَلَّمُ بِأَلْسِنَةٍ، إِلَّا إِذَا تَرْجَمَ، حَتَّى تَنَالَ ٱلْكَنِيسَةُ بُنْيَانًا.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فَٱلْآنَ أَيُّهَا ٱلْإِخْوَةُ، إِنْ جِئْتُ إِلَيْكُمْ مُتَكَلِّمًا بِأَلْسِنَةٍ، فَمَاذَا أَنْفَعُكُمْ، إِنْ لَمْ أُكَلِّمْكُمْ إِمَّا بِإِعْلَانٍ، أَوْ بِعِلْمٍ، أَوْ بِنُبُوَّةٍ، أَوْ بِتَعْلِيمٍ؟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اَلْأَشْيَاءُ ٱلْعَادِمَةُ ٱلنُّفُوسِ ٱلَّتِي تُعْطِي صَوْتًا: مِزْمَارٌ أَوْ قِيثَارَةٌ، مَعَ ذَلِكَ إِنْ لَمْ تُعْطِ فَرْقًا لِلنَّغَمَاتِ، فَكَيْفَ يُعْرَفُ مَا زُمِّرَ أَوْ مَا عُزِفَ بِهِ؟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فَإِنَّهُ إِنْ أَعْطَى ٱلْبُوقُ أَيْضًا صَوْتًا غَيْرَ وَاضِحٍ، فَمَنْ يَتَهَيَّأُ لِلْقِتَالِ؟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هَكَذَا أَنْتُمْ أَيْضًا إِنْ لَمْ تُعْطُوا بِٱللِّسَانِ كَلَامًا يُفْهَمُ، فَكَيْفَ يُعْرَفُ مَا تُكُلِّمَ بِهِ؟ فَإِنَّكُمْ تَكُونُونَ تَتَكَلَّمُونَ فِي ٱلْهَوَاءِ!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رُبَّمَا تَكُونُ أَنْوَاعُ لُغَاتٍ هَذَا عَدَدُهَا فِي ٱلْعَالَمِ، وَلَيْسَ شَيْءٌ مِنْهَا بِلَا مَعْنًى.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فَإِنْ كُنْتُ لَا أَعْرِفُ قُوَّةَ ٱللُّغَةِ أَكُونُ عِنْدَ ٱلْمُتَكَلِّمِ أَعْجَمِيًّا، وَٱلْمُتَكَلِّمُ أَعْجَمِيًّا عِنْدِي.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هَكَذَا أَنْتُمْ أَيْضًا، إِذْ إِنَّكُمْ غَيُورُونَ لِلْمَوَاهِبِ ٱلرُّوحِيَّةِ، ٱطْلُبُوا لِأَجْلِ بُنْيَانِ ٱلْكَنِيسَةِ أَنْ تَزْدَادُوا.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لِذَلِكَ مَنْ يَتَكَلَّمُ بِلِسَانٍ فَلْيُصَلِّ لِكَيْ يُتَرْجِمَ.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لِأَنَّهُ إِنْ كُنْتُ أُصَلِّي بِلِسَانٍ، فَرُوحِي تُصَلِّي، وَأَمَّا ذِهْنِي فَهُوَ بِلَا ثَمَرٍ.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فَمَا هُوَ إِذًا؟ أُصَلِّي بِٱلرُّوحِ، وَأُصَلِّي بِٱلذِّهْنِ أَيْضًا. أُرَتِّلُ بِٱلرُّوحِ، وَأُرَتِّلُ بِٱلذِّهْنِ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وَإِلَّا فَإِنْ بَارَكْتَ بِٱلرُّوحِ، فَٱلَّذِي يُشْغِلُ مَكَانَ ٱلْعَامِّيِّ، كَيْفَ يَقُولُ: «آمِينَ» عِنْدَ شُكْرِكَ؟ لِأَنَّهُ لَا يَعْرِفُ مَاذَا تَقُولُ!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فَإِنَّكَ أَنْتَ تَشْكُرُ حَسَنًا، وَلَكِنَّ ٱلْآخَرَ لَا يُبْنَى.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أَشْكُرُ إِلَهِي أَنِّي أَتَكَلَّمُ بِأَلْسِنَةٍ أَكْثَرَ مِنْ جَمِيعِكُمْ.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وَلَكِنْ، فِي كَنِيسَةٍ، أُرِيدُ أَنْ أَتَكَلَّمَ خَمْسَ كَلِمَاتٍ بِذِهْنِي لِكَيْ أُعَلِّمَ آخَرِينَ أَيْضًا، أَكْثَرَ مِنْ عَشْرَةِ آلَافِ كَلِمَةٍ بِلِسَانٍ.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أَيُّهَا ٱلْإِخْوَةُ، لَا تَكُونُوا أَوْلَادًا فِي أَذْهَانِكُمْ، بَلْ كُونُوا أَوْلَادًا فِي ٱلشَّرِّ، وَأَمَّا فِي ٱلْأَذْهَانِ فَكُونُوا كَامِلِينَ.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مَكْتُوبٌ فِي ٱلنَّامُوسِ: «إِنِّي بِذَوِي أَلْسِنَةٍ أُخْرَى وَبِشِفَاهٍ أُخْرَى سَأُكَلِّمُ هَذَا ٱلشَّعْبَ، وَلَا هَكَذَا يَسْمَعُونَ لِي، يَقُولُ ٱلرَّبُّ».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إِذًا ٱلْأَلْسِنَةُ آيَةٌ، لَا لِلْمُؤْمِنِينَ، بَلْ لِغَيْرِ ٱلْمُؤْمِنِينَ. أَمَّا ٱلنُّبُوَّةُ فَلَيْسَتْ لِغَيْرِ ٱلْمُؤْمِنِينَ، بَلْ لِلْمُؤْمِنِينَ.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فَإِنِ ٱجْتَمَعَتِ ٱلْكَنِيسَةُ كُلُّهَا فِي مَكَانٍ وَاحِدٍ، وَكَانَ ٱلْجَمِيعُ يَتَكَلَّمُونَ بِأَلْسِنَةٍ، فَدَخَلَ عَامِّيُّونَ أَوْ غَيْرُ مُؤْمِنِينَ، أَفَلَا يَقُولُونَ إِنَّكُمْ تَهْذُونَ؟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وَلَكِنْ إِنْ كَانَ ٱلْجَمِيعُ يَتَنَبَّأُونَ، فَدَخَلَ أَحَدٌ غَيْرُ مُؤْمِنٍ أَوْ عَامِّيٌّ، فَإِنَّهُ يُوَبَّخُ مِنَ ٱلْجَمِيعِ. يُحْكَمُ عَلَيْهِ مِنَ ٱلْجَمِيعِ.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وَهَكَذَا تَصِيرُ خَفَايَا قَلْبِهِ ظَاهِرَةً. وَهَكَذَا يَخِرُّ عَلَى وَجْهِهِ وَيَسْجُدُ لِلهِ، مُنَادِيًا: أَنَّ ٱللهَ بِٱلْحَقِيقَةِ فِيكُمْ.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فَمَا هُوَ إِذًا أَيُّهَا ٱلْإِخْوَةُ؟ مَتَى ٱجْتَمَعْتُمْ فَكُلُّ وَاحِدٍ مِنْكُمْ لَهُ مَزْمُورٌ، لَهُ تَعْلِيمٌ، لَهُ لِسَانٌ، لَهُ إِعْلَانٌ، لَهُ تَرْجَمَةٌ. فَلْيَكُنْ كُلُّ شَيْءٍ لِلْبُنْيَانِ.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إِنْ كَانَ أَحَدٌ يَتَكَلَّمُ بِلِسَانٍ، فَٱثْنَيْنِ ٱثْنَيْنِ، أَوْ عَلَى ٱلْأَكْثَرِ ثَلَاثَةً ثَلَاثَةً، وَبِتَرْتِيبٍ،وَلْيُتَرْجِمْ وَاحِدٌ.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وَلَكِنْ إِنْ لَمْ يَكُنْ مُتَرْجِمٌ فَلْيَصْمُتْ فِي ٱلْكَنِيسَةِ، وَلْيُكَلِّمْ نَفْسَهُ وَٱللهَ.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أَمَّا ٱلْأَنْبِيَاءُ فَلْيَتَكَلَّمِ ٱثْنَانِ أَوْ ثَلَاثَةٌ، وَلْيَحْكُمِ ٱلْآخَرُونَ.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وَلَكِنْ إِنْ أُعْلِنَ لِآخَرَ جَالِسٍ فَلْيَسْكُتِ ٱلْأَوَّلُ.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لِأَنَّكُمْ تَقْدِرُونَ جَمِيعُكُمْ أَنْ تَتَنَبَّأُوا وَاحِدًا وَاحِدًا، لِيَتَعَلَّمَ ٱلْجَمِيعُ وَيَتَعَزَّى ٱلْجَمِيعُ.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وَأَرْوَاحُ ٱلْأَنْبِيَاءِ خَاضِعَةٌ لِلْأَنْبِيَاءِ.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لِأَنَّ ٱللهَ لَيْسَ إِلَهَ تَشْوِيشٍ بَلْ إِلَهُ سَلَامٍ. كَمَا فِي جَمِيعِ كَنَائِسِ ٱلْقِدِّيسِينَ،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لِتَصْمُتْ نِسَاؤُكُمْ فِي ٱلْكَنَائِسِ، لِأَنَّهُ لَيْسَ مَأْذُونًا لَهُنَّ أَنْ يَتَكَلَّمْنَ، بَلْ يَخْضَعْنَ كَمَا يَقُولُ ٱلنَّامُوسُ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وَلَكِنْ إِنْ كُنَّ يُرِدْنَ أَنْ يَتَعَلَّمْنَ شَيْئًا، فَلْيَسْأَلْنَ رِجَالَهُنَّ فِي ٱلْبَيْتِ، لِأَنَّهُ قَبِيحٌ بِٱلنِّسَاءِ أَنْ تَتَكَلَّمَ فِي كَنِيسَةٍ.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أَمْ مِنْكُمْ خَرَجَتْ كَلِمَةُ ٱللهِ؟ أَمْ إِلَيْكُمْ وَحْدَكُمُ ٱنْتَهَتْ؟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إِنْ كَانَ أَحَدٌ يَحْسِبُ نَفْسَهُ نَبِيًّا أَوْ رُوحِيًّا، فَلْيَعْلَمْ مَا أَكْتُبُهُ إِلَيْكُمْ أَنَّهُ وَصَايَا ٱلرَّبِّ.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وَلَكِنْ إِنْ يَجْهَلْ أَحَدٌ، فَلْيَجْهَلْ!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إِذًا أَيُّهَا ٱلْإِخْوَةُ جِدُّوا لِلتَّنَبُّؤِ، وَلَا تَمْنَعُوا ٱلتَّكَلُّمَ بِأَلْسِنَةٍ.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وَلْيَكُنْ كُلُّ شَيْءٍ بِلِيَاقَةٍ وَبِحَسَبِ تَرْتِيبٍ.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وَأُعَرِّفُكُمْ أَيُّهَا ٱلْإِخْوَةُ بِٱلْإِنْجِيلِ ٱلَّذِي بَشَّرْتُكُمْ بِهِ، وَقَبِلْتُمُوهُ، وَتَقُومُونَ فِيهِ،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وَبِهِ أَيْضًا تَخْلُصُونَ، إِنْ كُنْتُمْ تَذْكُرُونَ أَيُّ كَلَامٍ بَشَّرْتُكُمْ بِهِ. إِلَّا إِذَا كُنْتُمْ قَدْ آمَنْتُمْ عَبَثًا!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فَإِنَّنِي سَلَّمْتُ إِلَيْكُمْ فِي ٱلْأَوَّلِ مَا قَبِلْتُهُ أَنَا أَيْضًا: أَنَّ ٱلْمَسِيحَ مَاتَ مِنْ أَجْلِ خَطَايَانَا حَسَبَ ٱلْكُتُبِ،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وَأَنَّهُ دُفِنَ، وَأَنَّهُ قَامَ فِي ٱلْيَوْمِ ٱلثَّالِثِ حَسَبَ ٱلْكُتُبِ،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وَأَنَّهُ ظَهَرَ لِصَفَا ثُمَّ لِلِٱثْنَيْ عَشَرَ.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وَبَعْدَ ذَلِكَ ظَهَرَ دَفْعَةً وَاحِدَةً لِأَكْثَرَ مِنْ خَمْسِمِئَةِ أَخٍ، أَكْثَرُهُمْ بَاقٍ إِلَى ٱلْآنَ. وَلَكِنَّ بَعْضَهُمْ قَدْ رَقَدُوا.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وَبَعْدَ ذَلِكَ ظَهَرَ لِيَعْقُوبَ، ثُمَّ لِلرُّسُلِ أَجْمَعِينَ.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وَآخِرَ ٱلْكُلِّ - كَأَنَّهُ لِلسِّقْطِ - ظَهَرَ لِي أَنَا.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لِأَنِّي أَصْغَرُ ٱلرُّسُلِ، أَنَا ٱلَّذِي لَسْتُ أَهْلًا لِأَنْ أُدْعَى رَسُولًا، لِأَنِّي ٱضْطَهَدْتُ كَنِيسَةَ ٱللهِ.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وَلَكِنْ بِنِعْمَةِ ٱللهِ أَنَا مَا أَنَا، وَنِعْمَتُهُ ٱلْمُعْطَاةُ لِي لَمْ تَكُنْ بَاطِلَةً، بَلْ أَنَا تَعِبْتُ أَكْثَرَ مِنْهُمْ جَمِيعِهِمْ. وَلَكِنْ لَا أَنَا، بَلْ نِعْمَةُ ٱللهِ ٱلَّتِي مَعِي.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فَسَوَاءٌ أَنَا أَمْ أُولَئِكَ، هَكَذَا نَكْرِزُ وَهَكَذَا آمَنْتُمْ.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وَلَكِنْ إِنْ كَانَ ٱلْمَسِيحُ يُكْرَزُ بِهِ أَنَّهُ قَامَ مِنَ ٱلْأَمْوَاتِ، فَكَيْفَ يَقُولُ قَوْمٌ بَيْنَكُمْ: «إِنْ لَيْسَ قِيَامَةُ أَمْوَاتٍ»؟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فَإِنْ لَمْ تَكُنْ قِيَامَةُ أَمْوَاتٍ فَلَا يَكُونُ ٱلْمَسِيحُ قَدْ قَامَ!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وَإِنْ لَمْ يَكُنِ ٱلْمَسِيحُ قَدْ قَامَ، فَبَاطِلَةٌ كِرَازَتُنَا وَبَاطِلٌ أَيْضًا إِيمَانُكُمْ،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وَنُوجَدُ نَحْنُ أَيْضًا شُهُودَ زُورٍ لِلهِ، لِأَنَّنَا شَهِدْنَا مِنْ جِهَةِ ٱللهِ أَنَّهُ أَقَامَ ٱلْمَسِيحَ وَهُوَ لَمْ يُقِمْهُ، إِنْ كَانَ ٱلْمَوْتَى لَا يَقُومُونَ.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لِأَنَّهُ إِنْ كَانَ ٱلْمَوْتَى لَا يَقُومُونَ، فَلَا يَكُونُ ٱلْمَسِيحُ قَدْ قَامَ.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وَإِنْ لَمْ يَكُنِ ٱلْمَسِيحُ قَدْ قَامَ، فَبَاطِلٌ إِيمَانُكُمْ. أَنْتُمْ بَعْدُ فِي خَطَايَاكُمْ!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إِذًا ٱلَّذِينَ رَقَدُوا فِي ٱلْمَسِيحِ أَيْضًا هَلَكُوا!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إِنْ كَانَ لَنَا فِي هَذِهِ ٱلْحَيَاةِ فَقَطْ رَجَاءٌ فِي ٱلْمَسِيحِ، فَإِنَّنَا أَشْقَى جَمِيعِ ٱلنَّاسِ.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وَلَكِنِ ٱلْآنَ قَدْ قَامَ ٱلْمَسِيحُ مِنَ ٱلْأَمْوَاتِ وَصَارَ بَاكُورَةَ ٱلرَّاقِدِينَ.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فَإِنَّهُ إِذِ ٱلْمَوْتُ بِإِنْسَانٍ، بِإِنْسَانٍ أَيْضًا قِيَامَةُ ٱلْأَمْوَاتِ.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لِأَنَّهُ كَمَا فِي آدَمَ يَمُوتُ ٱلْجَمِيعُ، هَكَذَا فِي ٱلْمَسِيحِ سَيُحْيَا ٱلْجَمِيعُ.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وَلَكِنَّ كُلَّ وَاحِدٍ فِي رُتْبَتِهِ: ٱلْمَسِيحُ بَاكُورَةٌ، ثُمَّ ٱلَّذِينَ لِلْمَسِيحِ فِي مَجِيئِهِ.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وَبَعْدَ ذَلِكَ ٱلنِّهَايَةُ، مَتَى سَلَّمَ ٱلْمُلْكَ لِلهِ ٱلْآبِ، مَتَى أَبْطَلَ كُلَّ رِيَاسَةٍ وَكُلَّ سُلْطَانٍ وَكُلَّ قُوَّةٍ.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لِأَنَّهُ يَجِبُ أَنْ يَمْلِكَ حَتَّى «يَضَعَ جَمِيعَ ٱلْأَعْدَاءِ تَحْتَ قَدَمَيْهِ».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آخِرُ عَدُوٍّ يُبْطَلُ هُوَ ٱلْمَوْتُ.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لِأَنَّهُ أَخْضَعَ كُلَّ شَيْءٍ تَحْتَ قَدَمَيْهِ. وَلَكِنْ حِينَمَا يَقُولُ: «إِنَّ كُلَّ شَيْءٍ قَدْ أُخْضِعَ» فَوَاضِحٌ أَنَّهُ غَيْرُ ٱلَّذِي أَخْضَعَ لَهُ ٱلْكُلَّ.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وَمَتَى أُخْضِعَ لَهُ ٱلْكُلُّ، فَحِينَئِذٍ ٱلِٱبْنُ نَفْسُهُ أَيْضًا سَيَخْضَعُ لِلَّذِي أَخْضَعَ لَهُ ٱلْكُلَّ، كَيْ يَكُونَ ٱللهُ ٱلْكُلَّ فِي ٱلْكُلِّ.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29</w:t>
      </w:r>
      <w:r>
        <w:rPr>
          <w:rtl/>
          <w:cs/>
          <w:lang w:val="ar_AE" w:bidi="ar_AE"/>
        </w:rPr>
        <w:t xml:space="preserve"> وَإِلَّا فَمَاذَا يَصْنَعُ ٱلَّذِينَ يَعْتَمِدُونَ مِنْ أَجْلِ ٱلْأَمْوَاتِ؟ إِنْ كَانَ ٱلْأَمْوَاتُ لَا يَقُومُونَ ٱلْبَتَّةَ، فَلِمَاذَا يَعْتَمِدُونَ مِنْ أَجْلِ ٱلْأَمْوَاتِ؟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30</w:t>
      </w:r>
      <w:r>
        <w:rPr>
          <w:rtl/>
          <w:cs/>
          <w:lang w:val="ar_AE" w:bidi="ar_AE"/>
        </w:rPr>
        <w:t xml:space="preserve"> وَلِمَاذَا نُخَاطِرُ نَحْنُ كُلَّ سَاعَةٍ؟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31</w:t>
      </w:r>
      <w:r>
        <w:rPr>
          <w:rtl/>
          <w:cs/>
          <w:lang w:val="ar_AE" w:bidi="ar_AE"/>
        </w:rPr>
        <w:t xml:space="preserve"> إِنِّي بِٱفْتِخَارِكُمُ ٱلَّذِي لِي فِي يَسُوعَ ٱلْمَسِيحِ رَبِّنَا، أَمُوتُ كُلَّ يَوْمٍ.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32</w:t>
      </w:r>
      <w:r>
        <w:rPr>
          <w:rtl/>
          <w:cs/>
          <w:lang w:val="ar_AE" w:bidi="ar_AE"/>
        </w:rPr>
        <w:t xml:space="preserve"> إِنْ كُنْتُ كَإِنْسَانٍ قَدْ حَارَبْتُ وُحُوشًا فِي أَفَسُسَ، فَمَا ٱلْمَنْفَعَةُ لِي؟ إِنْ كَانَ ٱلْأَمْوَاتُ لَا يَقُومُونَ، «فَلْنَأْكُلْ وَنَشْرَبْ لِأَنَّنَا غَدًا نَمُوتُ!».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33</w:t>
      </w:r>
      <w:r>
        <w:rPr>
          <w:rtl/>
          <w:cs/>
          <w:lang w:val="ar_AE" w:bidi="ar_AE"/>
        </w:rPr>
        <w:t xml:space="preserve"> لَا تَضِلُّوا: «فَإِنَّ ٱلْمُعَاشَرَاتِ ٱلرَّدِيَّةَ تُفْسِدُ ٱلْأَخْلَاقَ ٱلْجَيِّدَةَ».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34</w:t>
      </w:r>
      <w:r>
        <w:rPr>
          <w:rtl/>
          <w:cs/>
          <w:lang w:val="ar_AE" w:bidi="ar_AE"/>
        </w:rPr>
        <w:t xml:space="preserve"> اُصْحُوا لِلْبِرِّ وَلَا تُخْطِئُوا، لِأَنَّ قَوْمًا لَيْسَتْ لَهُمْ مَعْرِفَةٌ بِٱللهِ. أَقُولُ ذَلِكَ لِتَخْجِيلِكُمْ!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35</w:t>
      </w:r>
      <w:r>
        <w:rPr>
          <w:rtl/>
          <w:cs/>
          <w:lang w:val="ar_AE" w:bidi="ar_AE"/>
        </w:rPr>
        <w:t xml:space="preserve"> لَكِنْ يَقُولُ قَائِلٌ: «كَيْفَ يُقَامُ ٱلْأَمْوَاتُ؟ وَبِأَيِّ جِسْمٍ يَأْتُونَ؟».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36</w:t>
      </w:r>
      <w:r>
        <w:rPr>
          <w:rtl/>
          <w:cs/>
          <w:lang w:val="ar_AE" w:bidi="ar_AE"/>
        </w:rPr>
        <w:t xml:space="preserve"> يَاغَبِيُّ! ٱلَّذِي تَزْرَعُهُ لَا يُحْيَا إِنْ لَمْ يَمُتْ.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37</w:t>
      </w:r>
      <w:r>
        <w:rPr>
          <w:rtl/>
          <w:cs/>
          <w:lang w:val="ar_AE" w:bidi="ar_AE"/>
        </w:rPr>
        <w:t xml:space="preserve"> وَٱلَّذِي تَزْرَعُهُ، لَسْتَ تَزْرَعُ ٱلْجِسْمَ ٱلَّذِي سَوْفَ يَصِيرُ، بَلْ حَبَّةً مُجَرَّدَةً، رُبَّمَا مِنْ حِنْطَةٍ أَوْ أَحَدِ ٱلْبَوَاقِي.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38</w:t>
      </w:r>
      <w:r>
        <w:rPr>
          <w:rtl/>
          <w:cs/>
          <w:lang w:val="ar_AE" w:bidi="ar_AE"/>
        </w:rPr>
        <w:t xml:space="preserve"> وَلَكِنَّ ٱللهَ يُعْطِيهَا جِسْمًا كَمَا أَرَادَ. وَلِكُلِّ وَاحِدٍ مِنَ ٱلْبُزُورِ جِسْمَهُ.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39</w:t>
      </w:r>
      <w:r>
        <w:rPr>
          <w:rtl/>
          <w:cs/>
          <w:lang w:val="ar_AE" w:bidi="ar_AE"/>
        </w:rPr>
        <w:t xml:space="preserve"> لَيْسَ كُلُّ جَسَدٍ جَسَدًا وَاحِدًا، بَلْ لِلنَّاسِ جَسَدٌ وَاحِدٌ، وَلِلْبَهَائِمِ جَسَدٌ آخَرُ، وَلِلسَّمَكِ آخَرُ، وَلِلطَّيْرِ آخَرُ.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40</w:t>
      </w:r>
      <w:r>
        <w:rPr>
          <w:rtl/>
          <w:cs/>
          <w:lang w:val="ar_AE" w:bidi="ar_AE"/>
        </w:rPr>
        <w:t xml:space="preserve"> وَأَجْسَامٌ سَمَاوِيَّةٌ، وَأَجْسَامٌ أَرْضِيَّةٌ. لَكِنَّ مَجْدَ ٱلسَّمَاوِيَّاتِ شَيْءٌ، وَمَجْدَ ٱلْأَرْضِيَّاتِ آخَرُ.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41</w:t>
      </w:r>
      <w:r>
        <w:rPr>
          <w:rtl/>
          <w:cs/>
          <w:lang w:val="ar_AE" w:bidi="ar_AE"/>
        </w:rPr>
        <w:t xml:space="preserve"> مَجْدُ ٱلشَّمْسِ شَيْءٌ، وَمَجْدُ ٱلْقَمَرِ آخَرُ، وَمَجْدُ ٱلنُّجُومِ آخَرُ. لِأَنَّ نَجْمًا يَمْتَازُ عَنْ نَجْمٍ فِي ٱلْمَجْدِ.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42</w:t>
      </w:r>
      <w:r>
        <w:rPr>
          <w:rtl/>
          <w:cs/>
          <w:lang w:val="ar_AE" w:bidi="ar_AE"/>
        </w:rPr>
        <w:t xml:space="preserve"> هَكَذَا أَيْضًا قِيَامَةُ ٱلْأَمْوَاتِ: يُزْرَعُ فِي فَسَادٍ وَيُقَامُ فِي عَدَمِ فَسَادٍ.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43</w:t>
      </w:r>
      <w:r>
        <w:rPr>
          <w:rtl/>
          <w:cs/>
          <w:lang w:val="ar_AE" w:bidi="ar_AE"/>
        </w:rPr>
        <w:t xml:space="preserve"> يُزْرَعُ فِي هَوَانٍ وَيُقَامُ فِي مَجْدٍ. يُزْرَعُ فِي ضَعْفٍ وَيُقَامُ فِي قُوَّةٍ.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44</w:t>
      </w:r>
      <w:r>
        <w:rPr>
          <w:rtl/>
          <w:cs/>
          <w:lang w:val="ar_AE" w:bidi="ar_AE"/>
        </w:rPr>
        <w:t xml:space="preserve"> يُزْرَعُ جِسْمًا حَيَوَانِيًّا وَيُقَامُ جِسْمًا رُوحَانِيًّا. يُوجَدُ جِسْمٌ حَيَوَانِيٌّ وَيُوجَدُ جِسْمٌ رُوحَانِيٌّ.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45</w:t>
      </w:r>
      <w:r>
        <w:rPr>
          <w:rtl/>
          <w:cs/>
          <w:lang w:val="ar_AE" w:bidi="ar_AE"/>
        </w:rPr>
        <w:t xml:space="preserve"> هَكَذَا مَكْتُوبٌ أَيْضًا: «صَارَ آدَمُ، ٱلْإِنْسَانُ ٱلْأَوَّلُ، نَفْسًا حَيَّةً»، وَآدَمُ ٱلْأَخِيرُ رُوحًا مُحْيِيًا.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46</w:t>
      </w:r>
      <w:r>
        <w:rPr>
          <w:rtl/>
          <w:cs/>
          <w:lang w:val="ar_AE" w:bidi="ar_AE"/>
        </w:rPr>
        <w:t xml:space="preserve"> لَكِنْ لَيْسَ ٱلرُّوحَانِيُّ أَوَّلًا بَلِ ٱلْحَيَوَانِيُّ، وَبَعْدَ ذَلِكَ ٱلرُّوحَانِيُّ.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47</w:t>
      </w:r>
      <w:r>
        <w:rPr>
          <w:rtl/>
          <w:cs/>
          <w:lang w:val="ar_AE" w:bidi="ar_AE"/>
        </w:rPr>
        <w:t xml:space="preserve"> ٱلْإِنْسَانُ ٱلْأَوَّلُ مِنَ ٱلْأَرْضِ تُرَابِيٌّ. ٱلْإِنْسَانُ ٱلثَّانِي ٱلرَّبُّ مِنَ ٱلسَّمَاءِ.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48</w:t>
      </w:r>
      <w:r>
        <w:rPr>
          <w:rtl/>
          <w:cs/>
          <w:lang w:val="ar_AE" w:bidi="ar_AE"/>
        </w:rPr>
        <w:t xml:space="preserve"> كَمَا هُوَ ٱلتُّرَابِيُّ هَكَذَا ٱلتُّرَابِيُّونَ أَيْضًا، وَكَمَا هُوَ ٱلسَّمَاوِيُّ هَكَذَا ٱلسَّمَاوِيُّونَ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49</w:t>
      </w:r>
      <w:r>
        <w:rPr>
          <w:rtl/>
          <w:cs/>
          <w:lang w:val="ar_AE" w:bidi="ar_AE"/>
        </w:rPr>
        <w:t xml:space="preserve"> وَكَمَا لَبِسْنَا صُورَةَ ٱلتُّرَابِيِّ، سَنَلْبَسُ أَيْضًا صُورَةَ ٱلسَّمَاوِيِّ.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50</w:t>
      </w:r>
      <w:r>
        <w:rPr>
          <w:rtl/>
          <w:cs/>
          <w:lang w:val="ar_AE" w:bidi="ar_AE"/>
        </w:rPr>
        <w:t xml:space="preserve"> فَأَقُولُ هَذَا أَيُّهَا ٱلْإِخْوَةُ: إِنَّ لَحْمًا وَدَمًا لَا يَقْدِرَانِ أَنْ يَرِثَا مَلَكُوتَ ٱللهِ، وَلَا يَرِثُ ٱلْفَسَادُ عَدَمَ ٱلْفَسَادِ.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51</w:t>
      </w:r>
      <w:r>
        <w:rPr>
          <w:rtl/>
          <w:cs/>
          <w:lang w:val="ar_AE" w:bidi="ar_AE"/>
        </w:rPr>
        <w:t xml:space="preserve"> هُوَذَا سِرٌّ أَقُولُهُ لَكُمْ: لَا نَرْقُدُ كُلُّنَا، وَلَكِنَّنَا كُلَّنَا نَتَغَيَّرُ،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52</w:t>
      </w:r>
      <w:r>
        <w:rPr>
          <w:rtl/>
          <w:cs/>
          <w:lang w:val="ar_AE" w:bidi="ar_AE"/>
        </w:rPr>
        <w:t xml:space="preserve"> فِي لَحْظَةٍ فِي طَرْفَةِ عَيْنٍ، عِنْدَ ٱلْبُوقِ ٱلْأَخِيرِ. فَإِنَّهُ سَيُبَوَّقُ، فَيُقَامُ ٱلْأَمْوَاتُ عَدِيمِي فَسَادٍ، وَنَحْنُ نَتَغَيَّرُ.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53</w:t>
      </w:r>
      <w:r>
        <w:rPr>
          <w:rtl/>
          <w:cs/>
          <w:lang w:val="ar_AE" w:bidi="ar_AE"/>
        </w:rPr>
        <w:t xml:space="preserve"> لِأَنَّ هَذَا ٱلْفَاسِدَ لَابُدَّ أَنْ يَلْبَسَ عَدَمَ فَسَادٍ، وَهَذَا ٱلْمَائِتَ يَلْبَسُ عَدَمَ مَوْتٍ.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54</w:t>
      </w:r>
      <w:r>
        <w:rPr>
          <w:rtl/>
          <w:cs/>
          <w:lang w:val="ar_AE" w:bidi="ar_AE"/>
        </w:rPr>
        <w:t xml:space="preserve"> وَمَتَى لَبِسَ هَذَا ٱلْفَاسِدُ عَدَمَ فَسَادٍ، وَلَبِسَ هَذَا ٱلْمَائِتُ عَدَمَ مَوْتٍ، فَحِينَئِذٍ تَصِيرُ ٱلْكَلِمَةُ ٱلْمَكْتُوبَةُ: «ٱبْتُلِعَ ٱلْمَوْتُ إِلَى غَلَبَةٍ».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55</w:t>
      </w:r>
      <w:r>
        <w:rPr>
          <w:rtl/>
          <w:cs/>
          <w:lang w:val="ar_AE" w:bidi="ar_AE"/>
        </w:rPr>
        <w:t xml:space="preserve"> «أَيْنَ شَوْكَتُكَ يَا مَوْتُ؟ أَيْنَ غَلَبَتُكِ يَا هَاوِيَةُ؟»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56</w:t>
      </w:r>
      <w:r>
        <w:rPr>
          <w:rtl/>
          <w:cs/>
          <w:lang w:val="ar_AE" w:bidi="ar_AE"/>
        </w:rPr>
        <w:t xml:space="preserve"> أَمَّا شَوْكَةُ ٱلْمَوْتِ فَهِيَ ٱلْخَطِيَّةُ، وَقُوَّةُ ٱلْخَطِيَّةِ هِيَ ٱلنَّامُوسُ.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57</w:t>
      </w:r>
      <w:r>
        <w:rPr>
          <w:rtl/>
          <w:cs/>
          <w:lang w:val="ar_AE" w:bidi="ar_AE"/>
        </w:rPr>
        <w:t xml:space="preserve"> وَلَكِنْ شُكْرًا لِلهِ ٱلَّذِي يُعْطِينَا ٱلْغَلَبَةَ بِرَبِّنَا يَسُوعَ ٱلْمَسِيحِ.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58</w:t>
      </w:r>
      <w:r>
        <w:rPr>
          <w:rtl/>
          <w:cs/>
          <w:lang w:val="ar_AE" w:bidi="ar_AE"/>
        </w:rPr>
        <w:t xml:space="preserve"> إِذًا يَا إِخْوَتِي ٱلْأَحِبَّاءَ، كُونُوا رَاسِخِينَ، غَيْرَ مُتَزَعْزِعِينَ، مُكْثِرِينَ فِي عَمَلِ ٱلرَّبِّ كُلَّ حِينٍ، عَالِمِينَ أَنَّ تَعَبَكُمْ لَيْسَ بَاطِلًا فِي ٱلرَّبِّ.</w:t>
      </w:r>
    </w:p>
    <w:p>
      <w:pPr>
        <w:pStyle w:val="Heading2"/>
        <w:bidi/>
      </w:pPr>
      <w:r>
        <w:rPr>
          <w:rtl/>
          <w:cs/>
          <w:lang w:val="ar_AE" w:bidi="ar_AE"/>
        </w:rPr>
        <w:t>1 Corinthians 16:1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وَأَمَّا مِنْ جِهَةِ ٱلْجَمْعِ لِأَجْلِ ٱلْقِدِّيسِينَ، فَكَمَا أَوْصَيْتُ كَنَائِسَ غَلَاطِيَّةَ هَكَذَا ٱفْعَلُوا أَنْتُمْ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فِي كُلِّ أَوَّلِ أُسْبُوعٍ، لِيَضَعْ كُلُّ وَاحِدٍ مِنْكُمْ عِنْدَهُ خَازِنًا مَا تَيَسَّرَ، حَتَّى إِذَا جِئْتُ لَا يَكُونُ جَمْعٌ حِينَئِذٍ.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وَمَتَى حَضَرْتُ، فَٱلَّذِينَ تَسْتَحْسِنُونَهُمْ أُرْسِلُهُمْ بِرَسَائِلَ لِيَحْمِلُوا إِحْسَانَكُمْ إِلَى أُورُشَلِيمَ.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وَإِنْ كَانَ يَسْتَحِقُّ أَنْ أَذْهَبَ أَنَا أَيْضًا، فَسَيَذْهَبُونَ مَعِي.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وَسَأَجِيءُ إِلَيْكُمْ مَتَى ٱجْتَزْتُ بِمَكِدُونِيَّةَ، لِأَنِّي أَجْتَازُ بِمَكِدُونِيَّةَ.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وَرُبَّمَا أَمْكُثُ عِنْدَكُمْ أَوْ أُشَتِّي أَيْضًا لِكَيْ تُشَيِّعُونِي إِلَى حَيْثُمَا أَذْهَبُ.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لِأَنِّي لَسْتُ أُرِيدُ ٱلْآنَ أَنْ أَرَاكُمْ فِي ٱلْعُبُورِ، لِأَنِّي أَرْجُو أَنْ أَمْكُثَ عِنْدَكُمْ زَمَانًا إِنْ أَذِنَ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وَلَكِنَّنِي أَمْكُثُ فِي أَفَسُسَ إِلَى يَوْمِ ٱلْخَمْسِينَ،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لِأَنَّهُ قَدِ ٱنْفَتَحَ لِي بَابٌ عَظِيمٌ فَعَّالٌ، وَيُوجَدُ مُعَانِدُونَ كَثِيرُونَ.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ثُمَّ إِنْ أَتَى تِيمُوثَاوُسُ، فَٱنْظُرُوا أَنْ يَكُونَ عِنْدَكُمْ بِلَا خَوْفٍ. لِأَنَّهُ يَعْمَلُ عَمَلَ ٱلرَّبِّ كَمَا أَنَا أَيْضًا.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فَلَا يَحْتَقِرْهُ أَحَدٌ، بَلْ شَيِّعُوهُ بِسَلَامٍ لِيَأْتِيَ إِلَيَّ، لِأَنِّي أَنْتَظِرُهُ مَعَ ٱلْإِخْوَةِ.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وَأَمَّا مِنْ جِهَةِ أَبُلُّوسَ ٱلْأَخِ، فَطَلَبْتُ إِلَيْهِ كَثِيرًا أَنْ يَأْتِيَ إِلَيْكُمْ مَعَ ٱلْإِخْوَةِ، وَلَمْ تَكُنْ لَهُ إِرَادَةٌ ٱلْبَتَّةَ أَنْ يَأْتِيَ ٱلْآنَ. وَلَكِنَّهُ سَيَأْتِي مَتَى تَوَفَّقَ ٱلْوَقْتُ.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اِسْهَرُوا. ٱثْبُتُوا فِي ٱلْإِيمَانِ. كُونُوا رِجَالًا. تَقَوَّوْا.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لِتَصِرْ كُلُّ أُمُورِكُمْ فِي مَحَبَّةٍ.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وَأَطْلُبُ إِلَيْكُمْ أَيُّهَا ٱلْإِخْوَةُ: أَنْتُمْ تَعْرِفُونَ بَيْتَ ٱسْتِفَانَاسَ أَنَّهُمْ بَاكُورَةُ أَخَائِيَةَ، وَقَدْ رَتَّبُوا أَنْفُسَهُمْ لِخِدْمَةِ ٱلْقِدِّيسِينَ،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كَيْ تَخْضَعُوا أَنْتُمْ أَيْضًا لِمِثْلِ هَؤُلَاءِ، وَكُلِّ مَنْ يَعْمَلُ مَعَهُمْ وَيَتْعَبُ.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ثُمَّ إِنِّي أَفْرَحُ بِمَجِيءِ ٱسْتِفَانَاسَ وَفُرْتُونَاتُوسَ وَأَخَائِيكُوسَ، لِأَنَّ نُقْصَانَكُمْ، هَؤُلَاءِ قَدْ جَبَرُوهُ،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إِذْ أَرَاحُوا رُوحِي وَرُوحَكُمْ. فَٱعْرِفُوا مِثْلَ هَؤُلَاءِ.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تُسَلِّمُ عَلَيْكُمْ كَنَائِسُ أَسِيَّا. يُسَلِّمُ عَلَيْكُمْ فِي ٱلرَّبِّ كَثِيرًا أَكِيلَا وَبِرِيسْكِلَّا مَعَ ٱلْكَنِيسَةِ ٱلَّتِي فِي بَيْتِهِمَا.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يُسَلِّمُ عَلَيْكُمُ ٱلْإِخْوَةُ أَجْمَعُونَ. سَلِّمُوا بَعْضُكُمْ عَلَى بَعْضٍ بِقُبْلَةٍ مُقَدَّسَةٍ.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اَلسَّلَامُ بِيَدِي أَنَا بُولُسَ.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إِنْ كَانَ أَحَدٌ لَا يُحِبُّ ٱلرَّبَّ يَسُوعَ ٱلْمَسِيحَ فَلْيَكُنْ أَنَاثِيمَا! مَارَانْ أَثَا.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نِعْمَةُ ٱلرَّبِّ يَسُوعَ ٱلْمَسِيحِ مَعَكُمْ.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مَحَبَّتِي مَعَ جَمِيعِكُمْ فِي ٱلْمَسِيحِ يَسُوعَ. آمِينَ.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