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Resource: Arabic Van Dyck Bible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Arabic Van Dyck Bible</w:t>
      </w:r>
      <w:r>
        <w:rPr>
          <w:rtl/>
          <w:cs/>
          <w:lang w:val="ar_AE" w:bidi="ar_AE"/>
        </w:rPr>
        <w:t xml:space="preserve"> © </w:t>
      </w:r>
      <w:hyperlink r:id="rId13">
        <w:r>
          <w:rPr>
            <w:rtl/>
            <w:cs/>
            <w:lang w:val="ar_AE" w:bidi="ar_AE"/>
          </w:rPr>
          <w:rPr>
            <w:color w:val="0000EE"/>
            <w:u w:val="single"/>
          </w:rPr>
          <w:t>Public Domain</w:t>
        </w:r>
      </w:hyperlink>
      <w:r>
        <w:rPr>
          <w:rtl/>
          <w:cs/>
          <w:lang w:val="ar_AE" w:bidi="ar_AE"/>
        </w:rPr>
        <w:t xml:space="preserve">, licensed under a </w:t>
      </w:r>
      <w:hyperlink r:id="rId14">
        <w:r>
          <w:rPr>
            <w:rtl/>
            <w:cs/>
            <w:lang w:val="ar_AE" w:bidi="ar_AE"/>
          </w:rPr>
          <w:rPr>
            <w:color w:val="0000EE"/>
            <w:u w:val="single"/>
          </w:rPr>
          <w:t>Public Domain CC0</w:t>
        </w:r>
      </w:hyperlink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pStyle w:val="Heading1"/>
        <w:bidi/>
      </w:pPr>
      <w:r>
        <w:rPr>
          <w:rtl/>
          <w:cs/>
          <w:lang w:val="ar_AE" w:bidi="ar_AE"/>
        </w:rPr>
        <w:t>Arabic Van Dyck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  <w:bidi/>
      </w:pPr>
      <w:r>
        <w:rPr>
          <w:rtl/>
          <w:cs/>
          <w:lang w:val="ar_AE" w:bidi="ar_AE"/>
        </w:rPr>
        <w:t>2 Corinthians 1:1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بُولُسُ، رَسُولُ يَسُوعَ ٱلْمَسِيحِ بِمَشِيئَةِ ٱللهِ، وَتِيمُوثَاوُسُ ٱلْأَخُ، إِلَى كَنِيسَةِ ٱللهِ ٱلَّتِي فِي كُورِنْثُوسَ، مَعَ ٱلْقِدِّيسِينَ أَجْمَعِينَ ٱلَّذِينَ فِي جَمِيعِ أَخَائِيَةَ: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نِعْمَةٌ لَكُمْ وَسَلَامٌ مِنَ ٱللهِ أَبِينَا وَٱلرَّبِّ يَسُوعَ ٱلْمَسِيحِ.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مُبَارَكٌ ٱللهُ أَبُو رَبِّنَا يَسُوعَ ٱلْمَسِيحِ، أَبُو ٱلرَّأْفَةِ وَإِلَهُ كُلِّ تَعْزِيَةٍ،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ٱلَّذِي يُعَزِّينَا فِي كُلِّ ضِيقَتِنَا، حَتَّى نَسْتَطِيعَ أَنْ نُعَزِّيَ ٱلَّذِينَ هُمْ فِي كُلِّ ضِيقَةٍ بِٱلتَّعْزِيَةِ ٱلَّتِي نَتَعَزَّى نَحْنُ بِهَا مِنَ ٱللهِ.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لِأَنَّهُ كَمَا تَكْثُرُ آلَامُ ٱلْمَسِيحِ فِينَا، كَذَلِكَ بِٱلْمَسِيحِ تَكْثُرُ تَعْزِيَتُنَا أَيْضًا.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فَإِنْ كُنَّا نَتَضَايَقُ فَلِأَجْلِ تَعْزِيَتِكُمْ وَخَلَاصِكُمُ، ٱلْعَامِلِ فِي ٱحْتِمَالِ نَفْسِ ٱلْآلَامِ ٱلَّتِي نَتَأَلَّمُ بِهَا نَحْنُ أَيْضًا. أَوْ نَتَعَزَّى فَلِأَجْلِ تَعْزِيَتِكُمْ وَخَلَاصِكُمْ.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فَرَجَاؤُنَا مِنْ أَجْلِكُمْ ثَابِتٌ. عَالِمِينَ أَنَّكُمْ كَمَا أَنْتُمْ شُرَكَاءُ فِي ٱلْآلَامِ، كَذَلِكَ فِي ٱلتَّعْزِيَةِ أَيْضًا.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فَإِنَّنَا لَا نُرِيدُ أَنْ تَجْهَلُوا أَيُّهَا ٱلْإِخْوَةُ مِنْ جِهَةِ ضِيقَتِنَا ٱلَّتِي أَصَابَتْنَا فِي أَسِيَّا، أَنَّنَا تَثَقَّلْنَا جِدًّا فَوْقَ ٱلطَّاقَةِ، حَتَّى أَيِسْنَا مِنَ ٱلْحَيَاةِ أَيْضًا،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لَكِنْ كَانَ لَنَا فِي أَنْفُسِنَا حُكْمُ ٱلْمَوْتِ، لِكَيْ لَا نَكُونَ مُتَّكِلِينَ عَلَى أَنْفُسِنَا بَلْ عَلَى ٱللهِ ٱلَّذِي يُقِيمُ ٱلْأَمْوَاتَ،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ٱلَّذِي نَجَّانَا مِنْ مَوْتٍ مِثْلِ هَذَا، وَهُوَ يُنَجِّي. ٱلَّذِي لَنَا رَجَاءٌ فِيهِ أَنَّهُ سَيُنَجِّي أَيْضًا فِيمَا بَعْدُ.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وَأَنْتُمْ أَيْضًا مُسَاعِدُونَ بِٱلصَّلَاةِ لِأَجْلِنَا، لِكَيْ يُؤَدَّى شُكْرٌ لِأَجْلِنَا مِنْ أَشْخَاصٍ كَثِيرِينَ، عَلَى مَا وُهِبَ لَنَا بِوَاسِطَةِ كَثِيرِينَ.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لِأَنَّ فَخْرَنَا هُوَ هَذَا: شَهَادَةُ ضَمِيرِنَا أَنَّنَا فِي بَسَاطَةٍ وَإِخْلَاصِ ٱللهِ، لَا فِي حِكْمَةٍ جَسَدِيَّةٍ بَلْ فِي نِعْمَةِ ٱللهِ، تَصَرَّفْنَا فِي ٱلْعَالَمِ، وَلَا سِيَّمَا مِنْ نَحْوِكُمْ.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فَإِنَّنَا لَا نَكْتُبُ إِلَيْكُمْ بِشَيْءٍ آخَرَ سِوَى مَا تَقْرَأُونَ أَوْ تَعْرِفُونَ. وَأَنَا أَرْجُو أَنَّكُمْ سَتَعْرِفُونَ إِلَى ٱلنِّهَايَةِ أَيْضًا،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كَمَا عَرَفْتُمُونَا أَيْضًا بَعْضَ ٱلْمَعْرِفَةِ، أَنَّنَا فَخْرُكُمْ، كَمَا أَنَّكُمْ أَيْضًا فَخْرُنَا فِي يَوْمِ ٱلرَّبِّ يَسُوعَ.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وَبِهَذِهِ ٱلثِّقَةِ كُنْتُ أَشَاءُ أَنْ آتِيَ إِلَيْكُمْ أَوَّلًا، لِتَكُونَ لَكُمْ نِعْمَةٌ ثَانِيَةٌ.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وَأَنْ أَمُرَّ بِكُمْ إِلَى مَكِدُونِيَّةَ، وَآتِيَ أَيْضًا مِنْ مَكِدُونِيَّةَ إِلَيْكُمْ، وَأُشَيَّعَ مِنْكُمْ إِلَى ٱلْيَهُودِيَّةِ.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فَإِذْ أَنَا عَازِمٌ عَلَى هَذَا، أَلَعَلِّي ٱسْتَعْمَلْتُ ٱلْخِفَّةَ؟ أَمْ أَعْزِمُ عَلَى مَا أَعْزِمُ بِحَسَبِ ٱلْجَسَدِ، كَيْ يَكُونَ عِنْدِي نَعَمْ نَعَمْ وَلَا لَا؟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لَكِنْ أَمِينٌ هُوَ ٱللهُ إِنَّ كَلَامَنَا لَكُمْ لَمْ يَكُنْ نَعَمْ وَلَا.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لِأَنَّ ٱبْنَ ٱللهِ يَسُوعَ ٱلْمَسِيحَ، ٱلَّذِي كُرِزَ بِهِ بَيْنَكُمْ بِوَاسِطَتِنَا، أَنَا وَسِلْوَانُسَ وَتِيمُوثَاوُسَ، لَمْ يَكُنْ نَعَمْ وَلَا، بَلْ قَدْ كَانَ فِيهِ نَعَمْ.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لِأَنْ مَهْمَا كَانَتْ مَوَاعِيدُ ٱللهِ فَهُوَ فِيهِ «ٱلنَّعَمْ» وَفِيهِ «ٱلْآمِينُ»، لِمَجْدِ ٱللهِ، بِوَاسِطَتِنَا.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وَلَكِنَّ ٱلَّذِي يُثَبِّتُنَا مَعَكُمْ فِي ٱلْمَسِيحِ، وَقَدْ مَسَحَنَا، هُوَ ٱللهُ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ٱلَّذِي خَتَمَنَا أَيْضًا، وَأَعْطَى عَرْبُونَ ٱلرُّوحِ فِي قُلُوبِنَا.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وَلَكِنِّي أَسْتَشْهِدُ ٱللهَ عَلَى نَفْسِي، أَنِّي إِشْفَاقًا عَلَيْكُمْ لَمْ آتِ إِلَى كُورِنْثُوسَ.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لَيْسَ أَنَّنَا نَسُودُ عَلَى إِيمَانِكُمْ، بَلْ نَحْنُ مُوازِرُونَ لِسُرُورِكُمْ. لِأَنَّكُمْ بِٱلْإِيمَانِ تَثْبُتُونَ.</w:t>
      </w:r>
    </w:p>
    <w:p>
      <w:pPr>
        <w:pStyle w:val="Heading2"/>
        <w:bidi/>
      </w:pPr>
      <w:r>
        <w:rPr>
          <w:rtl/>
          <w:cs/>
          <w:lang w:val="ar_AE" w:bidi="ar_AE"/>
        </w:rPr>
        <w:t>2 Corinthians 2:1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وَلَكِنِّي جَزَمْتُ بِهَذَا فِي نَفْسِي أَنْ لَا آتِيَ إِلَيْكُمْ أَيْضًا فِي حُزْنٍ.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لِأَنَّهُ إِنْ كُنْتُ أُحْزِنُكُمْ أَنَا، فَمَنْ هُوَ ٱلَّذِي يُفَرِّحُنِي إِلَّا ٱلَّذِي أَحْزَنْتُهُ؟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وَكَتَبْتُ لَكُمْ هَذَا عَيْنَهُ حَتَّى إِذَا جِئْتُ لَا يَكُونُ لِي حُزْنٌ مِنَ ٱلَّذِينَ كَانَ يَجِبُ أَنْ أَفْرَحَ بِهِمْ، وَاثِقًا بِجَمِيعِكُمْ أَنَّ فَرَحِي هُوَ فَرَحُ جَمِيعِكُمْ.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لِأَنِّي مِنْ حُزْنٍ كَثِيرٍ وَكَآبَةِ قَلْبٍ كَتَبْتُ إِلَيْكُمْ بِدُمُوعٍ كَثِيرَةٍ، لَا لِكَيْ تَحْزَنُوا، بَلْ لِكَيْ تَعْرِفُوا ٱلْمَحَبَّةَ ٱلَّتِي عِنْدِي وَلَا سِيَّمَا مِنْ نَحْوِكُمْ.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وَلَكِنْ إِنْ كَانَ أَحَدٌ قَدْ أَحْزَنَ، فَإِنَّهُ لَمْ يُحْزِنِّي، بَلْ أَحْزَنَ جَمِيعَكُمْ بَعْضَ ٱلْحُزْنِ لِكَيْ لَا أُثَقِّلَ.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مِثْلُ هَذَا يَكْفِيهِ هَذَا ٱلْقِصَاصُ ٱلَّذِي مِنَ ٱلْأَكْثَرِينَ،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حَتَّى تَكُونُوا - بِٱلْعَكْسِ - تُسَامِحُونَهُ بِٱلْحَرِيِّ وَتُعَزُّونَهُ، لِئَلَّا يُبْتَلَعَ مِثْلُ هَذَا مِنَ ٱلْحُزْنِ ٱلْمُفْرِطِ.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لِذَلِكَ أَطْلُبُ أَنْ تُمَكِّنُوا لَهُ ٱلْمَحَبَّةَ.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لِأَنِّي لِهَذَا كَتَبْتُ لِكَيْ أَعْرِفَ تَزْكِيَتَكُمْ: هَلْ أَنْتُمْ طَائِعُونَ فِي كُلِّ شَيْءٍ؟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وَٱلَّذِي تُسَامِحُونَهُ بِشَيْءٍ فَأَنَا أَيْضًا. لِأَنِّي أَنَا مَا سَامَحْتُ بِهِ - إِنْ كُنْتُ قَدْ سَامَحْتُ بِشَيْءٍ - فَمِنْ أَجْلِكُمْ بِحَضْرَةِ ٱلْمَسِيحِ،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لِئَلَّا يَطْمَعَ فِينَا ٱلشَّيْطَانُ، لِأَنَّنَا لَا نَجْهَلُ أَفْكَارَهُ.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وَلَكِنْ لَمَّا جِئْتُ إِلَى تَرُوَاسَ، لِأَجْلِ إِنْجِيلِ ٱلْمَسِيحِ، وَٱنْفَتَحَ لِي بَابٌ فِي ٱلرَّبِّ،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لَمْ تَكُنْ لِي رَاحَةٌ فِي رُوحِي، لِأَنِّي لَمْ أَجِدْ تِيطُسَ أَخِي. لَكِنْ وَدَّعْتُهُمْ فَخَرَجْتُ إِلَى مَكِدُونِيَّةَ.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وَلَكِنْ شُكْرًا لِلهِ ٱلَّذِي يَقُودُنَا فِي مَوْكِبِ نُصْرَتِهِ فِي ٱلْمَسِيحِ كُلَّ حِينٍ، وَيُظْهِرُ بِنَا رَائِحَةَ مَعْرِفَتِهِ فِي كُلِّ مَكَانٍ.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لِأَنَّنَا رَائِحَةُ ٱلْمَسِيحِ ٱلذَّكِيَّةُ لِلهِ، فِي ٱلَّذِينَ يَخْلُصُونَ وَفِي ٱلَّذِينَ يَهْلِكُونَ.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لِهَؤُلَاءِ رَائِحَةُ مَوْتٍ لِمَوْتٍ، وَلِأُولَئِكَ رَائِحَةُ حَيَاةٍ لِحَيَاةٍ. وَمَنْ هُوَ كُفْوءٌ لِهَذِهِ ٱلْأُمُورِ؟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لِأَنَّنَا لَسْنَا كَٱلْكَثِيرِينَ غَاشِّينَ كَلِمَةَ ٱللهِ، لَكِنْ كَمَا مِنْ إِخْلَاصٍ، بَلْ كَمَا مِنَ ٱللهِ نَتَكَلَّمُ أَمَامَ ٱللهِ فِي ٱلْمَسِيحِ.</w:t>
      </w:r>
    </w:p>
    <w:p>
      <w:pPr>
        <w:pStyle w:val="Heading2"/>
        <w:bidi/>
      </w:pPr>
      <w:r>
        <w:rPr>
          <w:rtl/>
          <w:cs/>
          <w:lang w:val="ar_AE" w:bidi="ar_AE"/>
        </w:rPr>
        <w:t>2 Corinthians 3:1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أَفَنَبْتَدِئُ نَمْدَحُ أَنْفُسَنَا؟ أَمْ لَعَلَّنَا نَحْتَاجُ كَقَوْمٍ رَسَائِلَ تَوْصِيَةٍ إِلَيْكُمْ، أَوْ رَسَائِلَ تَوْصِيَةٍ مِنْكُمْ؟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أَنْتُمْ رِسَالَتُنَا، مَكْتُوبَةً فِي قُلُوبِنَا، مَعْرُوفَةً وَمَقْرُوءَةً مِنْ جَمِيعِ ٱلنَّاسِ.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ظَاهِرِينَ أَنَّكُمْ رِسَالَةُ ٱلْمَسِيحِ، مَخْدُومَةً مِنَّا، مَكْتُوبَةً لَا بِحِبْرٍ بَلْ بِرُوحِ ٱللهِ ٱلْحَيِّ، لَا فِي أَلْوَاحٍ حَجَرِيَّةٍ بَلْ فِي أَلْوَاحِ قَلْبٍ لَحْمِيَّةٍ.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وَلَكِنْ لَنَا ثِقَةٌ مِثْلُ هَذِهِ بِٱلْمَسِيحِ لَدَى ٱللهِ.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لَيْسَ أَنَّنَا كُفَاةٌ مِنْ أَنْفُسِنَا أَنْ نَفْتَكِرَ شَيْئًا كَأَنَّهُ مِنْ أَنْفُسِنَا، بَلْ كِفَايَتُنَا مِنَ ٱللهِ،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ٱلَّذِي جَعَلَنَا كُفَاةً لِأَنْ نَكُونَ خُدَّامَ عَهْدٍ جَدِيدٍ. لَا ٱلْحَرْفِ بَلِ ٱلرُّوحِ. لِأَنَّ ٱلْحَرْفَ يَقْتُلُ وَلَكِنَّ ٱلرُّوحَ يُحْيِي.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ثُمَّ إِنْ كَانَتْ خِدْمَةُ ٱلْمَوْتِ، ٱلْمَنْقُوشَةُ بِأَحْرُفٍ فِي حِجَارَةٍ، قَدْ حَصَلَتْ فِي مَجْدٍ، حَتَّى لَمْ يَقْدِرْ بَنُو إِسْرَائِيلَ أَنْ يَنْظُرُوا إِلَى وَجْهِ مُوسَى لِسَبَبِ مَجْدِ وَجْهِهِ ٱلزَّائِلِ،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فَكَيْفَ لَا تَكُونُ بِٱلْأَوْلَى خِدْمَةُ ٱلرُّوحِ فِي مَجْدٍ؟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لِأَنَّهُ إِنْ كَانَتْ خِدْمَةُ ٱلدَّيْنُونَةِ مَجْدًا، فَبِٱلْأَوْلَى كَثِيرًا تَزِيدُ خِدْمَةُ ٱلْبِرِّ فِي مَجْدٍ!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فَإِنَّ ٱلْمُمَجَّدَ أَيْضًا لَمْ يُمَجَّدْ مِنْ هَذَا ٱلْقَبِيلِ لِسَبَبِ ٱلْمَجْدِ ٱلْفَائِقِ.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لِأَنَّهُ إِنْ كَانَ ٱلزَّائِلُ فِي مَجْدٍ، فَبِٱلْأَوْلَى كَثِيرًا يَكُونُ ٱلدَّائِمُ فِي مَجْدٍ!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فَإِذْ لَنَا رَجَاءٌ مِثْلُ هَذَا نَسْتَعْمِلُ مُجَاهَرَةً كَثِيرَةً.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وَلَيْسَ كَمَا كَانَ مُوسَى يَضَعُ بُرْقُعًا عَلَى وَجْهِهِ لِكَيْ لَا يَنْظُرَ بَنُو إِسْرَائِيلَ إِلَى نِهَايَةِ ٱلزَّائِلِ.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بَلْ أُغْلِظَتْ أَذْهَانُهُمْ، لِأَنَّهُ حَتَّى ٱلْيَوْمِ ذَلِكَ ٱلْبُرْقُعُ نَفْسُهُ عِنْدَ قِرَاءَةِ ٱلْعَهْدِ ٱلْعَتِيقِ بَاقٍ غَيْرُ مُنْكَشِفٍ، ٱلَّذِي يُبْطَلُ فِي ٱلْمَسِيحِ.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لَكِنْ حَتَّى ٱلْيَوْمِ، حِينَ يُقْرَأُ مُوسَى، ٱلْبُرْقُعُ مَوْضُوعٌ عَلَى قَلْبِهِمْ.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وَلَكِنْ عِنْدَمَا يَرْجِعُ إِلَى ٱلرَّبِّ يُرْفَعُ ٱلْبُرْقُعُ.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وَأَمَّا ٱلرَّبُّ فَهُوَ ٱلرُّوحُ، وَحَيْثُ رُوحُ ٱلرَّبِّ هُنَاكَ حُرِّيَّةٌ.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وَنَحْنُ جَمِيعًا نَاظِرِينَ مَجْدَ ٱلرَّبِّ بِوَجْهٍ مَكْشُوفٍ، كَمَا في مِرْآةٍ، نَتَغَيَّرُ إِلَى تِلْكَ ٱلصُّورَةِ عَيْنِهَا، مِنْ مَجْدٍ إِلَى مَجْدٍ، كَمَا مِنَ ٱلرَّبِّ ٱلرُّوحِ.</w:t>
      </w:r>
    </w:p>
    <w:p>
      <w:pPr>
        <w:pStyle w:val="Heading2"/>
        <w:bidi/>
      </w:pPr>
      <w:r>
        <w:rPr>
          <w:rtl/>
          <w:cs/>
          <w:lang w:val="ar_AE" w:bidi="ar_AE"/>
        </w:rPr>
        <w:t>2 Corinthians 4:1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مِنْ أَجْلِ ذَلِكَ، إِذْ لَنَا هَذِهِ ٱلْخِدْمَةُ -كَمَا رُحِمْنَا- لَا نَفْشَلُ،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بَلْ قَدْ رَفَضْنَا خَفَايَا ٱلْخِزْيِ، غَيْرَ سَالِكِينَ فِي مَكْرٍ، وَلَا غَاشِّينَ كَلِمَةَ ٱللهِ، بَلْ بِإِظْهَارِ ٱلْحَقِّ، مَادِحِينَ أَنْفُسَنَا لَدَى ضَمِيرِ كُلِّ إِنْسَانٍ قُدَّامَ ٱللهِ.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وَلَكِنْ إِنْ كَانَ إِنْجِيلُنَا مَكْتُومًا، فَإِنَّمَا هُوَ مَكْتُومٌ فِي ٱلْهَالِكِينَ،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ٱلَّذِينَ فِيهِمْ إِلَهُ هَذَا ٱلدَّهْرِ قَدْ أَعْمَى أَذْهَانَ غَيْرِ ٱلْمُؤْمِنِينَ، لِئَلَّا تُضِيءَ لَهُمْ إِنَارَةُ إِنْجِيلِ مَجْدِ ٱلْمَسِيحِ، ٱلَّذِي هُوَ صُورَةُ ٱللهِ.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فَإِنَّنَا لَسْنَا نَكْرِزُ بِأَنْفُسِنَا، بَلْ بِٱلْمَسِيحِ يَسُوعَ رَبًّا، وَلَكِنْ بِأَنْفُسِنَا عَبِيدًا لَكُمْ مِنْ أَجْلِ يَسُوعَ.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لِأَنَّ ٱللهَ ٱلَّذِي قَالَ: «أَنْ يُشْرِقَ نُورٌ مِنْ ظُلْمَةٍ»، هُوَ ٱلَّذِي أَشْرَقَ فِي قُلُوبِنَا، لِإِنَارَةِ مَعْرِفَةِ مَجْدِ ٱللهِ فِي وَجْهِ يَسُوعَ ٱلْمَسِيحِ.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وَلَكِنْ لَنَا هَذَا ٱلْكَنْزُ فِي أَوَانٍ خَزَفِيَّةٍ، لِيَكُونَ فَضْلُ ٱلْقُوَّةِ لِلهِ لَا مِنَّا.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مُكْتَئِبِينَ فِي كُلِّ شَيْءٍ، لَكِنْ غَيْرَ مُتَضَايِقِينَ. مُتَحَيِّرِينَ، لَكِنْ غَيْرَ يَائِسِينَ.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مُضْطَهَدِينَ، لَكِنْ غَيْرَ مَتْرُوكِينَ. مَطْرُوحِينَ، لَكِنْ غَيْرَ هَالِكِينَ.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حَامِلِينَ فِي ٱلْجَسَدِ كُلَّ حِينٍ إِمَاتَةَ ٱلرَّبِّ يَسُوعَ، لِكَيْ تُظْهَرَ حَيَاةُ يَسُوعَ أَيْضًا فِي جَسَدِنَا.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لِأَنَّنَا نَحْنُ ٱلْأَحْيَاءَ نُسَلَّمُ دَائِمًا لِلْمَوْتِ مِنْ أَجْلِ يَسُوعَ، لِكَيْ تَظْهَرَ حَيَاةُ يَسُوعَ أَيْضًا فِي جَسَدِنَا ٱلْمَائِتِ.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إِذًا ٱلْمَوْتُ يَعْمَلُ فِينَا، وَلَكِنِ ٱلْحَيَاةُ فِيكُمْ.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فَإِذْ لَنَا رُوحُ ٱلْإِيمَانِ عَيْنُهُ، حَسَبَ ٱلْمَكْتُوبِ: «آمَنْتُ لِذَلِكَ تَكَلَّمْتُ»، نَحْنُ أَيْضًا نُؤْمِنُ وَلِذَلِكَ نَتَكَلَّمُ أَيْضًا.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عَالِمِينَ أَنَّ ٱلَّذِي أَقَامَ ٱلرَّبَّ يَسُوعَ سَيُقِيمُنَا نَحْنُ أَيْضًا بِيَسُوعَ، وَيُحْضِرُنَا مَعَكُمْ.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لِأَنَّ جَمِيعَ ٱلْأَشْيَاءِ هِيَ مِنْ أَجْلِكُمْ، لِكَيْ تَكُونَ ٱلنِّعْمَةُ وَهِيَ قَدْ كَثُرَتْ بِٱلْأَكْثَرِينَ، تَزِيدُ ٱلشُّكْرَ لِمَجْدِ ٱللهِ.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لِذَلِكَ لَا نَفْشَلُ، بَلْ وَإِنْ كَانَ إِنْسَانُنَا ٱلْخَارِجُ يَفْنَى، فَٱلدَّاخِلُ يَتَجَدَّدُ يَوْمًا فَيَوْمًا.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لِأَنَّ خِفَّةَ ضِيقَتِنَا ٱلْوَقْتِيَّةَ تُنْشِئُ لَنَا أَكْثَرَ فَأَكْثَرَ ثِقَلَ مَجْدٍ أَبَدِيًّا.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وَنَحْنُ غَيْرُ نَاظِرِينَ إِلَى ٱلْأَشْيَاءِ ٱلَّتِي تُرَى، بَلْ إِلَى ٱلَّتِي لَا تُرَى. لِأَنَّ ٱلَّتِي تُرَى وَقْتِيَّةٌ، وَأَمَّا ٱلَّتِي لَا تُرَى فَأَبَدِيَّةٌ.</w:t>
      </w:r>
    </w:p>
    <w:p>
      <w:pPr>
        <w:pStyle w:val="Heading2"/>
        <w:bidi/>
      </w:pPr>
      <w:r>
        <w:rPr>
          <w:rtl/>
          <w:cs/>
          <w:lang w:val="ar_AE" w:bidi="ar_AE"/>
        </w:rPr>
        <w:t>2 Corinthians 5:1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لِأَنَّنَا نَعْلَمُ أَنَّهُ إِنْ نُقِضَ بَيْتُ خَيْمَتِنَا ٱلْأَرْضِيُّ، فَلَنَا فِي ٱلسَّمَاوَاتِ بِنَاءٌ مِنَ ٱللهِ، بَيْتٌ غَيْرُ مَصْنُوعٍ بِيَدٍ، أَبَدِيٌّ.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فَإِنَّنَا فِي هَذِهِ أَيْضًا نَئِنُّ مُشْتَاقِينَ إِلَى أَنْ نَلْبَسَ فَوْقَهَا مَسْكَنَنَا ٱلَّذِي مِنَ ٱلسَّمَاءِ.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وَإِنْ كُنَّا لَابِسِينَ لَا نُوجَدُ عُرَاةً.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فَإِنَّنَا نَحْنُ ٱلَّذِينَ فِي ٱلْخَيْمَةِ نَئِنُّ مُثْقَلِينَ، إِذْ لَسْنَا نُرِيدُ أَنْ نَخْلَعَهَا بَلْ أَنْ نَلْبَسَ فَوْقَهَا، لِكَيْ يُبْتَلَعَ ٱلْمَائِتُ مِنَ ٱلْحَيَاةِ.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وَلَكِنَّ ٱلَّذِي صَنَعَنَا لِهَذَا عَيْنِهِ هُوَ ٱللهُ، ٱلَّذِي أَعْطَانَا أَيْضًا عَرْبُونَ ٱلرُّوحِ.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فَإِذًا نَحْنُ وَاثِقُونَ كُلَّ حِينٍ وَعَالِمُونَ أَنَّنَا وَنَحْنُ مُسْتَوْطِنُونَ فِي ٱلْجَسَدِ، فَنَحْنُ مُتَغَرِّبُونَ عَنِ ٱلرَّبِّ.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لِأَنَّنَا بِٱلْإِيمَانِ نَسْلُكُ لَا بِٱلْعِيَانِ.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فَنَثِقُ وَنُسَرُّ بِٱلْأَوْلَى أَنْ نَتَغَرَّبَ عَنِ ٱلْجَسَدِ وَنَسْتَوْطِنَ عِنْدَ ٱلرَّبِّ.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لِذَلِكَ نَحْتَرِصُ أَيْضًا -مُسْتَوْطِنِينَ كُنَّا أَوْ مُتَغَرِّبِينَ- أَنْ نَكُونَ مَرْضِيِّينَ عِنْدَهُ.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لِأَنَّهُ لَابُدَّ أَنَّنَا جَمِيعًا نُظْهَرُ أَمَامَ كُرْسِيِّ ٱلْمَسِيحِ، لِيَنَالَ كُلُّ وَاحِدٍ مَا كَانَ بِٱلْجَسَدِ بِحَسَبِ مَا صَنَعَ، خَيْرًا كَانَ أَمْ شَرًّا.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فَإِذْ نَحْنُ عَالِمُونَ مَخَافَةَ ٱلرَّبِّ نُقْنِعُ ٱلنَّاسَ. وَأَمَّا ٱللهُ فَقَدْ صِرْنَا ظَاهِرِينَ لَهُ، وَأَرْجُو أَنَّنَا قَدْ صِرْنَا ظَاهِرِينَ فِي ضَمَائِرِكُمْ أَيْضًا.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لِأَنَّنَا لَسْنَا نَمْدَحُ أَنْفُسَنَا أَيْضًا لَدَيْكُمْ، بَلْ نُعْطِيكُمْ فُرْصَةً لِلِٱفْتِخَارِ مِنْ جِهَتِنَا، لِيَكُونَ لَكُمْ جَوَابٌ عَلَى ٱلَّذِينَ يَفْتَخِرُونَ بِٱلْوَجْهِ لَا بِٱلْقَلْبِ.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لِأَنَّنَا إِنْ صِرْنَا مُخْتَلِّينَ فَلِلهِ، أَوْ كُنَّا عَاقِلِينَ فَلَكُمْ.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لِأَنَّ مَحَبَّةَ ٱلْمَسِيحِ تَحْصُرُنَا. إِذْ نَحْنُ نَحْسِبُ هَذَا: أَنَّهُ إِنْ كَانَ وَاحِدٌ قَدْ مَاتَ لِأَجْلِ ٱلْجَمِيعِ، فَٱلْجَمِيعُ إِذًا مَاتُوا.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وَهُوَ مَاتَ لِأَجْلِ ٱلْجَمِيعِ كَيْ يَعِيشَ ٱلْأَحْيَاءُ فِيمَا بَعْدُ لَا لِأَنْفُسِهِمْ، بَلْ لِلَّذِي مَاتَ لِأَجْلِهِمْ وَقَامَ.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إِذًا نَحْنُ مِنَ ٱلْآنَ لَا نَعْرِفُ أَحَدًا حَسَبَ ٱلْجَسَدِ. وَإِنْ كُنَّا قَدْ عَرَفْنَا ٱلْمَسِيحَ حَسَبَ ٱلْجَسَدِ، لَكِنِ ٱلْآنَ لَا نَعْرِفُهُ بَعْدُ.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إِذًا إِنْ كَانَ أَحَدٌ فِي ٱلْمَسِيحِ فَهُوَ خَلِيقَةٌ جَدِيدَةٌ: ٱلْأَشْيَاءُ ٱلْعَتِيقَةُ قَدْ مَضَتْ، هُوَذَا ٱلْكُلُّ قَدْ صَارَ جَدِيدًا.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وَلَكِنَّ ٱلْكُلَّ مِنَ ٱللهِ، ٱلَّذِي صَالَحَنَا لِنَفْسِهِ بِيَسُوعَ ٱلْمَسِيحِ، وَأَعْطَانَا خِدْمَةَ ٱلْمُصَالَحَةِ،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أَيْ إِنَّ ٱللهَ كَانَ فِي ٱلْمَسِيحِ مُصَالِحًا ٱلْعَالَمَ لِنَفْسِهِ، غَيْرَ حَاسِبٍ لَهُمْ خَطَايَاهُمْ، وَوَاضِعًا فِينَا كَلِمَةَ ٱلْمُصَالَحَةِ.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إِذًا نَسْعَى كَسُفَرَاءَ عَنِ ٱلْمَسِيحِ، كَأَنَّ ٱللهَ يَعِظُ بِنَا. نَطْلُبُ عَنِ ٱلْمَسِيحِ: تَصَالَحُوا مَعَ ٱللهِ.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لِأَنَّهُ جَعَلَ ٱلَّذِي لَمْ يَعْرِفْ خَطِيَّةً، خَطِيَّةً لِأَجْلِنَا، لِنَصِيرَ نَحْنُ بِرَّ ٱللهِ فِيهِ.</w:t>
      </w:r>
    </w:p>
    <w:p>
      <w:pPr>
        <w:pStyle w:val="Heading2"/>
        <w:bidi/>
      </w:pPr>
      <w:r>
        <w:rPr>
          <w:rtl/>
          <w:cs/>
          <w:lang w:val="ar_AE" w:bidi="ar_AE"/>
        </w:rPr>
        <w:t>2 Corinthians 6:1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فَإِذْ نَحْنُ عَامِلُونَ مَعَهُ نَطْلُبُ أَنْ لَا تَقْبَلُوا نِعْمَةَ ٱللهِ بَاطِلًا.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لِأَنَّهُ يَقُولُ: «فِي وَقْتٍ مَقْبُولٍ سَمِعْتُكَ، وَفِي يَوْمِ خَلَاصٍ أَعَنْتُكَ». هُوَذَا ٱلْآنَ وَقْتٌ مَقْبُولٌ. هُوَذَا ٱلْآنَ يَوْمُ خَلَاصٍ.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وَلَسْنَا نَجْعَلُ عَثْرَةً فِي شَيْءٍ لِئَلَّا تُلَامَ ٱلْخِدْمَةُ.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بَلْ فِي كُلِّ شَيْءٍ نُظْهِرُ أَنْفُسَنَا كَخُدَّامِ ٱللهِ، فِي صَبْرٍ كَثِيرٍ: فِي شَدَائِدَ، فِي ضَرُورَاتٍ، فِي ضِيقَاتٍ،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فِي ضَرَبَاتٍ، فِي سُجُونٍ، فِي ٱضْطِرَابَاتٍ، فِي أَتْعَابٍ، فِي أَسْهَارٍ، فِي أَصْوَامٍ،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فِي طَهَارَةٍ، فِي عِلْمٍ، فِي أَنَاةٍ، فِي لُطْفٍ، فِي ٱلرُّوحِ ٱلْقُدُسِ، فِي مَحَبَّةٍ بِلَا رِيَاءٍ،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فِي كَلَامِ ٱلْحَقِّ، فِي قُوَّةِ ٱللهِ بِسِلَاحِ ٱلْبِرِّ لِلْيَمِينِ وَلِلْيَسَارِ.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بِمَجْدٍ وَهَوَانٍ، بِصِيتٍ رَدِيءٍ وَصِيتٍ حَسَنٍ. كَمُضِلِّينَ وَنَحْنُ صَادِقُونَ،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كَمَجْهُولِينَ وَنَحْنُ مَعْرُوفُونَ، كَمَائِتِينَ وَهَا نَحْنُ نَحْيَا، كَمُؤَدَّبِينَ وَنَحْنُ غَيْرُ مَقْتُولِينَ،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كَحَزَانَى وَنَحْنُ دَائِمًا فَرِحُونَ، كَفُقَرَاءَ وَنَحْنُ نُغْنِي كَثِيرِينَ، كَأَنْ لَا شَيْءَ لَنَا وَنَحْنُ نَمْلِكُ كُلَّ شَيْءٍ.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فَمُنَا مَفْتُوحٌ إِلَيْكُمْ أَيُّهَا ٱلْكُورِنْثِيُّونَ. قَلْبُنَا مُتَّسِعٌ.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لَسْتُمْ مُتَضَيِّقِينَ فِينَا بَلْ مُتَضَيِّقِينَ فِي أَحْشَائِكُمْ.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فَجَزَاءً لِذَلِكَ أَقُولُ كَمَا لِأَوْلَادِي: كُونُوا أَنْتُمْ أَيْضًا مُتَّسِعِينَ!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لَا تَكُونُوا تَحْتَ نِيرٍ مَعَ غَيْرِ ٱلْمُؤْمِنِينَ، لِأَنَّهُ أَيَّةُ خُلْطَةٍ لِلْبِرِّ وَٱلْإِثْمِ؟ وَأَيَّةُ شَرِكَةٍ لِلنُّورِ مَعَ ٱلظُّلْمَةِ؟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وَأَيُّ ٱتِّفَاقٍ لِلْمَسِيحِ مَعَ بَلِيعَالَ؟ وَأَيُّ نَصِيبٍ لِلْمُؤْمِنِ مَعَ غَيْرِ ٱلْمُؤْمِنِ؟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وَأَيَّةُ مُوَافَقَةٍ لِهَيْكَلِ ٱللهِ مَعَ ٱلْأَوْثَانِ؟ فَإِنَّكُمْ أَنْتُمْ هَيْكَلُ ٱللهِ ٱلْحَيِّ، كَمَا قَالَ ٱللهُ: «إِنِّي سَأَسْكُنُ فِيهِمْ وَأَسِيرُ بَيْنَهُمْ، وَأَكُونُ لَهُمْ إِلَهًا، وَهُمْ يَكُونُونَ لِي شَعْبًا.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لِذَلِكَ ٱخْرُجُوا مِنْ وَسْطِهِمْ وَٱعْتَزِلُوا، يَقُولُ ٱلرَّبُّ. وَلَا تَمَسُّوا نَجِسًا فَأَقْبَلَكُمْ،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وَأَكُونَ لَكُمْ أَبًا، وَأَنْتُمْ تَكُونُونَ لِي بَنِينَ وَبَنَاتٍ، يَقُولُ ٱلرَّبُّ، ٱلْقَادِرُ عَلَى كُلِّ شَيْءٍ».</w:t>
      </w:r>
    </w:p>
    <w:p>
      <w:pPr>
        <w:pStyle w:val="Heading2"/>
        <w:bidi/>
      </w:pPr>
      <w:r>
        <w:rPr>
          <w:rtl/>
          <w:cs/>
          <w:lang w:val="ar_AE" w:bidi="ar_AE"/>
        </w:rPr>
        <w:t>2 Corinthians 7:1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فَإِذْ لَنَا هَذِهِ ٱلْمَوَاعِيدُ أَيُّهَا ٱلْأَحِبَّاءُ لِنُطَهِّرْ ذَوَاتِنَا مِنْ كُلِّ دَنَسِ ٱلْجَسَدِ وَٱلرُّوحِ، مُكَمِّلِينَ ٱلْقَدَاسَةَ فِي خَوْفِ ٱللهِ.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اِقْبَلُونَا. لَمْ نَظْلِمْ أَحَدًا. لَمْ نُفْسِدْ أَحَدًا. لَمْ نَطْمَعْ فِي أَحَدٍ.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لَا أَقُولُ هَذَا لِأَجْلِ دَيْنُونَةٍ، لِأَنِّي قَدْ قُلْتُ سَابِقًا إِنَّكُمْ فِي قُلُوبِنَا، لِنَمُوتَ مَعَكُمْ وَنَعِيشَ مَعَكُمْ.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لِي ثِقَةٌ كَثِيرَةٌ بِكُمْ. لِي ٱفْتِخَارٌ كَثِيرٌ مِنْ جِهَتِكُمْ. قَدِ ٱمْتَلَأْتُ تَعْزِيَةً وَٱزْدَدْتُ فَرَحًا جِدًّا فِي جَمِيعِ ضِيقَاتِنَا.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لِأَنَّنَا لَمَّا أَتَيْنَا إِلَى مَكِدُونِيَّةَ لَمْ يَكُنْ لِجَسَدِنَا شَيْءٌ مِنَ ٱلرَّاحَةِ بَلْ كُنَّا مُكْتَئِبِينَ فِي كُلِّ شَيْءٍ: مِنْ خَارِجٍ خُصُومَاتٌ، مِنْ دَاخِلٍ مَخَاوِفٌ.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لَكِنَّ ٱللهَ ٱلَّذِي يُعَزِّي ٱلْمُتَّضِعِينَ عَزَّانَا بِمَجِيءِ تِيطُسَ.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وَلَيْسَ بِمَجِيئِهِ فَقَطْ بَلْ أَيْضًا بِٱلتَّعْزِيَةِ ٱلَّتِي تَعَزَّى بِهَا بِسَبَبِكُمْ، وَهُوَ يُخْبِرُنَا بِشَوْقِكُمْ وَنَوْحِكُمْ وَغَيْرَتِكُمْ لِأَجْلِي، حَتَّى إِنِّي فَرِحْتُ أَكْثَرَ.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لِأَنِّي وَإِنْ كُنْتُ قَدْ أَحْزَنْتُكُمْ بِٱلرِّسَالَةِ لَسْتُ أَنْدَمُ، مَعَ أَنِّي نَدِمْتُ، فَإِنِّي أَرَى أَنَّ تِلْكَ ٱلرِّسَالَةَ أَحْزَنَتْكُمْ وَلَوْ إِلَى سَاعَةٍ.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اَلْآنَ أَنَا أَفْرَحُ، لَا لِأَنَّكُمْ حَزِنْتُمْ، بَلْ لِأَنَّكُمْ حَزِنْتُمْ لِلتَّوْبَةِ. لِأَنَّكُمْ حَزِنْتُمْ بِحَسَبِ مَشِيئَةِ ٱللهِ لِكَيْ لَا تَتَخَسَّرُوا مِنَّا فِي شَيْءٍ.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لِأَنَّ ٱلْحُزْنَ ٱلَّذِي بِحَسَبِ مَشِيئَةِ ٱللهِ يُنْشِئُ تَوْبَةً لِخَلَاصٍ بِلَا نَدَامَةٍ، وَأَمَّا حُزْنُ ٱلْعَالَمِ فَيُنْشِئُ مَوْتًا.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فَإِنَّهُ هُوَذَا حُزْنُكُمْ هَذَا عَيْنُهُ بِحَسَبِ مَشِيئَةِ ٱللهِ، كَمْ أَنْشَأَ فِيكُمْ: مِنَ ٱلِٱجْتِهَادِ، بَلْ مِنَ ٱلِٱحْتِجَاجِ، بَلْ مِنَ ٱلْغَيْظِ، بَلْ مِنَ ٱلْخَوْفِ، بَلْ مِنَ ٱلشَّوْقِ، بَلْ مِنَ ٱلْغَيْرَةِ، بَلْ مِنَ ٱلِٱنْتِقَامِ. فِي كُلِّ شَيْءٍ أَظْهَرْتُمْ أَنْفُسَكُمْ أَنَّكُمْ أَبْرِيَاءُ فِي هَذَا ٱلْأَمْرِ.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إِذًا وَإِنْ كُنْتُ قَدْ كَتَبْتُ إِلَيْكُمْ، فَلَيْسَ لِأَجْلِ ٱلْمُذْنِبِ وَلَا لِأَجْلِ ٱلْمُذْنَبِ إِلَيْهِ، بَلْ لِكَيْ يَظْهَرَ لَكُمْ أَمَامَ ٱللهِ ٱجْتِهَادُنَا لِأَجْلِكُمْ.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مِنْ أَجْلِ هَذَا قَدْ تَعَزَّيْنَا بِتَعْزِيَتِكُمْ. وَلَكِنْ فَرِحْنَا أَكْثَرَ جِدًّا بِسَبَبِ فَرَحِ تِيطُسَ، لِأَنَّ رُوحَهُ قَدِ ٱسْتَرَاحَتْ بِكُمْ جَمِيعًا.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فَإِنِّي إِنْ كُنْتُ ٱفْتَخَرْتُ شَيْئًا لَدَيْهِ مِنْ جِهَتِكُمْ لَمْ أُخْجَلْ، بَلْ كَمَا كَلَّمْنَاكُمْ بِكُلِّ شَيْءٍ بِٱلصِّدْقِ، كَذَلِكَ ٱفْتِخَارُنَا أَيْضًا لَدَى تِيطُسَ صَارَ صَادِقًا.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وَأَحْشَاؤُهُ هِيَ نَحْوَكُمْ بِٱلزِّيَادَةِ، مُتَذَكِّرًا طَاعَةَ جَمِيعِكُمْ، كَيْفَ قَبِلْتُمُوهُ بِخَوْفٍ وَرِعْدَةٍ.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أَنَا أَفْرَحُ إِذًا أَنِّي أَثِقُ بِكُمْ فِي كُلِّ شَيْءٍ.</w:t>
      </w:r>
    </w:p>
    <w:p>
      <w:pPr>
        <w:pStyle w:val="Heading2"/>
        <w:bidi/>
      </w:pPr>
      <w:r>
        <w:rPr>
          <w:rtl/>
          <w:cs/>
          <w:lang w:val="ar_AE" w:bidi="ar_AE"/>
        </w:rPr>
        <w:t>2 Corinthians 8:1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ثُمَّ نُعَرِّفُكُمْ أَيُّهَا ٱلْإِخْوَةُ نِعْمَةَ ٱللهِ ٱلْمُعْطَاةَ فِي كَنَائِسِ مَكِدُونِيَّةَ،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أَنَّهُ فِي ٱخْتِبَارِ ضِيقَةٍ شَدِيدَةٍ فَاضَ وُفُورُ فَرَحِهِمْ وَفَقْرِهِمِ ٱلْعَمِيقِ لِغِنَى سَخَائِهِمْ،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لِأَنَّهُمْ أَعْطَوْا حَسَبَ ٱلطَّاقَةِ، أَنَا أَشْهَدُ، وَفَوْقَ ٱلطَّاقَةِ، مِنْ تِلْقَاءِ أَنْفُسِهِمْ،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مُلْتَمِسِينَ مِنَّا، بِطِلْبَةٍ كَثِيرَةٍ، أَنْ نَقْبَلَ ٱلنِّعْمَةَ وَشَرِكَةَ ٱلْخِدْمَةِ ٱلَّتِي لِلْقِدِّيسِينَ.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وَلَيْسَ كَمَا رَجَوْنَا، بَلْ أَعْطَوْا أَنْفُسَهُمْ أَوَّلًا لِلرَّبِّ، وَلَنَا، بِمَشِيئَةِ ٱللهِ.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حَتَّى إِنَّنَا طَلَبْنَا مِنْ تِيطُسَ أَنَّهُ كَمَا سَبَقَ فَٱبْتَدَأَ، كَذَلِكَ يُتَمِّمُ لَكُمْ هَذِهِ ٱلنِّعْمَةَ أَيْضًا.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لَكِنْ كَمَا تَزْدَادُونَ فِي كُلِّ شَيْءٍ: فِي ٱلْإِيمَانِ وَٱلْكَلَامِ وَٱلْعِلْمِ وَكُلِّ ٱجْتِهَادٍ وَمَحَبَّتِكُمْ لَنَا، لَيْتَكُمْ تَزْدَادُونَ فِي هَذِهِ ٱلنِّعْمَةِ أَيْضًا.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لَسْتُ أَقُولُ عَلَى سَبِيلِ ٱلْأَمْرِ، بَلْ بِٱجْتِهَادِ آخَرِينَ، مُخْتَبِرًا إِخْلَاصَ مَحَبَّتِكُمْ أَيْضًا.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فَإِنَّكُمْ تَعْرِفُونَ نِعْمَةَ رَبِّنَا يَسُوعَ ٱلْمَسِيحِ، أَنَّهُ مِنْ أَجْلِكُمُ ٱفْتَقَرَ وَهُوَ غَنِيٌّ، لِكَيْ تَسْتَغْنُوا أَنْتُمْ بِفَقْرِهِ.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أُعْطِي رَأْيًا فِي هَذَا أَيْضًا، لِأَنَّ هَذَا يَنْفَعُكُمْ أَنْتُمُ ٱلَّذِينَ سَبَقْتُمْ فَٱبْتَدَأْتُمْ مُنْذُ ٱلْعَامِ ٱلْمَاضِي، لَيْسَ أَنْ تَفْعَلُوا فَقَطْ بَلْ أَنْ تُرِيدُوا أَيْضًا.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وَلَكِنِ ٱلْآنَ تَمِّمُوا ٱلْعَمَلَ أَيْضًا، حَتَّى إِنَّهُ كَمَا أَنَّ ٱلنَّشَاطَ لِلْإِرَادَةِ، كَذَلِكَ يَكُونُ ٱلتَّتْمِيمُ أَيْضًا حَسَبَ مَا لَكُمْ.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لِأَنَّهُ إِنْ كَانَ ٱلنَّشَاطُ مَوْجُودًا فَهُوَ مَقْبُولٌ عَلَى حَسَبِ مَا لِلْإِنْسَانِ، لَا عَلَى حَسَبِ مَا لَيْسَ لَهُ.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فَإِنَّهُ لَيْسَ لِكَيْ يَكُونَ لِلْآخَرِينَ رَاحَةٌ وَلَكُمْ ضِيقٌ،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بَلْ بِحَسَبِ ٱلْمُسَاوَاةِ. لِكَيْ تَكُونَ فِي هَذَا ٱلْوَقْتِ فُضَالَتُكُمْ لِإِعْوَازِهِمْ، كَيْ تَصِيرَ فُضَالَتُهُمْ لِإِعْوَازِكُمْ، حَتَّى تَحْصُلَ ٱلْمُسَاوَاةُ.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كَمَا هُوَ مَكْتُوبٌ: «ٱلَّذِي جَمَعَ كَثِيرًا لَمْ يُفْضِلْ، وَٱلَّذِي جَمَعَ قَلِيلًا لَمْ يُنْقِصْ».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وَلَكِنْ شُكْرًا لِلهِ ٱلَّذِي جَعَلَ هَذَا ٱلِٱجْتِهَادَ عَيْنَهُ لِأَجْلِكُمْ فِي قَلْبِ تِيطُسَ،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لِأَنَّهُ قَبِلَ ٱلطِّلْبَةَ. وَإِذْ كَانَ أَكْثَرَ ٱجْتِهَادًا، مَضَى إِلَيْكُمْ مِنْ تِلْقَاءِ نَفْسِهِ.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وَأَرْسَلْنَا مَعَهُ ٱلْأَخَ ٱلَّذِي مَدْحُهُ فِي ٱلْإِنْجِيلِ فِي جَمِيعِ ٱلْكَنَائِسِ.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وَلَيْسَ ذَلِكَ فَقَطْ، بَلْ هُوَ مُنْتَخَبٌ أَيْضًا مِنَ ٱلْكَنَائِسِ رَفِيقًا لَنَا فِي ٱلسَّفَرِ، مَعَ هَذِهِ ٱلنِّعْمَةِ ٱلْمَخْدُومَةِ مِنَّا لِمَجْدِ ذَاتِ ٱلرَّبِّ ٱلْوَاحِدِ، وَلِنَشَاطِكُمْ.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مُتَجَنِّبِينَ هَذَا أَنْ يَلُومَنَا أَحَدٌ فِي جَسَامَةِ هَذِهِ ٱلْمَخْدُومَةِ مِنَّا.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مُعْتَنِينَ بِأُمُورٍ حَسَنَةٍ، لَيْسَ قُدَّامَ ٱلرَّبِّ فَقَطْ، بَلْ قُدَّامَ ٱلنَّاسِ أَيْضًا.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وَأَرْسَلْنَا مَعَهُمَا أَخَانَا، ٱلَّذِي ٱخْتَبَرْنَا مِرَارًا فِي أُمُورٍ كَثِيرَةٍ أَنَّهُ مُجْتَهِدٌ، وَلَكِنَّهُ ٱلْآنَ أَشَدُّ ٱجْتِهَادًا كَثِيرًا بِٱلثِّقَةِ ٱلْكَثِيرَةِ بِكُمْ.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أَمَّا مِنْ جِهَةِ تِيطُسَ فَهُوَ شَرِيكٌ لِي وَعَامِلٌ مَعِي لِأَجْلِكُمْ. وَأَمَّا أَخَوَانَا فَهُمَا رَسُولَا ٱلْكَنَائِسِ، وَمَجْدُ ٱلْمَسِيحِ.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فَبَيِّنُوا لَهُمْ، وَقُدَّامَ ٱلْكَنَائِسِ، بَيِّنَةَ مَحَبَّتِكُمْ، وَٱفْتِخَارِنَا مِنْ جِهَتِكُمْ.</w:t>
      </w:r>
    </w:p>
    <w:p>
      <w:pPr>
        <w:pStyle w:val="Heading2"/>
        <w:bidi/>
      </w:pPr>
      <w:r>
        <w:rPr>
          <w:rtl/>
          <w:cs/>
          <w:lang w:val="ar_AE" w:bidi="ar_AE"/>
        </w:rPr>
        <w:t>2 Corinthians 9:1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فَإِنَّهُ مِنْ جِهَةِ ٱلْخِدْمَةِ لِلْقِدِّيسِينَ، هُوَ فُضُولٌ مِنِّي أَنْ أَكْتُبَ إِلَيْكُمْ.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لِأَنِّي أَعْلَمُ نَشَاطَكُمُ ٱلَّذِي أَفْتَخِرُ بِهِ مِنْ جِهَتِكُمْ لَدَى ٱلْمَكِدُونِيِّينَ، أَنَّ أَخَائِيَةَ مُسْتَعِدَّةٌ مُنْذُ ٱلْعَامِ ٱلْمَاضِي. وَغَيْرَتُكُمْ قَدْ حَرَّضَتِ ٱلْأَكْثَرِينَ.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وَلَكِنْ أَرْسَلْتُ ٱلْإِخْوَةَ لِئَلَّا يَتَعَطَّلَ ٱفْتِخَارُنَا مِنْ جِهَتِكُمْ مِنْ هَذَا ٱلْقَبِيلِ، كَيْ تَكُونُوا مُسْتَعِدِّينَ كَمَا قُلْتُ.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حَتَّى إِذَا جَاءَ مَعِي مَكِدُونِيُّونَ وَوَجَدُوكُمْ غَيْرَ مُسْتَعِدِّينَ لَا نُخْجَلُ نَحْنُ - حَتَّى لَا أَقُولُ أَنْتُمْ - فِي جَسَارَةِ ٱلِٱفْتِخَارِ هَذِهِ.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فَرَأَيْتُ لَازِمًا أَنْ أَطْلُبَ إِلَى ٱلْإِخْوَةِ أَنْ يَسْبِقُوا إِلَيْكُمْ، وَيُهَيِّئُوا قَبْلًا بَرَكَتَكُمُ ٱلَّتِي سَبَقَ ٱلتَّخْبِيرُ بِهَا، لِتَكُونَ هِيَ مُعَدَّةً هَكَذَا كَأَنَّهَا بَرَكَةٌ، لَا كَأَنَّهَا بُخْلٌ.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هَذَا وَإِنَّ مَنْ يَزْرَعُ بِٱلشُّحِّ فَبِٱلشُّحِّ أَيْضًا يَحْصُدُ، وَمَنْ يَزْرَعُ بِٱلْبَرَكَاتِ فَبِٱلْبَرَكَاتِ أَيْضًا يَحْصُدُ.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كُلُّ وَاحِدٍ كَمَا يَنْوِي بِقَلْبِهِ، لَيْسَ عَنْ حُزْنٍ أَوِ ٱضْطِرَارٍ. لِأَنَّ ٱلْمُعْطِيَ ٱلْمَسْرُورَ يُحِبُّهُ ٱللهُ.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وَٱللهُ قَادِرٌ أَنْ يَزِيدَكُمْ كُلَّ نِعْمَةٍ، لِكَيْ تَكُونُوا وَلَكُمْ كُلُّ ٱكْتِفَاءٍ كُلَّ حِينٍ فِي كُلِّ شَيْءٍ، تَزْدَادُونَ فِي كُلِّ عَمَلٍ صَالِحٍ.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كَمَا هُوَ مَكْتُوبٌ: «فَرَّقَ. أَعْطَى ٱلْمَسَاكِينَ. بِرُّهُ يَبْقَى إِلَى ٱلْأَبَدِ».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وَٱلَّذِي يُقَدِّمُ بِذَارًا لِلزَّارِعِ وَخُبْزًا لِلْأَكْلِ، سَيُقَدِّمُ وَيُكَثِّرُ بِذَارَكُمْ وَيُنْمِي غَلَّاتِ بِرِّكُمْ.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مُسْتَغْنِينَ فِي كُلِّ شَيْءٍ لِكُلِّ سَخَاءٍ يُنْشِئُ بِنَا شُكْرًا لِلهِ.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لِأَنَّ ٱفْتِعَالَ هَذِهِ ٱلْخِدْمَةِ لَيْسَ يَسُدُّ إِعْوَازَ ٱلْقِدِّيسِينَ فَقَطْ، بَلْ يَزِيدُ بِشُكْرٍ كَثِيرٍ لِلهِ،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إِذْ هُمْ بِٱخْتِبَارِ هَذِهِ ٱلْخِدْمَةِ، يُمَجِّدُونَ ٱللهَ عَلَى طَاعَةِ ٱعْتِرَافِكُمْ لِإِنْجِيلِ ٱلْمَسِيحِ، وَسَخَاءِ ٱلتَّوْزِيعِ لَهُمْ وَلِلْجَمِيعِ.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وَبِدُعَائِهِمْ لِأَجْلِكُمْ، مُشْتَاقِينَ إِلَيْكُمْ مِنْ أَجْلِ نِعْمَةِ ٱللهِ ٱلْفَائِقَةِ لَدَيْكُمْ.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فَشُكْرًا لِلهِ عَلَى عَطِيَّتِهِ ٱلَّتِي لَا يُعَبَّرُ عَنْهَا.</w:t>
      </w:r>
    </w:p>
    <w:p>
      <w:pPr>
        <w:pStyle w:val="Heading2"/>
        <w:bidi/>
      </w:pPr>
      <w:r>
        <w:rPr>
          <w:rtl/>
          <w:cs/>
          <w:lang w:val="ar_AE" w:bidi="ar_AE"/>
        </w:rPr>
        <w:t>2 Corinthians 10:1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ثُمَّ أَطْلُبُ إِلَيْكُمْ بِوَدَاعَةِ ٱلْمَسِيحِ وَحِلْمِهِ، أَنَا نَفْسِي بُولُسُ ٱلَّذِي فِي ٱلْحَضْرَةِ ذَلِيلٌ بَيْنَكُمْ، وَأَمَّا فِي ٱلْغَيْبَةِ فَمُتَجَاسِرٌ عَلَيْكُمْ.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وَلَكِنْ أَطْلُبُ أَنْ لَا أَتَجَاسَرَ وَأَنَا حَاضِرٌ بِٱلثِّقَةِ ٱلَّتِي بِهَا أَرَى أَنِّي سَأَجْتَرِئُ عَلَى قَوْمٍ يَحْسِبُونَنَا كَأَنَّنَا نَسْلُكُ حَسَبَ ٱلْجَسَدِ.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لِأَنَّنَا وَإِنْ كُنَّا نَسْلُكُ فِي ٱلْجَسَدِ، لَسْنَا حَسَبَ ٱلْجَسَدِ نُحَارِبُ.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إِذْ أَسْلِحَةُ مُحَارَبَتِنَا لَيْسَتْ جَسَدِيَّةً، بَلْ قَادِرَةٌ بِٱللهِ عَلَى هَدْمِ حُصُونٍ.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هَادِمِينَ ظُنُونًا وَكُلَّ عُلُوٍّ يَرْتَفِعُ ضِدَّ مَعْرِفَةِ ٱللهِ، وَمُسْتَأْسِرِينَ كُلَّ فِكْرٍ إِلَى طَاعَةِ ٱلْمَسِيحِ،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وَمُسْتَعِدِّينَ لِأَنْ نَنْتَقِمَ عَلَى كُلِّ عِصْيَانٍ، مَتَى كَمِلَتْ طَاعَتُكُمْ.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أَتَنْظُرُونَ إِلَى مَا هُوَ حَسَبَ ٱلْحَضْرَةِ؟ إِنْ وَثِقَ أَحَدٌ بِنَفْسِهِ أَنَّهُ لِلْمَسِيحِ، فَلْيَحْسِبْ هَذَا أَيْضًا مِنْ نَفْسِهِ: أَنَّهُ كَمَا هُوَ لِلْمَسِيحِ، كَذَلِكَ نَحْنُ أَيْضًا لِلْمَسِيحِ!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فَإِنِّي وَإِنِ ٱفْتَخَرْتُ شَيْئًا أَكْثَرَ بِسُلْطَانِنَا ٱلَّذِي أَعْطَانَا إِيَّاهُ ٱلرَّبُّ، لِبُنْيَانِكُمْ لَا لِهَدْمِكُمْ، لَا أُخْجَلُ.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لِئَلَّا أَظْهَرَ كَأَنِّي أُخِيفُكُمْ بِٱلرَّسَائِلِ.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لِأَنَّهُ يَقُولُ: «ٱلرَّسَائِلُ ثَقِيلَةٌ وَقَوِيَّةٌ، وَأَمَّا حُضُورُ ٱلْجَسَدِ فَضَعِيفٌ، وَٱلْكَلَامُ حَقِيرٌ».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مِثْلُ هَذَا فَلْيَحْسِبْ هَذَا: أَنَّنَا كَمَا نَحْنُ فِي ٱلْكَلَامِ بِٱلرَّسَائِلِ وَنَحْنُ غَائِبُونَ، هَكَذَا نَكُونُ أَيْضًا بِٱلْفِعْلِ وَنَحْنُ حَاضِرُونَ.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لِأَنَّنَا لَا نَجْتَرِئُ أَنْ نَعُدَّ أَنْفُسَنَا بَيْنَ قَوْمٍ مِنَ ٱلَّذِينَ يَمْدَحُونَ أَنْفُسَهُمْ، وَلَا أَنْ نُقَابِلَ أَنْفُسَنَا بِهِمْ. بَلْ هُمْ إِذْ يَقِيسُونَ أَنْفُسَهُمْ عَلَى أَنْفُسِهِمْ، وَيُقَابِلُونَ أَنْفُسَهُمْ بِأَنْفُسِهِمْ، لَا يَفْهَمُونَ.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وَلَكِنْ نَحْنُ لَا نَفْتَخِرُ إِلَى مَا لَا يُقَاسُ، بَلْ حَسَبَ قِيَاسِ ٱلْقَانُونِ ٱلَّذِي قَسَمَهُ لَنَا ٱللهُ، قِيَاسًا لِلْبُلُوغِ إِلَيْكُمْ أَيْضًا.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لِأَنَّنَا لَا نُمَدِّدُ أَنْفُسَنَا كَأَنَّنَا لَسْنَا نَبْلُغُ إِلَيْكُمْ. إِذْ قَدْ وَصَلْنَا إِلَيْكُمْ أَيْضًا فِي إِنْجِيلِ ٱلْمَسِيحِ.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غَيْرَ مُفْتَخِرِينَ إِلَى مَا لَا يُقَاسُ فِي أَتْعَابِ آخَرِينَ، بَلْ رَاجِينَ -إِذَا نَمَا إِيمَانُكُمْ- أَنْ نَتَعَظَّمَ بَيْنَكُمْ حَسَبَ قَانُونِنَا بِزِيَادَةٍ،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لِنُبَشِّرَ إِلَى مَا وَرَاءَكُمْ. لَا لِنَفْتَخِرَ بِٱلْأُمُورِ ٱلْمُعَدَّةِ فِي قَانُونِ غَيْرِنَا.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وَأَمَّا: «مَنِ ٱفْتَخَرَ فَلْيَفْتَخِرْ بِٱلرَّبِّ».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لِأَنَّهُ لَيْسَ مَنْ مَدَحَ نَفْسَهُ هُوَ ٱلْمُزَكَّى، بَلْ مَنْ يَمْدَحُهُ ٱلرَّبُّ.</w:t>
      </w:r>
    </w:p>
    <w:p>
      <w:pPr>
        <w:pStyle w:val="Heading2"/>
        <w:bidi/>
      </w:pPr>
      <w:r>
        <w:rPr>
          <w:rtl/>
          <w:cs/>
          <w:lang w:val="ar_AE" w:bidi="ar_AE"/>
        </w:rPr>
        <w:t>2 Corinthians 11:1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لَيْتَكُمْ تَحْتَمِلُونَ غَبَاوَتِي قَلِيلًا! بَلْ أَنْتُمْ مُحْتَمِلِيَّ.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فَإِنِّي أَغَارُ عَلَيْكُمْ غَيْرَةَ ٱللهِ، لِأَنِّي خَطَبْتُكُمْ لِرَجُلٍ وَاحِدٍ، لِأُقَدِّمَ عَذْرَاءَ عَفِيفَةً لِلْمَسِيحِ.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وَلَكِنَّنِي أَخَافُ أَنَّهُ كَمَا خَدَعَتِ ٱلْحَيَّةُ حَوَّاءَ بِمَكْرِهَا، هَكَذَا تُفْسَدُ أَذْهَانُكُمْ عَنِ ٱلْبَسَاطَةِ ٱلَّتِي فِي ٱلْمَسِيحِ.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فَإِنَّهُ إِنْ كَانَ ٱلْآتِي يَكْرِزُ بِيَسُوعَ آخَرَ لَمْ نَكْرِزْ بِهِ، أَوْ كُنْتُمْ تَأْخُذُونَ رُوحًا آخَرَ لَمْ تَأْخُذُوهُ، أَوْ إِنْجِيلًا آخَرَ لَمْ تَقْبَلُوهُ، فَحَسَنًا كُنْتُمْ تَحْتَمِلُونَ!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لِأَنِّي أَحْسِبُ أَنِّي لَمْ أَنْقُصْ شَيْئًا عَنْ فَائِقِي ٱلرُّسُلِ.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وَإِنْ كُنْتُ عَامِّيًّا فِي ٱلْكَلَامِ، فَلَسْتُ فِي ٱلْعِلْمِ، بَلْ نَحْنُ فِي كُلِّ شَيْءٍ ظَاهِرُونَ لَكُمْ بَيْنَ ٱلْجَمِيعِ.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أَمْ أَخْطَأْتُ خَطِيَّةً إِذْ أَذْلَلْتُ نَفْسِي كَيْ تَرْتَفِعُوا أَنْتُمْ، لِأَنِّي بَشَّرْتُكُمْ مَجَّانًا بِإِنْجِيلِ ٱللهِ؟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سَلَبْتُ كَنَائِسَ أُخْرَى آخِذًا أُجْرَةً لِأَجْلِ خِدْمَتِكُمْ، وَإِذْ كُنْتُ حَاضِرًا عِنْدَكُمْ وَٱحْتَجْتُ، لَمْ أُثَقِّلْ عَلَى أَحَدٍ.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لِأَنَّ ٱحْتِيَاجِي سَدَّهُ ٱلْإِخْوَةُ ٱلَّذِينَ أَتَوْا مِنْ مَكِدُونِيَّةَ. وَفِي كُلِّ شَيْءٍ حَفِظْتُ نَفْسِي غَيْرَ ثَقِيلٍ عَلَيْكُمْ، وَسَأَحْفَظُهَا.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حَقُّ ٱلْمَسِيحِ فِيَّ. إِنَّ هَذَا ٱلِٱفْتِخَارَ لَا يُسَدُّ عَنِّي فِي أَقَالِيمِ أَخَائِيَةَ.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لِمَاذَا؟ أَلِأَنِّي لَا أُحِبُّكُمْ؟ ٱللهُ يَعْلَمُ.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وَلَكِنْ مَا أَفْعَلُهُ سَأَفْعَلُهُ لِأَقْطَعَ فُرْصَةَ ٱلَّذِينَ يُرِيدُونَ فُرْصَةً كَيْ يُوجَدُوا كَمَا نَحْنُ أَيْضًا فِي مَا يَفْتَخِرُونَ بِهِ.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لِأَنَّ مِثْلَ هَؤُلَاءِ هُمْ رُسُلٌ كَذَبَةٌ، فَعَلَةٌ مَاكِرُونَ، مُغَيِّرُونَ شَكْلَهُمْ إِلَى شِبْهِ رُسُلِ ٱلْمَسِيحِ.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وَلَا عَجَبَ. لِأَنَّ ٱلشَّيْطَانَ نَفْسَهُ يُغَيِّرُ شَكْلَهُ إِلَى شِبْهِ مَلَاكِ نُورٍ!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فَلَيْسَ عَظِيمًا إِنْ كَانَ خُدَّامُهُ أَيْضًا يُغَيِّرُونَ شَكْلَهُمْ كَخُدَّامٍ لِلْبِرِّ. ٱلَّذِينَ نِهَايَتُهُمْ تَكُونُ حَسَبَ أَعْمَالِهِمْ.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أَقُولُ أَيْضًا: لَا يَظُنَّ أَحَدٌ أَنِّي غَبِيٌّ. وَإِلَّا فَٱقْبَلُونِي وَلَوْ كَغَبِيٍّ، لِأَفْتَخِرَ أَنَا أَيْضًا قَلِيلًا.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ٱلَّذِي أَتَكَلَّمُ بِهِ لَسْتُ أَتَكَلَّمُ بِهِ بِحَسَبِ ٱلرَّبِّ، بَلْ كَأَنَّهُ فِي غَبَاوَةٍ، فِي جَسَارَةِ ٱلِٱفْتِخَارِ هَذِهِ.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بِمَا أَنَّ كَثِيرِينَ يَفْتَخِرُونَ حَسَبَ ٱلْجَسَدِ، أَفْتَخِرُ أَنَا أَيْضًا.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فَإِنَّكُمْ بِسُرُورٍ تَحْتَمِلُونَ ٱلْأَغْبِيَاءَ، إِذْ أَنْتُمْ عُقَلَاءُ!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لِأَنَّكُمْ تَحْتَمِلُونَ: إِنْ كَانَ أَحَدٌ يَسْتَعْبِدُكُمْ! إِنْ كَانَ أَحَدٌ يَأْكُلُكُمْ! إِنْ كَانَ أَحَدٌ يَأْخُذُكُمْ! إِنْ كَانَ أَحَدٌ يَرْتَفِعُ! إِنْ كَانَ أَحَدٌ يَضْرِبُكُمْ عَلَى وُجُوهِكُمْ!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عَلَى سَبِيلِ ٱلْهَوَانِ أَقُولُ: كَيْفَ أَنَّنَا كُنَّا ضُعَفَاءَ! وَلَكِنَّ ٱلَّذِي يَجْتَرِئُ فِيهِ أَحَدٌ، أَقُولُ فِي غَبَاوَةٍ: أَنَا أَيْضًا أَجْتَرِئُ فِيهِ.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أَهُمْ عِبْرَانِيُّونَ؟ فَأَنَا أَيْضًا. أَهُمْ إِسْرَائِيلِيُّونَ؟ فَأَنَا أَيْضًا. أَهُمْ نَسْلُ إِبْرَاهِيمَ؟ فَأَنَا أَيْضًا.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أَهُمْ خُدَّامُ ٱلْمَسِيحِ؟ أَقُولُ كَمُخْتَلِّ ٱلْعَقْلِ، فَأَنَا أَفْضَلُ: فِي ٱلْأَتْعَابِ أَكْثَرُ، فِي ٱلضَّرَبَاتِ أَوْفَرُ، فِي ٱلسُّجُونِ أَكْثَرُ، فِي ٱلْمِيتَاتِ مِرَارًا كَثِيرَةً.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مِنَ ٱلْيَهُودِ خَمْسَ مَرَّاتٍ قَبِلْتُ أَرْبَعِينَ جَلْدَةً إِلَّا وَاحِدَةً.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ثَلَاثَ مَرَّاتٍ ضُرِبْتُ بِٱلْعِصِيِّ، مَرَّةً رُجِمْتُ، ثَلَاثَ مَرَّاتٍ ٱنْكَسَرَتْ بِيَ ٱلسَّفِينَةُ، لَيْلًا وَنَهَارًا قَضَّيْتُ فِي ٱلْعُمْقِ.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26</w:t>
      </w:r>
      <w:r>
        <w:rPr>
          <w:rtl/>
          <w:cs/>
          <w:lang w:val="ar_AE" w:bidi="ar_AE"/>
        </w:rPr>
        <w:t xml:space="preserve"> بِأَسْفَارٍ مِرَارًا كَثِيرَةً، بِأَخْطَارِ سُيُولٍ، بِأَخْطَارِ لُصُوصٍ، بِأَخْطَارٍ مِنْ جِنْسِي، بِأَخْطَارٍ مِنَ ٱلْأُمَمِ، بِأَخْطَارٍ فِي ٱلْمَدِينَةِ، بِأَخْطَارٍ فِي ٱلْبَرِّيَّةِ، بِأَخْطَارٍ فِي ٱلْبَحْرِ، بِأَخْطَارٍ مِنْ إِخْوَةٍ كَذَبَةٍ.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27</w:t>
      </w:r>
      <w:r>
        <w:rPr>
          <w:rtl/>
          <w:cs/>
          <w:lang w:val="ar_AE" w:bidi="ar_AE"/>
        </w:rPr>
        <w:t xml:space="preserve"> فِي تَعَبٍ وَكَدٍّ، فِي أَسْهَارٍ مِرَارًا كَثِيرَةً، فِي جُوعٍ وَعَطَشٍ، فِي أَصْوَامٍ مِرَارًا كَثِيرَةً، فِي بَرْدٍ وَعُرْيٍ.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28</w:t>
      </w:r>
      <w:r>
        <w:rPr>
          <w:rtl/>
          <w:cs/>
          <w:lang w:val="ar_AE" w:bidi="ar_AE"/>
        </w:rPr>
        <w:t xml:space="preserve"> عَدَا مَا هُوَ دُونَ ذَلِكَ: ٱلتَّرَاكُمُ عَلَيَّ كُلَّ يَوْمٍ، ٱلِٱهْتِمَامُ بِجَمِيعِ ٱلْكَنَائِسِ.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29</w:t>
      </w:r>
      <w:r>
        <w:rPr>
          <w:rtl/>
          <w:cs/>
          <w:lang w:val="ar_AE" w:bidi="ar_AE"/>
        </w:rPr>
        <w:t xml:space="preserve"> مَنْ يَضْعُفُ وَأَنَا لَا أَضْعُفُ؟ مَنْ يَعْثُرُ وَأَنَا لَا أَلْتَهِبُ؟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30</w:t>
      </w:r>
      <w:r>
        <w:rPr>
          <w:rtl/>
          <w:cs/>
          <w:lang w:val="ar_AE" w:bidi="ar_AE"/>
        </w:rPr>
        <w:t xml:space="preserve"> إِنْ كَانَ يَجِبُ ٱلِٱفْتِخَارُ، فَسَأَفْتَخِرُ بِأُمُورِ ضَعْفِي.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31</w:t>
      </w:r>
      <w:r>
        <w:rPr>
          <w:rtl/>
          <w:cs/>
          <w:lang w:val="ar_AE" w:bidi="ar_AE"/>
        </w:rPr>
        <w:t xml:space="preserve"> ٱللهُ أَبُو رَبِّنَا يَسُوعَ ٱلْمَسِيحِ، ٱلَّذِي هُوَ مُبَارَكٌ إِلَى ٱلْأَبَدِ، يَعْلَمُ أَنِّي لَسْتُ أَكْذِبُ.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32</w:t>
      </w:r>
      <w:r>
        <w:rPr>
          <w:rtl/>
          <w:cs/>
          <w:lang w:val="ar_AE" w:bidi="ar_AE"/>
        </w:rPr>
        <w:t xml:space="preserve"> فِي دِمَشْقَ، وَالِي ٱلْحَارِثِ ٱلْمَلِكِ كَانَ يَحْرُسُ مَدِينَةَ ٱلدِّمَشْقِيِّينَ، يُرِيدُ أَنْ يُمْسِكَنِي،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33</w:t>
      </w:r>
      <w:r>
        <w:rPr>
          <w:rtl/>
          <w:cs/>
          <w:lang w:val="ar_AE" w:bidi="ar_AE"/>
        </w:rPr>
        <w:t xml:space="preserve"> فَتَدَلَّيْتُ مِنْ طَاقَةٍ فِي زَنْبِيلٍ مِنَ ٱلسُّورِ، وَنَجَوْتُ مِنْ يَدَيْهِ.</w:t>
      </w:r>
    </w:p>
    <w:p>
      <w:pPr>
        <w:pStyle w:val="Heading2"/>
        <w:bidi/>
      </w:pPr>
      <w:r>
        <w:rPr>
          <w:rtl/>
          <w:cs/>
          <w:lang w:val="ar_AE" w:bidi="ar_AE"/>
        </w:rPr>
        <w:t>2 Corinthians 12:1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إِنَّهُ لَا يُوافِقُنِي أَنْ أَفْتَخِرَ. فَإِنِّي آتِي إِلَى مَنَاظِرِ ٱلرَّبِّ وَإِعْلَانَاتِهِ.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أَعْرِفُ إِنْسَانًا فِي ٱلْمَسِيحِ قَبْلَ أَرْبَعَ عَشْرَةَ سَنَةً. أَفِي ٱلْجَسَدِ؟ لَسْتُ أَعْلَمُ، أَمْ خَارِجَ ٱلْجَسَدِ؟ لَسْتُ أَعْلَمُ. ٱللهُ يَعْلَمُ. ٱخْتُطِفَ هَذَا إِلَى ٱلسَّمَاءِ ٱلثَّالِثَةِ.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وَأَعْرِفُ هَذَا ٱلْإِنْسَانَ - أَفِي ٱلْجَسَدِ أَمْ خَارِجَ ٱلْجَسَدِ؟ لَسْتُ أَعْلَمُ. ٱللهُ يَعْلَمُ-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أَنَّهُ ٱخْتُطِفَ إِلَى ٱلْفِرْدَوْسِ، وَسَمِعَ كَلِمَاتٍ لَا يُنْطَقُ بِهَا، وَلَا يَسُوغُ لِإِنْسَانٍ أَنْ يَتَكَلَّمَ بِهَا.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مِنْ جِهَةِ هَذَا أَفْتَخِرُ. وَلَكِنْ مِنْ جِهَةِ نَفْسِي لَا أَفْتَخِرُ إِلَّا بِضَعَفَاتِي.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فَإِنِّي إِنْ أَرَدْتُ أَنْ أَفْتَخِرَ لَا أَكُونُ غَبِيًّا، لِأَنِّي أَقُولُ ٱلْحَقَّ. وَلَكِنِّي أَتَحَاشَى لِئَلَّا يَظُنَّ أَحَدٌ مِنْ جِهَتِي فَوْقَ مَا يَرَانِي أَوْ يَسْمَعُ مِنِّي.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وَلِئَلَّا أَرْتَفِعَ بِفَرْطِ ٱلْإِعْلَانَاتِ، أُعْطِيتُ شَوْكَةً فِي ٱلْجَسَدِ، مَلَاكَ ٱلشَّيْطَانِ لِيَلْطِمَنِي، لِئَلَّا أَرْتَفِعَ.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مِنْ جِهَةِ هَذَا تَضَرَّعْتُ إِلَى ٱلرَّبِّ ثَلَاثَ مَرَّاتٍ أَنْ يُفَارِقَنِي.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فَقَالَ لِي: «تَكْفِيكَ نِعْمَتِي، لِأَنَّ قُوَّتِي فِي ٱلضَّعْفِ تُكْمَلُ». فَبِكُلِّ سُرُورٍ أَفْتَخِرُ بِٱلْحَرِيِّ فِي ضَعَفَاتِي، لِكَيْ تَحِلَّ عَلَيَّ قُوَّةُ ٱلْمَسِيحِ.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لِذَلِكَ أُسَرُّ بِٱلضَّعَفَاتِ وَٱلشَّتَائِمِ وَٱلضَّرُورَاتِ وَٱلِٱضْطِهَادَاتِ وَٱلضِّيقَاتِ لِأَجْلِ ٱلْمَسِيحِ. لِأَنِّي حِينَمَا أَنَا ضَعِيفٌ فَحِينَئِذٍ أَنَا قَوِيٌّ.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قَدْ صِرْتُ غَبِيًّا وَأَنَا أَفْتَخِرُ. أَنْتُمْ أَلْزَمْتُمُونِي! لِأَنَّهُ كَانَ يَنْبَغِي أَنْ أُمْدَحَ مِنْكُمْ، إِذْ لَمْ أَنْقُصْ شَيْئًا عَنْ فَائِقِي ٱلرُّسُلِ، وَإِنْ كُنْتُ لَسْتُ شَيْئًا.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إِنَّ عَلَامَاتِ ٱلرَّسُولِ صُنِعَتْ بَيْنَكُمْ فِي كُلِّ صَبْرٍ، بِآيَاتٍ وَعَجَائِبَ وَقُوَّاتٍ.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لِأَنَّهُ مَا هُوَ ٱلَّذِي نَقَصْتُمْ عَنْ سَائِرِ ٱلْكَنَائِسِ، إِلَّا أَنِّي أَنَا لَمْ أُثَقِّلْ عَلَيْكُمْ؟ سَامِحُونِي بِهَذَا ٱلظُّلْمِ!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هُوَذَا ٱلْمَرَّةُ ٱلثَّالِثَةُ أَنَا مُسْتَعِدٌّ أَنْ آتِيَ إِلَيْكُمْ وَلَا أُثَقِّلَ عَلَيْكُمْ. لِأَنِّي لَسْتُ أَطْلُبُ مَا هُوَ لَكُمْ بَلْ إِيَّاكُمْ. لِأَنَّهُ لَا يَنْبَغِي أَنَّ ٱلْأَوْلَادَ يَذْخَرُونَ لِلْوَالِدِينَ، بَلِ ٱلْوَالِدُونَ لِلْأَوْلَادِ.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وَأَمَّا أَنَا فَبِكُلِّ سُرُورٍ أُنْفِقُ وَأُنْفَقُ لِأَجْلِ أَنْفُسِكُمْ، وَإِنْ كُنْتُ كُلَّمَا أُحِبُّكُمْ أَكْثَرَ أُحَبُّ أَقَلَّ!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فَلْيَكُنْ. أَنَا لَمْ أُثَقِّلْ عَلَيْكُمْ، لَكِنْ إِذْ كُنْتُ مُحْتَالًا أَخَذْتُكُمْ بِمَكْرٍ!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هَلْ طَمِعْتُ فِيكُمْ بِأَحَدٍ مِنَ ٱلَّذِينَ أَرْسَلْتُهُمْ إِلَيْكُمْ؟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طَلَبْتُ إِلَى تِيطُسَ وَأَرْسَلْتُ مَعَهُ ٱلْأَخَ. هَلْ طَمِعَ فِيكُمْ تِيطُسُ؟ أَمَا سَلَكْنَا بِذَاتِ ٱلرُّوحِ ٱلْوَاحِدِ؟ أَمَا بِذَاتِ ٱلْخَطَوَاتِ ٱلْوَاحِدَةِ؟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أَتَظُنُّونَ أَيْضًا أَنَّنَا نَحْتَجُّ لَكُمْ؟ أَمَامَ ٱللهِ فِي ٱلْمَسِيحِ نَتَكَلَّمُ. وَلَكِنَّ ٱلْكُلَّ أَيُّهَا ٱلْأَحِبَّاءُ لِأَجْلِ بُنْيَانِكُمْ.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لِأَنِّي أَخَافُ إِذَا جِئْتُ أَنْ لَا أَجِدَكُمْ كَمَا أُرِيدُ، وَأُوجَدَ مِنْكُمْ كَمَا لَا تُرِيدُونَ. أَنْ تُوجَدَ خُصُومَاتٌ وَمُحَاسَدَاتٌ وَسَخَطَاتٌ وَتَحَزُّبَاتٌ وَمَذَمَّاتٌ وَنَمِيمَاتٌ وَتَكَبُّرَاتٌ وَتَشْوِيشَاتٌ.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أَنْ يُذِلَّنِي إِلَهِي عِنْدَكُمْ، إِذَا جِئْتُ أَيْضًا وَأَنُوحُ عَلَى كَثِيرِينَ مِنَ ٱلَّذِينَ أَخْطَأُوا مِنْ قَبْلُ وَلَمْ يَتُوبُوا عَنِ ٱلنَّجَاسَةِ وَٱلزِّنَا وَٱلْعَهَارَةِ ٱلَّتِي فَعَلُوهَا.</w:t>
      </w:r>
    </w:p>
    <w:p>
      <w:pPr>
        <w:pStyle w:val="Heading2"/>
        <w:bidi/>
      </w:pPr>
      <w:r>
        <w:rPr>
          <w:rtl/>
          <w:cs/>
          <w:lang w:val="ar_AE" w:bidi="ar_AE"/>
        </w:rPr>
        <w:t>2 Corinthians 13:1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هَذِهِ ٱلْمَرَّةُ ٱلثَّالِثَةُ آتِي إِلَيْكُمْ. «عَلَى فَمِ شَاهِدَيْنِ وَثَلَاثَةٍ تَقُومُ كُلُّ كَلِمَةٍ».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قَدْ سَبَقْتُ فَقُلْتُ، وَأَسْبِقُ فَأَقُولُ كَمَا وَأَنَا حَاضِرٌ ٱلْمَرَّةَ ٱلثَّانِيَةَ، وَأَنَا غَائِبٌ ٱلْآنَ، أَكْتُبُ لِلَّذِينَ أَخْطَأُوا مِنْ قَبْلُ، وَلِجَمِيعِ ٱلْبَاقِينَ: أَنِّي إِذَا جِئْتُ أَيْضًا لَا أُشْفِقُ.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إِذْ أَنْتُمْ تَطْلُبُونَ بُرْهَانَ ٱلْمَسِيحِ ٱلْمُتَكَلِّمِ فِيَّ، ٱلَّذِي لَيْسَ ضَعِيفًا لَكُمْ بَلْ قَوِيٌّ فِيكُمْ.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لِأَنَّهُ وَإِنْ كَانَ قَدْ صُلِبَ مِنْ ضَعْفٍ، لَكِنَّهُ حَيٌّ بِقُوَّةِ ٱللهِ. فَنَحْنُ أَيْضًا ضُعَفَاءُ فِيهِ، لَكِنَّنَا سَنَحْيَا مَعَهُ بِقُوَّةِ ٱللهِ مِنْ جِهَتِكُمْ.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جَرِّبُوا أَنْفُسَكُمْ، هَلْ أَنْتُمْ فِي ٱلْإِيمَانِ؟ ٱمْتَحِنُوا أَنْفُسَكُمْ. أَمْ لَسْتُمْ تَعْرِفُونَ أَنْفُسَكُمْ، أَنَّ يَسُوعَ ٱلْمَسِيحَ هُوَ فِيكُمْ، إِنْ لَمْ تَكُونُوا مَرْفُوضِينَ؟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لَكِنَّنِي أَرْجُو أَنَّكُمْ سَتَعْرِفُونَ أَنَّنَا نَحْنُ لَسْنَا مَرْفُوضِينَ.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وَأُصَلِّي إِلَى ٱللهِ أَنَّكُمْ لَا تَعْمَلُونَ شَيْئًا رَدِيًّا، لَيْسَ لِكَيْ نَظْهَرَ نَحْنُ مُزَكَّيْنَ، بَلْ لِكَيْ تَصْنَعُوا أَنْتُمْ حَسَنًا، وَنَكُونَ نَحْنُ كَأَنَّنَا مَرْفُوضُونَ.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لِأَنَّنَا لَا نَسْتَطِيعُ شَيْئًا ضِدَّ ٱلْحَقِّ، بَلْ لِأَجْلِ ٱلْحَقِّ.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لِأَنَّنَا نَفْرَحُ حِينَمَا نَكُونُ نَحْنُ ضُعَفَاءَ وَأَنْتُمْ تَكُونُونَ أَقْوِيَاءَ. وَهَذَا أَيْضًا نَطْلُبُهُ: كَمَالَكُمْ.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لِذَلِكَ أَكْتُبُ بِهَذَا وَأَنَا غَائِبٌ، لِكَيْ لَا أَسْتَعْمِلَ جَزْمًا وَأَنَا حَاضِرٌ، حَسَبَ ٱلسُّلْطَانِ ٱلَّذِي أَعْطَانِي إِيَّاهُ ٱلرَّبُّ لِلْبُنْيَانِ لَا لِلْهَدْمِ.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أَخِيرًا أَيُّهَا ٱلْإِخْوَةُ ٱفْرَحُوا. اِكْمَلُوا. تَعَزَّوْا. اِهْتَمُّوا ٱهْتِمَامًا وَاحِدًا. عِيشُوا بِٱلسَّلَامِ، وَإِلَهُ ٱلْمَحَبَّةِ وَٱلسَّلَامِ سَيَكُونُ مَعَكُمْ.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سَلِّمُوا بَعْضُكُمْ عَلَى بَعْضٍ بِقُبْلَةٍ مُقَدَّسَةٍ.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يُسَلِّمُ عَلَيْكُمْ جَمِيعُ ٱلْقِدِّيسِينَ.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نِعْمَةُ رَبِّنَا يَسُوعَ ٱلْمَسِيحِ، وَمَحَبَّةُ ٱللهِ، وَشَرِكَةُ ٱلرُّوحِ ٱلْقُدُسِ مَعَ جَمِيعِكُمْ. آمِينَ.</w:t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