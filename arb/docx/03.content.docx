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Leviticus 1:1</w:t>
      </w:r>
      <w:r>
        <w:rPr>
          <w:lang w:val="ar_AE" w:bidi="ar_AE"/>
        </w:rPr>
      </w:r>
    </w:p>
    <w:p>
      <w:pPr>
        <w:bidi/>
      </w:pPr>
      <w:r>
        <w:rPr>
          <w:lang w:val="ar_AE" w:bidi="ar_AE"/>
        </w:rPr>
      </w:r>
      <w:r>
        <w:rPr>
          <w:vertAlign w:val="superscript"/>
          <w:lang w:val="ar_AE" w:bidi="ar_AE"/>
        </w:rPr>
        <w:t>1</w:t>
      </w:r>
      <w:r>
        <w:rPr>
          <w:lang w:val="ar_AE" w:bidi="ar_AE"/>
        </w:rPr>
        <w:t xml:space="preserve"> وَدَعَا ٱلرَّبُّ مُوسَى وَكَلَّمَهُ مِنْ خَيْمَةِ ٱلِٱجْتِمَاعِ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وَقُلْ لَهُمْ: إِذَا قَرَّبَ إِنْسَانٌ مِنْكُمْ قُرْبَانًا لِلرَّبِّ مِنَ ٱلْبَهَائِمِ، فَمِنَ ٱلْبَقَرِ وَٱلْغَنَمِ تُقَرِّبُونَ قَرَابِينَكُمْ.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كَانَ قُرْبَانُهُ مُحْرَقَةً مِنَ ٱلْبَقَرِ، فَذَكَرًا صَحِيحًا يُقَرِّبُهُ. إِلَى بَابِ خَيْمَةِ ٱلِٱجْتِمَاعِ يُقَدِّمُهُ لِلرِّضَا عَنْهُ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وَيَضَعُ يَدَهُ عَلَى رَأْسِ ٱلْمُحْرَقَةِ، فَيُرْضَى عَلَيْهِ لِلتَّكْفِيرِ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وَيَذْبَحُ ٱلْعِجْلَ أَمَامَ ٱلرَّبِّ، وَيُقَرِّبُ بَنوُ هَارُونَ ٱلْكَهَنَةُ ٱلدَّمَ، وَيَرُشُّونَ ٱلدَّمَ مُسْتَدِيرًا عَلَى ٱلْمَذْبَحِ ٱلَّذِي لَدَى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وَيَسْلُخُ ٱلْمُحْرَقَةَ وَيُقَطِّعُهَا إِلَى قِطَعِهَا.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وَيَجْعَلُ بَنُو هَارُونَ ٱلْكَاهِنِ نَارًا عَلَى ٱلْمَذْبَحِ، وَيُرَتِّبُونَ حَطَبًا عَلَى 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وَيُرَتِّبُ بَنُو هَارُونَ ٱلْكَهَنَةُ ٱلْقِطَعَ مَعَ ٱلرَّأْسِ وَٱلشَّحْمِ فَوْقَ ٱلْحَطَبِ ٱلَّذِي عَلَى ٱلنَّارِ ٱلَّتِي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وَأَمَّا أَحْشَاؤُهُ وَأَكَارِعُهُ فَيَغْسِلُهَا بِمَاءٍ، وَيُوقِدُ ٱلْكَاهِنُ ٱلْجَمِيعَ عَلَى ٱلْمَذْبَحِ مُحْرَقَةً،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«وَإِنْ كَانَ قُرْبَانُهُ مِنَ ٱلْغَنَمِ ٱلضَّأْنِ أَوِ ٱلْمَعْزِ مُحْرَقَةً، فَذَكَرًا صَحِيحًا يُقَرِّبُهُ.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وَيَذْبَحُهُ عَلَى جَانِبِ ٱلْمَذْبَحِ إِلَى ٱلشِّمَالِ أَمَامَ ٱلرَّبِّ، وَيَرُشُّ بَنُو هَارُونَ ٱلْكَهَنَةُ دَمَهُ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وَيُقَطِّعُهُ إِلَى قِطَعِهِ، مَعَ رَأْسِهِ وَشَحْمِهِ. وَيُرَتِّبُهُنَّ ٱلْكَاهِنُ فَوْقَ ٱلْحَطَبِ ٱلَّذِي عَلَى ٱلنَّارِ ٱلَّتِي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وَأَمَّا ٱلْأَحْشَاءُ وَٱلْأَكَارِعُ فَيَغْسِلُهَا بِمَاءٍ، وَيُقَرِّبُ ٱلْكَاهِنُ ٱلْجَمِيعَ، وَيُوقِدُ عَلَى ٱلْمَذْبَحِ. إِنَّهُ مُحْرَقَةٌ،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كَانَ قُرْبَانُهُ لِلرَّبِّ مِنَ ٱلطَّيْرِ مُحْرَقَةً، يُقَرِّبُ قُرْبَانَهُ مِنَ ٱلْيَمَامِ أَوْ مِنْ أَفْرَاخِ ٱلْحَمَامِ.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يُقَدِّمُهُ ٱلْكَاهِنُ إِلَى ٱلْمَذْبَحِ، وَيَحُزُّ رَأْسَهُ، وَيُوقِدُ عَلَى ٱلْمَذْبَحِ، وَيُعْصَرُ دَمُهُ عَلَى حَائِطِ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وَيَنْزِعُ حَوْصَلَتَهُ بِفَرْثِهَا وَيَطْرَحُهَا إِلَى جَانِبِ ٱلْمَذْبَحِ شَرْقًا إِلَى مَكَانِ ٱلرَّمَادِ.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وَيَشُقُّهُ بَيْنَ جَنَاحَيْهِ. لَا يَفْصِلُهُ. وَيُوقِدُهُ ٱلْكَاهِنُ عَلَى ٱلْمَذْبَحِ فَوْقَ ٱلْحَطَبِ ٱلَّذِي عَلَى ٱلنَّارِ. إِنَّهُ مُحْرَقَةٌ، وَقُودُ رَائِحَةِ سَرُورٍ لِلرَّبِّ.</w:t>
      </w:r>
      <w:r>
        <w:rPr>
          <w:lang w:val="ar_AE" w:bidi="ar_AE"/>
        </w:rPr>
      </w:r>
      <w:r>
        <w:rPr>
          <w:lang w:val="ar_AE" w:bidi="ar_AE"/>
        </w:rPr>
      </w:r>
    </w:p>
    <w:p>
      <w:pPr>
        <w:bidi/>
      </w:pPr>
      <w:r>
        <w:rPr>
          <w:lang w:val="ar_AE" w:bidi="ar_AE"/>
        </w:rPr>
      </w:r>
    </w:p>
    <w:p>
      <w:pPr>
        <w:pStyle w:val="Heading2"/>
        <w:bidi/>
      </w:pPr>
      <w:r>
        <w:rPr>
          <w:lang w:val="ar_AE" w:bidi="ar_AE"/>
        </w:rPr>
        <w:t>Leviticus 2:1</w:t>
      </w:r>
      <w:r>
        <w:rPr>
          <w:lang w:val="ar_AE" w:bidi="ar_AE"/>
        </w:rPr>
      </w:r>
    </w:p>
    <w:p>
      <w:pPr>
        <w:bidi/>
      </w:pPr>
      <w:r>
        <w:rPr>
          <w:lang w:val="ar_AE" w:bidi="ar_AE"/>
        </w:rPr>
      </w:r>
      <w:r>
        <w:rPr>
          <w:vertAlign w:val="superscript"/>
          <w:lang w:val="ar_AE" w:bidi="ar_AE"/>
        </w:rPr>
        <w:t>1</w:t>
      </w:r>
      <w:r>
        <w:rPr>
          <w:lang w:val="ar_AE" w:bidi="ar_AE"/>
        </w:rPr>
        <w:t xml:space="preserve"> «وَإِذَا قَرَّبَ أَحَدٌ قُرْبَانَ تَقْدِمَةٍ لِلرَّبِّ، يَكُونُ قُرْبَانُهُ مِنْ دَقِيقٍ. وَيَسْكُبُ عَلَيْهَا زَيْتًا، وَيَجْعَلُ عَلَيْهَا لُبَانًا.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وَيَأْتِي بِهَا إِلَى بَنِي هَارُونَ ٱلْكَهَنَةِ، وَيَقْبِضُ مِنْهَا مِلْءَ قَبْضَتِهِ مِنْ دَقِيقِهَا وَزَيْتِهَا مَعَ كُلِّ لُبَانِهَا، وَيُوقِدُ ٱلْكَاهِنُ تَذْكَارَهَا عَلَى ٱلْمَذْبَحِ،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وَٱلْبَاقِي مِنَ ٱلتَّقْدِمَةِ هُوَ لِهَارُونَ وَبَنِيهِ، قُدْسُ أَقْدَاسٍ مِنْ وَقَائِدِ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«وَإِذَا قَرَّبْتَ قُرْبَانَ تَقْدِمَةٍ مَخْبُوزَةٍ فِي تَنُّورٍ، تَكُونُ أَقْرَاصًا مِنْ دَقِيقٍ، فَطِيرًا مَلْتُوتَةً بِزَيْتٍ، وَرِقَاقًا فَطِيرًا مَدْهُونَةً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كَانَ قُرْبَانُكَ تَقْدِمَةً عَلَى ٱلصَّاجِ، تَكُونُ مِنْ دَقِيقٍ مَلْتُوتَةً بِزَيْتٍ، فَطِيرًا.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تَفُتُّهَا فُتَاتًا وَتَسْكُبُ عَلَيْهَا زَيْتًا. إِنَّهَا 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 قُرْبَانُكَ تَقْدِمَةً مِنْ طَاجِنٍ، فَمِنْ دَقِيقٍ بِزَيْتٍ تَعْمَلُهُ.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فَتَأْتِي بِٱلتَّقْدِمَةِ ٱلَّتِي تُصْطَنَعُ مِنْ هَذِهِ إِلَى ٱلرَّبِّ وَتُقَدِّمُهَا إِلَى ٱلْكَاهِنِ، فَيَدْنُو بِهَا إِلَى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وَيَأْخُذُ ٱلْكَاهِنُ مِنَ ٱلتَّقْدِمَةِ تَذْكَارَهَا وَيُوقِدُ عَلَى ٱلْمَذْبَحِ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وَٱلْبَاقِي مِنَ ٱلتَّقْدِمَةِ هُوَ لِهَارُونَ وَبَنِيهِ، قُدْسُ أَقْدَاسٍ مِنْ وَقَائِدِ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«كُلُّ ٱلتَّقْدِمَاتِ ٱلَّتِي تُقَرِّبُونَهَا لِلرَّبِّ لَا تُصْطَنَعُ خَمِيرًا، لِأَنَّ كُلَّ خَمِيرٍ، وَكُلَّ عَسَلٍ لَا تُوقِدُوا مِنْهُمَا وَقُودًا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قُرْبَانَ أَوَائِلَ تُقَرِّبُونَهُمَا لِلرَّبِّ. لَكِنْ عَلَى ٱلْمَذْبَحِ لَا يَصْعَدَانِ لِرَائِحَةِ 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وَكُلُّ قُرْبَانٍ مِنْ تَقْدِمَاتِكَ بِٱلْمِلْحِ تُمَلِّحُهُ، وَلَا تُخْلِ تَقْدِمَتَكَ مِنْ مِلْحِ عَهْدِ إِلَهِكَ. عَلَى جَمِيعِ قَرَابِينِكَ تُقَرِّبُ مِلْحًا.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قَرَّبْتَ تَقْدِمَةَ بَاكُورَاتٍ لِلرَّبِّ، فَفَرِيكًا مَشْوِيًّا بِٱلنَّارِ. جَرِيشًا سَوِيقًا تُقَرِّبُ تَقْدِمَةَ بَاكُورَاتِكَ.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وَتَجْعَلُ عَلَيْهَا زَيْتًا وَتَضَعُ عَلَيْهَا لُبَانًا. إِنَّهَا 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فَيُوقِدُ ٱلْكَاهِنُ تَذْكَارَهَا مِنْ جَرِيشِهَا وَزَيْتِهَا مَعَ جَمِيعِ لُبَانِهَا وَقُودًا لِلرَّبِّ.</w:t>
      </w:r>
      <w:r>
        <w:rPr>
          <w:lang w:val="ar_AE" w:bidi="ar_AE"/>
        </w:rPr>
      </w:r>
      <w:r>
        <w:rPr>
          <w:lang w:val="ar_AE" w:bidi="ar_AE"/>
        </w:rPr>
      </w:r>
    </w:p>
    <w:p>
      <w:pPr>
        <w:bidi/>
      </w:pPr>
      <w:r>
        <w:rPr>
          <w:lang w:val="ar_AE" w:bidi="ar_AE"/>
        </w:rPr>
      </w:r>
    </w:p>
    <w:p>
      <w:pPr>
        <w:pStyle w:val="Heading2"/>
        <w:bidi/>
      </w:pPr>
      <w:r>
        <w:rPr>
          <w:lang w:val="ar_AE" w:bidi="ar_AE"/>
        </w:rPr>
        <w:t>Leviticus 3:1</w:t>
      </w:r>
      <w:r>
        <w:rPr>
          <w:lang w:val="ar_AE" w:bidi="ar_AE"/>
        </w:rPr>
      </w:r>
    </w:p>
    <w:p>
      <w:pPr>
        <w:bidi/>
      </w:pPr>
      <w:r>
        <w:rPr>
          <w:lang w:val="ar_AE" w:bidi="ar_AE"/>
        </w:rPr>
      </w:r>
      <w:r>
        <w:rPr>
          <w:vertAlign w:val="superscript"/>
          <w:lang w:val="ar_AE" w:bidi="ar_AE"/>
        </w:rPr>
        <w:t>1</w:t>
      </w:r>
      <w:r>
        <w:rPr>
          <w:lang w:val="ar_AE" w:bidi="ar_AE"/>
        </w:rPr>
        <w:t xml:space="preserve"> «وَإِنْ كَانَ قُرْبَانُهُ ذَبِيحَةَ سَلَامَةٍ، فَإِنْ قَرَّبَ مِنَ ٱلْبَقَرِ ذَكَرًا أَوْ أُنْثَى، فَصَحِيحًا يُقَرِّبُهُ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يَضَعُ يَدَهُ عَلَى رَأْسِ قُرْبَانِهِ وَيَذْبَحُهُ لَدَى بَابِ خَيْمَةِ ٱلِٱجْتِمَاعِ، وَيَرُشُّ بَنُو هَارُونَ ٱلْكَهَنَةُ ٱلدَّمَ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وَيُقَرِّبُ مِنْ ذَبِيحَةِ ٱلسَّلَامَةِ وَقُودًا لِلرَّبِّ: ٱلشَّحْمَ ٱلَّذِي يُغَشِّي ٱلْأَحْشَاءَ، وَسَائِرَ ٱلشَّحْمِ ٱلَّذِي عَلَى ٱلْأَحْشَاءِ،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وَٱلْكُلْيَتَيْنِ، وَٱلشَّحْمَ ٱلَّذِي عَلَيْهِمَا ٱلَّذِي عَلَى ٱلْخَاصِرَتَيْنِ، وَزِيَادَةَ ٱلْكَبِدِ مَعَ ٱلْكُلْيَتَيْنِ يَنْزِعُهَا.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وَيُوقِدُهَا بَنُو هَارُونَ عَلَى ٱلْمَذْبَحِ عَلَى ٱلْمُحْرَقَةِ ٱلَّتِي فَوْقَ ٱلْحَطَبِ ٱلَّذِي عَلَى ٱلنَّارِ،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كَانَ قُرْبَانُهُ مِنَ ٱلْغَنَمِ ذَبِيحَةَ سَلَامَةٍ لِلرَّبِّ ذَكَرًا أَوْ أُنْثَى، فَصَحِيحًا يُقَرِّبُهُ.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قَرَّبَ قُرْبَانَهُ مِنَ ٱلضَّأْنِ يُقَدِّمُهُ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يَضَعُ يَدَهُ عَلَى رَأْسِ قُرْبَانِهِ وَيَذْبَحُهُ قُدَّامَ خَيْمَةِ ٱلِٱجْتِمَاعِ. وَيَرُشُّ بَنُو هَارُونَ دَمَهُ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وَيُقَرِّبُ مِنْ ذَبِيحَةِ ٱلسَّلَامَةِ شَحْمَهَا وَقُودًا لِلرَّبِّ: ٱلْأَلْيَةَ صَحِيحَةً مِنْ عِنْدِ ٱلْعُصْعُصِ يَنْزِعُهَا، وَٱلشَّحْمَ ٱلَّذِي يُغَشِّي ٱلْأَحْشَاءَ، وَسَائِرَ ٱلشَّحْمِ ٱلَّذِي عَلَى ٱلْأَحْشَاءِ،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وَٱلْكُلْيَتَيْنِ، وَٱلشَّحْمَ ٱلَّذِي عَلَيْهِمَا ٱلَّذِي عَلَى ٱلْخَاصِرَتَيْنِ، وَزِيَادَةَ ٱلْكَبِدِ مَعَ ٱلْكُلْيَتَيْنِ يَنْزِعُهَا.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وَيُوقِدُهَا ٱلْكَاهِنُ عَلَى ٱلْمَذْبَحِ طَعَامَ وَقُودٍ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«وَإِنْ كَانَ قُرْبَانُهُ مِنَ ٱلْمَعْزِ يُقَدِّمُهُ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يَضَعُ يَدَهُ عَلَى رَأْسِهِ وَيَذْبَحُهُ قُدَّامَ خَيْمَةِ ٱلِٱجْتِمَاعِ، وَيَرُشُّ بَنُو هَارُونَ دَمَهُ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وَيُقَرِّبُ مِنْهُ قُرْبَانَهُ وَقُودًا لِلرَّبِّ: ٱلشَّحْمَ ٱلَّذِي يُغَشِّي ٱلْأَحْشَاءَ، وَسَائِرَ ٱلشَّحْمِ ٱلَّذِي عَلَى ٱلْأَحْشَاءِ،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وَٱلْكُلْيَتَيْنِ وَٱلشَّحْمَ ٱلَّذِي عَلَيْهِمَا ٱلَّذِي عَلَى ٱلْخَاصِرَتَيْنِ، وَزِيَادَةَ ٱلْكَبِدِ مَعَ ٱلْكُلْيَتَيْنِ يَنْزِعُهَا.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وَيُوقِدُهُنَّ ٱلْكَاهِنُ عَلَى ٱلْمَذْبَحِ طَعَامَ وَقُودٍ لِرَائِحَةِ سَرُورٍ. كُلُّ ٱلشَّحْمِ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فَرِيضَةً دَهْرِيَّةً فِي أَجْيَالِكُمْ فِي جَمِيعِ مَسَاكِنِكُمْ: لَا تَأْكُلُوا شَيْئًا مِنَ ٱلشَّحْمِ وَلَا مِنَ ٱلدَّمِ».</w:t>
      </w:r>
      <w:r>
        <w:rPr>
          <w:lang w:val="ar_AE" w:bidi="ar_AE"/>
        </w:rPr>
      </w:r>
      <w:r>
        <w:rPr>
          <w:lang w:val="ar_AE" w:bidi="ar_AE"/>
        </w:rPr>
      </w:r>
    </w:p>
    <w:p>
      <w:pPr>
        <w:bidi/>
      </w:pPr>
      <w:r>
        <w:rPr>
          <w:lang w:val="ar_AE" w:bidi="ar_AE"/>
        </w:rPr>
      </w:r>
    </w:p>
    <w:p>
      <w:pPr>
        <w:pStyle w:val="Heading2"/>
        <w:bidi/>
      </w:pPr>
      <w:r>
        <w:rPr>
          <w:lang w:val="ar_AE" w:bidi="ar_AE"/>
        </w:rPr>
        <w:t>Leviticus 4:1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قَائِلًا: إِذَا أَخْطَأَتْ نَفْسٌ سَهْوًا فِي شَيْءٍ مِنْ جَمِيعِ مَنَاهِي ٱلرَّبِّ ٱلَّتِي لَا يَنْبَغِي عَمَلُهَا، وَعَمِلَتْ وَاحِدَةً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كَانَ ٱلْكَاهِنُ ٱلْمَمْسُوحُ يُخْطِئُ لِإِثْمِ ٱلشَّعْبِ، يُقَرِّبُ عَنْ خَطِيَّتِهِ ٱلَّتِي أَخْطَأَ ثَوْرًا ٱبْنَ بَقَرٍ صَحِيحًا لِلرَّبِّ،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يُقَدِّمُ ٱلثَّوْرَ إِلَى بَابِ خَيْمَةِ ٱلِٱجْتِمَاعِ أَمَامَ ٱلرَّبِّ، وَيَضَعُ يَدَهُ عَلَى رَأْسِ ٱلثَّوْرِ، وَيَذْبَحُ ٱلثَّوْرَ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وَيَأْخُذُ ٱلْكَاهِنُ ٱلْمَمْسُوحُ مِنْ دَمِ ٱلثَّوْرِ وَيَدْخُلُ بِهِ إِلَى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وَيَغْمِسُ ٱلْكَاهِنُ إِصْبَعَهُ فِي ٱلدَّمِ وَيَنْضِحُ مِنَ ٱلدَّمِ سَبْعَ مَرَّاتٍ أَمَامَ ٱلرَّبِّ لَدَى حِجَابِ ٱلْقُدْسِ.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وَيَجْعَلُ ٱلْكَاهِنُ مِنَ ٱلدَّمِ عَلَى قُرُونِ مَذْبَحِ ٱلْبَخُورِ ٱلْعَطِرِ ٱلَّذِي فِي خَيْمَةِ ٱلِٱجْتِمَاعِ أَمَامَ ٱلرَّبِّ، وَسَائِرُ دَمِ ٱلثَّوْرِ يَصُبُّهُ إِلَى أَسْفَلِ مَذْبَحِ ٱلْمُحْرَقَةِ ٱلَّذِي لَدَى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وَجَمِيعُ شَحْمِ ثَوْرِ ٱلْخَطِيَّةِ يَنْزِعُهُ عَنْهُ. ٱلشَّحْمَ ٱلَّذِي يُغَشِّي ٱلْأَحْشَاءَ، وَسَائِرَ ٱلشَّحْمِ ٱلَّذِي عَلَى ٱلْأَحْشَاءِ،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وَٱلْكُلْيَتَيْنِ وَٱلشَّحْمَ ٱلَّذِي عَلَيْهِمَا ٱلَّذِي عَلَى ٱلْخَاصِرَتَيْنِ، وَزِيَادَةَ ٱلْكَبِدِ مَعَ ٱلْكُلْيَتَيْنِ يَنْزِعُهَا،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كَمَا تُنْزَعُ مِنْ ثَوْرِ ذَبِيحَةِ ٱلسَّلَامَةِ. وَيُوقِدُهُنَّ ٱلْكَاهِنُ عَلَى مَذْبَحِ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 جِلْدُ ٱلثَّوْرِ وَكُلُّ لَحْمِهِ مَعَ رَأْسِهِ وَأَكَارِعِهِ وَأَحْشَائِهِ وَفَرْثِهِ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فَيُخْرِجُ سَائِرَ ٱلثَّوْرِ إِلَى خَارِجِ ٱلْمَحَلَّةِ إِلَى مَكَانٍ طَاهِرٍ، إِلَى مَرْمَى ٱلرَّمَادِ، وَيُحْرِقُهَا عَلَى حَطَبٍ بِٱلنَّارِ. عَلَى مَرْمَى ٱلرَّمَادِ تُحْرَقُ.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«وَإِنْ سَهَا كُلُّ جَمَاعَةِ إِسْرَائِيلَ، وَأُخْفِيَ أَمْرٌ عَنْ أَعْيُنِ ٱلْمَجْمَعِ، وَعَمِلُوا وَاحِدَةً مِنْ جَمِيعِ مَنَاهِي ٱلرَّبِّ ٱلَّتِي لَا يَنْبَغِي عَمَلُهَا، وَأَثِمُوا،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عُرِفَتِ ٱلْخَطِيَّةُ ٱلَّتِي أَخْطَأُوا بِهَا، يُقَرِّبُ ٱلْمَجْمَعُ ثَوْرًا ٱبْنَ بَقَرٍ ذَبِيحَةَ خَطِيَّةٍ. يَأْتُونَ بِهِ إِلَى قُدَّامِ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وَيَضَعُ شُيُوخُ ٱلْجَمَاعَةِ أَيْدِيَهُمْ عَلَى رَأْسِ ٱلثَّوْرِ أَمَامَ ٱلرَّبِّ، وَيَذْبَحُ ٱلثَّوْرَ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وَيُدْخِلُ ٱلْكَاهِنُ ٱلْمَمْسُوحُ مِنْ دَمِ ٱلثَّوْرِ إِلَى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وَيَغْمِسُ ٱلْكَاهِنُ إِصْبَعَهُ فِي ٱلدَّمِ، وَيَنْضِحُ سَبْعَ مَرَّاتٍ أَمَامَ ٱلرَّبِّ لَدَى ٱلْحِجَابِ.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وَيَجْعَلُ مِنَ ٱلدَّمِ عَلَى قُرُونِ ٱلْمَذْبَحِ ٱلَّذِي أَمَامَ ٱلرَّبِّ فِي خَيْمَةِ ٱلِٱجْتِمَاعِ، وَسَائِرَ ٱلدَّمِ يَصُبُّهُ إِلَى أَسْفَلِ مَذْبَحِ ٱلْمُحْرَقَةِ ٱلَّذِي لَدَى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وَجَمِيعَ شَحْمِهِ يَنْزِعُهُ عَنْهُ وَيُوقِدُهُ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وَيَفْعَلُ بِٱلثَّوْرِ كَمَا فَعَلَ بِثَوْرِ ٱلْخَطِيَّةِ. كَذَلِكَ يَفْعَلُ بِهِ. وَيُكَفِّرُ عَنْهُمُ ٱلْكَاهِنُ، فَيُصْفَحُ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يُخْرِجُ ٱلثَّوْرَ إِلَى خَارِجِ ٱلْمَحَلَّةِ وَيُحْرِقُهُ كَمَا أَحْرَقَ ٱلثَّوْرَ ٱلْأَوَّلَ. إِنَّهُ ذَبِيحَةُ خَطِيَّةِ ٱلْمَجْمَعِ.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«إِذَا أَخْطَأَ رَئِيسٌ وَعَمِلَ بِسَهْوٍ وَاحِدَةً مِنْ جَمِيعِ مَنَاهِي ٱلرَّبِّ إِلَهِهِ ٱلَّتِي لَا يَنْبَغِي عَمَلُهَا، وَأَثِمَ،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أُعْلِمَ بِخَطِيَّتِهِ ٱلَّتِي أَخْطَأَ بِهَا، يَأْتِي بِقُرْبَانِهِ تَيْسًا مِنَ ٱلْمَعْزِ ذَكَرًا صَحِيحًا.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وَيَضَعُ يَدَهُ عَلَى رَأْسِ ٱلتَّيْسِ وَيَذْبَحُهُ فِي ٱلْمَوْضِعِ ٱلَّذِي يَذْبَحُ فِيهِ ٱلْمُحْرَقَةَ أَمَامَ ٱلرَّبِّ. إِنَّهُ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وَيَأْخُذُ ٱلْكَاهِنُ مِنْ دَمِ ذَبِيحَةِ ٱلْخَطِيَّةِ بِإِصْبَعِهِ وَيَجْعَلُ عَلَى قُرُونِ مَذْبَحِ ٱلْمُحْرَقَةِ، ثُمَّ يَصُبُّ دَمَهُ إِلَى أَسْفَلِ مَذْبَحِ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وَجَمِيعَ شَحْمِهِ يُوقِدُهُ عَلَى ٱلْمَذْبَحِ كَشَحْمِ ذَبِيحَةِ ٱلسَّلَامَةِ، وَيُكَفِّرُ ٱلْكَاهِنُ عَنْهُ مِنْ خَطِيَّتِهِ فَيُصْفَحُ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أَخْطَأَ أَحَدٌ مِنْ عَامَّةِ ٱلْأَرْضِ سَهْوًا، بِعَمَلِهِ وَاحِدَةً مِنْ مَنَاهِي ٱلرَّبِّ ٱلَّتِي لَا يَنْبَغِي عَمَلُهَا، وَأَثِمَ،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أُعْلِمَ بِخَطِيَّتِهِ ٱلَّتِي أَخْطَأَ بِهَا، يَأْتِي بِقُرْبَانِهِ عَنْزًا مِنَ ٱلْمَعْزِ أُنْثَى صَحِيحَةً عَنْ خَطِيَّتِهِ ٱلَّتِي أَخْطَأَ.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وَيَضَعُ يَدَهُ عَلَى رَأْسِ ذَبِيحَةِ ٱلْخَطِيَّةِ، وَيَذْبَحُ ذَبِيحَةَ ٱلْخَطِيَّةِ فِي مَوْضِعِ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وَيَأْخُذُ ٱلْكَاهِنُ مِنْ دَمِهَا بِإِصْبَعِهِ وَيَجْعَلُ عَلَى قُرُونِ مَذْبَحِ ٱلْمُحْرَقَةِ، وَيَصُبُّ سَائِرَ دَمِهَا إِلَى أَسْفَلِ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وَجَمِيعَ شَحْمِهَا يَنْزِعُهُ كَمَا نُزِعَ ٱلشَّحْمُ عَنْ ذَبِيحَةِ ٱلسَّلَامَةِ، وَيُوقِدُ ٱلْكَاهِنُ عَلَى ٱلْمَذْبَحِ رَائِحَةَ سَرُورٍ لِلرَّبِّ وَيُكَفِّرُ عَنْهُ ٱلْكَاهِنُ فَيُصْفَحُ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«وَإِنْ أَتَى بِقُرْبَانِهِ مِنَ ٱلضَّأْنِ ذَبِيحَةَ خَطِيَّةٍ، يَأْتِي بِهَا أُنْثَى صَحِيحَةً.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وَيَضَعُ يَدَهُ عَلَى رَأْسِ ذَبِيحَةِ ٱلْخَطِيَّةِ، وَيَذْبَحُهَا ذَبِيحَةَ خَطِيَّةٍ فِي ٱلْمَوْضِعِ ٱلَّذِي يَذْبَحُ فِيهِ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وَيَأْخُذُ ٱلْكَاهِنُ مِنْ دَمِ ذَبِيحَةِ ٱلْخَطِيَّةِ بِإِصْبَعِهِ وَيَجْعَلُ عَلَى قُرُونِ مَذْبَحِ ٱلْمُحْرَقَةِ، وَيَصُبُّ سَائِرَ ٱلدَّمِ إِلَى أَسْفَلِ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وَجَمِيعَ شَحْمِهِ يَنْزِعُهُ كَمَا يُنْزَعُ شَحْمُ ٱلضَّأْنِ عَنْ ذَبِيحَةِ ٱلسَّلَامَةِ، وَيُوقِدُهُ ٱلْكَاهِنُ عَلَى ٱلْمَذْبَحِ عَلَى وَقَائِدِ ٱلرَّبِّ. وَيُكَفِّرُ عَنْهُ ٱلْكَاهِنُ مِنْ خَطِيَّتِهِ ٱلَّتِي أَخْطَأَ فَيُصْفَحُ عَنْهُ.</w:t>
      </w:r>
      <w:r>
        <w:rPr>
          <w:lang w:val="ar_AE" w:bidi="ar_AE"/>
        </w:rPr>
      </w:r>
      <w:r>
        <w:rPr>
          <w:lang w:val="ar_AE" w:bidi="ar_AE"/>
        </w:rPr>
      </w:r>
    </w:p>
    <w:p>
      <w:pPr>
        <w:bidi/>
      </w:pPr>
      <w:r>
        <w:rPr>
          <w:lang w:val="ar_AE" w:bidi="ar_AE"/>
        </w:rPr>
      </w:r>
    </w:p>
    <w:p>
      <w:pPr>
        <w:pStyle w:val="Heading2"/>
        <w:bidi/>
      </w:pPr>
      <w:r>
        <w:rPr>
          <w:lang w:val="ar_AE" w:bidi="ar_AE"/>
        </w:rPr>
        <w:t>Leviticus 5:1</w:t>
      </w:r>
      <w:r>
        <w:rPr>
          <w:lang w:val="ar_AE" w:bidi="ar_AE"/>
        </w:rPr>
      </w:r>
    </w:p>
    <w:p>
      <w:pPr>
        <w:bidi/>
      </w:pPr>
      <w:r>
        <w:rPr>
          <w:lang w:val="ar_AE" w:bidi="ar_AE"/>
        </w:rPr>
      </w:r>
      <w:r>
        <w:rPr>
          <w:vertAlign w:val="superscript"/>
          <w:lang w:val="ar_AE" w:bidi="ar_AE"/>
        </w:rPr>
        <w:t>1</w:t>
      </w:r>
      <w:r>
        <w:rPr>
          <w:lang w:val="ar_AE" w:bidi="ar_AE"/>
        </w:rPr>
        <w:t xml:space="preserve"> «وَإِذَا أَخْطَأَ أَحَدٌ وَسَمِعَ صَوْتَ حَلْفٍ وَهُوَ شَاهِدٌ يُبْصِرُ أَوْ يَعْرِفُ، فَإِنْ لَمْ يُخْبِرْ بِهِ حَمَلَ 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 إِذَا مَسَّ أَحَدٌ شَيْئًا نَجِسًا: جُثَّةَ وَحْشٍ نَجِسٍ، أَوْ جُثَّةَ بَهِيمَةٍ نَجِسَةٍ، أَوْ جُثَّةَ دَبِيبٍ نَجِسٍ، وَأُخْفِيَ عَنْهُ، فَهُوَ نَجِسٌ وَمُذْنِبٌ.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أَوْ إِذَا مَسَّ نَجَاسَةَ إِنْسَانٍ مِنْ جَمِيعِ نَجَاسَاتِهِ ٱلَّتِي يَتَنَجَّسُ بِهَا، وَأُخْفِيَ عَنْهُ ثُمَّ عُلِمَ، فَهُوَ مُذْنِبٌ.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أَوْ إِذَا حَلَفَ أَحَدٌ مُفْتَرِطًا بِشَفَتَيْهِ لِلْإِسَاءَةِ أَوْ لِلْإِحْسَانِ مِنْ جَمِيعِ مَا يَفْتَرِطُ بِهِ ٱلْإِنْسَانُ فِي ٱلْيَمِينِ، وَأُخْفِيَ عَنْهُ، ثُمَّ عُلِمَ، فَهُوَ مُذْنِبٌ فِي شَيْءٍ مِنْ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كَانَ يُذْنِبُ فِي شَيْءٍ مِنْ هَذِهِ، يُقِرُّ بِمَا قَدْ أَخْطَأَ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وَيَأْتِي إِلَى ٱلرَّبِّ بِذَبِيحَةٍ لِإِثْمِهِ عَنْ خَطِيَّتِهِ ٱلَّتِي أَخْطَأَ بِهَا: أُنْثَى مِنَ ٱلْأَغْنَامِ نَعْجَةً أَوْ عَنْزًا مِنَ ٱلْمَعْزِ، ذَبِيحَةَ خَطِيَّةٍ، فَيُكَفِّرُ عَنْهُ ٱلْكَاهِنُ مِنْ خَطِيَّتِهِ.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لَمْ تَنَلْ يَدُهُ كِفَايَةً لِشَاةٍ، فَيَأْتِي بِذَبِيحَةٍ لِإِثْمِهِ ٱلَّذِي أَخْطَأَ بِهِ: يَمَامَتَيْنِ أَوْ فَرْخَيْ حَمَامٍ إِلَى ٱلرَّبِّ، أَحَدُهُمَا ذَبِيحَةُ خَطِيَّةٍ وَٱلْآخَرُ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يَأْتِي بِهِمَا إِلَى ٱلْكَاهِنِ، فَيُقَرِّبُ ٱلَّذِي لِلْخَطِيَّةِ أَوَّلًا. يَحُزُّ رَأْسَهُ مِنْ قَفَاهُ وَلَا يَفْصِلُهُ.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وَيَنْضِحُ مِنْ دَمِ ذَبِيحَةِ ٱلْخَطِيَّةِ عَلَى حَائِطِ ٱلْمَذْبَحِ، وَٱلْبَاقِي مِنَ ٱلدَّمِ يُعْصَرُ إِلَى أَسْفَلِ ٱلْمَذْبَحِ. إِنَّهُ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وَأَمَّا ٱلثَّانِي فَيَعْمَلُهُ مُحْرَقَةً كَٱلْعَادَةِ، فَيُكَفِّرُ عَنْهُ ٱلْكَاهِنُ مِنْ خَطِيَّتِهِ ٱلَّتِي أَخْطَأَ، فَيُصْفَحُ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وَإِنْ لَمْ تَنَلْ يَدُهُ يَمَامَتَيْنِ أَوْ فَرْخَيْ حَمَامٍ فَيَأْتِي بِقُرْبَانِهِ عَمَّا أَخْطَأَ بِهِ عُشْرَ ٱلْإِيفَةِ مِنْ دَقِيقٍ، قُرْبَانَ خَطِيَّةٍ. لَا يَضَعُ عَلَيْهِ زَيْتًا، وَلَا يَجْعَلُ عَلَيْهِ لُبَانًا لِأَنَّهُ قُرْبَانُ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يَأْتِي بِهِ إِلَى ٱلْكَاهِنِ فَيَقْبِضُ ٱلْكَاهِنُ مِنْهُ مِلْءَ قَبْضَتِهِ تَذْكَارَهُ، وَيُوقِدُهُ عَلَى ٱلْمَذْبَحِ عَلَى وَقَائِدِ ٱلرَّبِّ. إِنَّهُ قُرْبَانُ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فَيُكَفِّرُ عَنْهُ ٱلْكَاهِنُ مِنْ خَطِيَّتِهِ ٱلَّتِي أَخْطَأَ بِهَا فِي وَاحِدَةٍ مِنْ ذَلِكَ، فَيُصْفَحُ عَنْهُ. وَيَكُونُ لِلْكَاهِنِ كَٱلتَّقْدِمَةِ».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«إِذَا خَانَ أَحَدٌ خِيَانَةً وَأَخْطَأَ سَهْوًا فِي أَقْدَاسِ ٱلرَّبِّ، يَأْتِي إِلَى ٱلرَّبِّ بِذَبِيحَةٍ لِإِثْمِهِ: كَبْشًا صَحِيحًا مِنَ ٱلْغَنَمِ بِتَقْوِيمِكَ مِنْ شَوَاقِلِ فِضَّةٍ عَلَى شَاقِلِ ٱلْقُدْسِ،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وَيُعَوِّضُ عَمَّا أَخْطَأَ بِهِ مِنَ ٱلْقُدْسِ، وَيَزِيدُ عَلَيْهِ خُمْسَهُ، وَيَدْفَعُهُ إِلَى ٱلْكَاهِنِ، فَيُكَفِّرُ ٱلْكَاهِنُ عَنْهُ بِكَبْشِ ٱلْإِثْمِ، فَيُصْفَحُ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أَخْطَأَ أَحَدٌ وَعَمِلَ وَاحِدَةً مِنْ جَمِيعِ مَنَاهِي ٱلرَّبِّ ٱلَّتِي لَا يَنْبَغِي عَمَلُهَا، وَلَمْ يَعْلَمْ، كَانَ مُذْنِبًا وَحَمَلَ 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فَيَأْتِي بِكَبْشٍ صَحِيحٍ مِنَ ٱلْغَنَمِ بِتَقْوِيمِكَ، ذَبِيحَةَ إِثْمٍ، إِلَى ٱلْكَاهِنِ، فَيُكَفِّرُ عَنْهُ ٱلْكَاهِنُ مِنْ سَهْوِهِ ٱلَّذِي سَهَا وَهُوَ لَا يَعْلَمُ، فَيُصْفَحُ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إِنَّهُ ذَبِيحَةُ إِثْمٍ. قَدْ أَثِمَ إِثْمًا إِلَى ٱلرَّبِّ».</w:t>
      </w:r>
      <w:r>
        <w:rPr>
          <w:lang w:val="ar_AE" w:bidi="ar_AE"/>
        </w:rPr>
      </w:r>
      <w:r>
        <w:rPr>
          <w:lang w:val="ar_AE" w:bidi="ar_AE"/>
        </w:rPr>
      </w:r>
    </w:p>
    <w:p>
      <w:pPr>
        <w:bidi/>
      </w:pPr>
      <w:r>
        <w:rPr>
          <w:lang w:val="ar_AE" w:bidi="ar_AE"/>
        </w:rPr>
      </w:r>
    </w:p>
    <w:p>
      <w:pPr>
        <w:pStyle w:val="Heading2"/>
        <w:bidi/>
      </w:pPr>
      <w:r>
        <w:rPr>
          <w:lang w:val="ar_AE" w:bidi="ar_AE"/>
        </w:rPr>
        <w:t>Leviticus 6:1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أَخْطَأَ أَحَدٌ وَخَانَ خِيَانَةً بِٱلرَّبِّ، وَجَحَدَ صَاحِبَهُ وَدِيعَةً أَوْ أَمَانَةً أَوْ مَسْلُوبًا، أَوِ ٱغْتَصَبَ مِنْ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أَوْ وَجَدَ لُقَطَةً وَجَحَدَهَا، وَحَلَفَ كَاذِبًا عَلَى شَيْءٍ مِنْ كُلِّ مَا يَفْعَلُهُ ٱلْإِنْسَانُ مُخْطِئًا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فَإِذَا أَخْطَأَ وَأَذْنَبَ، يَرُدُّ ٱلْمَسْلُوبَ ٱلَّذِي سَلَبَهُ، أَوِ ٱلْمُغْتَصَبَ ٱلَّذِي ٱغْتَصَبَهُ، أَوِ ٱلْوَدِيعَةَ ٱلَّتِي أُودِعَتْ عِنْدَهُ، أَوِ ٱللُّقَطَةَ ٱلَّتِي وَجَدَهَا،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كُلَّ مَا حَلَفَ عَلَيْهِ كَاذِبًا. يُعَوِّضُهُ بِرَأْسِهِ، وَيَزِيدُ عَلَيْهِ خُمْسَهُ. إِلَى ٱلَّذِي هُوَ لَهُ يَدْفَعُهُ يَوْمَ ذَبِيحَةِ 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وَيَأْتِي إِلَى ٱلرَّبِّ بِذَبِيحَةٍ لِإِثْمِهِ: كَبْشًا صَحِيحًا مِنَ ٱلْغَنَمِ بِتَقْوِيمِكَ، ذَبِيحَةَ إِثْمٍ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فَيُكَفِّرُ عَنْهُ ٱلْكَاهِنُ أَمَامَ ٱلرَّبِّ، فَيُصْفَحُ عَنْهُ فِي ٱلشَّيْءِ مِنْ كُلِّ مَا فَعَلَهُ مُذْنِبًا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«أَوْصِ هَارُونَ وَبَنِيهِ قَائِلًا: هَذِهِ شَرِيعَةُ ٱلْمُحْرَقَةِ: هِيَ ٱلْمُحْرَقَةُ تَكُونُ عَلَى ٱلْمَوْقِدَةِ فَوْقَ ٱلْمَذْبَحِ كُلَّ ٱللَّيْلِ حَتَّى ٱلصَّبَاحِ، وَنَارُ ٱلْمَذْبَحِ تَتَّقِدُ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يَلْبَسُ ٱلْكَاهِنُ ثَوْبَهُ مِنْ كَتَّانٍ، وَيَلْبَسُ سَرَاوِيلَ مِنْ كَتَّانٍ عَلَى جَسَدِهِ، وَيَرْفَعُ ٱلرَّمَادَ ٱلَّذِي صَيَّرَتِ ٱلنَّارُ ٱلْمُحْرَقَةَ إِيَّاهُ عَلَى ٱلْمَذْبَحِ، وَيَضَعُهُ بِجَانِبِ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يَخْلَعُ ثِيَابَهُ وَيَلْبَسُ ثِيَابًا أُخْرَى، وَيُخْرِجُ ٱلرَّمَادَ إِلَى خَارِجِ ٱلْمَحَلَّةِ، إِلَى مَكَانٍ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وَٱلنَّارُ عَلَى ٱلْمَذْبَحِ تَتَّقِدُ عَلَيْهِ. لَا تَطْفَأُ. وَيُشْعِلُ عَلَيْهَا ٱلْكَاهِنُ حَطَبًا كُلَّ صَبَاحٍ، وَيُرَتِّبُ عَلَيْهَا ٱلْمُحْرَقَةَ، وَيُوقِدُ عَلَيْهَا شَحْمَ ذَبَائِحِ ٱلسَّلَامَةِ.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نَارٌ دَائِمَةٌ تَتَّقِدُ عَلَى ٱلْمَذْبَحِ. لَا تَطْفَأُ.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«وَهَذِهِ شَرِيعَةُ ٱلتَّقْدِمَةِ: يُقَدِّمُهَا بَنُو هَارُونَ أَمَامَ ٱلرَّبِّ إِلَى قُدَّامِ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وَيَأْخُذُ مِنْهَا بِقَبْضَتِهِ بَعْضَ دَقِيقِ ٱلتَّقْدِمَةِ وَزَيْتِهَا وَكُلَّ ٱللُّبَانِ ٱلَّذِي عَلَى ٱلتَّقْدِمَةِ، وَيُوقِدُ عَلَى ٱلْمَذْبَحِ رَائِحَةَ سَرُورٍ تَذْكَارَهَا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وَٱلْبَاقِي مِنْهَا يَأْكُلُهُ هَارُونُ وَبَنُوهُ. فَطِيرًا يُؤْكَلُ فِي مَكَانٍ مُقَدَّسٍ. فِي دَارِ خَيْمَةِ ٱلِٱجْتِمَاعِ يَأْكُلُونَهُ.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يُخْبَزُ خَمِيرًا. قَدْ جَعَلْتُهُ نَصِيبَهُمْ مِنْ وَقَائِدِي. إِنَّهَا قُدْسُ أَقْدَاسٍ كَذَبِيحَةِ ٱلْخَطِيَّةِ وَذَبِيحَةِ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 ذَكَرٍ مِنْ بَنِي هَارُونَ يَأْكُلُ مِنْهَا. فَرِيضَةً دَهْرِيَّةً فِي أَجْيَالِكُمْ مِنْ وَقَائِدِ ٱلرَّبِّ. كُلُّ مَنْ مَسَّهَا يَتَقَدَّسُ».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قُرْبَانُ هَارُونَ وَبَنِيهِ ٱلَّذِي يُقَرِّبُونَهُ لِلرَّبِّ يَوْمَ مَسْحَتِهِ: عُشْرُ ٱلْإِيفَةِ مِنْ دَقِيقٍ تَقْدِمَةً دَائِمَةً، نِصْفُهَا صَبَاحًا، وَنِصْفُهَا 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عَلَى صَاجٍ تُعْمَلُ بِزَيْتٍ، مَرْبُوكَةً تَأْتِي بِهَا. ثَرَائِدَ تَقْدِمَةٍ، فُتَاتًا تُقَرِّبُهَا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وَٱلْكَاهِنُ ٱلْمَمْسُوحُ عِوَضًا عَنْهُ مِنْ بَنِيهِ يَعْمَلُهَا فَرِيضَةً دَهْرِيَّةً لِلرَّبِّ. تُوقَدُ بِكَمَالِهَا.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وَكُلُّ تَقْدِمَةِ كَاهِنٍ تُحْرَقُ بِكَمَالِهَا. لَا تُؤْكَلُ».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«كَلِّمْ هَارُونَ وَبَنِيهِ قَائِلًا: هَذِهِ شَرِيعَةُ ذَبِيحَةِ ٱلْخَطِيَّةِ: فِي ٱلْمَكَانِ ٱلَّذِي تُذْبَحُ فِيهِ ٱلْمُحْرَقَةُ، تُذْبَحُ ذَبِيحَةُ ٱلْخَطِيَّةِ أَمَامَ ٱلرَّبِّ.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ٱلْكَاهِنُ ٱلَّذِي يَعْمَلُهَا لِلْخَطِيَّةِ يَأْكُلُهَا. فِي مَكَانٍ مُقَدَّسٍ تُؤْكَلُ فِي دَارِ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كُلُّ مَنْ مَسَّ لَحْمَهَا يَتَقَدَّسُ. وَإِذَا ٱنْتَثَرَ مِنْ دَمِهَا عَلَى ثَوْبٍ تَغْسِلُ مَا ٱنْتَثَرَ عَلَيْهِ فِي مَكَانٍ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وَأَمَّا إِنَاءُ ٱلْخَزَفِ ٱلَّذِي تُطْبَخُ فِيهِ فَيُكْسَرُ. وَإِنْ طُبِخَتْ فِي إِنَاءِ نُحَاسٍ، يُجْلَى وَيُشْطَفُ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كُلُّ ذَكَرٍ مِنَ ٱلْكَهَنَةِ يَأْكُلُ مِنْهَا.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وَكُلُّ ذَبِيحَةِ خَطِيَّةٍ يُدْخَلُ مِنْ دَمِهَا إِلَى خَيْمَةِ ٱلِٱجْتِمَاعِ لِلتَّكْفِيرِ فِي ٱلْقُدْسِ، لَا تُؤْكَلُ. تُحْرَقُ بِنَارٍ.</w:t>
      </w:r>
      <w:r>
        <w:rPr>
          <w:lang w:val="ar_AE" w:bidi="ar_AE"/>
        </w:rPr>
      </w:r>
      <w:r>
        <w:rPr>
          <w:lang w:val="ar_AE" w:bidi="ar_AE"/>
        </w:rPr>
      </w:r>
    </w:p>
    <w:p>
      <w:pPr>
        <w:bidi/>
      </w:pPr>
      <w:r>
        <w:rPr>
          <w:lang w:val="ar_AE" w:bidi="ar_AE"/>
        </w:rPr>
      </w:r>
    </w:p>
    <w:p>
      <w:pPr>
        <w:pStyle w:val="Heading2"/>
        <w:bidi/>
      </w:pPr>
      <w:r>
        <w:rPr>
          <w:lang w:val="ar_AE" w:bidi="ar_AE"/>
        </w:rPr>
        <w:t>Leviticus 7:1</w:t>
      </w:r>
      <w:r>
        <w:rPr>
          <w:lang w:val="ar_AE" w:bidi="ar_AE"/>
        </w:rPr>
      </w:r>
    </w:p>
    <w:p>
      <w:pPr>
        <w:bidi/>
      </w:pPr>
      <w:r>
        <w:rPr>
          <w:lang w:val="ar_AE" w:bidi="ar_AE"/>
        </w:rPr>
      </w:r>
      <w:r>
        <w:rPr>
          <w:vertAlign w:val="superscript"/>
          <w:lang w:val="ar_AE" w:bidi="ar_AE"/>
        </w:rPr>
        <w:t>1</w:t>
      </w:r>
      <w:r>
        <w:rPr>
          <w:lang w:val="ar_AE" w:bidi="ar_AE"/>
        </w:rPr>
        <w:t xml:space="preserve"> «وَهَذِهِ شَرِيعَةُ ذَبِيحَةِ ٱلْإِثْمِ: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ٱلْمَكَانِ ٱلَّذِي يَذْبَحُونَ فِيهِ ٱلْمُحْرَقَةَ، يَذْبَحُونَ ذَبِيحَةَ ٱلْإِثْمِ، وَيَرُشُّ دَمَهَا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وَيُقَرِّبُ مِنْهَا كُلَّ شَحْمِهَا: ٱلْأَلْيَةَ، وَٱلشَّحْمَ ٱلَّذِي يُغَشِّي ٱلْأَحْشَاءَ،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وَٱلْكُلْيَتَيْنِ وَٱلشَّحْمَ ٱلَّذِي عَلَيْهِمَا، ٱلَّذِي عَلَى ٱلْخَاصِرَتَيْنِ، وَزِيَادَةَ ٱلْكَبِدِ مَعَ ٱلْكُلْيَتَيْنِ يَنْزِعُهَا.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وَيُوقِدُهُنَّ ٱلْكَاهِنُ عَلَى ٱلْمَذْبَحِ وَقُودًا لِلرَّبِّ. إِنَّهَا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كُلُّ ذَكَرٍ مِنَ ٱلْكَهَنَةِ يَأْكُلُ مِنْهَا. فِي مَكَانٍ مُقَدَّسٍ تُؤْكَلُ.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ذَبِيحَةُ ٱلْإِثْمِ كَذَبِيحَةِ ٱلْخَطِيَّةِ، لَهُمَا شَرِيعَةٌ وَاحِدَةٌ. الْكَاهِنُ ٱلَّذِي يُكَفِّرُ بِهَا تَكُونُ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وَٱلْكَاهِنُ ٱلَّذِي يُقَرِّبُ مُحْرَقَةَ إِنْسَانٍ فَجِلْدُ ٱلْمُحْرَقَةِ ٱلَّتِي يُقَرِّبُهَا يَكُونُ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وَكُلُّ تَقْدِمَةٍ خُبِزَتْ فِي ٱلتَّنُّورِ، وَكُلُّ مَا عُمِلَ فِي طَاجِنٍ أَوْ عَلَى صَاجٍ يَكُونُ لِلْكَاهِنِ ٱلَّذِي يُقَرِّبُهُ.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تَقْدِمَةٍ مَلْتُوتَةٍ بِزَيْتٍ أَوْ نَاشِفَةٍ تَكُونُ لِجَمِيعِ بَنِي هَارُونَ، كُلِّ إِنْسَانٍ كَأَخِيهِ.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«وَهَذِهِ شَرِيعَةُ ذَبِيحَةِ ٱلسَّلَامَةِ. ٱلَّذِي يُقَرِّبُهَا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قَرَّبَهَا لِأَجْلِ ٱلشُّكْرِ، يُقَرِّبُ عَلَى ذَبِيحَةِ ٱلشُّكْرِ أَقْرَاصَ فَطِيرٍ مَلْتُوتَةً بِزَيْتٍ، وَرِقَاقَ فَطِيرٍ مَدْهُونَةً بِزَيْتٍ، وَدَقِيقًا مَرْبُوكًا أَقْرَاصًا مَلْتُوتَةً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مَعَ أَقْرَاصِ خُبْزٍ خَمِيرٍ يُقَرِّبُ قُرْبَانَهُ عَلَى ذَبِيحَةِ شُكْرِ سَلَامَتِهِ.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وَيُقَرِّبُ مِنْهُ وَاحِدًا مِنْ كُلِّ قُرْبَانٍ رَفِيعَةً لِلرَّبِّ، يَكُونُ لِلْكَاهِنِ ٱلَّذِي يَرُشُّ دَمَ ذَبِيحَةِ ٱلسَّلَامَةِ.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وَلَحْمُ ذَبِيحَةِ شُكْرِ سَلَامَتِهِ يُؤْكَلُ يَوْمَ قُرْبَانِهِ. لَا يُبْقِي مِنْهُ شَيْئًا إِلَى ٱلصَّبَاحِ.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كَانَتْ ذَبِيحَةُ قُرْبَانِهِ نَذْرًا أَوْ نَافِلَةً، فَفِي يَوْمِ تَقْرِيبِهِ ذَبِيحَتَهُ تُؤْكَلُ. وَفِي ٱلْغَدِ يُؤْكَلُ مَا فَضَلَ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وَأَمَّا ٱلْفَاضِلُ مِنْ لَحْمِ ٱلذَّبِيحَةِ فِي ٱلْيَوْمِ ٱلثَّالِثِ فَيُحْرَقُ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أُكِلَ مِنْ لَحْمِ ذَبِيحَةِ سَلَامَتِهِ فِي ٱلْيَوْمِ ٱلثَّالِثِ لَا تُقْبَلُ. ٱلَّذِي يُقَرِّبُهَا لَا تُحْسَبُ لَهُ، تَكُونُ نَجَاسَةً، وَٱلنَّفْسُ ٱلَّتِي تَأْكُلُ مِنْهَا تَحْمِلُ ذَنْبَهَا.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وَٱللَّحْمُ ٱلَّذِي مَسَّ شَيْئًا مَا نَجِسًا لَا يُؤْكَلُ. يُحْرَقُ بِٱلنَّارِ. وَٱللَّحْمُ يَأْكُلُ كُلُّ طَاهِرٍ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وَأَمَّا ٱلنَّفْسُ ٱلَّتِي تَأْكُلُ لَحْمًا مِنْ ذَبِيحَةِ ٱلسَّلَامَةِ ٱلَّتِي لِلرَّبِّ وَنَجَاسَتُهَا عَلَيْهَا فَتُقْطَعُ تِلْكَ ٱلنَّفْسُ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وَٱلنَّفْسُ ٱلَّتِي تَمَسُّ شَيْئًا مَّا نَجِسًا نَجَاسَةَ إِنْسَانٍ أَوْ بَهِيمَةً نَجِسَةً أَوْ مَكْرُوهًا مَّا نَجِسًا، ثُمَّ تَأْكُلُ مِنْ لَحْمِ ذَبِيحَةِ ٱلسَّلَامَةِ ٱلَّتِي لِلرَّبِّ، تُقْطَعُ تِلْكَ ٱلنَّفْسُ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«كَلِّمْ بَنِي إِسْرَائِيلَ قَائِلًا: كُلَّ شَحْمِ ثَوْرٍ أَوْ كَبْشٍ أَوْ مَاعِزٍ لَا تَأْكُلُوا.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وَأَمَّا شَحْمُ ٱلْمَيْتَةِ وَشَحْمُ ٱلْمُفْتَرَسَةِ فَيُسْتَعْمَلُ لِكُلِّ عَمَلٍ، لَكِنْ أَكْلًا لَا تَأْكُلُوهُ.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إِنَّ كُلَّ مَنْ أَكَلَ شَحْمًا مِنَ ٱلْبَهَائِمِ ٱلَّتِي يُقَرِّبُ مِنْهَا وَقُودًا لِلرَّبِّ تُقْطَعُ مِنْ شَعْبِهَا، ٱلنَّفْسُ ٱلَّتِي تَأْكُلُ.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وَكُلَّ دَمٍ لَا تَأْكُلُوا فِي جَمِيعِ مَسَاكِنِكُمْ مِنَ ٱلطَّيْرِ وَمِنَ ٱلْبَهَائِمِ.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كُلُّ نَفْسٍ تَأْكُلُ شَيْئًا مِنَ ٱلدَّمِ تُقْطَعُ تِلْكَ ٱلنَّفْسُ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«كَلِّمْ بَنِي إِسْرَائِيلَ قَائِلًا: ٱلَّذِي يُقَرِّبُ ذَبِيحَةَ سَلَامَتِهِ لِلرَّبِّ، يَأْتِي بِقُرْبَانِهِ إِلَى ٱلرَّبِّ مِنْ ذَبِيحَةِ سَلَامَتِهِ.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يَدَاهُ تَأْتِيَانِ بِوَقَائِدِ ٱلرَّبِّ. ٱلشَّحْمُ يَأْتِي بِهِ مَعَ ٱلصَّدْرِ. أَمَّا ٱلصَّدْرُ فَلِكَيْ يُرَدِّدَهُ تَرْدِيدًا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فَيُوقِدُ ٱلْكَاهِنُ ٱلشَّحْمَ عَلَى ٱلْمَذْبَحِ، وَيَكُونُ ٱلصَّدْرُ لِهَارُونَ وَبَنِيهِ.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وَٱلسَّاقُ ٱلْيُمْنَى تُعْطُونَهَا رَفِيعَةً لِلْكَاهِنِ مِنْ ذَبَائِحِ سَلَامَتِكُمْ.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اَلَّذِي يُقَرِّبُ دَمَ ذَبِيحَةِ ٱلسَّلَامَةِ وَٱلشَّحْمَ مِنْ بَنِي هَارُونَ، تَكُونُ لَهُ ٱلسَّاقُ ٱلْيُمْنَى نَصِيبًا،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 صَدْرَ ٱلتَّرْدِيدِ وَسَاقَ ٱلرَّفِيعَةِ قَدْ أَخَذْتُهُمَا مِنْ بَنِي إِسْرَائِيلَ مِنْ ذَبَائِحِ سَلَامَتِهِمْ وَأَعْطَيْتُهُمَا لِهَارُونَ ٱلْكَاهِنِ وَلِبَنِيهِ فَرِيضَةً دَهْرِيَّةً مِنْ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تِلْكَ مَسْحَةُ هَارُونَ وَمَسْحَةُ بَنِيهِ مِنْ وَقَائِدِ ٱلرَّبِّ يَوْمَ تَقْدِيمِهِمْ لِيَكْهَنُوا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ٱلَّتِي أَمَرَ ٱلرَّبُّ أَنْ تُعْطَى لَهُمْ يَوْمَ مَسْحِهِ إِيَّاهُمْ مِنْ بَنِي إِسْرَائِيلَ، فَرِيضَةً دَهْرِيَّةً فِي أَجْيَالِهِمْ.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تِلْكَ شَرِيعَةُ ٱلْمُحْرَقَةِ، وَٱلتَّقْدِمَةِ، وَذَبِيحَةِ ٱلْخَطِيَّةِ، وَذَبِيحَةِ ٱلْإِثْمِ، وَذَبِيحَةِ ٱلْمِلْءِ، وَذَبِيحَةِ ٱلسَّلَامَةِ،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ٱلَّتِي أَمَرَ ٱلرَّبُّ بِهَا مُوسَى فِي جَبَلِ سِينَاءَ، يَوْمَ أَمْرِهِ بَنِي إِسْرَائِيلَ بِتَقْرِيبِ قَرَابِينِهِمْ لِلرَّبِّ فِي بَرِّيَّةِ سِينَاءَ.</w:t>
      </w:r>
      <w:r>
        <w:rPr>
          <w:lang w:val="ar_AE" w:bidi="ar_AE"/>
        </w:rPr>
      </w:r>
      <w:r>
        <w:rPr>
          <w:lang w:val="ar_AE" w:bidi="ar_AE"/>
        </w:rPr>
      </w:r>
    </w:p>
    <w:p>
      <w:pPr>
        <w:bidi/>
      </w:pPr>
      <w:r>
        <w:rPr>
          <w:lang w:val="ar_AE" w:bidi="ar_AE"/>
        </w:rPr>
      </w:r>
    </w:p>
    <w:p>
      <w:pPr>
        <w:pStyle w:val="Heading2"/>
        <w:bidi/>
      </w:pPr>
      <w:r>
        <w:rPr>
          <w:lang w:val="ar_AE" w:bidi="ar_AE"/>
        </w:rPr>
        <w:t>Leviticus 8:1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«خُذْ هَارُونَ وَبَنِيهِ مَعَهُ، وَٱلثِّيَابَ وَدُهْنَ ٱلْمَسْحَةِ وَثَوْرَ ٱلْخَطِيَّةِ وَٱلْكَبْشَيْنِ وَسَلَّ ٱلْفَطِيرِ،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وَٱجْمَعْ كُلَّ ٱلْجَمَاعَةِ إِلَى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فَفَعَلَ مُوسَى كَمَا أَمَرَهُ ٱلرَّبُّ. فَٱجْتَمَعَتِ ٱلْجَمَاعَةُ إِلَى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مُوسَى لِلْجَمَاعَةِ: «هَذَا مَا أَمَرَ ٱلرَّبُّ أَنْ يُفْعَلَ».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فَقَدَّمَ مُوسَى هَارُونَ وَبَنِيهِ وَغَسَّلَهُمْ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وَجَعَلَ عَلَيْهِ ٱلْقَمِيصَ وَنَطَّقَهُ بِٱلْمِنْطَقَةِ وَأَلْبَسَهُ ٱلْجُبَّةَ وَجَعَلَ عَلَيْهِ ٱلرِّدَاءَ، وَنَطَّقَهُ بِزُنَّارِ ٱلرِّدَاءِ وَشَدَّهُ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وَوَضَعَ عَلَيْهِ ٱلصُّدْرَةَ وَجَعَلَ فِي ٱلصُّدْرَةِ ٱلْأُورِيمَ وَٱلتُّمِّيمَ.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وَوَضَعَ ٱلْعِمَامَةَ عَلَى رَأْسِهِ، وَوَضَعَ عَلَى ٱلْعِمَامَةِ إِلَى جِهَةِ وَجْهِهِ صَفِيحَةَ ٱلذَّهَبِ، ٱلْإِكْلِيلَ ٱلْمُقَدَّسَ،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أَخَذَ مُوسَى دُهْنَ ٱلْمَسْحَةِ وَمَسَحَ ٱلْمَسْكَنَ وَكُلَّ مَا فِيهِ وَقَدَّسَهُ،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وَنَضَحَ مِنْهُ عَلَى ٱلْمَذْبَحِ سَبْعَ مَرَّاتٍ، وَمَسَحَ ٱلْمَذْبَحَ وَجَمِيعَ آنِيَتِهِ، وَٱلْمِرْحَضَةَ وَقَاعِدَتَهَا لِتَقْدِيسِهَا.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وَصَبَّ مِنْ دُهْنِ ٱلْمَسْحَةِ عَلَى رَأْسِ هَارُونَ وَمَسَحَهُ لِتَقْدِيسِهِ.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قَدَّمَ مُوسَى بَنِي هَارُونَ وَأَلْبَسَهُمْ أَقْمِصَةً وَنَطَّقَهُمْ بِمَنَاطِقَ وَشَدَّ لَهُمْ قَلَانِسَ،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قَدَّمَ ثَوْرَ ٱلْخَطِيَّةِ، وَوَضَعَ هَارُونُ وَبَنُوهُ أَيْدِيَهُمْ عَلَى رَأْسِ ثَوْرِ ٱلْخَطِيَّةِ.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فَذَبَحَهُ، وَأَخَذَ مُوسَى ٱلدَّمَ وَجَعَلَهُ عَلَى قُرُونِ ٱلْمَذْبَحِ مُسْتَدِيرًا بِإِصْبَعِهِ، وَطَهَّرَ ٱلْمَذْبَحَ. ثُمَّ صَبَّ ٱلدَّمَ إِلَى أَسْفَلِ ٱلْمَذْبَحِ وَقَدَّسَهُ تَكْفِيرًا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وَأَخَذَ كُلَّ ٱلشَّحْمِ ٱلَّذِي عَلَى ٱلْأَحْشَاءِ وَزِيَادَةَ ٱلْكَبِدِ وَٱلْكُلْيَتَيْنِ وَشَحْمَهُمَا، وَأَوْقَدَهُ مُوسَى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وَأَمَّا ٱلثَّوْرُ: جِلْدُهُ وَلَحْمُهُ وَفَرْثُهُ، فَأَحْرَقَهُ بِنَارٍ خَارِجَ ٱلْمَحَلَّةِ،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قَدَّمَ كَبْشَ ٱلْمُحْرَقَةِ، فَوَضَعَ هَارُونُ وَبَنُوهُ أَيْدِيَهُمْ عَلَى رَأْسِ ٱلْكَبْشِ.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فَذَبَحَهُ، وَرَشَّ مُوسَى ٱلدَّمَ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وَقَطَّعَ ٱلْكَبْشَ إِلَى قِطَعِهِ. وَأَوْقَدَ مُوسَى ٱلرَّأْسَ وَٱلْقِطَعَ وَٱلشَّحْمَ.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ٱلْأَحْشَاءُ وَٱلْأَكَارِعُ فَغَسَلَهَا بِمَاءٍ، وَأَوْقَدَ مُوسَى كُلَّ ٱلْكَبْشِ عَلَى ٱلْمَذْبَحِ. إِنَّهُ مُحْرَقَةٌ لِرَائِحَةِ سَرُورٍ. وَقُودٌ هُوَ لِلرَّبِّ،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قَدَّمَ ٱلْكَبْشَ ٱلثَّانِي، كَبْشَ ٱلْمَلْءِ، فَوَضَعَ هَارُونُ وَبَنُوهُ أَيْدِيَهُمْ عَلَى رَأْسِ ٱلْكَبْشِ.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فَذَبَحَهُ، وَأَخَذَ مُوسَى مِنْ دَمِهِ وَجَعَلَ عَلَى شَحْمَةِ أُذُنِ هَارُونَ ٱلْيُمْنَى، وَعَلَى إِبْهَامِ يَدِهِ ٱلْيُمْنَى، وَعَلَى إِبْهَامِ رِجْلِهِ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قَدَّمَ مُوسَى بَنِي هَارُونَ وَجَعَلَ مِنَ ٱلدَّمِ عَلَى شَحْمِ آذَانِهِمِ ٱلْيُمْنَى، وَعَلَى أَبَاهِمِ أَيْدِيهِمِ ٱلْيُمْنَى، وَعَلَى أَبَاهِمِ أَرْجُلِهِمِ ٱلْيُمْنَى، ثُمَّ رَشَّ مُوسَى ٱلدَّمَ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أَخَذَ ٱلشَّحْمَ: ٱلْأَلْيَةَ وَكُلَّ ٱلشَّحْمِ ٱلَّذِي عَلَى ٱلْأَحْشَاءِ، وَزِيَادَةَ ٱلْكَبِدِ وَٱلْكُلْيَتَيْنِ وَشَحْمَهُمَا، وَٱلسَّاقَ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سَلِّ ٱلْفَطِيرِ ٱلَّذِي أَمَامَ ٱلرَّبِّ، أَخَذَ قُرْصًا وَاحِدًا فَطِيرًا، وَقُرْصًا وَاحِدًا مِنَ ٱلْخُبْزِ بِزَيْتٍ، وَرُقَاقَةً وَاحِدَةً، وَوَضَعَهَا عَلَى ٱلشَّحْمِ وَعَلَى ٱلسَّاقِ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وَجَعَلَ ٱلْجَمِيعَ عَلَى كَفَّيْ هَارُونَ وَكُفُوفِ بَنِيهِ، وَرَدَّدَهَا تَرْدِيدًا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أَخَذَهَا مُوسَى عَنْ كُفُوفِهِمْ، وَأَوْقَدَهَا عَلَى ٱلْمَذْبَحِ فَوْقَ ٱلْمُحْرَقَةِ. إِنَّهَا قُرْبَانُ مَلْءٍ لِرَائِحَةِ سَرُورٍ. وَقُودٌ هِيَ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ثُمَّ أَخَذَ مُوسَى ٱلصَّدْرَ وَرَدَّدَهُ تَرْدِيدًا أَمَامَ ٱلرَّبِّ مِنْ كَبْشِ ٱلْمَلْءِ. لِمُوسَى كَانَ نَصِيبًا،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أَخَذَ مُوسَى مِنْ دُهْنِ ٱلْمَسْحَةِ وَمِنَ ٱلدَّمِ ٱلَّذِي عَلَى ٱلْمَذْبَحِ، وَنَضَحَ عَلَى هَارُونَ وَعَلَى ثِيَابِهِ، وَعَلَى بَنِيهِ وَعَلَى ثِيَابِ بَنِيهِ مَعَهُ. وَقَدَّسَ هَارُونَ وَثِيَابَهُ وَبَنِيهِ وَثِيَابَ بَنِيهِ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قَالَ مُوسَى لِهَارُونَ وَبَنِيهِ: «ٱطْبُخُوا ٱللَّحْمَ لَدَى بَابِ خَيْمَةِ ٱلِٱجْتِمَاعِ، وَهُنَاكَ تَأْكُلُونَهُ وَٱلْخُبْزَ ٱلَّذِي فِي سَلِّ قُرْبَانِ ٱلْمَلْءِ، كَمَا أَمَرْتُ قَائِلًا: هَارُونُ وَبَنُوهُ يَأْكُلُونَهُ.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وَٱلْبَاقِي مِنَ ٱللَّحْمِ وَٱلْخُبْزِ تُحْرِقُونَهُ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وَمِنْ لَدُنْ بَابِ خَيْمَةِ ٱلِٱجْتِمَاعِ، لَا تَخْرُجُونَ سَبْعَةَ أَيَّامٍ إِلَى يَوْمِ كَمَالِ أَيَّامِ مَلْئِكُمْ، لِأَنَّهُ سَبْعَةَ أَيَّامٍ يَمْلَأُ أَيْدِيَكُمْ.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كَمَا فَعَلَ فِي هَذَا ٱلْيَوْمِ، قَدْ أَمَرَ ٱلرَّبُّ أَنْ يُفْعَلَ لِلتَّكْفِيرِ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وَلَدَى بَابِ خَيْمَةِ ٱلِٱجْتِمَاعِ تُقِيمُونَ نَهَارًا وَلَيْلًا سَبْعَةَ أَيَّامٍ، وَتَحْفَظُونَ شَعَائِرَ ٱلرَّبِّ فَلَا تَمُوتُونَ، لِأَنِّي هَكَذَا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فَعَمِلَ هَارُونُ وَبَنُوهُ كُلَّ مَا أَمَرَ بِهِ ٱلرَّبُّ عَلَى يَدِ مُوسَى.</w:t>
      </w:r>
      <w:r>
        <w:rPr>
          <w:lang w:val="ar_AE" w:bidi="ar_AE"/>
        </w:rPr>
      </w:r>
      <w:r>
        <w:rPr>
          <w:lang w:val="ar_AE" w:bidi="ar_AE"/>
        </w:rPr>
      </w:r>
    </w:p>
    <w:p>
      <w:pPr>
        <w:bidi/>
      </w:pPr>
      <w:r>
        <w:rPr>
          <w:lang w:val="ar_AE" w:bidi="ar_AE"/>
        </w:rPr>
      </w:r>
    </w:p>
    <w:p>
      <w:pPr>
        <w:pStyle w:val="Heading2"/>
        <w:bidi/>
      </w:pPr>
      <w:r>
        <w:rPr>
          <w:lang w:val="ar_AE" w:bidi="ar_AE"/>
        </w:rPr>
        <w:t>Leviticus 9:1</w:t>
      </w:r>
      <w:r>
        <w:rPr>
          <w:lang w:val="ar_AE" w:bidi="ar_AE"/>
        </w:rPr>
      </w:r>
    </w:p>
    <w:p>
      <w:pPr>
        <w:bidi/>
      </w:pPr>
      <w:r>
        <w:rPr>
          <w:lang w:val="ar_AE" w:bidi="ar_AE"/>
        </w:rPr>
      </w:r>
      <w:r>
        <w:rPr>
          <w:vertAlign w:val="superscript"/>
          <w:lang w:val="ar_AE" w:bidi="ar_AE"/>
        </w:rPr>
        <w:t>1</w:t>
      </w:r>
      <w:r>
        <w:rPr>
          <w:lang w:val="ar_AE" w:bidi="ar_AE"/>
        </w:rPr>
        <w:t xml:space="preserve"> وَفِي ٱلْيَوْمِ ٱلثَّامِنِ دَعَا مُوسَى هَارُونَ وَبَنِيهِ وَشُيُوخَ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لِهَارُونَ: «خُذْ لَكَ عِجْلًا ٱبْنَ بَقَرٍ لِذَبِيحَةِ خَطِيَّةٍ، وَكَبْشًا لِمُحْرَقَةٍ صَحِيحَيْنِ، وَقَدِّمْهُمَا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وَكَلِّمْ بَنِي إِسْرَائِيلَ قَائِلًا: خُذُوا تَيْسًا مِنَ ٱلْمَعْزِ لِذَبِيحَةِ خَطِيَّةٍ، وَعِجْلًا وَخَرُوفًا حَوْلِيَّيْنِ صَحِيحَيْنِ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وَثَوْرًا وَكَبْشًا لِذَبِيحَةِ سَلَامَةٍ لِلذَّبْحِ أَمَامَ ٱلرَّبِّ، وَتَقْدِمَةً مَلْتُوتَةً بِزَيْتٍ. لِأَنَّ ٱلرَّبَّ ٱلْيَوْمَ يَتَرَاءَى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فَأَخَذُوا مَا أَمَرَ بِهِ مُوسَى إِلَى قُدَّامِ خَيْمَةِ ٱلِٱجْتِمَاعِ. وَتَقَدَّمَ كُلُّ ٱلْجَمَاعَةِ وَوَقَفُوا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مُوسَى: «هَذَا مَا أَمَرَ بِهِ ٱلرَّبُّ. تَعْمَلُونَهُ فَيَتَرَاءَى لَكُمْ مَجْدُ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قَالَ مُوسَى لِهَارُونَ: «تَقَدَّمْ إِلَى ٱلْمَذْبَحِ وَٱعْمَلْ ذَبِيحَةَ خَطِيَّتِكَ وَمُحْرَقَتَكَ، وَكَفِّرْ عَنْ نَفْسِكَ وَعَنِ ٱلشَّعْبِ. وَٱعْمَلْ قُرْبَانَ ٱلشَّعْبِ وَكَفِّرْ عَنْهُمْ كَمَا أَمَرَ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فَتَقَدَّمَ هَارُونُ إِلَى ٱلْمَذْبَحِ وَذَبَحَ عِجْلَ ٱلْخَطِيَّةِ ٱلَّذِي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وَقَدَّمَ بَنُو هَارُونَ إِلَيْهِ ٱلدَّمَ، فَغَمَسَ إِصْبَعَهُ فِي ٱلدَّمِ وَجَعَلَ عَلَى قُرُونِ ٱلْمَذْبَحِ، ثُمَّ صَبَّ ٱلدَّمَ إِلَى أَسْفَلِ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وَٱلشَّحْمَ وَٱلْكُلْيَتَيْنِ وَزِيَادَةَ ٱلْكَبِدِ مِنْ ذَبِيحَةِ ٱلْخَطِيَّةِ أَوْقَدَهَا عَلَى ٱلْمَذْبَحِ، كَمَا أَمَرَ ٱلرَّبُّ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 ٱللَّحْمُ وَٱلْجِلْدُ فَأَحْرَقَهُمَا بِنَارٍ خَارِجَ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ذَبَحَ ٱلْمُحْرَقَةَ، فَنَاوَلَهُ بَنُو هَارُونَ ٱلدَّمَ، فَرَشَّهُ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نَاوَلُوهُ ٱلْمُحْرَقَةَ بِقِطَعِهَا وَٱلرَّأْسَ، فَأَوْقَدَهَا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وَغَسَّلَ ٱلْأَحْشَاءَ وَٱلْأَكَارِعَ وَأَوْقَدَهَا فَوْقَ ٱلْمُحْرَقَةِ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قَدَّمَ قُرْبَانَ ٱلشَّعْبِ، وَأَخَذَ تَيْسَ ٱلْخَطِيَّةِ ٱلَّذِي لِلشَّعْبِ وَذَبَحَهُ وَعَمِلَهُ لِلْخَطِيَّةِ كَٱلْأَوَّلِ.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قَدَّمَ ٱلْمُحْرَقَةَ وَعَمِلَهَا كَٱلْعَادَةِ.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قَدَّمَ ٱلتَّقْدِمَةَ وَمَلَأَ كَفَّهُ مِنْهَا، وَأَوْقَدَهَا عَلَى ٱلْمَذْبَحِ، عَدَا مُحْرَقَةِ ٱلصَّبَاحِ.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ذَبَحَ ٱلثَّوْرَ وَٱلْكَبْشَ ذَبِيحَةَ ٱلسَّلَامَةِ ٱلَّتِي لِلشَّعْبِ. وَنَاوَلَهُ بَنُو هَارُونَ ٱلدَّمَ فَرَشَّهُ عَلَى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وَٱلشَّحْمَ مِنَ ٱلثَّوْرِ وَمِنَ ٱلْكَبْشِ: ٱلْأَلْيَةَ وَمَا يُغَشِّي، وَٱلْكُلْيَتَيْنِ وَزِيَادَةَ ٱلْكَبِدِ.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وَوَضَعُوا ٱلشَّحْمَ عَلَى ٱلصَّدْرَيْنِ، فَأَوْقَدَ ٱلشَّحْمَ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ٱلصَّدْرَانِ وَٱلسَّاقُ ٱلْيُمْنَى فَرَدَّدَهَا هَارُونُ تَرْدِيدًا أَمَامَ ٱلرَّبِّ، كَمَا أَمَرَ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رَفَعَ هَارُونُ يَدَهُ نَحْوَ ٱلشَّعْبِ وَبَارَكَهُمْ، وَٱنْحَدَرَ مِنْ عَمَلِ ذَبِيحَةِ ٱلْخَطِيَّةِ وَٱلْمُحْرَقَةِ وَذَبِيحَةِ ٱلسَّلَامَةِ.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وَدَخَلَ مُوسَى وَهَارُونُ إِلَى خَيْمَةِ ٱلِٱجْتِمَاعِ، ثُمَّ خَرَجَا وَبَارَكَا ٱلشَّعْبَ، فَتَرَاءَى مَجْدُ ٱلرَّبِّ لِكُلِّ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وَخَرَجَتْ نَارٌ مِنْ عِنْدِ ٱلرَّبِّ وَأَحْرَقَتْ عَلَى ٱلْمَذْبَحِ ٱلْمُحْرَقَةَ وَٱلشَّحْمَ. فَرَأَى جَمِيعُ ٱلشَّعْبِ وَهَتَفُوا وَسَقَطُوا عَلَى وُجُوهِهِمْ.</w:t>
      </w:r>
      <w:r>
        <w:rPr>
          <w:lang w:val="ar_AE" w:bidi="ar_AE"/>
        </w:rPr>
      </w:r>
      <w:r>
        <w:rPr>
          <w:lang w:val="ar_AE" w:bidi="ar_AE"/>
        </w:rPr>
      </w:r>
    </w:p>
    <w:p>
      <w:pPr>
        <w:bidi/>
      </w:pPr>
      <w:r>
        <w:rPr>
          <w:lang w:val="ar_AE" w:bidi="ar_AE"/>
        </w:rPr>
      </w:r>
    </w:p>
    <w:p>
      <w:pPr>
        <w:pStyle w:val="Heading2"/>
        <w:bidi/>
      </w:pPr>
      <w:r>
        <w:rPr>
          <w:lang w:val="ar_AE" w:bidi="ar_AE"/>
        </w:rPr>
        <w:t>Leviticus 10:1</w:t>
      </w:r>
      <w:r>
        <w:rPr>
          <w:lang w:val="ar_AE" w:bidi="ar_AE"/>
        </w:rPr>
      </w:r>
    </w:p>
    <w:p>
      <w:pPr>
        <w:bidi/>
      </w:pPr>
      <w:r>
        <w:rPr>
          <w:lang w:val="ar_AE" w:bidi="ar_AE"/>
        </w:rPr>
      </w:r>
      <w:r>
        <w:rPr>
          <w:vertAlign w:val="superscript"/>
          <w:lang w:val="ar_AE" w:bidi="ar_AE"/>
        </w:rPr>
        <w:t>1</w:t>
      </w:r>
      <w:r>
        <w:rPr>
          <w:lang w:val="ar_AE" w:bidi="ar_AE"/>
        </w:rPr>
        <w:t xml:space="preserve"> وَأَخَذَ ٱبْنَا هَارُونَ: نَادَابُ وَأَبِيهُو، كُلٌّ مِنْهُمَا مِجْمَرَتَهُ وَجَعَلَا فِيهِمَا نَارًا وَوَضَعَا عَلَيْهَا بَخُورًا، وَقَرَّبَا أَمَامَ ٱلرَّبِّ نَارًا غَرِيبَةً لَمْ يَأْمُرْهُمَا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فَخَرَجَتْ نَارٌ مِنْ عِنْدِ ٱلرَّبِّ وَأَكَلَتْهُمَا، فَمَاتَا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مُوسَى لِهَارُونَ: «هَذَا مَا تَكَلَّمَ بِهِ ٱلرَّبُّ قَائِلًا: فِي ٱلْقَرِيبِينَ مِنِّي أَتَقَدَّسُ، وَأَمَامَ جَمِيعِ ٱلشَّعْبِ أَتَمَجَّدُ». فَصَمَتَ هَارُونُ.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فَدَعَا مُوسَى مِيشَائِيلَ وَأَلْصَافَانَ ٱبْنَيْ عُزِّيئِيلَ عَمِّ هَارُونَ، وَقَالَ لَهُمَا: «تَقَدَّمَا ٱرْفَعَا أَخَوَيْكُمَا مِنْ قُدَّامِ ٱلْقُدْسِ إِلَى خَارِجِ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فَتَقَدَّمَا وَرَفَعَاهُمَا فِي قَمِيصَيْهِمَا إِلَى خَارِجِ ٱلْمَحَلَّةِ، كَمَا قَالَ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مُوسَى لِهَارُونَ وَأَلِعَازَارَ وَإِيثَامَارَ ٱبْنَيْهِ: «لَا تَكْشِفُوا رُؤُوسَكُمْ وَلَا تَشُقُّوا ثِيَابَكُمْ لِئَلَّا تَمُوتُوا، وَيُسْخَطَ عَلَى كُلِّ ٱلْجَمَاعَةِ. وَأَمَّا إِخْوَتُكُمْ كُلُّ بَيْتِ إِسْرَائِيلَ فَيَبْكُونَ عَلَى ٱلْحَرِيقِ ٱلَّذِي أَحْرَقَهُ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بَابِ خَيْمَةِ ٱلِٱجْتِمَاعِ لَا تَخْرُجُوا لِئَلَّا تَمُوتُوا، لِأَنَّ دُهْنَ مَسْحَةِ ٱلرَّبِّ عَلَيْكُمْ». فَفَعَلُوا حَسَبَ كَلَامِ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وَكَلَّمَ ٱلرَّبُّ هَارُونَ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«خَمْرًا وَمُسْكِرًا لَا تَشْرَبْ أَنْتَ وَبَنُوكَ مَعَكَ عِنْدَ دُخُولِكُمْ إِلَى خَيْمَةِ ٱلِٱجْتِمَاعِ لِكَيْ لَا تَمُوتُوا. فَرْضًا دَهْرِيًّا فِي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وَلِلتَّمْيِيزِ بَيْنَ ٱلْمُقَدَّسِ وَٱلْمُحَلَّلِ وَبَيْنَ ٱلنَّجِسِ وَٱلطَّاهِرِ،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وَلِتَعْلِيمِ بَنِي إِسْرَائِيلَ جَمِيعَ ٱلْفَرَائِضِ ٱلَّتِي كَلَّمَهُمُ ٱلرَّبُّ بِهَا بِيَدِ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مُوسَى لِهَارُونَ وَأَلِعَازَارَ وَإِيثَامَارَ ٱبْنَيْهِ ٱلْبَاقِيَيْنِ: «خُذُوا ٱلتَّقْدِمَةَ ٱلْبَاقِيَةَ مِنْ وَقَائِدِ ٱلرَّبِّ وَكُلُوهَا فَطِيرًا بِجَانِبِ ٱلْمَذْبَحِ لِأَنَّهَا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كُلُوهَا فِي مَكَانٍ مُقَدَّسٍ لِأَنَّهَا فَرِيضَتُكَ وَفَرِيضَةُ بَنِيكَ مِنْ وَقَائِدِ ٱلرَّبِّ، فَإِنَّنِي هَكَذَا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وَأَمَّا صَدْرُ ٱلتَّرْدِيدِ وَسَاقُ ٱلرَّفِيعَةِ فَتَأْكُلُونَهُمَا فِي مَكَانٍ طَاهِرٍ أَنْتَ وَبَنُوكَ وَبَنَاتُكَ مَعَكَ، لِأَنَّهُمَا جُعِلَا فَرِيضَتَكَ وَفَرِيضَةَ بَنِيكَ مِنْ ذَبَائِحِ سَلَامَةِ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سَاقُ ٱلرَّفِيعَةِ وَصَدْرُ ٱلتَّرْدِيدِ يَأْتُونَ بِهِمَا مَعَ وَقَائِدِ ٱلشَّحْمِ لِيُرَدَّدَا تَرْدِيدًا أَمَامَ ٱلرَّبِّ، فَيَكُونَانِ لَكَ وَلِبَنِيكَ مَعَكَ فَرِيضَةً دَهْرِيَّةً، كَمَا أَمَرَ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تَيْسُ ٱلْخَطِيَّةِ فَإِنَّ مُوسَى طَلَبَهُ فَإِذَا هُوَ قَدِ ٱحْتَرَقَ. فَسَخِطَ عَلَى أَلِعَازَارَ وَإِيثَامَارَ، ٱبْنَيْ هَارُونَ ٱلْبَاقِيَيْنِ، وَقَالَ: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«مَا لَكُمَا لَمْ تَأْكُلَا ذَبِيحَةَ ٱلْخَطِيَّةِ فِي ٱلْمَكَانِ ٱلْمُقَدَّسِ؟ لِأَنَّهَا قُدْسُ أَقْدَاسٍ، وَقَدْ أَعْطَاكُمَا إِيَّاهَا لِتَحْمِلَا إِثْمَ ٱلْجَمَاعَةِ تَكْفِيرًا عَنْهُمْ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إِنَّهُ لَمْ يُؤْتَ بِدَمِهَا إِلَى ٱلْقُدْسِ دَاخِلًا. أَكْلًا تَأْكُلَانِهَا فِي ٱلْقُدْسِ كَمَا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هَارُونُ لِمُوسَى: «إِنَّهُمَا ٱلْيَوْمَ قَدْ قَرَّبَا ذَبِيحَةَ خَطِيَّتِهِمَا وَمُحْرَقَتَهُمَا أَمَامَ ٱلرَّبِّ، وَقَدْ أَصَابَنِي مِثْلُ هَذِهِ. فَلَوْ أَكَلْتُ ذَبِيحَةَ ٱلْخَطِيَّةِ ٱلْيَوْمَ، هَلْ كَانَ يَحْسُنُ فِي عَيْنَيِ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سَمِعَ مُوسَى حَسُنَ فِي عَيْنَيْهِ.</w:t>
      </w:r>
      <w:r>
        <w:rPr>
          <w:lang w:val="ar_AE" w:bidi="ar_AE"/>
        </w:rPr>
      </w:r>
      <w:r>
        <w:rPr>
          <w:lang w:val="ar_AE" w:bidi="ar_AE"/>
        </w:rPr>
      </w:r>
    </w:p>
    <w:p>
      <w:pPr>
        <w:bidi/>
      </w:pPr>
      <w:r>
        <w:rPr>
          <w:lang w:val="ar_AE" w:bidi="ar_AE"/>
        </w:rPr>
      </w:r>
    </w:p>
    <w:p>
      <w:pPr>
        <w:pStyle w:val="Heading2"/>
        <w:bidi/>
      </w:pPr>
      <w:r>
        <w:rPr>
          <w:lang w:val="ar_AE" w:bidi="ar_AE"/>
        </w:rPr>
        <w:t>Leviticus 11:1</w:t>
      </w:r>
      <w:r>
        <w:rPr>
          <w:lang w:val="ar_AE" w:bidi="ar_AE"/>
        </w:rPr>
      </w:r>
    </w:p>
    <w:p>
      <w:pPr>
        <w:bidi/>
      </w:pPr>
      <w:r>
        <w:rPr>
          <w:lang w:val="ar_AE" w:bidi="ar_AE"/>
        </w:rPr>
      </w:r>
      <w:r>
        <w:rPr>
          <w:vertAlign w:val="superscript"/>
          <w:lang w:val="ar_AE" w:bidi="ar_AE"/>
        </w:rPr>
        <w:t>1</w:t>
      </w:r>
      <w:r>
        <w:rPr>
          <w:lang w:val="ar_AE" w:bidi="ar_AE"/>
        </w:rPr>
        <w:t xml:space="preserve"> وَكَلَّمَ ٱلرَّبُّ مُوسَى وَهَارُونَ قَائِلًا 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«كَلِّمَا بَنِي إِسْرَائِيلَ قَائِلَيْنِ: هَذِهِ هِيَ ٱلْحَيَوَانَاتُ ٱلَّتِي تَأْكُلُونَهَا مِنْ جَمِيعِ ٱلْبَهَائِمِ ٱلَّتِي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 مَا شَقَّ ظِلْفًا وَقَسَمَهُ ظِلْفَيْنِ، وَيَجْتَرُّ مِنَ ٱلْبَهَائِمِ، فَإِيَّاهُ تَأْكُلُونَ.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إِلَّا هَذِهِ فَلَا تَأْكُلُوهَا مِمَّا يَجْتَرُّ وَمِمَّا يَشُقُّ ٱلظِّلْفَ: ٱلْجَمَلَ، لِأَنَّهُ يَجْتَرُّ لَكِنَّهُ لَا يَشُقُّ ظِلْفًا، فَهُوَ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وَٱلْوَبْرَ، لِأَنَّهُ يَجْتَرُّ لَكِنَّهُ لَا يَشُقُّ ظِلْفًا، فَهُوَ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وَٱلْأَرْنَبَ، لِأَنَّهُ يَجْتَرُّ لَكِنَّهُ لَا يَشُقُّ ظِلْفًا، فَهُوَ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وَٱلْخِنْزِيرَ، لِأَنَّهُ يَشُقُّ ظِلْفًا وَيَقْسِمُهُ ظِلْفَيْنِ، لَكِنَّهُ لَا يَجْتَرُّ، فَهُوَ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لَحْمِهَا لَا تَأْكُلُوا وَجُثَثَهَا لَا تَلْمِسُوا. إِنَّهَا نَجِسَةٌ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«وَهَذَا تَأْكُلُونَهُ مِنْ جَمِيعِ مَا فِي ٱلْمِيَاهِ: كُلُّ مَا لَهُ زَعَانِفُ وَحَرْشَفٌ فِي ٱلْمِيَاهِ، فِي ٱلْبِحَارِ وَفِي ٱلْأَنْهَارِ، فَإِيَّاهُ تَأْكُلُونَ.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لَكِنْ كُلُّ مَا لَيْسَ لَهُ زَعَانِفُ وَحَرْشَفٌ فِي ٱلْبِحَارِ وَفِي ٱلْأَنْهَارِ، مِنْ كُلِّ دَبِيبٍ فِي ٱلْمِيَاهِ وَمِنْ كُلِّ نَفْسٍ حَيَّةٍ فِي ٱلْمِيَاهِ، فَهُوَ مَكْرُوهٌ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وَمَكْرُوهًا يَكُونُ لَكُمْ. مِنْ لَحْمِهِ لَا تَأْكُلُوا، وَجُثَّتَهُ تَكْرَهُونَ.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كُلُّ مَا لَيْسَ لَهُ زَعَانِفُ وَحَرْشَفٌ فِي ٱلْمِيَاهِ فَهُوَ مَكْرُوهٌ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تَكْرَهُونَهَا مِنَ ٱلطُّيُورِ. لَا تُؤْكَلْ. إِنَّهَا مَكْرُوهَةٌ: اَلنَّسْرُ وَٱلْأَنُوقُ وَٱلْعُقَابُ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وَٱلْحِدَأَةُ وَٱلْبَاشِقُ عَلَى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 غُرَابٍ عَلَى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وَٱلنَّعَامَةُ وَٱلظَّلِيمُ وَٱلسَّأَفُ وَٱلْبَازُ عَلَى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وَٱلْبُومُ وَٱلْغَوَّاصُ وَٱلْكُرْكِيُّ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وَٱلْبَجَعُ وَٱلْقُوقُ وَٱلرَّخَمُ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وَٱللَّقْلَقُ وَٱلْبَبْغَا عَلَى أَجْنَاسِهِ، وَٱلْهُدْهُدُ وَٱلْخُفَّاشُ.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وَكُلُّ دَبِيبِ ٱلطَّيْرِ ٱلْمَاشِي عَلَى أَرْبَعٍ. فَهُوَ مَكْرُوهٌ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إِلَّا هَذَا تَأْكُلُونَهُ مِنْ جَمِيعِ دَبِيبِ ٱلطَّيْرِ ٱلْمَاشِي عَلَى أَرْبَعٍ: مَا لَهُ كُرَاعَانِ فَوْقَ رِجْلَيْهِ يَثِبُ بِهِمَا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هَذَا مِنْهُ تَأْكُلُونَ: ٱلْجَرَادُ عَلَى أَجْنَاسِهِ، وَٱلدَّبَا عَلَى أَجْنَاسِهِ، وَٱلْحَرْجُوانُ عَلَى أَجْنَاسِهِ، وَٱلْجُنْدُبُ عَلَى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لَكِنْ سَائِرُ دَبِيبِ ٱلطَّيْرِ ٱلَّذِي لَهُ أَرْبَعُ أَرْجُلٍ فَهُوَ مَكْرُوهٌ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مِنْ هَذِهِ تَتَنَجَّسُونَ. كُلُّ مَنْ مَسَّ جُثَثَهَا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وَكُلُّ مَنْ حَمَلَ مِنْ جُثَثِهَا يَغْسِلُ ثِيَابَهُ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وَجَمِيعُ ٱلْبَهَائِمِ ٱلَّتِي لَهَا ظِلْفٌ وَلَكِنْ لَا تَشُقُّهُ شَقًّا أَوْ لَا تَجْتَرُّ، فَهِيَ نَجِسَةٌ لَكُمْ. كُلُّ مَنْ مَسَّهَا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وَكُلُّ مَا يَمْشِي عَلَى كُفُوفِهِ مِنْ جَمِيعِ ٱلْحَيَوَانَاتِ ٱلْمَاشِيَةِ عَلَى أَرْبَعٍ، فَهُوَ نَجِسٌ لَكُمْ. كُلُّ مَنْ مَسَّ جُثَثَهَا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حَمَلَ جُثَثَهَا يَغْسِلُ ثِيَابَهُ وَيَكُونُ نَجِسًا إِلَى ٱلْمَسَاءِ. إِنَّهَا نَجِسَةٌ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«وَهَذَا هُوَ ٱلنَّجِسُ لَكُمْ مِنَ ٱلدَّبِيبِ ٱلَّذِي يَدِبُّ عَلَى ٱلْأَرْضِ: اِبْنُ عِرْسٍ وَٱلْفَأْرُ وَٱلضَّبُّ عَلَى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وَٱلْحِرْذَوْنُ وَٱلْوَرَلُ وَٱلْوَزَغَةُ وَٱلْعِظَايَةُ وَٱلْحِرْبَاءُ.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هَذِهِ هِيَ ٱلنَّجِسَةُ لَكُمْ مِنْ كُلِّ ٱلدَّبِيبِ. كُلُّ مَنْ مَسَّهَا بَعْدَ مَوْتِهَا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وَكُلُّ مَا وَقَعَ عَلَيْهِ وَاحِدٌ مِنْهَا بَعْدَ مَوْتِهَا يَكُونُ نَجِسًا. مِنْ كُلِّ مَتَاعِ خَشَبٍ أَوْ ثَوْبٍ أَوْ جِلْدٍ أَوْ بَلَاسٍ. كُلُّ مَتَاعٍ يُعْمَلُ بِهِ عَمَلٌ يُلْقَى فِي ٱلْمَاءِ وَيَكُونُ نَجِسًا إِلَى ٱلْمَسَاءِ ثُمَّ 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وَكُلُّ مَتَاعِ خَزَفٍ وَقَعَ فِيهِ مِنْهَا، فَكُلُّ مَا فِيهِ يَتَنَجَّسُ، وَأَمَّا هُوَ فَتَكْسِرُونَهُ.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مَا يَأْتِي عَلَيْهِ مَاءٌ مِنْ كُلِّ طَعَامٍ يُؤْكَلُ يَكُونُ نَجِسًا. وَكُلُّ شَرَابٍ يُشْرَبُ فِي كُلِّ مَتَاعٍ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وَكُلُّ مَا وَقَعَ عَلَيْهِ وَاحِدَةٌ مِنْ جُثَثِهَا يَكُونُ نَجِسًا. اَلتَّنُّورُ وَٱلْمَوْقِدَةُ يُهْدَمَانِ. إِنَّهَا نَجِسَةٌ وَتَكُونُ نَجِسَةً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إِلَّا ٱلْعَيْنَ وَٱلْبِئْرَ، مُجْتَمَعَيِ ٱلْمَاءِ، تَكُونَانِ طَاهِرَتَيْنِ. لَكِنْ مَا مَسَّ جُثَثَهَا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وَإِذَا وَقَعَتْ وَاحِدَةٌ مِنْ جُثَثِهَا عَلَى شَيْءٍ مِنْ بِزْرِ زَرْعٍ يُزْرَعُ فَهُوَ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لَكِنْ إِذَا جُعِلَ مَاءٌ عَلَى بِزْرٍ فَوَقَعَ عَلَيْهِ وَاحِدَةٌ مِنْ جُثَثِهَا، فَإِنَّهُ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وَإِذَا مَاتَ وَاحِدٌ مِنَ ٱلْبَهَائِمِ ٱلَّتِي هِيَ طَعَامٌ لَكُمْ، فَمَنْ مَسَّ جُثَّتَهُ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وَمَنْ أَكَلَ مِنْ جُثَّتِهِ يَغْسِلُ ثِيَابَهُ وَيَكُونُ نَجِسًا إِلَى ٱلْمَسَاءِ. وَمَنْ حَمَلَ جُثَّتَهُ يَغْسِلُ ثِيَابَهُ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«وَكُلُّ دَبِيبٍ يَدِبُّ عَلَى ٱلْأَرْضِ فَهُوَ مَكْرُوهٌ لَا يُؤْكَلُ.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كُلُّ مَا يَمْشِي عَلَى بَطْنِهِ، وَكُلُّ مَا يَمْشِي عَلَى أَرْبَعٍ مَعَ كُلِّ مَا كَثُرَتْ أَرْجُلُهُ مِنْ كُلِّ دَبِيبٍ يَدِبُّ عَلَى ٱلْأَرْضِ، لَا تَأْكُلُوهُ لِأَنَّهُ مَكْرُوهٌ.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لَا تُدَنِّسُوا أَنْفُسَكُمْ بِدَبِيبٍ يَدِبُّ، وَلَا تَتَنَجَّسُوا بِهِ، وَلَا تَكُونُوا بِهِ نَجِسِينَ.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إِنِّي أَنَا ٱلرَّبُّ إِلَهُكُمْ فَتَتَقَدَّسُونَ وَتَكُونُونَ قِدِّيسِينَ، لِأَنِّي أَنَا قُدُّوسٌ. وَلَا تُنَجِّسُوا أَنْفُسَكُمْ بِدَبِيبٍ يَدِبُّ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إِنِّي أَنَا ٱلرَّبُّ ٱلَّذِي أَصْعَدَكُمْ مِنْ أَرْضِ مِصْرَ لِيَكُونَ لَكُمْ إِلَهًا. فَتَكُونُونَ قِدِّيسِينَ لِأَنِّي أَنَا 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هَذِهِ شَرِيعَةُ ٱلْبَهَائِمِ وَٱلطُّيُورِ وَكُلِّ نَفْسٍ حَيَّةٍ تَسْعَى فِي ٱلْمَاءِ وَكُلِّ نَفْسٍ تَدِبُّ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لِلتَّمْيِيزِ بَيْنَ ٱلنَّجِسِ وَٱلطَّاهِرِ، وَبَيْنَ ٱلْحَيَوَانَاتِ ٱلَّتِي تُؤْكَلُ، وَٱلْحَيَوَانَاتِ ٱلَّتِي لَا تُؤْكَلُ».</w:t>
      </w:r>
      <w:r>
        <w:rPr>
          <w:lang w:val="ar_AE" w:bidi="ar_AE"/>
        </w:rPr>
      </w:r>
      <w:r>
        <w:rPr>
          <w:lang w:val="ar_AE" w:bidi="ar_AE"/>
        </w:rPr>
      </w:r>
    </w:p>
    <w:p>
      <w:pPr>
        <w:bidi/>
      </w:pPr>
      <w:r>
        <w:rPr>
          <w:lang w:val="ar_AE" w:bidi="ar_AE"/>
        </w:rPr>
      </w:r>
    </w:p>
    <w:p>
      <w:pPr>
        <w:pStyle w:val="Heading2"/>
        <w:bidi/>
      </w:pPr>
      <w:r>
        <w:rPr>
          <w:lang w:val="ar_AE" w:bidi="ar_AE"/>
        </w:rPr>
        <w:t>Leviticus 12:1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قَائِلًا: إِذَا حَبِلَتِ ٱمْرَأَةٌ وَوَلَدَتْ ذَكَرًا، تَكُونُ نَجِسَةً سَبْعَةَ أَيَّامٍ. كَمَا فِي أَيَّامِ طَمْثِ عِلَّتِهَا تَكُونُ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وَفِي ٱلْيَوْمِ ٱلثَّامِنِ يُخْتَنُ لَحْمُ غُرْلَتِهِ.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تُقِيمُ ثَلَاثَةً وَثَلَاثِينَ يَوْمًا فِي دَمِ تَطْهِيرِهَا. كُلَّ شَيْءٍ مُقَدَّسٍ لَا تَمَسَّ، وَإِلَى ٱلْمَقْدِسِ لَا تَجِئْ حَتَّى تَكْمُلَ أَيَّامُ تَطْهِيرِهَا.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وَلَدَتْ أُنْثَى، تَكُونُ نَجِسَةً أُسْبُوعَيْنِ كَمَا فِي طَمْثِهَا. ثُمَّ تُقِيمُ سِتَّةً وَسِتِّينَ يَوْمًا فِي دَمِ تَطْهِيرِهَا.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وَمَتَى كَمُلَتْ أَيَّامُ تَطْهِيرِهَا لِأَجْلِ ٱبْنٍ أَوِ ٱبْنَةٍ، تَأْتِي بِخَرُوفٍ حَوْلِيٍّ مُحْرَقَةً، وَفَرْخِ حَمَامَةٍ أَوْ يَمَامَةٍ ذَبِيحَةَ خَطِيَّةٍ إِلَى بَابِ خَيْمَةِ ٱلِٱجْتِمَاعِ،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فَيُقَدِّمُهُمَا أَمَامَ ٱلرَّبِّ وَيُكَفِّرُ عَنْهَا، فَتَطْهُرُ مِنْ يَنْبُوعِ دَمِهَا. هَذِهِ شَرِيعَةُ ٱلَّتِي تَلِدُ ذَكَرًا أَوْ أُنْثَى.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لَمْ تَنَلْ يَدُهَا كِفَايَةً لِشَاةٍ تَأْخُذُ يَمَامَتَيْنِ أَوْ فَرْخَيْ حَمَامٍ، ٱلْوَاحِدَ مُحْرَقَةً، وَٱلْآخَرَ ذَبِيحَةَ خَطِيَّةٍ، فَيُكَفِّرُ عَنْهَا ٱلْكَاهِنُ فَتَطْهُرُ».</w:t>
      </w:r>
      <w:r>
        <w:rPr>
          <w:lang w:val="ar_AE" w:bidi="ar_AE"/>
        </w:rPr>
      </w:r>
      <w:r>
        <w:rPr>
          <w:lang w:val="ar_AE" w:bidi="ar_AE"/>
        </w:rPr>
      </w:r>
    </w:p>
    <w:p>
      <w:pPr>
        <w:bidi/>
      </w:pPr>
      <w:r>
        <w:rPr>
          <w:lang w:val="ar_AE" w:bidi="ar_AE"/>
        </w:rPr>
      </w:r>
    </w:p>
    <w:p>
      <w:pPr>
        <w:pStyle w:val="Heading2"/>
        <w:bidi/>
      </w:pPr>
      <w:r>
        <w:rPr>
          <w:lang w:val="ar_AE" w:bidi="ar_AE"/>
        </w:rPr>
        <w:t>Leviticus 13:1</w:t>
      </w:r>
      <w:r>
        <w:rPr>
          <w:lang w:val="ar_AE" w:bidi="ar_AE"/>
        </w:rPr>
      </w:r>
    </w:p>
    <w:p>
      <w:pPr>
        <w:bidi/>
      </w:pPr>
      <w:r>
        <w:rPr>
          <w:lang w:val="ar_AE" w:bidi="ar_AE"/>
        </w:rPr>
      </w:r>
      <w:r>
        <w:rPr>
          <w:vertAlign w:val="superscript"/>
          <w:lang w:val="ar_AE" w:bidi="ar_AE"/>
        </w:rPr>
        <w:t>1</w:t>
      </w:r>
      <w:r>
        <w:rPr>
          <w:lang w:val="ar_AE" w:bidi="ar_AE"/>
        </w:rPr>
        <w:t xml:space="preserve"> وَكَلَّمَ ٱلرَّبُّ مُوسَى وَهَارُونَ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كَانَ إِنْسَانٌ فِي جِلْدِ جَسَدِهِ نَاتِئٌ أَوْ قُوبَاءُ أَوْ لُمْعَةٌ تَصِيرُ فِي جِلْدِ جَسَدِهِ ضَرْبَةَ بَرَصٍ، يُؤْتَى بِهِ إِلَى هَارُونَ ٱلْكَاهِنِ أَوْ إِلَى أَحَدِ بَنِيهِ ٱلْكَهَنَةِ.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رَأَى ٱلْكَاهِنُ ٱلضَّرْبَةَ فِي جِلْدِ ٱلْجَسَدِ، وَفِي ٱلضَّرْبَةِ شَعَرٌ قَدِ ٱبْيَضَّ، وَمَنْظَرُ ٱلضَّرْبَةِ أَعْمَقُ مِنْ جِلْدِ جَسَدِهِ، فَهِيَ ضَرْبَةُ بَرَصٍ. فَمَتَى رَآهُ ٱلْكَاهِنُ يَحْكُمُ بِنَجَاسَتِهِ.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لَكِنْ إِنْ كَانَتِ ٱلضَّرْبَةُ لُمْعَةً بَيْضَاءَ فِي جِلْدِ جَسَدِهِ، وَلَمْ يَكُنْ مَنْظَرُهَا أَعْمَقَ مِنَ ٱلْجِلْدِ، وَلَمْ يَبْيَضَّ شَعْرُهَا، يَحْجُزُ ٱلْكَاهِنُ ٱلْمَضْرُوبَ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رَآهُ ٱلْكَاهِنُ فِي ٱلْيَوْمِ ٱلسَّابِعِ وَإِذَا فِي عَيْنِهِ ٱلضَّرْبَةُ قَدْ وَقَفَتْ، وَلَمْ تَمْتَدَّ ٱلضَّرْبَةُ فِي ٱلْجِلْدِ، يَحْجُزُهُ ٱلْكَاهِنُ سَبْعَةَ أَيَّامٍ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 رَآهُ ٱلْكَاهِنُ فِي ٱلْيَوْمِ ٱلسَّابِعِ ثَانِيَةً وَإِذَا ٱلضَّرْبَةُ كَامِدَةُ ٱللَّوْنِ، وَلَمْ تَمْتَدَّ ٱلضَّرْبَةُ فِي ٱلْجِلْدِ، يَحْكُمُ ٱلْكَاهِنُ بِطَهَارَتِهِ. إِنَّهَا حَزَازٌ. فَيَغْسِلُ ثِيَابَهُ وَيَكُونُ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إِنْ كَانَتِ ٱلْقُوبَاءُ تَمْتَدُّ فِي ٱلْجِلْدِ بَعْدَ عَرْضِهِ عَلَى ٱلْكَاهِنِ لِتَطْهِيرِهِ، يُعْرَضُ عَلَى ٱلْكَاهِنِ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رَأَى ٱلْكَاهِنُ وَإِذَا ٱلْقُوبَاءُ قَدِ ٱمْتَدَّتْ فِي ٱلْجِلْدِ، يَحْكُمُ ٱلْكَاهِنُ بِنَجَاسَتِهِ. إِنَّهَا 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 كَانَتْ فِي إِنْسَانٍ ضَرْبَةُ بَرَصٍ فَيُؤْتَى بِهِ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رَأَى ٱلْكَاهِنُ وَإِذَا فِي ٱلْجِلْدِ نَاتِئٌ أَبْيَضُ، قَدْ صَيَّرَ ٱلشَّعْرَ أَبْيَضَ، وَفِي ٱلنَّاتِئِ وَضَحٌ مِنْ لَحْمٍ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فَهُوَ بَرَصٌ مُزْمِنٌ فِي جِلْدِ جَسَدِهِ. فَيَحْكُمُ ٱلْكَاهِنُ بِنَجَاسَتِهِ. لَا يَحْجُزُهُ لِأَنَّهُ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لَكِنْ إِنْ كَانَ ٱلْبَرَصُ قَدْ أَفْرَخَ فِي ٱلْجِلْدِ، وَغَطَّى ٱلْبَرَصُ كُلَّ جِلْدِ ٱلْمَضْرُوبِ مِنْ رَأْسِهِ إِلَى قَدَمَيْهِ حَسَبَ كُلِّ مَا تَرَاهُ عَيْنَا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وَرَأَى ٱلْكَاهِنُ وَإِذَا ٱلْبَرَصُ قَدْ غَطَّى كُلَّ جِسْمِهِ، يَحْكُمُ بِطَهَارَةِ ٱلْمَضْرُوبِ. كُلُّهُ قَدِ ٱبْيَضَّ.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يَوْمَ يُرَى فِيهِ لَحْمٌ حَيٌّ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فَمَتَى رَأَى ٱلْكَاهِنُ ٱللَّحْمَ ٱلْحَيَّ يَحْكُمُ بِنَجَاسَتِهِ. ٱللَّحْمُ ٱلْحَيُّ نَجِسٌ. إِنَّهُ 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إِنْ عَادَ ٱللَّحْمُ ٱلْحَيُّ وَٱبْيَضَّ يَأْتِي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رَآهُ ٱلْكَاهِنُ وَإِذَا ٱلضَّرْبَةُ قَدْ صَارَتْ بَيْضَاءَ، يَحْكُمُ ٱلْكَاهِنُ بِطَهَارَةِ ٱلْمَضْرُوبِ.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«وَإِذَا كَانَ ٱلْجِسْمُ فِي جِلْدِهِ دُمَّلَةٌ قَدْ بَرِئَتْ،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وَصَارَ فِي مَوْضِعِ ٱلدُّمَّلَةِ نَاتِئٌ أَبْيَضُ، أَوْ لُمْعَةٌ بَيْضَاءُ ضَارِبَةٌ إِلَى ٱلْحُمْرَةِ، يُعْرَضُ عَلَى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رَأَى ٱلْكَاهِنُ وَإِذَا مَنْظَرُهَا أَعْمَقُ مِنَ ٱلْجِلْدِ وَقَدِ ٱبْيَضَّ شَعْرُهَا، يَحْكُمُ ٱلْكَاهِنُ بِنَجَاسَتِهِ. إِنَّهَا ضَرْبَةُ بَرَصٍ أَفْرَخَتْ فِي ٱلدُّمَّلَةِ.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لَكِنْ إِنْ رَآهَا ٱلْكَاهِنُ وَإِذَا لَيْسَ فِيهَا شَعْرٌ أَبْيَضُ، وَلَيْسَتْ أَعْمَقَ مِنَ ٱلْجِلْدِ، وَهِيَ كَامِدَةُ ٱللَّوْنِ، يَحْجُزُهُ ٱلْكَاهِنُ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 كَانَتْ قَدِ ٱمْتَدَّتْ فِي ٱلْجِلْدِ يَحْكُمُ ٱلْكَاهِنُ بِنَجَاسَتِهِ. إِنَّهَا ضَرْبَةٌ.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لَكِنْ إِنْ وَقَفَتِ ٱللُّمْعَةُ مَكَانَهَا وَلَمْ تَمْتَدَّ، فَهِيَ أَثَرُ ٱلدُّمَّلَةِ. فَيَحْكُمُ ٱلْكَاهِنُ بِطَهَارَتِهِ.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«أَوْ إِذَا كَانَ ٱلْجِسْمُ فِي جِلْدِهِ كَيُّ نَارٍ، وَكَانَ حَيُّ ٱلْكَيِّ لُمْعَةً بَيْضَاءَ ضَارِبَةً إِلَى ٱلْحُمْرَةِ أَوْ بَيْضَاءَ،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وَرَآهَا ٱلْكَاهِنُ وَإِذَا ٱلشَّعْرُ فِي ٱللُّمْعَةِ قَدِ ٱبْيَضَّ، وَمَنْظَرُهَا أَعْمَقُ مِنَ ٱلْجِلْدِ، فَهِيَ بَرَصٌ قَدْ أَفْرَخَ فِي ٱلْكَيِّ. فَيَحْكُمُ ٱلْكَاهِنُ بِنَجَاسَتِهِ. إِنَّهَا ضَرْبَةُ 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لَكِنْ إِنْ رَآهَا ٱلْكَاهِنُ وَإِذَا لَيْسَ فِي ٱللُّمْعَةِ شَعْرٌ أَبْيَضُ، وَلَيْسَتْ أَعْمَقَ مِنَ ٱلْجِلْدِ، وَهِيَ كَامِدَةُ ٱللَّوْنِ، يَحْجُزُهُ ٱلْكَاهِنُ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يَرَاهُ ٱلْكَاهِنُ فِي ٱلْيَوْمِ ٱلسَّابِعِ. فَإِنْ كَانَتْ قَدِ ٱمْتَدَّتْ فِي ٱلْجِلْدِ، يَحْكُمُ ٱلْكَاهِنُ بِنَجَاسَتِهِ. إِنَّهَا ضَرْبَةُ 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لَكِنْ إِنْ وَقَفَتِ ٱللُّمْعَةُ مَكَانَهَا، لَمْ تَمْتَدَّ فِي ٱلْجِلْدِ، وَكَانَتْ كَامِدَةَ ٱللَّوْنِ، فَهِيَ نَاتِئُ ٱلْكَيِّ، فَٱلْكَاهِنُ يَحْكُمُ بِطَهَارَتِهِ لِأَنَّهَا أَثَرُ ٱلْكَيِّ.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«وَإِذَا كَانَ رَجُلٌ أَوِ ٱمْرَأَةٌ فِيهِ ضَرْبَةٌ فِي ٱلرَّأْسِ أَوْ فِي ٱلذَّقَنِ،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وَرَأَى ٱلْكَاهِنُ ٱلضَّرْبَةَ وَإِذَا مَنْظَرُهَا أَعْمَقُ مِنَ ٱلْجِلْدِ، وَفِيهَا شَعْرٌ أَشْقَرُ دَقِيقٌ، يَحْكُمُ ٱلْكَاهِنُ بِنَجَاسَتِهِ. إِنَّهَا قَرَعٌ. بَرَصُ ٱلرَّأْسِ أَوِ ٱلذَّقَنِ.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لَكِنْ إِذَا رَأَى ٱلْكَاهِنُ ضَرْبَةَ ٱلْقَرَعِ وَإِذَا مَنْظَرُهَا لَيْسَ أَعْمَقَ مِنَ ٱلْجِلْدِ، لَكِنْ لَيْسَ فِيهَا شَعْرٌ أَسْوَدُ، يَحْجُزُ ٱلْكَاهِنُ ٱلْمَضْرُوبَ بِٱلْقَرَعِ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 رَأَى ٱلْكَاهِنُ ٱلضَّرْبَةَ فِي ٱلْيَوْمِ ٱلسَّابِعِ وَإِذَا ٱلْقَرَعُ لَمْ يَمْتَدَّ، وَلَمْ يَكُنْ فِيهِ شَعْرٌ أَشْقَرُ، وَلَا مَنْظَرُ ٱلْقَرَعِ أَعْمَقُ مِنَ ٱلْجِلْدِ،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فَلْيَحْلِقْ. لَكِنْ لَا يَحْلِقِ ٱلْقَرَعَ. وَيَحْجُزُ ٱلْكَاهِنُ ٱلْأَقْرَعَ سَبْعَةَ أَيَّامٍ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فَإِنْ رَأَى ٱلْكَاهِنُ ٱلْأَقْرَعَ فِي ٱلْيَوْمِ ٱلسَّابِعِ وَإِذَا ٱلْقَرَعُ لَمْ يَمْتَدَّ فِي ٱلْجِلْدِ، وَلَيْسَ مَنْظَرُهُ أَعْمَقَ مِنَ ٱلْجِلْدِ، يَحْكُمُ ٱلْكَاهِنُ بِطَهَارَتِهِ، فَيَغْسِلُ ثِيَابَهُ وَيَكُونُ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لَكِنْ إِنْ كَانَ ٱلْقَرَعُ يَمْتَدُّ فِي ٱلْجِلْدِ بَعْدَ ٱلْحُكْمِ بِطَهَارَتِهِ،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وَرَآهُ ٱلْكَاهِنُ وَإِذَا ٱلْقَرَعُ قَدِ ٱمْتَدَّ فِي ٱلْجِلْدِ، فَلَا يُفَتِّشُ ٱلْكَاهِنُ عَلَى ٱلشَّعْرِ ٱلْأَشْقَرِ. إِنَّهُ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لَكِنْ إِنْ وَقَفَ فِي عَيْنَيْهِ وَنَبَتَ فِيهِ شَعْرٌ أَسْوَدُ، فَقَدْ بَرِئَ ٱلْقَرَعُ. إِنَّهُ طَاهِرٌ فَيَحْكُمُ ٱلْكَاهِنُ بِطَهَارَتِهِ.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«وَإِذَا كَانَ رَجُلٌ أَوِ ٱمْرَأَةٌ فِي جِلْدِ جَسَدِهِ لُمَعٌ، لُمَعٌ 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وَرَأَى ٱلْكَاهِنُ وَإِذَا فِي جِلْدِ جَسَدِهِ لُمَعٌ كَامِدَةُ ٱللَّوْنِ بَيْضَاءُ، فَذَلِكَ بَهَقٌ قَدْ أَفْرَخَ فِي ٱلْجِلْدِ.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«وَإِذَا كَانَ إِنْسَانٌ قَدْ ذَهَبَ شَعْرُ رَأْسِهِ فَهُوَ أَقْرَعُ.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وَإِنْ ذَهَبَ شَعْرُ رَأْسِهِ مِنْ جِهَةِ وَجْهِهِ فَهُوَ أَصْلَعُ.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لَكِنْ إِذَا كَانَ فِي ٱلْقَرَعَةِ أَوْ فِي ٱلصَّلْعَةِ ضَرْبَةٌ بَيْضَاءُ ضَارِبَةٌ إِلَى ٱلْحُمْرَةِ، فَهُوَ بَرَصٌ مُفْرِخٌ فِي قَرَعَتِهِ أَوْ فِي صَلْعَتِهِ.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فَإِنْ رَآهُ ٱلْكَاهِنُ وَإِذَا نَاتِئُ ٱلضَّرْبَةِ أَبْيَضُ ضَارِبٌ إِلَى ٱلْحُمْرَةِ فِي قَرَعَتِهِ أَوْ فِي صَلْعَتِهِ، كَمَنْظَرِ ٱلْبَرَصِ فِي جِلْدِ ٱلْجَسَدِ،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فَهُوَ إِنْسَانٌ أَبْرَصُ. إِنَّهُ نَجِسٌ. فَيَحْكُمُ ٱلْكَاهِنُ بِنَجَاسَتِهِ. إِنَّ ضَرْبَتَهُ فِي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وَٱلْأَبْرَصُ ٱلَّذِي فِيهِ ٱلضَّرْبَةُ، تَكُونُ ثِيَابُهُ مَشْقُوقَةً، وَرَأْسُهُ يَكُونُ مَكْشُوفًا، وَيُغَطِّي شَارِبَيْهِ، وَيُنَادِي: نَجِسٌ،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كُلَّ ٱلْأَيَّامِ ٱلَّتِي تَكُونُ ٱلضَّرْبَةُ فِيهِ يَكُونُ نَجِسًا. إِنَّهُ نَجِسٌ. يُقِيمُ وَحْدَهُ. خَارِجَ ٱلْمَحَلَّةِ يَكُونُ مُقَامُهُ.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«وَأَمَّا ٱلثَّوْبُ فَإِذَا كَانَ فِيهِ ضَرْبَةُ بَرَصٍ، ثَوْبُ صُوفٍ أَوْ ثَوْبُ كَتَّانٍ،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فِي ٱلسَّدَى أَوِ ٱللُّحْمَةِ مِنَ ٱلصُّوفِ أَوِ ٱلْكَتَّانِ، أَوْ فِي جِلْدٍ أَوْ فِي كُلِّ مَصْنُوعٍ مِنْ 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وَكَانَتِ ٱلضَّرْبَةُ ضَارِبَةً إِلَى ٱلْخُضْرَةِ أَوْ إِلَى ٱلْحُمْرَةِ فِي ٱلثَّوْبِ أَوْ فِي ٱلْجِلْدِ، فِي ٱلسَّدَى أَوِ ٱللُّحْمَةِ أَوْ فِي مَتَاعٍ مَا مِنْ جِلْدٍ، فَإِنَّهَا ضَرْبَةُ بَرَصٍ، فَتُعْرَضُ عَلَى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فَيَرَى ٱلْكَاهِنُ ٱلضَّرْبَةَ وَيَحْجُزُ ٱلْمَضْرُوبَ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فَمَتَى رَأَى ٱلضَّرْبَةَ فِي ٱلْيَوْمِ ٱلسَّابِعِ إِذَا كَانَتِ ٱلضَّرْبَةُ قَدِ ٱمْتَدَّتْ فِي ٱلثَّوْبِ، فِي ٱلسَّدَى أَوِ ٱللُّحْمَةِ أَوْ فِي ٱلْجِلْدِ مِنْ كُلِّ مَا يُصْنَعُ مِنْ جِلْدٍ لِلْعَمَلِ، فَٱلضَّرْبَةُ بَرَصٌ مُفْسِدٌ. إِنَّهَا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فَيُحْرِقُ ٱلثَّوْبَ أَوِ ٱلسَّدَى أَوِ ٱللُّحْمَةَ مِنَ ٱلصُّوفِ أَوِ ٱلْكَتَّانِ أَوْ مَتَاعِ ٱلْجِلْدِ ٱلَّذِي كَانَتْ فِيهِ ٱلضَّرْبَةُ، لِأَنَّهَا بَرَصٌ مُفْسِدٌ. بِٱلنَّارِ يُحْرَقُ.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لَكِنْ إِنْ رَأَى ٱلْكَاهِنُ وَإِذَا ٱلضَّرْبَةُ لَمْ تَمْتَدَّ فِي ٱلثَّوْبِ فِي ٱلسَّدَى أَوِ ٱللُّحْمَةِ أَوْ فِي مَتَاعِ ٱلْجِلْدِ،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يَأْمُرُ ٱلْكَاهِنُ أَنْ يَغْسِلُوا مَا فِيهِ ٱلضَّرْبَةُ، وَيَحْجُزُهُ سَبْعَةَ أَيَّامٍ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فَإِنْ رَأَى ٱلْكَاهِنُ بَعْدَ غَسْلِ ٱلْمَضْرُوبِ وَإِذَا ٱلضَّرْبَةُ لَمْ تُغَيِّرْ مَنْظَرَهَا، وَلَا ٱمْتَدَّتِ ٱلضَّرْبَةُ، فَهُوَ نَجِسٌ. بِٱلنَّارِ تُحْرِقُهُ. إِنَّهَا نُخْرُوبٌ فِي جُرْدَةِ بَاطِنِهِ أَوْ ظَاهِرِهِ.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لَكِنْ إِنْ رَأَى ٱلْكَاهِنُ وَإِذَا ٱلضَّرْبَةُ كَامِدَةُ ٱللَّوْنِ بَعْدَ غَسْلِهِ، يُمَزِّقُهَا مِنَ ٱلثَّوْبِ أَوِ ٱلْجِلْدِ مِنَ ٱلسَّدَى أَوِ ٱللُّحْمَةِ.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ثُمَّ إِنْ ظَهَرَتْ أَيْضًا فِي ٱلثَّوْبِ فِي ٱلسَّدَى أَوِ ٱللُّحْمَةِ أَوْ فِي مَتَاعِ ٱلْجِلْدِ فَهِيَ مُفْرِخَةٌ. بِٱلنَّارِ تُحْرِقُ مَا فِيهِ ٱلضَّرْبَةُ.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وَأَمَّا ٱلثَّوْبُ، ٱلسَّدَى أَوِ ٱللُّحْمَةُ أَوْ مَتَاعُ ٱلْجِلْدِ ٱلَّذِي تَغْسِلُهُ وَتَزُولُ مِنْهُ ٱلضَّرْبَةُ، فَيُغْسَلُ ثَانِيَةً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«هَذِهِ شَرِيعَةُ ضَرْبَةِ ٱلْبَرَصِ فِي ٱلصُّوفِ أَوِ ٱلْكَتَّانِ، فِي ٱلسَّدَى أَوِ ٱللُّحْمَةِ أَوْ فِي كُلِّ مَتَاعٍ مِنْ جِلْدٍ، لِلْحُكْمِ بِطَهَارَتِهِ أَوْ نَجَاسَتِهِ».</w:t>
      </w:r>
      <w:r>
        <w:rPr>
          <w:lang w:val="ar_AE" w:bidi="ar_AE"/>
        </w:rPr>
      </w:r>
      <w:r>
        <w:rPr>
          <w:lang w:val="ar_AE" w:bidi="ar_AE"/>
        </w:rPr>
      </w:r>
    </w:p>
    <w:p>
      <w:pPr>
        <w:bidi/>
      </w:pPr>
      <w:r>
        <w:rPr>
          <w:lang w:val="ar_AE" w:bidi="ar_AE"/>
        </w:rPr>
      </w:r>
    </w:p>
    <w:p>
      <w:pPr>
        <w:pStyle w:val="Heading2"/>
        <w:bidi/>
      </w:pPr>
      <w:r>
        <w:rPr>
          <w:lang w:val="ar_AE" w:bidi="ar_AE"/>
        </w:rPr>
        <w:t>Leviticus 14:1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«هَذِهِ تَكُونُ شَرِيعَةَ ٱلْأَبْرَصِ: يَوْمَ طُهْرِهِ، يُؤْتَى بِهِ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وَيَخْرُجُ ٱلْكَاهِنُ إِلَى خَارِجِ ٱلْمَحَلَّةِ، فَإِنْ رَأَى ٱلْكَاهِنُ وَإِذَا ضَرْبَةُ ٱلْبَرَصِ قَدْ بَرِئَتْ مِنَ ٱلْأَبْرَصِ،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يَأْمُرُ ٱلْكَاهِنُ أَنْ يُؤْخَذَ لِلْمُتَطَهِّرِ عُصْفُورَانِ حَيَّانِ طَاهِرَانِ، وَخَشَبُ أَرْزٍ وَقِرْمِزٌ وَزُوفَا.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وَيَأْمُرُ ٱلْكَاهِنُ أَنْ يُذْبَحَ ٱلْعُصْفُورُ ٱلْوَاحِدُ فِي إِنَاءِ خَزَفٍ عَلَى مَاءٍ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ٱلْعُصْفُورُ ٱلْحَيُّ فَيَأْخُذُهُ مَعَ خَشَبِ ٱلْأَرْزِ وَٱلْقِرْمِزِ وَٱلزُّوفَا وَيَغْمِسُهَا مَعَ ٱلْعُصْفُورِ ٱلْحَيِّ فِي دَمِ ٱلْعُصْفُورِ ٱلْمَذْبُوحِ عَلَى ٱلْمَاءِ ٱلْحَيِّ،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وَيَنْضِحُ عَلَى ٱلْمُتَطَهِّرِ مِنَ ٱلْبَرَصِ سَبْعَ مَرَّاتٍ فَيُطَهِّرُهُ، ثُمَّ يُطْلِقُ ٱلْعُصْفُورَ ٱلْحَيَّ عَلَى وَجْهِ ٱلصَّحْرَاءِ.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فَيَغْسِلُ ٱلْمُتَطَهِّرُ ثِيَابَهُ وَيَحْلِقُ كُلَّ شَعْرِهِ وَيَسْتَحِمُّ بِمَاءٍ فَيَطْهُرُ. ثُمَّ يَدْخُلُ ٱلْمَحَلَّةَ، لَكِنْ يُقِيمُ خَارِجَ خَيْمَتِهِ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 ٱلْيَوْمِ ٱلسَّابِعِ يَحْلِقُ كُلَّ شَعْرِهِ: رَأْسَهُ وَلِحْيَتَهُ وَحَوَاجِبَ عَيْنَيْهِ وَجَمِيعَ شَعْرِهِ يَحْلِقُ. وَيَغْسِلُ ثِيَابَهُ وَيَرْحَضُ جَسَدَهُ بِمَاءٍ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فِي ٱلْيَوْمِ ٱلثَّامِنِ يَأْخُذُ خَرُوفَيْنِ صَحِيحَيْنِ وَنَعْجَةً وَاحِدَةً حَوْلِيَّةً صَحِيحَةً وَثَلَاثَةَ أَعْشَارِ دَقِيقٍ تَقْدِمَةً مَلْتُوتَةً بِزَيْتٍ وَلُجَّ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فَيُوقِفُ ٱلْكَاهِنُ ٱلْمُطَهِّرُ ٱلْإِنْسَانَ ٱلْمُتَطَهِّرَ وَإِيَّاهَا أَمَامَ ٱلرَّبِّ لَدَى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يَأْخُذُ ٱلْكَاهِنُ ٱلْخَرُوفَ ٱلْوَاحِدَ وَيُقَرِّبُهُ ذَبِيحَةَ إِثْمٍ مَعَ لُجِّ ٱلزَّيْتِ. يُرَدِّدُهُمَا تَرْدِيدًا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وَيَذْبَحُ ٱلْخَرُوفَ فِي ٱلْمَوْضِعِ ٱلَّذِي يَذْبَحُ فِيهِ ذَبِيحَةَ ٱلْخَطِيَّةِ وَٱلْمُحْرَقَةَ فِي ٱلْمَكَانِ ٱلْمُقَدَّسِ، لِأَنَّ ذَبِيحَةَ ٱلْإِثْمِ كَذَبِيحَةِ ٱلْخَطِيَّةِ لِلْكَاهِنِ.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وَيَأْخُذُ ٱلْكَاهِنُ مِنْ دَمِ ذَبِيحَةِ ٱلْإِثْمِ وَيَجْعَلُ ٱلْكَاهِنُ عَلَى شَحْمَةِ أُذُنِ ٱلْمُتَطَهِّرِ ٱلْيُمْنَى، وَعَلَى إِبْهَامِ يَدِهِ ٱلْيُمْنَى، وَعَلَى إِبْهَامِ رِجْلِهِ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وَيَأْخُذُ ٱلْكَاهِنُ مِنْ لُجِّ ٱلزَّيْتِ وَيَصُبُّ فِي كَفِّ ٱلْكَاهِنِ ٱلْيُسْرَى.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وَيَغْمِسُ ٱلْكَاهِنُ إِصْبَعَهُ ٱلْيُمْنَى فِي ٱلزَّيْتِ ٱلَّذِي عَلَى كَفِّهِ ٱلْيُسْرَى، وَيَنْضِحُ مِنَ ٱلزَّيْتِ بِإِصْبَعِهِ سَبْعَ مَرَّاتٍ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وَمِمَّا فَضِلَ مِنَ ٱلزَّيْتِ ٱلَّذِي فِي كَفِّهِ يَجْعَلُ ٱلْكَاهِنُ عَلَى شَحْمَةِ أُذُنِ ٱلْمُتَطَهِّرِ ٱلْيُمْنَى، وَعَلَى إِبْهَامِ يَدِهِ ٱلْيُمْنَى، وَعَلَى إِبْهَامِ رِجْلِهِ ٱلْيُمْنَى، عَلَى دَمِ ذَبِيحَةِ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وَٱلْفَاضِلُ مِنَ ٱلزَّيْتِ ٱلَّذِي فِي كَفِّ ٱلْكَاهِنِ يَجْعَلُهُ عَلَى رَأْسِ ٱلْمُتَطَهِّرِ، وَيُكَفِّرُ عَنْهُ ٱلْكَاهِنُ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يَعْمَلُ ٱلْكَاهِنُ ذَبِيحَةَ ٱلْخَطِيَّةِ وَيُكَفِّرُ عَنِ ٱلْمُتَطَهِّرِ مِنْ نَجَاسَتِهِ. ثُمَّ يَذْبَحُ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وَيُصْعِدُ ٱلْكَاهِنُ ٱلْمُحْرَقَةَ وَٱلتَّقْدِمَةَ عَلَى ٱلْمَذْبَحِ وَيُكَفِّرُ عَنْهُ ٱلْكَاهِنُ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«لَكِنْ إِنْ كَانَ فَقِيرًا وَلَا تَنَالُ يَدُهُ، يَأْخُذُ خَرُوفًا وَاحِدًا ذَبِيحَةَ إِثْمٍ لِتَرْدِيدٍ، تَكْفِيرًا عَنْهُ، وَعُشْرًا وَاحِدًا مِنْ دَقِيقٍ مَلْتُوتٍ بِزَيْتٍ لِتَقْدِمَةٍ، وَلُجَّ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وَيَمَامَتَيْنِ أَوْ فَرْخَيْ حَمَامٍ كَمَا تَنَالُ يَدُهُ، فَيَكُونُ ٱلْوَاحِدُ ذَبِيحَةَ خَطِيَّةٍ، وَٱلْآخَرُ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وَيَأْتِي بِهَا فِي ٱلْيَوْمِ ٱلثَّامِنِ لِطُهْرِهِ إِلَى ٱلْكَاهِنِ، إِلَى بَابِ خَيْمَةِ ٱلِٱجْتِمَاعِ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فَيَأْخُذُ ٱلْكَاهِنُ كَبْشَ ٱلْإِثْمِ وَلُجَّ ٱلزَّيْتِ، وَيُرَدِّدُهُمَا ٱلْكَاهِنُ تَرْدِيدًا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يَذْبَحُ كَبْشَ ٱلْإِثْمِ، وَيَأْخُذُ ٱلْكَاهِنُ مِنْ دَمِ ذَبِيحَةِ ٱلْإِثْمِ وَيَجْعَلُ عَلَى شَحْمَةِ أُذُنِ ٱلْمُتَطَهِّرِ ٱلْيُمْنَى، وَعَلَى إِبْهَامِ يَدِهِ ٱلْيُمْنَى، وَعَلَى إِبْهَامِ رِجْلِهِ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وَيَصُبُّ ٱلْكَاهِنُ مِنَ ٱلزَّيْتِ فِي كَفِّ ٱلْكَاهِنِ ٱلْيُسْرَى،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وَيَنْضِحُ ٱلْكَاهِنُ بِإِصْبَعِهِ ٱلْيُمْنَى مِنَ ٱلزَّيْتِ ٱلَّذِي فِي كَفِّهِ ٱلْيُسْرَى سَبْعَ مَرَّاتٍ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وَيَجْعَلُ ٱلْكَاهِنُ مِنَ ٱلزَّيْتِ ٱلَّذِي فِي كَفِّهِ عَلَى شَحْمَةِ أُذُنِ ٱلْمُتَطَهِّرِ ٱلْيُمْنَى، وَعَلَى إِبْهَامِ يَدِهِ ٱلْيُمْنَى، وَعَلَى إِبْهَامِ رِجْلِهِ ٱلْيُمْنَى، عَلَى مَوْضِعِ دَمِ ذَبِيحَةِ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وَٱلْفَاضِلُ مِنَ ٱلزَّيْتِ ٱلَّذِي فِي كَفِّ ٱلْكَاهِنِ يَجْعَلُهُ عَلَى رَأْسِ ٱلْمُتَطَهِّرِ تَكْفِيرًا عَنْهُ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يَعْمَلُ وَاحِدَةً مِنَ ٱلْيَمَامَتَيْنِ أَوْ مِنْ فَرْخَيِ ٱلْحَمَامِ، مِمَّا تَنَالُ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مَا تَنَالُ يَدُهُ: ٱلْوَاحِدَ ذَبِيحَةَ خَطِيَّةٍ، وَٱلْآخَرَ مُحْرَقَةً مَعَ ٱلتَّقْدِمَةِ. وَيُكَفِّرُ ٱلْكَاهِنُ عَنِ ٱلْمُتَطَهِّرِ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هَذِهِ شَرِيعَةُ ٱلَّذِي فِيهِ ضَرْبَةُ بَرَصٍ ٱلَّذِي لَا تَنَالُ يَدُهُ فِي تَطْهِيرِهِ».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وَكَلَّمَ ٱلرَّبُّ مُوسَى وَهَارُونَ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«مَتَى جِئْتُمْ إِلَى أَرْضِ كَنْعَانَ ٱلَّتِي أُعْطِيكُمْ مُلْكًا، وَجَعَلْتُ ضَرْبَةَ بَرَصٍ فِي بَيْتٍ فِي أَرْضِ مُلْكِكُمْ.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يَأْتِي ٱلَّذِي لَهُ ٱلْبَيْتُ، وَيُخبِرُ ٱلْكَاهِنَ قَائِلًا: قَدْ ظَهَرَ لِي شِبْهُ ضَرْبَةٍ فِي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فَيَأْمُرُ ٱلْكَاهِنُ أَنْ يُفْرِغُوا ٱلْبَيْتَ قَبْلَ دُخُولِ ٱلْكَاهِنِ لِيَرَى ٱلضَّرْبَةَ، لِئَلَّا يَتَنَجَّسَ كُلُّ مَا فِي ٱلْبَيْتِ. وَبَعْدَ ذَلِكَ يَدْخُلُ ٱلْكَاهِنُ لِيَرَى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فَإِذَا رَأَى ٱلضَّرْبَةَ، وَإِذَا ٱلضَّرْبَةُ فِي حِيطَانِ ٱلْبَيْتِ نُقَرٌ ضَارِبَةٌ إِلَى ٱلْخُضْرَةِ أَوْ إِلَى ٱلْحُمْرَةِ، وَمَنْظَرُهَا أَعْمَقُ مِنَ ٱلْحَائِطِ،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يَخْرُجُ ٱلْكَاهِنُ مِنَ ٱلْبَيْتِ إِلَى بَابِ ٱلْبَيْتِ، وَيُغْلِقُ ٱلْبَيْتَ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فَإِذَا رَجَعَ ٱلْكَاهِنُ فِي ٱلْيَوْمِ ٱلسَّابِعِ وَرَأَى وَإِذَا ٱلضَّرْبَةُ قَدِ ٱمْتَدَّتْ فِي حِيطَانِ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يَأْمُرُ ٱلْكَاهِنُ أَنْ يَقْلَعُوا ٱلْحِجَارَةَ ٱلَّتِي فِيهَا ٱلضَّرْبَةُ وَيَطْرَحُوهَا خَارِجَ ٱلْمَدِينَةِ فِي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وَيُقَشِّرُ ٱلْبَيْتَ مِنْ دَاخِلٍ حَوَالَيْهِ، وَيَطْرَحُونَ ٱلتُّرَابَ ٱلَّذِي يُقَشِّرُونَهُ خَارِجَ ٱلْمَدِينَةِ فِي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وَيَأْخُذُونَ حِجَارَةً أُخْرَى وَيُدْخِلُونَهَا فِي مَكَانِ ٱلْحِجَارَةِ، وَيَأْخُذُ تُرَابًا آخَرَ وَيُطَيِّنُ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فَإِنْ رَجَعَتِ ٱلضَّرْبَةُ وَأَفْرَخَتْ فِي ٱلْبَيْتِ بَعْدَ قَلْعِ ٱلْحِجَارَةِ وَقَشْرِ ٱلْبَيْتِ وَتَطْيِينِهِ،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وَأَتَى ٱلْكَاهِنُ وَرَأَى وَإِذَا ٱلضَّرْبَةُ قَدِ ٱمْتَدَّتْ فِي ٱلْبَيْتِ، فَهِيَ بَرَصٌ مُفْسِدٌ فِي ٱلْبَيْتِ. إِنَّهُ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فَيَهْدِمُ ٱلْبَيْتَ: حِجَارَتَهُ وَأَخْشَابَهُ وَكُلَّ تُرَابِ ٱلْبَيْتِ، وَيُخْرِجُهَا إِلَى خَارِجِ ٱلْمَدِينَةِ إِلَى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وَمَنْ دَخَلَ إِلَى ٱلْبَيْتِ فِي كُلِّ أَيَّامِ ٱنْغِلَاقِهِ،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وَمَنْ نَامَ فِي ٱلْبَيْتِ يَغْسِلُ ثِيَابَهُ. وَمَنْ أَكَلَ فِي ٱلْبَيْتِ يَغْسِلُ ثِيَابَهُ.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لَكِنْ إِنْ أَتَى ٱلْكَاهِنُ وَرَأَى وَإِذَا ٱلضَّرْبَةُ لَمْ تَمْتَدَّ فِي ٱلْبَيْتِ بَعْدَ تَطْيِينِ ٱلْبَيْتِ، يُطَهِّرُ ٱلْكَاهِنُ ٱلْبَيْتَ. لِأَنَّ ٱلضَّرْبَةَ قَدْ بَرِئَتْ.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فَيَأْخُذُ لِتَطْهِيرِ ٱلْبَيْتِ عُصْفُورَيْنِ وَخَشَبَ أَرْزٍ وَقِرْمِزًا وَزُوفَا.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وَيَذْبَحُ ٱلْعُصْفُورَ ٱلْوَاحِدَ فِي إِنَاءِ خَزَفٍ عَلَى مَاءٍ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وَيَأْخُذُ خَشَبَ ٱلْأَرْزِ وَٱلزُّوفَا وَٱلْقِرْمِزَ وَٱلْعُصْفُورَ ٱلْحَيَّ وَيَغْمِسُهَا فِي دَمِ ٱلْعُصْفُورِ ٱلْمَذْبُوحِ وَفِي ٱلْمَاءِ ٱلْحَيِّ، وَيَنْضِحُ ٱلْبَيْتَ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وَيُطَهِّرُ ٱلْبَيْتَ بِدَمِ ٱلْعُصْفُورِ وَبِٱلْمَاءِ ٱلْحَيِّ وَبِٱلْعُصْفُورِ ٱلْحَيِّ وَبِخَشَبِ ٱلْأَرْزِ وَبِالزُّوفَا وَبِالْقِرْمِزِ.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ثُمَّ يُطْلِقُ ٱلْعُصْفُورَ ٱلْحَيَّ إِلَى خَارِجِ ٱلْمَدِينَةِ عَلَى وَجْهِ ٱلصَّحْرَاءِ وَيُكَفِّرُ عَنِ ٱلْبَيْتِ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«هَذِهِ هِيَ ٱلشَّرِيعَةُ لِكُلِّ ضَرْبَةٍ مِنَ ٱلْبَرَصِ وَلِلْقَرَعِ،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وَلِبَرَصِ ٱلثَّوْبِ وَٱلْبَيْتِ،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وَلِلنَّاتِئِ وَلِلْقُوبَاءِ وَلِلُّمْعَةِ،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لِلتَّعْلِيمِ فِي يَوْمِ ٱلنَّجَاسَةِ وَيَوْمِ ٱلطَّهَارَةِ. هَذِهِ شَرِيعَةُ ٱلْبَرَصِ».</w:t>
      </w:r>
      <w:r>
        <w:rPr>
          <w:lang w:val="ar_AE" w:bidi="ar_AE"/>
        </w:rPr>
      </w:r>
      <w:r>
        <w:rPr>
          <w:lang w:val="ar_AE" w:bidi="ar_AE"/>
        </w:rPr>
      </w:r>
    </w:p>
    <w:p>
      <w:pPr>
        <w:bidi/>
      </w:pPr>
      <w:r>
        <w:rPr>
          <w:lang w:val="ar_AE" w:bidi="ar_AE"/>
        </w:rPr>
      </w:r>
    </w:p>
    <w:p>
      <w:pPr>
        <w:pStyle w:val="Heading2"/>
        <w:bidi/>
      </w:pPr>
      <w:r>
        <w:rPr>
          <w:lang w:val="ar_AE" w:bidi="ar_AE"/>
        </w:rPr>
        <w:t>Leviticus 15:1</w:t>
      </w:r>
      <w:r>
        <w:rPr>
          <w:lang w:val="ar_AE" w:bidi="ar_AE"/>
        </w:rPr>
      </w:r>
    </w:p>
    <w:p>
      <w:pPr>
        <w:bidi/>
      </w:pPr>
      <w:r>
        <w:rPr>
          <w:lang w:val="ar_AE" w:bidi="ar_AE"/>
        </w:rPr>
      </w:r>
      <w:r>
        <w:rPr>
          <w:vertAlign w:val="superscript"/>
          <w:lang w:val="ar_AE" w:bidi="ar_AE"/>
        </w:rPr>
        <w:t>1</w:t>
      </w:r>
      <w:r>
        <w:rPr>
          <w:lang w:val="ar_AE" w:bidi="ar_AE"/>
        </w:rPr>
        <w:t xml:space="preserve"> وَكَلَّمَ ٱلرَّبُّ مُوسَى وَهَارُونَ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«كَلِّمَا بَنِي إِسْرَائِيلَ وَقُولَا لَهُمْ: كُلُّ رَجُلٍ يَكُونُ لَهُ سَيْلٌ مِنْ لَحْمِهِ، فَسَيْلُهُ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وَهَذِهِ تَكُونُ نَجَاسَتُهُ بِسَيْلِهِ: إِنْ كَانَ لَحْمُهُ يَبْصُقُ سَيْلَهُ، أَوْ يَحْتَبِسُ لَحْمُهُ عَنْ سَيْلِهِ، فَذَلِكَ نَجَاسَتُهُ.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 فِرَاشٍ يَضْطَجِعُ عَلَيْهِ ٱلَّذِي لَهُ ٱلسَّيْلُ يَكُونُ نَجِسًا، وَكُلُّ مَتَاعٍ يَجْلِسُ عَلَيْهِ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مَسَّ فِرَاشَهُ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جَلَسَ عَلَى ٱلْمَتَاعِ ٱلَّذِي يَجْلِسُ عَلَيْهِ ذُو ٱلسَّيْلِ،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مَسَّ لَحْمَ ذِي ٱلسَّيْلِ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بَصَقَ ذُو ٱلسَّيْلِ عَلَى طَاهِرٍ،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وَكُلُّ مَا يَرْكَبُ عَلَيْهِ ذُو ٱلسَّيْلِ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مَنْ مَسَّ كُلَّ مَا كَانَ تَحْتَهُ يَكُونُ نَجِسًا إِلَى ٱلْمَسَاءِ، وَمَنْ حَمَلَهُنَّ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وَكُلُّ مَنْ مَسَّهُ ذُو ٱلسَّيْلِ وَلَمْ يَغْسِلْ يَدَيْهِ بِمَاءٍ،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وَإِنَاءُ ٱلْخَزَفِ ٱلَّذِي يَمَسُّهُ ذُو ٱلسَّيْلِ يُكْسَرُ. وَكُلُّ إِنَاءِ خَشَبٍ يُغْسَلُ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وَإِذَا طَهُرَ ذُو ٱلسَّيْلِ مِنْ سَيْلِهِ، يُحْسَبُ لَهُ سَبْعَةُ أَيَّامٍ لِطُهْرِهِ، وَيَغْسِلُ ثِيَابَهُ وَيَرْحَضُ جَسَدَهُ بِمَاءٍ حَيٍّ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وَفِي ٱلْيَوْمِ ٱلثَّامِنِ يَأْخُذُ لِنَفْسِهِ يَمَامَتَيْنِ أَوْ فَرْخَيْ حَمَامٍ، وَيَأْتِي إِلَى أَمَامِ ٱلرَّبِّ، إِلَى بَابِ خَيْمَةِ ٱلِٱجْتِمَاعِ، وَيُعْطِيهِمَا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فَيَعْمَلُهُمَا ٱلْكَاهِنُ: ٱلْوَاحِدَ ذَبِيحَةَ خَطِيَّةٍ، وَٱلْآخَرَ مُحْرَقَةً. وَيُكَفِّرُ عَنْهُ ٱلْكَاهِنُ أَمَامَ ٱلرَّبِّ مِنْ سَيْلِهِ.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حَدَثَ مِنْ رَجُلٍ ٱضْطِجَاعُ زَرْعٍ، يَرْحَضُ كُلَّ جَسَدِهِ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وَكُلُّ ثَوْبٍ وَكُلُّ جِلْدٍ يَكُونُ عَلَيْهِ ٱضْطِجَاعُ زَرْعٍ يُغْسَلُ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وَٱلْمَرْأَةُ ٱلَّتِي يَضْطَجِعُ مَعَهَا رَجُلٌ ٱضْطِجَاعَ زَرْعٍ، يَسْتَحِمَّانِ بِمَاءٍ، وَيَكُونَانِ نَجِسَيْنِ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«وَإِذَا كَانَتِ ٱمْرَأَةٌ لَهَا سَيْلٌ، وَكَانَ سَيْلُهَا دَمًا فِي لَحْمِهَا، فَسَبْعَةَ أَيَّامٍ تَكُونُ فِي طَمْثِهَا. وَكُلُّ مَنْ مَسَّهَا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وَكُلُّ مَا تَضْطَجِعُ عَلَيْهِ فِي طَمْثِهَا يَكُونُ نَجِسًا، وَكُلُّ مَا تَجْلِسُ عَلَيْهِ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وَكُلُّ مَنْ مَسَّ فِرَاشَهَا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وَكُلُّ مَنْ مَسَّ مَتَاعًا تَجْلِسُ عَلَيْهِ، 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وَإِنْ كَانَ عَلَى ٱلْفِرَاشِ أَوْ عَلَى ٱلْمَتَاعِ ٱلَّذِي هِيَ جَالِسَةٌ عَلَيْهِ عِنْدَمَا يَمَسُّهُ، 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وَإِنِ ٱضْطَجَعَ مَعَهَا رَجُلٌ فَكَانَ طَمْثُهَا عَلَيْهِ يَكُونُ نَجِسًا سَبْعَةَ أَيَّامٍ. وَكُلُّ فِرَاشٍ يَضْطَجِعُ عَلَيْهِ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«وَإِذَا كَانَتِ ٱمْرَأَةٌ يَسِيلُ سَيْلُ دَمِهَا أَيَّامًا كَثِيرَةً فِي غَيْرِ وَقْتِ طَمْثِهَا، أَوْ إِذَا سَالَ بَعْدَ طَمْثِهَا، فَتَكُونُ كُلَّ أَيَّامِ سَيَلَانِ نَجَاسَتِهَا كَمَا فِي أَيَّامِ طَمْثِهَا. إِنَّهَا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كُلُّ فِرَاشٍ تَضْطَجِعُ عَلَيْهِ كُلَّ أَيَّامِ سَيْلِهَا يَكُونُ لَهَا كَفِرَاشِ طَمْثِهَا. وَكُلُّ ٱلْأَمْتِعَةِ ٱلَّتِي تَجْلِسُ عَلَيْهَا تَكُونُ نَجِسَةً كَنَجَاسَةِ طَمْثِهَا.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وَكُلُّ مَنْ مَسَّهُنَّ يَكُونُ نَجِسًا، فَيَغْسِلُ ثِيَابَهُ وَيَسْتَحِمُّ بِمَاءٍ، وَيَكُونُ نَجِسًا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وَإِذَا طَهُرَتْ مِنْ سَيْلِهَا تَحْسُبُ، لِنَفْسِهَا سَبْعَةَ أَيَّامٍ ثُمَّ تَطْهُرُ.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وَفِي ٱلْيَوْمِ ٱلثَّامِنِ تَأْخُذُ لِنَفْسِهَا يَمَامَتَيْنِ أَوْ فَرْخَيْ حَمَامٍ، وَتَأْتِي بِهِمَا إِلَى ٱلْكَاهِنِ إِلَى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فَيَعْمَلُ ٱلْكَاهِنُ: ٱلْوَاحِدَ ذَبِيحَةَ خَطِيَّةٍ، وَٱلْآخَرَ مُحْرَقَةً. وَيُكَفِّرُ عَنْهَا ٱلْكَاهِنُ أَمَامَ ٱلرَّبِّ مِنْ سَيْلِ نَجَاسَتِهَا.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فَتَعْزِلَانِ بَنِي إِسْرَائِيلَ عَنْ نَجَاسَتِهِمْ لِئَلَّا يَمُوتُوا فِي نَجَاسَتِهِمْ بِتَنْجِيسِهِمْ مَسْكَنِيَ ٱلَّذِي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«هَذِهِ شَرِيعَةُ ذِي ٱلسَّيْلِ، وَٱلَّذِي يَحْدُثُ مِنْهُ ٱضْطِجَاعُ زَرْعٍ فَيَتَنَجَّسُ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وَٱلْعَلِيلَةِ فِي طَمْثِهَا، وَٱلسَّائِلِ سَيْلُهُ: ٱلذَّكَرِ وَٱلْأُنْثَى، وَٱلرَّجُلِ ٱلَّذِي يَضْطَجِعُ مَعَ نَجِسَةٍ».</w:t>
      </w:r>
      <w:r>
        <w:rPr>
          <w:lang w:val="ar_AE" w:bidi="ar_AE"/>
        </w:rPr>
      </w:r>
      <w:r>
        <w:rPr>
          <w:lang w:val="ar_AE" w:bidi="ar_AE"/>
        </w:rPr>
      </w:r>
    </w:p>
    <w:p>
      <w:pPr>
        <w:bidi/>
      </w:pPr>
      <w:r>
        <w:rPr>
          <w:lang w:val="ar_AE" w:bidi="ar_AE"/>
        </w:rPr>
      </w:r>
    </w:p>
    <w:p>
      <w:pPr>
        <w:pStyle w:val="Heading2"/>
        <w:bidi/>
      </w:pPr>
      <w:r>
        <w:rPr>
          <w:lang w:val="ar_AE" w:bidi="ar_AE"/>
        </w:rPr>
        <w:t>Leviticus 16:1</w:t>
      </w:r>
      <w:r>
        <w:rPr>
          <w:lang w:val="ar_AE" w:bidi="ar_AE"/>
        </w:rPr>
      </w:r>
    </w:p>
    <w:p>
      <w:pPr>
        <w:bidi/>
      </w:pPr>
      <w:r>
        <w:rPr>
          <w:lang w:val="ar_AE" w:bidi="ar_AE"/>
        </w:rPr>
      </w:r>
      <w:r>
        <w:rPr>
          <w:vertAlign w:val="superscript"/>
          <w:lang w:val="ar_AE" w:bidi="ar_AE"/>
        </w:rPr>
        <w:t>1</w:t>
      </w:r>
      <w:r>
        <w:rPr>
          <w:lang w:val="ar_AE" w:bidi="ar_AE"/>
        </w:rPr>
        <w:t xml:space="preserve"> وَكَلَّمَ ٱلرَّبُّ مُوسَى بَعْدَ مَوْتِ ٱبْنَيْ هَارُونَ عِنْدَمَا ٱقْتَرَبَا أَمَامَ ٱلرَّبِّ وَمَاتَا.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ٱلرَّبُّ لِمُوسَى: «كَلِّمْ هَارُونَ أَخَاكَ أَنْ لَا يَدْخُلَ كُلَّ وَقْتٍ إِلَى ٱلْقُدْسِ دَاخِلَ ٱلْحِجَابِ أَمَامَ ٱلْغِطَاءِ ٱلَّذِي عَلَى ٱلتَّابُوتِ لِئَلَّا يَمُوتَ، لِأَنِّي فِي ٱلسَّحَابِ أَتَرَاءَى عَلَى ٱلْغِطَاءِ.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بِهَذَا يَدْخُلُ هَارُونُ إِلَى ٱلْقُدْسِ: بِثَوْرِ ٱبْنِ بَقَرٍ لِذَبِيحَةِ خَطِيَّةٍ، وَكَبْشٍ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يَلْبَسُ قَمِيصَ كَتَّانٍ مُقَدَّسًا، وَتَكُونُ سَرَاوِيلُ كَتَّانٍ عَلَى جَسَدِهِ، وَيَتَنَطَّقُ بِمِنْطَقَةِ كَتَّانٍ، وَيَتَعَمَّمُ بِعِمَامَةِ كَتَّانٍ. إِنَّهَا ثِيَابٌ مُقَدَّسَةٌ. فَيَرْحَضُ جَسَدَهُ بِمَاءٍ وَيَلْبَسُهَا.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جَمَاعَةِ بَنِي إِسْرَائِيلَ يَأْخُذُ تَيْسَيْنِ مِنَ ٱلْمَعْزِ لِذَبِيحَةِ خَطِيَّةٍ، وَكَبْشًا وَاحِدًا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وَيُقَرِّبُ هَارُونُ ثَوْرَ ٱلْخَطِيَّةِ ٱلَّذِي لَهُ، وَيُكَفِّرُ عَنْ نَفْسِهِ وَعَنْ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وَيَأْخُذُ ٱلتَّيْسَيْنِ وَيُوقِفُهُمَا أَمَامَ ٱلرَّبِّ لَدَى بَابِ خَيْمَةِ ٱلِٱجْتِمَاعِ.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وَيُلْقِي هَارُونُ عَلَى ٱلتَّيْسَيْنِ قُرْعَتَيْنِ: قُرْعَةً لِلرَّبِّ وَقُرْعَةً لِعَزَازِيلَ.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وَيُقَرِّبُ هَارُونُ ٱلتَّيْسَ ٱلَّذِي خَرَجَتْ عَلَيْهِ ٱلْقُرْعَةُ لِلرَّبِّ وَيَعْمَلُهُ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وَأَمَّا ٱلتَّيْسُ ٱلَّذِي خَرَجَتْ عَلَيْهِ ٱلْقُرْعَةُ لِعَزَازِيلَ فَيُوقَفُ حَيًّا أَمَامَ ٱلرَّبِّ، لِيُكَفِّرَ عَنْهُ لِيُرْسِلَهُ إِلَى عَزَازِيلَ إِلَى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«وَيُقَدِّمُ هَارُونُ ثَوْرَ ٱلْخَطِيَّةِ ٱلَّذِي لَهُ وَيُكَفِّرُ عَنْ نَفْسِهِ وَعَنْ بَيْتِهِ، وَيَذْبَحُ ثَوْرَ ٱلْخَطِيَّةِ ٱلَّذِي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وَيَأْخُذُ مِلْءَ ٱلْمَجْمَرَةِ جَمْرَ نَارٍ عَنِ ٱلْمَذْبَحِ مِنْ أَمَامِ ٱلرَّبِّ، وَمِلْءَ رَاحَتَيْهِ بَخُورًا عَطِرًا دَقِيقًا، وَيَدْخُلُ بِهِمَا إِلَى دَاخِلِ ٱلْحِجَابِ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وَيَجْعَلُ ٱلْبَخُورَ عَلَى ٱلنَّارِ أَمَامَ ٱلرَّبِّ، فَتُغَشِّي سَحَابَةُ ٱلْبَخُورِ ٱلْغِطَاءَ ٱلَّذِي عَلَى ٱلشَّهَادَةِ فَلَا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يَأْخُذُ مِنْ دَمِ ٱلثَّوْرِ وَيَنْضِحُ بِإِصْبَعِهِ عَلَى وَجْهِ ٱلْغِطَاءِ إِلَى ٱلشَّرْقِ. وَقُدَّامَ ٱلْغِطَاءِ يَنْضِحُ سَبْعَ مَرَّاتٍ مِنَ ٱلدَّمِ بِإِصْبَعِهِ.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يَذْبَحُ تَيْسَ ٱلْخَطِيَّةِ ٱلَّذِي لِلشَّعْبِ، وَيَدْخُلُ بِدَمِهِ إِلَى دَاخِلِ ٱلْحِجَابِ. وَيَفْعَلُ بِدَمِهِ كَمَا فَعَلَ بِدَمِ ٱلثَّوْرِ: يَنْضِحُهُ عَلَى ٱلْغِطَاءِ وَقُدَّامَ ٱلْغِطَاءِ،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فَيُكَفِّرُ عَنِ ٱلْقُدْسِ مِنْ نَجَاسَاتِ بَنِي إِسْرَائِيلَ وَمِنْ سَيِّئَاتِهِمْ مَعَ كُلِّ خَطَايَاهُمْ. وَهَكَذَا يَفْعَلُ لِخَيْمَةِ ٱلِٱجْتِمَاعِ ٱلْقَائِمَةِ بَيْنَهُمْ فِي وَسَطِ نَجَاسَاتِهِمْ.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وَلَا يَكُنْ إِنْسَانٌ فِي خَيْمَةِ ٱلِٱجْتِمَاعِ مِنْ دُخُولِهِ لِلتَّكْفِيرِ فِي ٱلْقُدْسِ إِلَى خُرُوجِهِ، فَيُكَفِّرُ عَنْ نَفْسِهِ وَعَنْ بَيْتِهِ وَعَنْ كُلِّ جَمَاعَةِ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يَخْرُجُ إِلَى ٱلْمَذْبَحِ ٱلَّذِي أَمَامَ ٱلرَّبِّ وَيُكَفِّرُ عَنْهُ. يَأْخُذُ مِنْ دَمِ ٱلثَّوْرِ وَمِنْ دَمِ ٱلتَّيْسِ وَيَجْعَلُ عَلَى قُرُونِ ٱلْمَذْبَحِ مُسْتَدِيرًا.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وَيَنْضِحُ عَلَيْهِ مِنَ ٱلدَّمِ بِإِصْبَعِهِ سَبْعَ مَرَّاتٍ، وَيُطَهِّرُهُ وَيُقَدِّسُهُ مِنْ نَجَاسَاتِ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«وَمَتَى فَرَغَ مِنَ ٱلتَّكْفِيرِ عَنِ ٱلْقُدْسِ وَعَنْ خَيْمَةِ ٱلِٱجْتِمَاعِ وَعَنِ ٱلْمَذْبَحِ، يُقَدِّمُ ٱلتَّيْسَ ٱلْحَيَّ.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وَيَضَعُ هَارُونُ يَدَيْهِ عَلَى رَأْسِ ٱلتَّيْسِ ٱلْحَيِّ وَيُقِرُّ عَلَيْهِ بِكُلِّ ذُنُوبِ بَنِي إِسْرَائِيلَ، وَكُلِّ سَيِّئَاتِهِمْ مَعَ كُلِّ خَطَايَاهُمْ، وَيَجْعَلُهَا عَلَى رَأْسِ ٱلتَّيْسِ، وَيُرْسِلُهُ بِيَدِ مَنْ يُلَاقِيهِ إِلَى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لِيَحْمِلَ ٱلتَّيْسُ عَلَيْهِ كُلَّ ذُنُوبِهِمْ إِلَى أَرْضٍ مُقْفِرَةٍ، فَيُطْلِقُ ٱلتَّيْسَ فِي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يَدْخُلُ هَارُونُ إِلَى خَيْمَةِ ٱلِٱجْتِمَاعِ وَيَخْلَعُ ثِيَابَ ٱلْكَتَّانِ ٱلَّتِي لَبِسَهَا عِنْدَ دُخُولِهِ إِلَى ٱلْقُدْسِ وَيَضَعُهَا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وَيَرْحَضُ جَسَدَهُ بِمَاءٍ فِي مَكَانٍ مُقَدَّسٍ، ثُمَّ يَلْبَسُ ثِيَابَهُ وَيَخْرُجُ وَيَعْمَلُ مُحْرَقَتَهُ وَمُحْرَقَةَ ٱلشَّعْبِ، وَيُكَفِّرُ عَنْ نَفْسِهِ وَعَنِ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وَشَحْمُ ذَبِيحَةِ ٱلْخَطِيَّةِ يُوقِدُهُ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وَٱلَّذِي أَطْلَقَ ٱلتَّيْسَ إِلَى عَزَازِيلَ يَغْسِلُ ثِيَابَهُ وَيَرْحَضُ جَسَدَهُ بِمَاءٍ، وَبَعْدَ ذَلِكَ يَدْخُلُ إِلَى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وَثَوْرُ ٱلْخَطِيَّةِ وَتَيْسُ ٱلْخَطِيَّةِ ٱللَّذَانِ أُتِيَ بِدَمِهِمَا لِلتَّكْفِيرِ فِي ٱلْقُدْسِ يُخْرِجُهُمَا إِلَى خَارِجِ ٱلْمَحَلَّةِ، وَيُحْرِقُونَ بِٱلنَّارِ جِلْدَيْهِمَا وَلَحْمَهُمَا وَفَرْثَهُمَا.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وَٱلَّذِي يُحْرِقُهُمَا يَغْسِلُ ثِيَابَهُ وَيَرْحَضُ جَسَدَهُ بِمَاءٍ، وَبَعْدَ ذَلِكَ يَدْخُلُ إِلَى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«وَيَكُونُ لَكُمْ فَرِيضَةً دَهْرِيَّةً، أَنَّكُمْ فِي ٱلشَّهْرِ ٱلسَّابِعِ فِي عَاشِرِ ٱلشَّهْرِ تُذَلِّلُونَ نُفُوسَكُمْ، وَكُلَّ عَمَلٍ لَا تَعْمَلُونَ: ٱلْوَطَنِيُّ وَٱلْغَرِيبُ ٱلنَّازِلُ فِي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لِأَنَّهُ فِي هَذَا ٱلْيَوْمِ يُكَفِّرُ عَنْكُمْ لِتَطْهِيرِكُمْ. مِنْ جَمِيعِ خَطَايَاكُمْ أَمَامَ ٱلرَّبِّ تَطْهُرُونَ.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سَبْتُ عُطْلَةٍ هُوَ لَكُمْ، وَتُذَلِّلُونَ نُفُوسَكُمْ فَرِيضَةً دَهْرِيَّةً.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وَيُكَفِّرُ ٱلْكَاهِنُ ٱلَّذِي يَمْسَحُهُ، وَٱلَّذِي يَمْلَأُ يَدَهُ لِلْكَهَانَةِ عِوَضًا عَنْ أَبِيهِ. يَلْبَسُ ثِيَابَ ٱلْكَتَّانِ، ٱلثِّيَابَ ٱلْمُقَدَّسَةَ،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وَيُكَفِّرُ عَنْ مَقْدِسِ ٱلْقُدْسِ. وَعَنْ خَيْمَةِ ٱلِٱجْتِمَاعِ وَٱلْمَذْبَحِ يُكَفِّرُ. وَعَنِ ٱلْكَهَنَةِ وَكُلِّ شَعْبِ ٱلْجَمَاعَةِ يُكَفِّرُ.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وَتَكُونُ هَذِهِ لَكُمْ فَرِيضَةً دَهْرِيَّةً لِلتَّكْفِيرِ عَنْ بَنِي إِسْرَائِيلَ مِنْ جَمِيعِ خَطَايَاهُمْ مَرَّةً فِي ٱلسَّنَةِ». فَفَعَلَ كَمَا أَمَرَ ٱلرَّبُّ مُوسَى.</w:t>
      </w:r>
      <w:r>
        <w:rPr>
          <w:lang w:val="ar_AE" w:bidi="ar_AE"/>
        </w:rPr>
      </w:r>
      <w:r>
        <w:rPr>
          <w:lang w:val="ar_AE" w:bidi="ar_AE"/>
        </w:rPr>
      </w:r>
    </w:p>
    <w:p>
      <w:pPr>
        <w:bidi/>
      </w:pPr>
      <w:r>
        <w:rPr>
          <w:lang w:val="ar_AE" w:bidi="ar_AE"/>
        </w:rPr>
      </w:r>
    </w:p>
    <w:p>
      <w:pPr>
        <w:pStyle w:val="Heading2"/>
        <w:bidi/>
      </w:pPr>
      <w:r>
        <w:rPr>
          <w:lang w:val="ar_AE" w:bidi="ar_AE"/>
        </w:rPr>
        <w:t>Leviticus 17:1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هَارُونَ وَبَنِيهِ وَجَمِيعَ بَنِي إِسْرَائِيلَ وَقُلْ لَهُمْ: هَذَا هُوَ ٱلْأَمْرُ ٱلَّذِي يُوصِي بِهِ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 إِنْسَانٍ مِنْ بَيْتِ إِسْرَائِيلَ يَذْبَحُ بَقَرًا أَوْ غَنَمًا أَوْ مِعْزًى فِي ٱلْمَحَلَّةِ، أَوْ يَذْبَحُ خَارِجَ ٱلْمَحَلَّةِ،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وَإِلَى بَابِ خَيْمَةِ ٱلِٱجْتِمَاعِ لَا يَأْتِي بِهِ لِيُقَرِّبَ قُرْبَانًا لِلرَّبِّ أَمَامَ مَسْكَنِ ٱلرَّبِّ، يُحْسَبُ عَلَى ذَلِكَ ٱلْإِنْسَانِ دَمٌ. قَدْ سَفَكَ دَمًا. فَيُقْطَعُ ذَلِكَ ٱلْإِنْسَانُ مِنْ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لِكَيْ يَأْتِيَ بَنُو إِسْرَائِيلَ بِذَبَائِحِهِمِ ٱلَّتِي يَذْبَحُونَهَا عَلَى وَجْهِ ٱلصَّحْرَاءِ وَيُقَدِّمُوهَا لِلرَّبِّ إِلَى بَابِ خَيْمَةِ ٱلِٱجْتِمَاعِ إِلَى ٱلْكَاهِنِ، وَيَذْبَحُوهَا ذَبَائِحَ سَلَامَةٍ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وَيَرُشُّ ٱلْكَاهِنُ ٱلدَّمَ عَلَى مَذْبَحِ ٱلرَّبِّ لَدَى بَابِ خَيْمَةِ ٱلِٱجْتِمَاعِ، وَيُوقِدُ ٱلشَّحْمَ لِرَائِحَةِ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وَلَا يَذْبَحُوا بَعْدُ ذَبَائِحَهُمْ لِلتُّيُوسِ ٱلَّتِي هُمْ يَزْنُونَ وَرَاءَهَا. فَرِيضَةً دَهْرِيَّةً تَكُونُ هَذِهِ لَهُمْ فِي أَجْيَالِهِمْ.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«وَتَقُولُ لَهُمْ: كُلُّ إِنْسَانٍ مِنْ بَيْتِ إِسْرَائِيلَ وَمِنَ ٱلْغُرَبَاءِ ٱلَّذِينَ يَنْزِلُونَ فِي وَسَطِكُمْ يُصْعِدُ مُحْرَقَةً أَوْ 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وَلَا يَأْتِي بِهَا إِلَى بَابِ خَيْمَةِ ٱلِٱجْتِمَاعِ لِيَصْنَعَهَا لِلرَّبِّ، يُقْطَعُ ذَلِكَ ٱلْإِنْسَانُ مِنْ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إِنْسَانٍ مِنْ بَيْتِ إِسْرَائِيلَ وَمِنَ ٱلْغُرَبَاءِ ٱلنَّازِلِينَ فِي وَسَطِكُمْ يَأْكُلُ دَمًا، أَجْعَلُ وَجْهِي ضِدَّ ٱلنَّفْسِ ٱلْآكِلَةِ ٱلدَّمِ وَأَقْطَعُهَا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نَفْسَ ٱلْجَسَدِ هِيَ فِي ٱلدَّمِ، فَأَنَا أَعْطَيْتُكُمْ إِيَّاهُ عَلَى ٱلْمَذْبَحِ لِلتَّكْفِيرِ عَنْ نُفُوسِكُمْ، لِأَنَّ ٱلدَّمَ يُكَفِّرُ عَنِ ٱلنَّفْسِ.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قُلْتُ لِبَنِي إِسْرَائِيلَ: لَا تَأْكُلْ نَفْسٌ مِنْكُمْ دَمًا، وَلَا يَأْكُلِ ٱلْغَرِيبُ ٱلنَّازِلُ فِي وَسَطِكُمْ 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وَكُلُّ إِنْسَانٍ مِنْ بَنِي إِسْرَائِيلَ وَمِنَ ٱلْغُرَبَاءِ ٱلنَّازِلِينَ فِي وَسَطِكُمْ يَصْطَادُ صَيْدًا، وَحْشًا أَوْ طَائِرًا يُؤْكَلُ، يَسْفِكُ دَمَهُ وَيُغَطِّيهِ بِٱلتُّرَابِ.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نَفْسَ كُلِّ جَسَدٍ دَمُهُ هُوَ بِنَفْسِهِ، فَقُلْتُ لِبَنِي إِسْرَائِيلَ: لَا تَأْكُلُوا دَمَ جَسَدٍ مَّا، لِأَنَّ نَفْسَ كُلِّ جَسَدٍ هِيَ دَمُهُ. كُلُّ مَنْ أَكَلَهُ يُقْطَعُ.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 إِنْسَانٍ يَأْكُلُ مَيْتَةً أَوْ فَرِيسَةً، وَطَنِيًّا كَانَ أَوْ غَرِيبًا، يَغْسِلُ ثِيَابَهُ وَيَسْتَحِمُّ بِمَاءٍ، وَيَبْقَى نَجِسًا إِلَى ٱلْمَسَاءِ ثُمَّ 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لَمْ يَغْسِلْ وَلَمْ يَرْحَضْ جَسَدَهُ يَحْمِلْ ذَنْبَهُ».</w:t>
      </w:r>
      <w:r>
        <w:rPr>
          <w:lang w:val="ar_AE" w:bidi="ar_AE"/>
        </w:rPr>
      </w:r>
      <w:r>
        <w:rPr>
          <w:lang w:val="ar_AE" w:bidi="ar_AE"/>
        </w:rPr>
      </w:r>
    </w:p>
    <w:p>
      <w:pPr>
        <w:bidi/>
      </w:pPr>
      <w:r>
        <w:rPr>
          <w:lang w:val="ar_AE" w:bidi="ar_AE"/>
        </w:rPr>
      </w:r>
    </w:p>
    <w:p>
      <w:pPr>
        <w:pStyle w:val="Heading2"/>
        <w:bidi/>
      </w:pPr>
      <w:r>
        <w:rPr>
          <w:lang w:val="ar_AE" w:bidi="ar_AE"/>
        </w:rPr>
        <w:t>Leviticus 18:1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وَقُلْ لَهُمْ: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مِثْلَ عَمَلِ أَرْضِ مِصْرَ ٱلَّتِي سَكَنْتُمْ فِيهَا لَا تَعْمَلُوا، وَمِثْلَ عَمَلِ أَرْضِ كَنْعَانَ ٱلَّتِي أَنَا آتٍ بِكُمْ إِلَيْهَا لَا تَعْمَلُوا، وَحَسَبَ فَرَائِضِهِمْ لَا تَسْلُكُوا.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أَحْكَامِي تَعْمَلُونَ، وَفَرَائِضِي تَحْفَظُونَ لِتَسْلُكُوا فِيهَا.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فَتَحْفَظُونَ فَرَائِضِي وَأَحْكَامِي، ٱلَّتِي إِذَا فَعَلَهَا ٱلْإِنْسَانُ يَحْيَا بِهَا.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يَقْتَرِبْ إِنْسَانٌ إِلَى قَرِيبِ جَسَدِهِ لِيَكْشِفَ ٱلْعَوْرَةَ.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عَوْرَةَ أَبِيكَ وَعَوْرَةَ أُمِّكَ لَا تَكْشِفْ. إِنَّهَا أُمُّكَ 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عَوْرَةَ ٱمْرَأَةِ أَبِيكَ لَا تَكْشِفْ. إِنَّهَا عَوْرَةُ أَبِيكَ.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عَوْرَةَ أُخْتِكَ بِنْتِ أَبِيكَ أَوْ بِنْتِ أُمِّكَ، ٱلْمَوْلُودَةِ فِي ٱلْبَيْتِ أَوِ ٱلْمَوْلُودَةِ خَارِجًا، 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عَوْرَةَ ٱبْنَةِ ٱبْنِكَ، أَوِ ٱبْنَةِ بِنْتِكَ لَا تَكْشِفْ عَوْرَتَهَا. إِنَّهَا عَوْرَتُكَ.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عَوْرَةَ بِنْتِ ٱمْرَأَةِ أَبِيكَ ٱلْمَوْلُودَةِ مِنْ أَبِيكَ لَا تَكْشِفْ عَوْرَتَهَا. إِنَّهَا أُخْتُكَ.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عَوْرَةَ أُخْتِ أَبِيكَ لَا تَكْشِفْ. إِنَّهَا قَرِيبَةُ أَبِيكَ.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عَوْرَةَ أُخْتِ أُمِّكَ لَا تَكْشِفْ. إِنَّهَا قَرِيبَةُ أُمِّكَ.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عَوْرَةَ أَخِي أَبِيكَ لَا تَكْشِفْ. إِلَى ٱمْرَأَتِهِ لَا تَقْتَرِبْ. إِنَّهَا عَمَّتُكَ.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عَوْرَةَ كَنَّتِكَ لَا تَكْشِفْ. إِنَّهَا ٱمْرَأَةُ ٱبْنِكَ. 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عَوْرَةَ ٱمْرَأَةِ أَخِيكَ لَا تَكْشِفْ. إِنَّهَا عَوْرَةُ أَخِيكَ.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عَوْرَةَ ٱمْرَأَةٍ وَبِنْتِهَا لَا تَكْشِفْ. وَلَا تَأْخُذِ ٱبْنَةَ ٱبْنِهَا، أَوِ ٱبْنَةَ بِنْتِهَا لِتَكْشِفَ عَوْرَتَهَا. إِنَّهُمَا قَرِيبَتَاهَا. إِنَّهُ 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وَلَا تَأْخُذِ ٱمْرَأَةً عَلَى أُخْتِهَا لِلضِّرِّ لِتَكْشِفَ عَوْرَتَهَا مَعَهَا فِي حَيَاتِهَا.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«وَلَا تَقْتَرِبْ إِلَى ٱمْرَأَةٍ فِي نَجَاسَةِ طَمْثِهَا لِتَكْشِفَ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تَجْعَلْ مَعَ ٱمْرَأَةِ صَاحِبِكَ مَضْجَعَكَ لِزَرْعٍ، فَتَتَنَجَّسَ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وَلَا تُعْطِ مِنْ زَرْعِكَ لِلْإِجَازَةِ لِمُولَكَ لِئَلَّا تُدَنِّسَ ٱسْمَ إِلَهِكَ.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وَلَا تُضَاجِعْ ذَكَرًا مُضَاجَعَةَ ٱمْرَأَةٍ. إِنَّهُ رِجْسٌ.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تَجْعَلْ مَعَ بَهِيمَةٍ مَضْجَعَكَ فَتَتَنَجَّسَ بِهَا. وَلَا تَقِفِ ٱمْرَأَةٌ أَمَامَ بَهِيمَةٍ لِنِزَائِهَا. إِنَّهُ فَاحِشَةٌ.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«بِكُلِّ هَذِهِ لَا تَتَنَجَّسُوا، لِأَنَّهُ بِكُلِّ هَذِهِ قَدْ تَنَجَّسَ ٱلشُّعُوبُ ٱلَّذِينَ أَنَا طَارِدُهُمْ مِنْ أَمَامِكُمْ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فَتَنَجَّسَتِ ٱلْأَرْضُ. فَأَجْتَزِي ذَنْبَهَا مِنْهَا، فَتَقْذِفُ ٱلْأَرْضُ 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لَكِنْ تَحْفَظُونَ أَنْتُمْ فَرَائِضِي وَأَحْكَامِي، وَلَا تَعْمَلُونَ شَيْئًا مِنْ جَمِيعِ هَذِهِ ٱلرَّجَسَاتِ، لَا ٱلْوَطَنِيُّ وَلَا ٱلْغَرِيبُ ٱلنَّازِلُ فِي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 جَمِيعَ هَذِهِ ٱلرَّجَسَاتِ قَدْ عَمِلَهَا أَهْلُ ٱلْأَرْضِ ٱلَّذِينَ قَبْلَكُمْ فَتَنَجَّسَتِ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فَلَا تَقْذِفُكُمُ ٱلْأَرْضُ بِتَنْجِيسِكُمْ إِيَّاهَا كَمَا قَذَفَتِ ٱلشُّعُوبَ ٱلَّتِي قَبْلَكُمْ.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بَلْ كُلُّ مَنْ عَمِلَ شَيْئًا مِنْ جَمِيعِ هَذِهِ ٱلرَّجَسَاتِ تُقْطَعُ ٱلْأَنْفُسُ ٱلَّتِي تَعْمَلُهَا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فَتَحْفَظُونَ شَعَائِرِي لِكَيْ لَا تَعْمَلُوا شَيْئًا مِنَ ٱلرُّسُومِ ٱلرَّجِسَةِ ٱلَّتِي عُمِلَتْ قَبْلَكُمْ وَلَا تَتَنَجَّسُوا بِهَا. أَنَا ٱلرَّبُّ إِلَهُكُمْ».</w:t>
      </w:r>
      <w:r>
        <w:rPr>
          <w:lang w:val="ar_AE" w:bidi="ar_AE"/>
        </w:rPr>
      </w:r>
      <w:r>
        <w:rPr>
          <w:lang w:val="ar_AE" w:bidi="ar_AE"/>
        </w:rPr>
      </w:r>
    </w:p>
    <w:p>
      <w:pPr>
        <w:bidi/>
      </w:pPr>
      <w:r>
        <w:rPr>
          <w:lang w:val="ar_AE" w:bidi="ar_AE"/>
        </w:rPr>
      </w:r>
    </w:p>
    <w:p>
      <w:pPr>
        <w:pStyle w:val="Heading2"/>
        <w:bidi/>
      </w:pPr>
      <w:r>
        <w:rPr>
          <w:lang w:val="ar_AE" w:bidi="ar_AE"/>
        </w:rPr>
        <w:t>Leviticus 19:1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كُلَّ جَمَاعَةِ بَنِي إِسْرَائِيلَ وَقُلْ لَهُمْ: تَكُونُونَ قِدِّيسِينَ لِأَنِّي قُدُّوسٌ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تَهَابُونَ كُلُّ إِنْسَانٍ أُمَّهُ وَأَبَاهُ، وَتَحْفَظُونَ سُبُوتِي.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تَلْتَفِتُوا إِلَى ٱلْأَوْثَانِ، وَآلِهَةً مَسْبُوكَةً لَا تَصْنَعُوا لِأَنْفُسِكُمْ.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وَمَتَى ذَبَحْتُمْ ذَبِيحَةَ سَلَامَةٍ لِلرَّبِّ فَلِلرِّضَا عَنْكُمْ تَذْبَحُونَهَا.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يَوْمَ تَذْبَحُونَهَا تُؤْكَلُ، وَفِي ٱلْغَدِ. وَٱلْفَاضِلُ إِلَى ٱلْيَوْمِ ٱلثَّالِثِ يُحْرَقُ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وَإِذَا أُكِلَتْ فِي ٱلْيَوْمِ ٱلثَّالِثِ فَذَلِكَ نَجَاسَةٌ لَا يُرْضَى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وَمَنْ أَكَلَ مِنْهَا يَحْمِلُ ذَنْبَهُ لِأَنَّهُ قَدْ دَنَّسَ قُدْسَ ٱلرَّبِّ. فَتُقْطَعُ تِلْكَ ٱلنَّفْسُ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«وَعِنْدَمَا تَحْصُدُونَ حَصِيدَ أَرْضِكُمْ لَا تُكَمِّلْ زَوَايَا حَقْلِكَ فِي ٱلْحَصَادِ. وَلُقَاطَ حَصِيدِكَ لَا تَلْتَقِطْ.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وَكَرْمَكَ لَا تُعَلِّلْهُ، وَنِثَارَ كَرْمِكَ لَا تَلْتَقِطْ. لِلْمِسْكِينِ وَٱلْغَرِيبِ تَتْرُكُهُ.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تَسْرِقُوا، وَلَا تَكْذِبُوا، وَلَا تَغْدُرُوا أَحَدُكُمْ بِصَاحِبِهِ.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وَلَا تَحْلِفُوا بِٱسْمِي لِلْكَذِبِ، فَتُدَنِّسَ ٱسْمَ إِلَهِكَ.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تَغْصِبْ قَرِيبَكَ وَلَا تَسْلُبْ، وَلَا تَبِتْ أُجْرَةُ أَجِيرٍ عِنْدَكَ إِلَى ٱلْغَدِ.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تَشْتِمِ ٱلْأَصَمَّ، وَقُدَّامَ ٱلْأَعْمَى لَا تَجْعَلْ مَعْثَرَةً، بَلِ ٱخْشَ إِلَهَكَ.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تَرْتَكِبُوا جَوْرًا فِي ٱلْقَضَاءِ. لَاتَأْخُذُوا بِوَجْهِ مِسْكِينٍ وَلَا تَحْتَرِمْ وَجْهَ كَبِيرٍ. بِٱلْعَدْلِ تَحْكُمُ لِقَرِيبِكَ.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تَسْعَ فِي ٱلْوِشَايَةِ بَيْنَ شَعْبِكَ. لَا تَقِفْ عَلَى دَمِ قَرِيبِكَ.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تُبْغِضْ أَخَاكَ فِي قَلْبِكَ. إِنْذَارًا تُنْذِرُ صَاحِبَكَ، وَلَا تَحْمِلْ لِأَجْلِهِ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تَنْتَقِمْ وَلَا تَحْقِدْ عَلَى أَبْنَاءِ شَعْبِكَ، بَلْ تُحِبُّ قَرِيبَكَ كَنَفْسِكَ.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فَرَائِضِي تَحْفَظُونَ. لَا تُنَزِّ بَهَائِمَكَ جِنْسَيْنِ، وَحَقْلَكَ لَا تَزْرَعْ صِنْفَيْنِ، وَلَا يَكُنْ عَلَيْكَ ثَوْبٌ مُصَنَّفٌ مِنْ صِنْفَيْنِ.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ٱضْطَجَعَ رَجُلٌ مَعَ ٱمْرَأَةٍ ٱضْطِجَاعَ زَرْعٍ وَهِيَ أَمَةٌ مَخْطُوبَةٌ لِرَجُلٍ، وَلَمْ تُفْدَ فِدَاءً وَلَا أُعْطِيَتْ حُرِّيَّتَهَا، فَلْيَكُنْ تَأْدِيبٌ. لَا يُقْتَلَا لِأَنَّهَا لَمْ تُعْتَقْ.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وَيَأْتِي إِلَى ٱلرَّبِّ بِذَبِيحَةٍ لِإِثْمِهِ إِلَى بَابِ خَيْمَةِ ٱلِٱجْتِمَاعِ: كَبْشًا،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فَيُكَفِّرُ عَنْهُ ٱلْكَاهِنُ بِكَبْشِ ٱلْإِثْمِ أَمَامَ ٱلرَّبِّ مِنْ خَطِيَّتِهِ ٱلَّتِي أَخْطَأَ، فَيُصْفَحُ لَهُ عَنْ خَطِيَّتِهِ ٱلَّتِي أَخْطَأَ.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«وَمَتَى دَخَلْتُمُ ٱلْأَرْضَ وَغَرَسْتُمْ كُلَّ شَجَرَةٍ لِلطَّعَامِ، تَحْسِبُونَ ثَمَرَهَا غُرْلَتَهَا. ثَلَاثَ سِنِينَ تَكُونُ لَكُمْ غَلْفَاءَ. لَا يُؤْكَلْ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ٱلسَّنَةِ ٱلرَّابِعَةِ يَكُونُ كُلُّ ثَمَرِهَا قُدْسًا لِتَمْجِيدِ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ٱلسَّنَةِ ٱلْخَامِسَةِ تَأْكُلُونَ ثَمَرَهَا، لِتَزِيدَ لَكُمْ غَلَّتَهَا.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«لَا تَأْكُلُوا بِٱلدَّمِ. لَا تَتَفَاءَلُوا وَلَا تَعِيفُوا.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لَا تُقَصِّرُوا رُؤُوسَكُمْ مُسْتَدِيرًا، وَلَا تُفْسِدْ عَارِضَيْكَ.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وَلَا تَجْرَحُوا أَجْسَادَكُمْ لِمَيْتٍ. وَكِتَابَةَ وَسْمٍ لَا تَجْعَلُوا فِيكُمْ.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لَا تُدَنِّسِ ٱبْنَتَكَ بِتَعْرِيضِهَا لِلزِّنَى لِئَلَّا تَزْنِيَ ٱلْأَرْضُ وَتَمْتَلِئَ ٱلْأَرْضُ 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سُبُوتِي تَحْفَظُونَ، وَمَقْدِسِي تَهَابُونَ.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تَلْتَفِتُوا إِلَى ٱلْجَانِّ وَلَا تَطْلُبُوا ٱلتَّوَابِعَ، فَتَتَنَجَّسُوا بِهِمْ.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مِنْ أَمَامِ ٱلْأَشْيَبِ تَقُومُ وَتَحْتَرِمُ وَجْهَ ٱلشَّيْخِ، وَتَخْشَى إِلَهَكَ.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«وَإِذَا نَزَلَ عِنْدَكَ غَرِيبٌ فِي أَرْضِكُمْ فَلَا تَظْلِمُوهُ.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كَٱلْوَطَنِيِّ مِنْكُمْ يَكُونُ لَكُمُ ٱلْغَرِيبُ ٱلنَّازِلُ عِنْدَكُمْ، وَتُحِبُّهُ كَنَفْسِكَ، لِأَنَّكُمْ كُنْتُمْ غُرَبَاءَ فِي أَرْضِ مِصْرَ.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لَا تَرْتَكِبُوا جَوْرًا فِي ٱلْقَضَاءِ، لَا فِي ٱلْقِيَاسِ، وَلَا فِي ٱلْوَزْنِ، وَلَا فِي ٱلْكَيْلِ.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مِيزَانُ حَقٍّ، وَوَزْنَاتُ حَقٍّ، وَإِيفَةُ حَقٍّ، وَهِينُ حَقٍّ تَكُونُ لَكُمْ. أَنَا ٱلرَّبُّ إِلَهُكُمُ ٱلَّذِي أَخْرَجَكُمْ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فَتَحْفَظُونَ كُلَّ فَرَائِضِي، وَكُلَّ أَحْكَامِي، وَتَعْمَلُونَهَا. أَنَا ٱلرَّبُّ».</w:t>
      </w:r>
      <w:r>
        <w:rPr>
          <w:lang w:val="ar_AE" w:bidi="ar_AE"/>
        </w:rPr>
      </w:r>
      <w:r>
        <w:rPr>
          <w:lang w:val="ar_AE" w:bidi="ar_AE"/>
        </w:rPr>
      </w:r>
    </w:p>
    <w:p>
      <w:pPr>
        <w:bidi/>
      </w:pPr>
      <w:r>
        <w:rPr>
          <w:lang w:val="ar_AE" w:bidi="ar_AE"/>
        </w:rPr>
      </w:r>
    </w:p>
    <w:p>
      <w:pPr>
        <w:pStyle w:val="Heading2"/>
        <w:bidi/>
      </w:pPr>
      <w:r>
        <w:rPr>
          <w:lang w:val="ar_AE" w:bidi="ar_AE"/>
        </w:rPr>
        <w:t>Leviticus 20:1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«وَتَقُولُ لِبَنِي إِسْرَائِيلَ: كُلُّ إِنْسَانٍ مِنْ بَنِي إِسْرَائِيلَ وَمِنَ ٱلْغُرَبَاءِ ٱلنَّازِلِينَ فِي إِسْرَائِيلَ أَعْطَى مِنْ زَرْعِهِ لِمُولَكَ فَإِنَّهُ يُقْتَلُ. يَرْجُمُهُ شَعْبُ ٱلْأَرْضِ بِٱلْحِجَارَةِ.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وَأَجْعَلُ أَنَا وَجْهِي ضِدَّ ذَلِكَ ٱلْإِنْسَانِ، وَأَقْطَعُهُ مِنْ شَعْبِهِ، لِأَنَّهُ أَعْطَى مِنْ زَرْعِهِ لِمُولَكَ لِكَيْ يُنَجِّسَ مَقْدِسِي، وَيُدَنِّسَ ٱسْمِيَ ٱلْقُدُّوسَ.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غَمَّضَ شَعْبُ ٱلْأَرْضِ أَعْيُنَهُمْ عَنْ ذَلِكَ ٱلْإِنْسَانِ عِنْدَمَا يُعْطِي مِنْ زَرْعِهِ لِمُولَكَ، فَلَمْ 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فَإِنِّي أَضَعُ وَجْهِي ضِدَّ ذَلِكَ ٱلْإِنْسَانِ، وَضِدَّ عَشِيرَتِهِ، وَأَقْطَعُهُ وَجَمِيعَ ٱلْفَاجِرِينَ وَرَاءَهُ، بِٱلزِّنَى وَرَاءَ مُولَكَ مِنْ شَعْبِهِمْ.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وَٱلنَّفْسُ ٱلَّتِي تَلْتَفِتُ إِلَى ٱلْجَانِّ، وَإِلَى ٱلتَّوَابِعِ لِتَزْنِيَ وَرَاءَهُمْ، أَجْعَلُ وَجْهِي ضِدَّ تِلْكَ ٱلنَّفْسِ وَأَقْطَعُهَا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فَتَتَقَدَّسُونَ وَتَكُونُونَ قِدِّيسِينَ، لِأَنِّي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وَتَحْفَظُونَ فَرَائِضِي وَتَعْمَلُونَهَا. أَنَا ٱلرَّبُّ مُقَدِّسُكُمْ.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«كُلُّ إِنْسَانٍ سَبَّ أَبَاهُ أَوْ أُمَّهُ فَإِنَّهُ يُقْتَلُ. قَدْ سَبَّ أَبَاهُ أَوْ أُمَّهُ. دَمُهُ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وَإِذَا زَنَى رَجُلٌ مَعَ ٱمْرَأَةٍ، فَإِذَا زَنَى مَعَ ٱمْرَأَةِ قَرِيبِهِ، فَإِنَّهُ يُقْتَلُ ٱلزَّانِي وَٱلزَّانِيَةُ.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ٱضْطَجَعَ رَجُلٌ مَعَ ٱمْرَأَةِ أَبِيهِ، فَقَدْ كَشَفَ عَوْرَةَ أَبِيهِ. إِنَّهُمَا يُقْتَلَانِ كِلَاهُمَا. دَمُهُمَا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ٱضْطَجَعَ رَجُلٌ مَعَ كَنَّتِهِ، فَإِنَّهُمَا يُقْتَلَانِ كِلَاهُمَا. قَدْ فَعَلَا فَاحِشَةً. دَمُهُمَا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وَإِذَا ٱضْطَجَعَ رَجُلٌ مَعَ ذَكَرٍ ٱضْطِجَاعَ ٱمْرَأَةٍ، فَقَدْ فَعَلَا كِلَاهُمَا رِجْسًا. إِنَّهُمَا يُقْتَلَانِ. دَمُهُمَا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ٱتَّخَذَ رَجُلٌ ٱمْرَأَةً وَأُمَّهَا فَذَلِكَ رَذِيلَةٌ. بِٱلنَّارِ يُحْرِقُونَهُ وَإِيَّاهُمَا، لِكَيْ لَا يَكُونَ رَذِيلَةٌ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وَإِذَا جَعَلَ رَجُلٌ مَضْجَعَهُ مَعَ بَهِيمَةٍ، فَإِنَّهُ يُقْتَلُ، وَٱلْبَهِيمَةُ تُمِيتُونَهَا.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ٱقْتَرَبَتِ ٱمْرَأَةٌ إِلَى بَهِيمَةٍ لِنِزَائِهَا، تُمِيتُ ٱلْمَرْأَةَ وَٱلْبَهِيمَةَ. إِنَّهُمَا يُقْتَلَانِ. دَمُهُمَا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أَخَذَ رَجُلٌ أُخْتَهُ بِنْتَ أَبِيهِ أَوْ بِنْتَ أُمِّهِ، وَرَأَى عَوْرَتَهَا وَرَأَتْ هِيَ عَوْرَتَهُ، فَذَلِكَ عَارٌ. يُقْطَعَانِ أَمَامَ أَعْيُنِ بَنِي شَعْبِهِمَا. قَدْ كَشَفَ عَوْرَةَ أُخْتِهِ. يَحْمِلُ 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وَإِذَا ٱضْطَجَعَ رَجُلٌ مَعَ ٱمْرَأَةٍ طَامِثٍ وَكَشَفَ عَوْرَتَهَا، عَرَّى يَنْبُوعَهَا وَكَشَفَتْ هِيَ يَنْبُوعَ دَمِهَا، يُقْطَعَانِ كِلَاهُمَا مِنْ شَعِبْهِمَا.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عَوْرَةَ أُخْتِ أُمِّكَ، أَوْ أُخْتِ أَبِيكَ لَا تَكْشِفْ. إِنَّهُ قَدْ عَرَّى قَرِيبَتَهُ. يَحْمِلَانِ ذَنْبَهُمَا.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ٱضْطَجَعَ رَجُلٌ مَعَ ٱمْرَأَةِ عَمِّهِ فَقَدْ كَشَفَ عَوْرَةَ عَمِّهِ. يَحْمِلَانِ ذَنْبَهُمَا. يَمُوتَانِ عَقِيمَيْنِ.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وَإِذَا أَخَذَ رَجُلٌ ٱمْرَأَةَ أَخِيهِ، فَذَلِكَ نَجَاسَةٌ. قَدْ كَشَفَ عَوْرَةَ أَخِيهِ. يَكُونَانِ عَقِيمَيْنِ.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«فَتَحْفَظُونَ جَمِيعَ فَرَائِضِي وَجَمِيعَ أَحْكَامِي، وَتَعْمَلُونَهَا لِكَيْ لَا تَقْذِفَكُمُ ٱلْأَرْضُ ٱلَّتِي أَنَا آتٍ بِكُمْ إِلَيْهَا لِتَسْكُنُوا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تَسْلُكُونَ فِي رُسُومِ ٱلشُّعُوبِ ٱلَّذِينَ أَنَا طَارِدُهُمْ مِنْ أَمَامِكُمْ. لِأَنَّهُمْ قَدْ فَعَلُوا كُلَّ هَذِهِ، فَكَرِهْتُهُمْ.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وَقُلْتُ لَكُمْ: تَرِثُونَ أَنْتُمْ أَرْضَهُمْ، وَأَنَا أُعْطِيكُمْ إِيَّاهَا لِتَرِثُوهَا، أَرْضًا تَفِيضُ لَبَنًا وَعَسَلًا. أَنَا ٱلرَّبُّ إِلَهُكُمُ ٱلَّذِي مَيَّزَكُمْ مِنَ ٱلشُّعُوبِ.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فَتُمَيِّزُونَ بَيْنَ ٱلْبَهَائِمِ ٱلطَّاهِرَةِ وَٱلنَّجِسَةِ، وَبَيْنَ ٱلطُّيُورِ ٱلنَّجِسَةِ وَٱلطَّاهِرَةِ. فَلَا تُدَنِّسُوا نُفُوسَكُمْ بِٱلْبَهَائِمِ وَٱلطُّيُورِ، وَلَا بِكُلِّ مَا يَدِبُّ عَلَى ٱلْأَرْضِ مِمَّا مَيَّزْتُهُ لَكُمْ لِيَكُونَ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وَتَكُونُونَ لِي قِدِّيسِينَ لِأَنِّي قُدُّوسٌ أَنَا ٱلرَّبُّ، وَقَدْ مَيَّزْتُكُمْ مِنَ ٱلشُّعُوبِ لِتَكُونُوا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«وَإِذَا كَانَ فِي رَجُلٍ أَوِ ٱمْرَأَةٍ جَانٌّ أَوْ تَابِعَةٌ فَإِنَّهُ يُقْتَلُ. بِٱلْحِجَارَةِ يَرْجُمُونَهُ. دَمُهُ عَلَيْهِ».</w:t>
      </w:r>
      <w:r>
        <w:rPr>
          <w:lang w:val="ar_AE" w:bidi="ar_AE"/>
        </w:rPr>
      </w:r>
      <w:r>
        <w:rPr>
          <w:lang w:val="ar_AE" w:bidi="ar_AE"/>
        </w:rPr>
      </w:r>
    </w:p>
    <w:p>
      <w:pPr>
        <w:bidi/>
      </w:pPr>
      <w:r>
        <w:rPr>
          <w:lang w:val="ar_AE" w:bidi="ar_AE"/>
        </w:rPr>
      </w:r>
    </w:p>
    <w:p>
      <w:pPr>
        <w:pStyle w:val="Heading2"/>
        <w:bidi/>
      </w:pPr>
      <w:r>
        <w:rPr>
          <w:lang w:val="ar_AE" w:bidi="ar_AE"/>
        </w:rPr>
        <w:t>Leviticus 21:1</w:t>
      </w:r>
      <w:r>
        <w:rPr>
          <w:lang w:val="ar_AE" w:bidi="ar_AE"/>
        </w:rPr>
      </w:r>
    </w:p>
    <w:p>
      <w:pPr>
        <w:bidi/>
      </w:pPr>
      <w:r>
        <w:rPr>
          <w:lang w:val="ar_AE" w:bidi="ar_AE"/>
        </w:rPr>
      </w:r>
      <w:r>
        <w:rPr>
          <w:vertAlign w:val="superscript"/>
          <w:lang w:val="ar_AE" w:bidi="ar_AE"/>
        </w:rPr>
        <w:t>1</w:t>
      </w:r>
      <w:r>
        <w:rPr>
          <w:lang w:val="ar_AE" w:bidi="ar_AE"/>
        </w:rPr>
        <w:t xml:space="preserve"> وَقَالَ ٱلرَّبُّ لِمُوسَى: «كَلِّمِ ٱلْكَهَنَةَ بَنِي هَارُونَ وَقُلْ لَهُمْ: لَا يَتَنَجَّسْ أَحَدٌ مِنْكُمْ لِمَيْتٍ فِي قَوْمِهِ،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إِلَّا لِأَقْرِبَائِهِ ٱلْأَقْرَبِ إِلَيْهِ: أُمِّهِ وَأَبِيهِ وَٱبْنِهِ وَٱبْنَتِهِ وَأَخِيهِ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وَأُخْتِهِ ٱلْعَذْرَاءِ ٱلْقَرِيبَةِ إِلَيْهِ ٱلَّتِي لَمْ تَصِرْ لِرَجُلٍ. لِأَجْلِهَا يَتَنَجَّسُ.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كَزَوْجٍ لَا يَتَنَجَّسْ بِأَهْلِهِ لِتَدْنِيسِهِ.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يَجْعَلُوا قَرْعَةً فِي رُؤُوسِهِمْ، وَلَا يَحْلِقُوا عَوَارِضَ لِحَاهُمْ، وَلَا يَجْرَحُوا جِرَاحَةً فِي أَجْسَادِهِمْ.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مُقَدَّسِينَ يَكُونُونَ لِإِلَهِهِمْ، وَلَا يُدَنِّسُونَ ٱسْمَ إِلَهِهِمْ، لِأَنَّهُمْ يُقَرِّبُونَ وَقَائِدَ ٱلرَّبِّ طَعَامَ إِلَهِهِمْ، فَيَكُونُونَ 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اِمْرَأَةً زَانِيَةً أَوْ مُدَنَّسَةً لَا يَأْخُذُوا، وَلَا يَأْخُذُوا ٱمْرَأَةً مُطَلَّقَةً مِنْ زَوْجِهَا. لِأَنَّهُ مُقَدَّسٌ لِإِلَهِهِ.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فَتَحْسِبُهُ مُقَدَّسًا لِأَنَّهُ يُقَرِّبُ خُبْزَ إِلَهِكَ. مُقَدَّسًا يَكُونُ عِنْدَكَ لِأَنِّي قُدُّوسٌ أَنَا ٱلرَّبُّ مُقَدِّسُكُمْ.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وَإِذَا تَدَنَّسَتِ ٱبْنَةُ كَاهِنٍ بِٱلزِّنَى فَقَدْ دَنَّسَتْ أَبَاهَا. بِٱلنَّارِ تُحْرَقُ.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«وَٱلْكَاهِنُ ٱلْأَعْظَمُ بَيْنَ إِخْوَتِهِ ٱلَّذِي صُبَّ عَلَى رَأْسِهِ دُهْنُ ٱلْمَسْحَةِ، وَمُلِئَتْ يَدُهُ لِيَلْبَسَ ٱلثِّيَابَ، لَا يَكْشِفُ رَأْسَهُ، وَلَا يَشُقُّ ثِيَابَهُ،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وَلَا يَأْتِي إِلَى نَفْسٍ مَيْتَةٍ، وَلَا يَتَنَجَّسُ لِأَبِيهِ أَوْ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وَلَا يَخْرُجُ مِنَ ٱلْمَقْدِسِ لِئَلَّا يُدَنِّسَ مَقْدِسَ إِلَهِهِ، لِأَنَّ إِكْلِيلَ دُهْنِ مَسْحَةِ إِلَهِهِ عَلَيْهِ.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هَذَا يَأْخُذُ ٱمْرَأَةً عَذْرَاءَ.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ٱلْأَرْمَلَةُ وَٱلْمُطَلَّقَةُ وَٱلْمُدَنَّسَةُ وَٱلزَّانِيَةُ فَمِنْ هَؤُلَاءِ لَا يَأْخُذُ، بَلْ يَتَّخِذُ عَذْرَاءَ مِنْ قَوْمِهِ ٱمْرَأَةً.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يُدَنِّسُ زَرْعَهُ بَيْنَ شَعْبِهِ لِأَنِّي أَنَا ٱلرَّبُّ مُقَدِّسُهُ».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«كَلِّمْ هَارُونَ قَائِلًا: إِذَا كَانَ رَجُلٌ مِنْ نَسْلِكَ فِي أَجْيَالِهِمْ فِيهِ عَيْبٌ فَلَا يَتَقَدَّمْ لِيُقَرِّبَ خُبْزَ إِلَهِهِ.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كُلَّ رَجُلٍ فِيهِ عَيْبٌ لَا يَتَقَدَّمْ. لَا رَجُلٌ أَعْمَى وَلَا أَعْرَجُ، وَلَا أَفْطَسُ وَلَا زَوَائِدِيٌّ،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وَلَا رَجُلٌ فِيهِ كَسْرُ رِجْلٍ أَوْ كَسْرُ 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أَحْدَبُ وَلَا أَكْشَمُ، وَلَا مَنْ فِي عَيْنِهِ بَيَاضٌ، وَلَا أَجْرَبُ وَلَا أَكْلَفُ، وَلَا مَرْضُوضُ ٱلْخُصَى.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كُلُّ رَجُلٍ فِيهِ عَيْبٌ مِنْ نَسْلِ هَارُونَ ٱلْكَاهِنِ لَا يَتَقَدَّمْ لِيُقَرِّبَ وَقَائِدَ ٱلرَّبِّ. فِيهِ عَيْبٌ لَا يَتَقَدَّمْ لِيُقَرِّبَ خُبْزَ إِلَهِهِ.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خُبْزَ إِلَهِهِ مِنْ قُدْسِ ٱلْأَقْدَاسِ وَمِنَ ٱلْقُدْسِ يَأْكُلُ.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لَكِنْ إِلَى ٱلْحِجَابِ لَا يَأْتِي، وَإِلَى ٱلْمَذْبَحِ لَا يَقْتَرِبُ، لِأَنَّ فِيهِ عَيْبًا، لِئَلَّا يُدَنِّسَ مَقْدِسِي، لِأَنِّي أَنَا ٱلرَّبُّ مُقَدِّسُهُمْ».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فَكَلَّمَ مُوسَى هَارُونَ وَبَنِيهِ وَكُلَّ بَنِي إِسْرَائِيلَ.</w:t>
      </w:r>
      <w:r>
        <w:rPr>
          <w:lang w:val="ar_AE" w:bidi="ar_AE"/>
        </w:rPr>
      </w:r>
      <w:r>
        <w:rPr>
          <w:lang w:val="ar_AE" w:bidi="ar_AE"/>
        </w:rPr>
      </w:r>
    </w:p>
    <w:p>
      <w:pPr>
        <w:bidi/>
      </w:pPr>
      <w:r>
        <w:rPr>
          <w:lang w:val="ar_AE" w:bidi="ar_AE"/>
        </w:rPr>
      </w:r>
    </w:p>
    <w:p>
      <w:pPr>
        <w:pStyle w:val="Heading2"/>
        <w:bidi/>
      </w:pPr>
      <w:r>
        <w:rPr>
          <w:lang w:val="ar_AE" w:bidi="ar_AE"/>
        </w:rPr>
        <w:t>Leviticus 22:1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هَارُونَ وَبَنِيهِ أَنْ يَتَوَقَّوْا أَقْدَاسَ بَنِي إِسْرَائِيلَ ٱلَّتِي يُقَدِّسُونَهَا لِي وَلَا يُدَنِّسُوا ٱسْمِي ٱلْقُدُّوسَ.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قُلْ لَهُمْ: فِي أَجْيَالِكُمْ كُلُّ إِنْسَانٍ مِنْ جَمِيعِ نَسْلِكُمُ ٱقْتَرَبَ إِلَى ٱلْأَقْدَاسِ ٱلَّتِي يُقَدِّسُهَا بَنُو إِسْرَائِيلَ لِلرَّبِّ، وَنَجَاسَتُهُ عَلَيْهِ، تُقْطَعُ تِلْكَ ٱلنَّفْسُ مِنْ أَمَامِي.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 إِنْسَانٍ مِنْ نَسْلِ هَارُونَ وَهُوَ أَبْرَصُ أَوْ ذُو سَيْلٍ، لَا يَأْكُلْ مِنَ ٱلْأَقْدَاسِ حَتَّى يَطْهُرَ. وَمَنْ مَسَّ شَيْئًا نَجِسًا لِمَيْتٍ، أَوْ إِنْسَانٌ حَدَثَ مِنْهُ ٱضْطِجَاعُ زَرْعٍ،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إِنْسَانٌ مَسَّ دَبِيبًا يَتَنَجَّسُ بِهِ، أَوْ إِنْسَانًا يَتَنَجَّسُ بِهِ لِنَجَاسَةٍ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فَٱلَّذِي يَمَسُّ ذَلِكَ يَكُونُ نَجِسًا إِلَى ٱلْمَسَاءِ، وَلَا يَأْكُلْ مِنَ ٱلْأَقْدَاسِ، بَلْ يَرْحَضُ جَسَدَهُ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فَمَتَى غَرَبَتِ ٱلشَّمْسُ يَكُونُ طَاهِرًا، ثُمَّ يَأْكُلُ مِنَ ٱلْأَقْدَاسِ لِأَنَّهَا طَعَامُهُ.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مِيْتَةً أَوْ فَرِيسَةً لَا يَأْكُلْ فَيَتَنَجَّسَ بِهَا.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فَيَحْفَظُونَ شَعَائِرِي لِكَيْ لَا يَحْمِلُوا لِأَجْلِهَا خَطِيَّةً يَمُوتُونَ بِهَا لِأَنَّهُمْ يُدَنِّسُونَهَا. أَنَا ٱلرَّبُّ مُقَدِّسُهُمْ.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أَجْنَبِيٍّ لَا يَأْكُلُ قُدْسًا. نَزِيلُ كَاهِنٍ وَأَجِيرُهُ لَا يَأْكُلُونَ 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لَكِنْ إِذَا ٱشْتَرَى كَاهِنٌ أَحَدًا شِرَاءَ فِضَّةٍ، فَهُوَ يَأْكُلُ مِنْهُ، وَٱلْمَوْلُودُ فِي بَيْتِهِ. هُمَا يَأْكُلَانِ مِنْ طَعَامِهِ.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صَارَتِ ٱبْنَةُ كَاهِنٍ لِرَجُلٍ أَجْنَبِيٍّ لَا تَأْكُلُ مِنْ رَفِيعَةِ ٱلْأَقْدَاسِ.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وَأَمَّا ٱبْنَةُ كَاهِنٍ قَدْ صَارَتْ أَرْمَلَةً أَوْ مُطَلَّقَةً، وَلَمْ يَكُنْ لَهَا نَسْلٌ، وَرَجَعَتْ إِلَى بَيْتِ أَبِيهَا كَمَا فِي صِبَاهَا، فَتَأْكُلُ مِنْ طَعَامِ أَبِيهَا. لَكِنَّ كُلَّ أَجْنَبِيٍّ لَا يَأْكُلُ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أَكَلَ إِنْسَانٌ قُدْسًا سَهْوًا، يَزِيدُ عَلَيْهِ خُمْسَهُ وَيَدْفَعُ ٱلْقُدْسَ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فَلَا يُدَنِّسُونَ أَقْدَاسَ بَنِي إِسْرَائِيلَ ٱلَّتِي يَرْفَعُونَهَا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فَيُحَمِّلُونَهُمْ ذَنْبَ إِثْمٍ بِأَكْلِهِمْ أَقْدَاسَهُمْ. لِأَنِّي أَنَا ٱلرَّبُّ مُقَدِّسُهُمْ».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«كَلِّمْ هَارُونَ وَبَنِيهِ وَجَمِيعَ بَنِي إِسْرَائِيلَ وَقُلْ لَهُمْ: كُلُّ إِنْسَانٍ مِنْ بَيْتِ إِسْرَائِيلَ وَمِنَ ٱلْغُرَبَاءِ فِي إِسْرَائِيلَ، قَرَّبَ قُرْبَانَهُ مِنْ جَمِيعِ نُذُورِهِمْ وَجَمِيعِ نَوَافِلِهِمِ ٱلَّتِي يُقَرِّبُونَهَا لِلرَّبِّ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فَلِلرِّضَا عَنْكُمْ يَكُونُ ذَكَرًا صَحِيحًا مِنَ ٱلْبَقَرِ أَوِ ٱلْغَنَمِ أَوِ ٱلْمَعْزِ.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كُلُّ مَا كَانَ فِيهِ عَيْبٌ لَا تُقَرِّبُوهُ لِأَنَّهُ لَا يَكُونُ لِلرِّضَا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وَإِذَا قَرَّبَ إِنْسَانٌ ذَبِيحَةَ سَلَامَةٍ لِلرَّبِّ وَفَاءً لِنَذْرٍ، أَوْ نَافِلَةً مِنَ ٱلْبَقَرِ أَوِ ٱلْأَغْنَامِ، تَكُونُ صَحِيحَةً لِلرِّضَا. كُلُّ عَيْبٍ لَا يَكُونُ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ٱلْأَعْمَى وَٱلْمَكْسُورُ وَٱلْمَجْرُوحُ وَٱلْبَثِيرُ وَٱلْأَجْرَبُ وَٱلْأَكْلَفُ، هَذِهِ لَا تُقَرِّبُوهَا لِلرَّبِّ، وَلَا تَجْعَلُوا مِنْهَا وَقُودًا عَلَى ٱلْمَذْبَحِ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ٱلثَّوْرُ أَوِ ٱلشَّاةُ ٱلزَّوَائِدِيُّ أَوِ ٱلْقُزُمُ فَنَافِلَةً تَعْمَلُهُ، وَلَكِنْ لِنَذْرٍ لَا يُرْضَى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وَمَرْضُوضَ ٱلْخِصْيَةِ وَمَسْحُوقَهَا وَمَقْطُوعَهَا لَا تُقَرِّبُوا لِلرَّبِّ. وَفِي أَرْضِكُمْ لَا تَعْمَلُوهَا.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وَمِنْ يَدِ ٱبْنِ ٱلْغَرِيبِ لَا تُقَرِّبُوا خُبْزَ إِلَهِكُمْ مِنْ جَمِيعِ هَذِهِ، لِأَنَّ فِيهَا فَسَادَهَا. فِيهَا عَيْبٌ لَا يُرْضَى بِهَا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«مَتَى وُلِدَ بَقَرٌ أَوْ غَنَمٌ أَوْ مِعْزًى يَكُونُ سَبْعَةَ أَيَّامٍ تَحْتَ أُمِّهِ، ثُمَّ مِنَ ٱلْيَوْمِ ٱلثَّامِنِ فَصَاعِدًا يُرْضَى بِهِ قُرْبَانَ وَقُودٍ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وَأَمَّا ٱلْبَقَرَةُ أَوِ ٱلشَّاةُ فَلَا تَذْبَحُوهَا وَٱبْنَهَا فِي يَوْمٍ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وَمَتَى ذَبَحْتُمْ ذَبِيحَةَ شُكْرٍ لِلرَّبِّ، فَلِلرِّضَا عَنْكُمْ تَذْبَحُونَهَا.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 ذَلِكَ ٱلْيَوْمِ تُؤْكَلُ. لَا تُبْقُوا مِنْهَا إِلَى ٱلْغَدِ.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فَتَحْفَظُونَ وَصَايَايَ وَتَعْمَلُونَهَا.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وَلَا تُدَنِّسُونَ ٱسْمِي ٱلْقُدُّوسَ، فَأَتَقَدَّسُ فِي وَسَطِ بَنِي إِسْرَائِيلَ. أَنَا ٱلرَّبُّ مُقَدِّسُكُمُ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ٱلَّذِي أَخْرَجَكُمْ مِنْ أَرْضِ مِصْرَ لِيَكُونَ لَكُمْ إِلَهًا. أَنَا ٱلرَّبُّ».</w:t>
      </w:r>
      <w:r>
        <w:rPr>
          <w:lang w:val="ar_AE" w:bidi="ar_AE"/>
        </w:rPr>
      </w:r>
      <w:r>
        <w:rPr>
          <w:lang w:val="ar_AE" w:bidi="ar_AE"/>
        </w:rPr>
      </w:r>
    </w:p>
    <w:p>
      <w:pPr>
        <w:bidi/>
      </w:pPr>
      <w:r>
        <w:rPr>
          <w:lang w:val="ar_AE" w:bidi="ar_AE"/>
        </w:rPr>
      </w:r>
    </w:p>
    <w:p>
      <w:pPr>
        <w:pStyle w:val="Heading2"/>
        <w:bidi/>
      </w:pPr>
      <w:r>
        <w:rPr>
          <w:lang w:val="ar_AE" w:bidi="ar_AE"/>
        </w:rPr>
        <w:t>Leviticus 23:1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وَقُلْ لَهُمْ: مَوَاسِمُ ٱلرَّبِّ ٱلَّتِي فِيهَا تُنَادُونَ مَحَافِلَ مُقَدَّسَةً. هَذِهِ هِيَ مَوَاسِمِي: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سِتَّةَ أَيَّامٍ يُعْمَلُ عَمَلٌ، وَأَمَّا ٱلْيَوْمُ ٱلسَّابِعُ فَفِيهِ سَبْتُ عُطْلَةٍ مَحْفَلٌ مُقَدَّسٌ. عَمَلًا مَّا لَا تَعْمَلُوا. إِنَّهُ سَبْتٌ لِلرَّبِّ فِي جَمِيعِ مَسَاكِنِكُمْ.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«هَذِهِ مَوَاسِمُ ٱلرَّبِّ، ٱلْمَحَافِلُ ٱلْمُقَدَّسَةُ ٱلَّتِي تُنَادُونَ بِهَا فِي أَوْقَاتِهَا: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 ٱلشَّهْرِ ٱلْأَوَّلِ، فِي ٱلرَّابِعَ عَشَرَ مِنَ ٱلشَّهْرِ، بَيْنَ ٱلْعِشَاءَيْنِ فِصْحٌ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ٱلْيَوْمِ ٱلْخَامِسَ عَشَرَ مِنْ هَذَا ٱلشَّهْرِ عِيدُ ٱلْفَطِيرِ لِلرَّبِّ. سَبْعَةَ أَيَّامٍ تَأْكُلُونَ فَطِيرًا.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 ٱلْيَوْمِ ٱلْأَوَّلِ يَكُونُ لَكُمْ مَحْفَلٌ مُقَدَّسٌ. عَمَلًا مَّا مِنَ ٱلشُّغْلِ لَا تَعْمَلُوا.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وَسَبْعَةَ أَيَّامٍ تُقَرِّبُونَ وَقُودًا لِلرَّبِّ. فِي ٱلْيَوْمِ ٱلسَّابِعِ يَكُونُ مَحْفَلٌ مُقَدَّسٌ. عَمَلًا مَّا مِنَ ٱلشُّغْلِ لَا تَعْمَلُوا».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«كَلِّمْ بَنِي إِسْرَائِيلَ وَقُلْ لَهُمْ: مَتَى جِئْتُمْ إِلَى ٱلْأَرْضِ ٱلَّتِي أَنَا أُعْطِيكُمْ وَحَصَدْتُمْ حَصِيدَهَا، تَأْتُونَ بِحُزْمَةِ أَوَّلِ حَصِيدِكُمْ إِلَى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فَيُرَدِّدُ ٱلْحُزْمَةَ أَمَامَ ٱلرَّبِّ لِلرِّضَا عَنْكُمْ. فِي غَدِ ٱلسَّبْتِ يُرَدِّدُهَا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وَتَعْمَلُونَ يَوْمَ تَرْدِيدِكُمُ ٱلْحُزْمَةَ خَرُوفًا صَحِيحًا حَوْلِيًّا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وَتَقْدِمَتَهُ عُشْرَيْنِ مِنْ دَقِيقٍ مَلْتُوتٍ بِزَيْتٍ، وَقُودًا لِلرَّبِّ رَائِحَةَ سَرُورٍ، وَسَكِيبَهُ رُبْعَ ٱلْهِينِ مِنْ 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وَخُبْزًا وَفَرِيكًا وَسَوِيقًا لَا تَأْكُلُوا إِلَى هَذَا ٱلْيَوْمِ عَيْنِهِ، إِلَى أَنْ تَأْتُوا بِقُرْبَانِ إِلَهِكُمْ، فَرِيضَةً دَهْرِيَّةً فِي أَجْيَالِكُمْ فِي جَمِيعِ مَسَاكِنِكُمْ.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تَحْسُبُونَ لَكُمْ مِنْ غَدِ ٱلسَّبْتِ مِنْ يَوْمِ إِتْيَانِكُمْ بِحُزْمَةِ ٱلتَّرْدِيدِ سَبْعَةَ أَسَابِيعَ تَكُونُ كَامِلَةً.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إِلَى غَدِ ٱلسَّبْتِ ٱلسَّابِعِ تَحْسُبُونَ خَمْسِينَ يَوْمًا، ثُمَّ تُقَرِّبُونَ تَقْدِمَةً جَدِيدَةً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مَسَاكِنِكُمْ تَأْتُونَ بِخُبْزِ تَرْدِيدٍ، رَغِيفَيْنِ عُشْرَيْنِ يَكُونَانِ مِنْ دَقِيقٍ، وَيُخْبَزَانِ خَمِيرًا بَاكُورَةً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وَتُقَرِّبُونَ مَعَ ٱلْخُبْزِ سَبْعَةَ خِرَافٍ صَحِيحَةٍ حَوْلِيَّةٍ، وَثَوْرًا وَاحِدًا ٱبْنَ بَقَرٍ، وَكَبْشَيْنِ مُحْرَقَةً لِلرَّبِّ مَعَ تَقْدِمَتِهَا وَسَكِيبِهَا وَقُودَ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وَتَعْمَلُونَ تَيْسًا وَاحِدًا مِنَ ٱلْمَعْزِ ذَبِيحَةَ خَطِيَّةٍ، وَخَرُوفَيْنِ حَوْلِيَّيْنِ ذَبِيحَةَ 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فَيُرَدِّدُهَا ٱلْكَاهِنُ مَعَ خُبْزِ ٱلْبَاكُورَةِ تَرْدِيدًا أَمَامَ ٱلرَّبِّ مَعَ ٱلْخَرُوفَيْنِ، فَتَكُونُ لِلْكَاهِنِ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وَتُنَادُونَ فِي ذَلِكَ ٱلْيَوْمِ عَيْنِهِ مَحْفَلًا مُقَدَّسًا يَكُونُ لَكُمْ. عَمَلًا مَّا مِنَ ٱلشُّغْلِ لَا تَعْمَلُوا. فَرِيضَةً دَهْرِيَّةً فِي جَمِيعِ مَسَاكِنِكُمْ فِي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وَعِنْدَمَا تَحْصُدُونَ حَصِيدَ أَرْضِكُمْ، لَا تُكَمِّلْ زَوَايَا حَقْلِكَ فِي حَصَادِكَ، وَلُقَاطَ حَصِيدِكَ لَا تَلْتَقِطْ. لِلْمِسْكِينِ وَٱلْغَرِيبِ تَتْرُكُهُ.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«كَلِّمْ بَنِي إِسْرَائِيلَ قَائِلًا: فِي ٱلشَّهْرِ ٱلسَّابِعِ، فِي أَوَّلِ ٱلشَّهْرِ يَكُونُ لَكُمْ عُطْلَةٌ، تَذْكَارُ هُتَافِ ٱلْبُوقِ، مَحْفَلٌ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عَمَلًا مَّا مِنَ ٱلشُّغْلِ لَا تَعْمَلُوا، لَكِنْ تُقَرِّبُونَ وَقُودًا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«أَمَّا ٱلْعَاشِرُ مِنْ هَذَا ٱلشَّهْرِ ٱلسَّابِعِ، فَهُوَ يَوْمُ ٱلْكَفَّارَةِ. مَحْفَلًا مُقَدَّسًا يَكُونُ لَكُمْ. تُذَلِّلُونَ نُفُوسَكُمْ وَتُقَرِّبُونَ وَقُودًا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عَمَلًا مَّا لَا تَعْمَلُوا فِي هَذَا ٱلْيَوْمِ عَيْنِهِ، لِأَنَّهُ يَوْمُ كَفَّارَةٍ لِلتَّكْفِيرِ عَنْكُمْ أَمَامَ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إِنَّ كُلَّ نَفْسٍ لَا تَتَذَلَّلُ فِي هَذَا ٱلْيَوْمِ عَيْنِهِ تُقْطَعُ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وَكُلَّ نَفْسٍ تَعْمَلُ عَمَلًا مَّا فِي هَذَا ٱلْيَوْمِ عَيْنِهِ أُبِيدُ تِلْكَ ٱلنَّفْسَ مِنْ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عَمَلًا مَّا لَا تَعْمَلُوا. فَرِيضَةً دَهْرِيَّةً فِي أَجْيَالِكُمْ فِي جَمِيعِ مَسَاكِنِكُمْ.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إِنَّهُ سَبْتُ عُطْلَةٍ لَكُمْ، فَتُذَلِّلُونَ نُفُوسَكُمْ. فِي تَاسِعِ ٱلشَّهْرِ عِنْدَ ٱلْمَسَاءِ. مِنَ ٱلْمَسَاءِ إِلَى ٱلْمَسَاءِ تَسْبِتُونَ سَبْتَكُمْ».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«كَلِّمْ بَنِي إِسْرَائِيلَ قَائِلًا: فِي ٱلْيَوْمِ ٱلْخَامِسَ عَشَرَ مِنْ هَذَا ٱلشَّهْرِ ٱلسَّابِعِ عِيدُ ٱلْمَظَالِّ سَبْعَةَ أَيَّامٍ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فِي ٱلْيَوْمِ ٱلْأَوَّلِ مَحْفَلٌ مُقَدَّسٌ. عَمَلًا مَّا مِنَ ٱلشُّغْلِ لَا تَعْمَلُوا.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سَبْعَةَ أَيَّامٍ تُقَرِّبُونَ وَقُودًا لِلرَّبِّ. فِي ٱلْيَوْمِ ٱلثَّامِنِ يَكُونُ لَكُمْ مَحْفَلٌ مُقَدَّسٌ تُقَرِّبُونَ وَقُودًا لِلرَّبِّ. إِنَّهُ ٱعْتِكَافٌ. كُلُّ عَمَلِ شُغْلٍ لَا تَعْمَلُوا.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«هَذِهِ هِيَ مَوَاسِمُ ٱلرَّبِّ ٱلَّتِي فِيهَا تُنَادُونَ مَحَافِلَ مُقَدَّسَةً لِتَقْرِيبِ وَقُودٍ لِلرَّبِّ، مُحْرَقَةً وَتَقْدِمَةً وَذَبِيحَةً وَسَكِيبًا أَمْرَ ٱلْيَوْمِ بِيَوْمِهِ،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عَدَا سُبُوتِ ٱلرَّبِّ، وَعَدَا عَطَايَاكُمْ وَجَمِيعِ نُذُورِكُمْ، وَجَمِيعِ نَوَافِلِكُمُ ٱلَّتِي تُعْطُونَهَا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ٱلْيَوْمُ ٱلْخَامِسَ عَشَرَ مِنَ ٱلشَّهْرِ ٱلسَّابِعِ فَفِيهِ، عِنْدَمَا تَجْمَعُونَ غَلَّةَ ٱلْأَرْضِ، تُعَيِّدُونَ عِيدًا لِلرَّبِّ سَبْعَةَ أَيَّامٍ. فِي ٱلْيَوْمِ ٱلْأَوَّلِ عُطْلَةٌ وَفِي ٱلْيَوْمِ ٱلثَّامِنِ عُطْلَةٌ.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وَتَأْخُذُونَ لِأَنْفُسِكُمْ فِي ٱلْيَوْمِ ٱلْأَوَّلِ ثَمَرَ أَشْجَارٍ بَهِجَةٍ وَسَعَفَ ٱلنَّخْلِ وَأَغْصَانَ أَشْجَارٍ غَبْيَاءَ وَصَفْصَافَ ٱلْوَادِي، وَتَفْرَحُونَ أَمَامَ ٱلرَّبِّ إِلَهِكُمْ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تُعَيِّدُونَهُ عِيدًا لِلرَّبِّ سَبْعَةَ أَيَّامٍ فِي ٱلسَّنَةِ فَرِيضَةً دَهْرِيَّةً فِي أَجْيَالِكُمْ. فِي ٱلشَّهْرِ ٱلسَّابِعِ تُعَيِّدُونَهُ.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فِي مَظَالَّ تَسْكُنُونَ سَبْعَةَ أَيَّامٍ. كُلُّ ٱلْوَطَنِيِّينَ فِي إِسْرَائِيلَ يَسْكُنُونَ فِي ٱلْمَظَالِّ.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لِكَيْ تَعْلَمَ أَجْيَالُكُمْ أَنِّي فِي مَظَالَّ أَسْكَنْتُ بَنِي إِسْرَائِيلَ لَمَّا أَخْرَجْتُهُمْ مِنْ أَرْضِ مِصْرَ.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فَأَخْبَرَ مُوسَى بَنِي إِسْرَائِيلَ بِمَوَاسِمِ ٱلرَّبِّ.</w:t>
      </w:r>
      <w:r>
        <w:rPr>
          <w:lang w:val="ar_AE" w:bidi="ar_AE"/>
        </w:rPr>
      </w:r>
      <w:r>
        <w:rPr>
          <w:lang w:val="ar_AE" w:bidi="ar_AE"/>
        </w:rPr>
      </w:r>
    </w:p>
    <w:p>
      <w:pPr>
        <w:bidi/>
      </w:pPr>
      <w:r>
        <w:rPr>
          <w:lang w:val="ar_AE" w:bidi="ar_AE"/>
        </w:rPr>
      </w:r>
    </w:p>
    <w:p>
      <w:pPr>
        <w:pStyle w:val="Heading2"/>
        <w:bidi/>
      </w:pPr>
      <w:r>
        <w:rPr>
          <w:lang w:val="ar_AE" w:bidi="ar_AE"/>
        </w:rPr>
        <w:t>Leviticus 24:1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 يُقَدِّمُوا إِلَيْكَ زَيْتَ زَيْتُونٍ مَرْضُوضٍ نَقِيًّا لِلضَّوْءِ لِإِيقَادِ ٱلسُّرُجِ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خَارِجَ حِجَابِ ٱلشَّهَادَةِ فِي خَيْمَةِ ٱلِٱجْتِمَاعِ يُرَتِّبُهَا هَارُونُ مِنَ ٱلْمَسَاءِ إِلَى ٱلصَّبَاحِ أَمَامَ ٱلرَّبِّ دَائِمًا فَرِيضَةً دَهْرِيَّةً فِي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عَلَى ٱلْمَنَارَةِ ٱلطَّاهِرَةِ يُرَتِّبُ ٱلسُّرُجَ أَمَامَ ٱلرَّبِّ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«وَتَأْخُذُ دَقِيقًا وَتَخْبِزُهُ ٱثْنَيْ عَشَرَ قُرْصًا. عُشْرَيْنِ يَكُونُ ٱلْقُرْصُ ٱلْوَاحِدُ.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وَتَجْعَلُهَا صَفَّيْنِ، كُلَّ صَفٍّ سِتَّةً عَلَى ٱلْمَائِدَةِ ٱلطَّاهِرَةِ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وَتَجْعَلُ عَلَى كُلِّ صَفٍّ لُبَانًا نَقِيًّا فَيَكُونُ لِلْخُبْزِ تَذْكَارًا وَقُودًا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كُلِّ يَوْمِ سَبْتٍ يُرَتِّبُهُ أَمَامَ ٱلرَّبِّ دَائِمًا، مِنْ عِنْدِ بَنِي إِسْرَائِيلَ مِيثَاقًا دَهْرِيًّا.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فَيَكُونُ لِهَارُونَ وَبَنِيهِ، فَيَأْكُلُونَهُ فِي مَكَانٍ مُقَدَّسٍ، لِأَنَّهُ قُدْسُ أَقْدَاسٍ لَهُ مِنْ وَقَائِدِ ٱلرَّبِّ فَرِيضَةً دَهْرِيَّةً».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وَخَرَجَ ٱبْنُ ٱمْرَأَةٍ إِسْرَائِيلِيَّةٍ، وَهُوَ ٱبْنُ رَجُلٍ مِصْرِيٍّ، فِي وَسَطِ بَنِي إِسْرَائِيلَ. وَتَخَاصَمَ فِي ٱلْمَحَلَّةِ ٱبْنُ ٱلْإِسْرَائِيلِيَّةِ وَرَجُلٌ إِسْرَائِيلِيٌّ.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فَجَدَّفَ ٱبْنُ ٱلْإِسْرَائِيلِيَّةِ عَلَى ٱلِٱسْمِ وَسَبَّ. فَأَتَوْا بِهِ إِلَى مُوسَى. وَكَانَ ٱسْمُ أُمِّهِ شَلُومِيَةَ بِنْتَ دِبْرِي مِنْ سِبْطِ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فَوَضَعُوهُ فِي ٱلْمَحْرَسِ لِيُعْلَنَ لَهُمْ عَنْ فَمِ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«أَخْرِجِ ٱلَّذِي سَبَّ إِلَى خَارِجِ ٱلْمَحَلَّةِ، فَيَضَعَ جَمِيعُ ٱلسَّامِعِينَ أَيْدِيَهُمْ عَلَى رَأْسِهِ، وَيَرْجُمَهُ كُلُّ ٱلْجَمَاعَةِ.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وَكَلِّمْ بَنِي إِسْرَائِيلَ قَائِلًا: كُلُّ مَنْ سَبَّ إِلَهَهُ يَحْمِلُ خَطِيَّتَهُ،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جَدَّفَ عَلَى ٱسْمِ ٱلرَّبِّ فَإِنَّهُ يُقْتَلُ. يَرْجُمُهُ كُلُّ ٱلْجَمَاعَةِ رَجْمًا. ٱلْغَرِيبُ كَٱلْوَطَنِيِّ عِنْدَمَا يُجَدِّفُ عَلَى ٱلِٱسْمِ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أَمَاتَ أَحَدٌ إِنْسَانًا فَإِنَّهُ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وَمَنْ أَمَاتَ بَهِيمَةً يُعَوِّضُ عَنْهَا نَفْسًا بِنَفْسٍ.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وَإِذَا أَحْدَثَ إِنْسَانٌ فِي قَرِيبِهِ عَيْبًا، فَكَمَا فَعَلَ كَذَلِكَ يُفْعَلُ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كَسْرٌ بِكَسْرٍ، وَعَيْنٌ بِعَيْنٍ، وَسِنٌّ بِسِنٍّ. كَمَا أَحْدَثَ عَيْبًا فِي ٱلْإِنْسَانِ كَذَلِكَ يُحْدَثُ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مَنْ قَتَلَ بَهِيمَةً يُعَوِّضُ عَنْهَا، وَمَنْ قَتَلَ إِنْسَانًا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حُكْمٌ وَاحِدٌ يَكُونُ لَكُمْ. ٱلْغَرِيبُ يَكُونُ كَٱلْوَطَنِيِّ. إِنِّي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فَكَلَّمَ مُوسَى بَنِي إِسْرَائِيلَ أَنْ يُخْرِجُوا ٱلَّذِي سَبَّ إِلَى خَارِجِ ٱلْمَحَلَّةِ وَيَرْجُمُوهُ بِٱلْحِجَارَةِ. فَفَعَلَ بَنُو إِسْرَائِيلَ كَمَا أَمَرَ ٱلرَّبُّ مُوسَى.</w:t>
      </w:r>
      <w:r>
        <w:rPr>
          <w:lang w:val="ar_AE" w:bidi="ar_AE"/>
        </w:rPr>
      </w:r>
      <w:r>
        <w:rPr>
          <w:lang w:val="ar_AE" w:bidi="ar_AE"/>
        </w:rPr>
      </w:r>
    </w:p>
    <w:p>
      <w:pPr>
        <w:bidi/>
      </w:pPr>
      <w:r>
        <w:rPr>
          <w:lang w:val="ar_AE" w:bidi="ar_AE"/>
        </w:rPr>
      </w:r>
    </w:p>
    <w:p>
      <w:pPr>
        <w:pStyle w:val="Heading2"/>
        <w:bidi/>
      </w:pPr>
      <w:r>
        <w:rPr>
          <w:lang w:val="ar_AE" w:bidi="ar_AE"/>
        </w:rPr>
        <w:t>Leviticus 25:1</w:t>
      </w:r>
      <w:r>
        <w:rPr>
          <w:lang w:val="ar_AE" w:bidi="ar_AE"/>
        </w:rPr>
      </w:r>
    </w:p>
    <w:p>
      <w:pPr>
        <w:bidi/>
      </w:pPr>
      <w:r>
        <w:rPr>
          <w:lang w:val="ar_AE" w:bidi="ar_AE"/>
        </w:rPr>
      </w:r>
      <w:r>
        <w:rPr>
          <w:vertAlign w:val="superscript"/>
          <w:lang w:val="ar_AE" w:bidi="ar_AE"/>
        </w:rPr>
        <w:t>1</w:t>
      </w:r>
      <w:r>
        <w:rPr>
          <w:lang w:val="ar_AE" w:bidi="ar_AE"/>
        </w:rPr>
        <w:t xml:space="preserve"> وَكَلَّمَ ٱلرَّبُّ مُوسَى فِي جَبَلِ سِينَاءَ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وَقُلْ لَهُمْ: مَتَى أَتَيْتُمْ إِلَى ٱلْأَرْضِ ٱلَّتِي أَنَا أُعْطِيكُمْ تَسْبِتُ ٱلْأَرْضُ سَبْتًا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سِتَّ سِنِينَ تَزْرَعُ حَقْلَكَ، وَسِتَّ سِنِينَ تَقْضِبُ كَرْمَكَ وَتَجْمَعُ غَلَّتَهُمَا.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 ٱلسَّنَةُ ٱلسَّابِعَةُ فَفِيهَا يَكُونُ لِلْأَرْضِ سَبْتُ عُطْلَةٍ، سَبْتًا لِلرَّبِّ. لَا تَزْرَعْ حَقْلَكَ وَلَا تَقْضِبْ كَرْمَكَ.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زِرِّيعَ حَصِيدِكَ لَا تَحْصُدْ، وَعِنَبَ كَرْمِكَ ٱلْمُحْوِلِ لَا تَقْطِفْ. سَنَةَ عُطْلَةٍ تَكُونُ لِلْأَرْضِ.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وَيَكُونُ سَبْتُ ٱلْأَرْضِ لَكُمْ طَعَامًا. لَكَ وَلِعَبْدِكَ وَلِأَمَتِكَ وَلِأَجِيرِكَ وَلِمُسْتَوْطِنِكَ ٱلنَّازِلِينَ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وَلِبَهَائِمِكَ وَلِلْحَيَوَانِ ٱلَّذِي فِي أَرْضِكَ تَكُونُ كُلُّ غَلَّتِهَا طَعَامًا.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«وَتَعُدُّ لَكَ سَبْعَةَ سُبُوتِ سِنِينَ. سَبْعَ سِنِينَ سَبْعَ مَرَّاتٍ. فَتَكُونُ لَكَ أَيَّامُ ٱلسَّبْعَةِ ٱلسُّبُوتِ ٱلسَّنَوِيَّةِ تِسْعًا وَأَرْبَعِينَ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تُعَبِّرُ بُوقَ ٱلْهُتَافِ فِي ٱلشَّهْرِ ٱلسَّابِعِ فِي عَاشِرِ ٱلشَّهْرِ. فِي يَوْمِ ٱلْكَفَّارَةِ تُعَبِّرُونَ ٱلْبُوقَ فِي جَمِيعِ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وَتُقَدِّسُونَ ٱلسَّنَةَ ٱلْخَمْسِينَ، وَتُنَادُونَ بِٱلْعِتْقِ فِي ٱلْأَرْضِ لِجَمِيعِ سُكَّانِهَا. تَكُونُ لَكُمْ يُوبِيلًا، وَتَرْجِعُونَ كُلٌّ إِلَى مُلْكِهِ، وَتَعُودُونَ كُلٌّ إِلَى عَشِيرَتِهِ.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يُوبِيلًا تَكُونُ لَكُمُ ٱلسَّنَةُ ٱلْخَمْسُونَ. لَا تَزْرَعُوا وَلَا تَحْصُدُوا زِرِّيعَهَا، وَلَا تَقْطِفُوا كَرْمَهَا ٱلْمُحْوِلَ.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إِنَّهَا يُوبِيلٌ. مُقَدَّسَةً تَكُونُ لَكُمْ. مِنَ ٱلْحَقْلِ تَأْكُلُونَ غَلَّتَهَا.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 سَنَةِ ٱلْيُوبِيلِ هَذِهِ تَرْجِعُونَ كُلٌّ إِلَى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فَمَتَى بِعْتَ صَاحِبَكَ مَبِيعًا، أَوِ ٱشْتَرَيْتَ مِنْ يَدِ صَاحِبِكَ، فَلَا يَغْبِنْ أَحَدُكُمْ أَخَاهُ.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حَسَبَ عَدَدِ ٱلسِّنِينَ بَعْدَ ٱلْيُوبِيلِ تَشْتَرِي مِنْ صَاحِبِكَ، وَحَسَبَ سِنِي ٱلْغَلَّةِ يَبِيعُكَ.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عَلَى قَدْرِ كَثْرَةِ ٱلسِّنِينَ تُكَثِّرُ ثَمَنَهُ، وَعَلَى قَدْرِ قِلَّةِ ٱلسِّنِينَ تُقَلِّلُ ثَمَنَهُ، لِأَنَّهُ عَدَدَ ٱلْغَلَّاتِ يَبِيعُكَ.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فَلَا يَغْبِنْ أَحَدُكُمْ صَاحِبَهُ، بَلِ ٱخْشَ إِلَهَكَ. إِنِّي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فَتَعْمَلُونَ فَرَائِضِي وَتَحْفَظُونَ أَحْكَامِي وَتَعْمَلُونَهَا لِتَسْكُنُوا عَلَى ٱلْأَرْضِ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وَتُعْطِي ٱلْأَرْضُ ثَمَرَهَا فَتَأْكُلُونَ لِلشِّبَعِ، وَتَسْكُنُونَ عَلَيْهَا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قُلْتُمْ: مَاذَا نَأْكُلُ فِي ٱلسَّنَةِ ٱلسَّابِعَةِ إِنْ لَمْ نَزْرَعْ وَلَمْ نَجْمَعْ غَلَّتَنَا؟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فَإِنِّي آمُرُ بِبَرَكَتِي لَكُمْ فِي ٱلسَّنَةِ ٱلسَّادِسَةِ، فَتَعْمَلُ غَلَّةً لِثَلَاثِ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فَتَزْرَعُونَ ٱلسَّنَةَ ٱلثَّامِنَةَ وَتَأْكُلُونَ مِنَ ٱلْغَلَّةِ ٱلْعَتِيقَةِ إِلَى ٱلسَّنَةِ ٱلتَّاسِعَةِ. إِلَى أَنْ تَأْتِيَ غَلَّتُهَا تَأْكُلُونَ عَتِيقًا.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«وَٱلْأَرْضُ لَا تُبَاعُ بَتَّةً، لِأَنَّ لِيَ ٱلْأَرْضَ، وَأَنْتُمْ غُرَبَاءُ وَنُزَلَاءُ عِنْدِي.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بَلْ فِي كُلِّ أَرْضِ مُلْكِكُمْ تَجْعَلُونَ فِكَاكًا لِلْأَرْضِ.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إِذَا ٱفْتَقَرَ أَخُوكَ فَبَاعَ مِنْ مُلْكِهِ، يَأْتِي وَلِيُّهُ ٱلْأَقْرَبُ إِلَيْهِ وَيَفُكُّ مَبِيعَ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لَمْ يَكُنْ لَهُ وَلِيٌّ، فَإِنْ نَالَتْ يَدُهُ وَوَجَدَ مِقْدَارَ فِكَاكِهِ،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يَحْسُبُ سِنِي بَيْعِهِ، وَيَرُدُّ ٱلْفَاضِلَ لِلْإِنْسَانِ ٱلَّذِي بَاعَ لَهُ، فَيَرْجِعُ إِلَى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وَإِنْ لَمْ تَنَلْ يَدُهُ كِفَايَةً لِيَرُدَّ لَهُ، يَكُونُ مَبِيعُهُ فِي يَدِ شَارِيهِ إِلَى سَنَةِ ٱلْيُوبِيلِ، ثُمَّ يَخْرُجُ فِي ٱلْيُوبِيلِ فَيَرْجِعُ إِلَى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«وَإِذَا بَاعَ إِنْسَانٌ بَيْتَ سَكَنٍ فِي مَدِينَةٍ ذَاتِ سُورٍ، فَيَكُونُ فِكَاكُهُ إِلَى تَمَامِ سَنَةِ بَيْعِهِ. سَنَةً يَكُونُ فِكَاكُهُ.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وَإِنْ لَمْ يُفَكَّ قَبْلَ أَنْ تَكْمُلَ لَهُ سَنَةٌ تَامَّةٌ، وَجَبَ ٱلْبَيْتُ ٱلَّذِي فِي ٱلْمَدِينَةِ ذَاتِ ٱلسُّورِ بَتَّةً لِشَارِيهِ فِي أَجْيَالِهِ. لَا يَخْرُجُ فِي ٱلْيُوبِيلِ.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لَكِنَّ بُيُوتَ ٱلْقُرَى ٱلَّتِي لَيْسَ لَهَا سُورٌ حَوْلَهَا، فَمَعَ حُقُولِ ٱلْأَرْضِ تُحْسَبُ. يَكُونُ لَهَا فِكَاكٌ، وَفِي ٱلْيُوبِيلِ تَخْرُجُ.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وَأَمَّا مُدُنُ ٱللَّاوِيِّينَ، بُيُوتُ مُدُنِ مُلْكِهِمْ، فَيَكُونُ لَهَا فِكَاكٌ مُؤَبَّدٌ 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وَٱلَّذِي يَفُكُّهُ مِنَ ٱللَّاوِيِّينَ ٱلْمَبِيعَ مِنْ بَيْتٍ أَوْ مِنْ مَدِينَةِ مُلْكِهِ يَخْرُجُ فِي ٱلْيُوبِيلِ، لِأَنَّ بُيُوتَ مُدُنِ ٱللَّاوِيِّينَ هِيَ مُلْكُهُمْ فِي وَسَطِ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وَأَمَّا حُقُولُ ٱلْمَسَارِحِ لِمُدُنِهِمْ فَلَا تُبَاعُ، لِأَنَّهَا مُلْكٌ دَهْرِيٌّ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«وَإِذَا ٱفْتَقَرَ أَخُوكَ وَقَصُرَتْ يَدُهُ عِنْدَكَ، فَٱعْضُدْهُ غَرِيبًا أَوْ مُسْتَوْطِنًا فَيَعِيشَ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لَا تَأْخُذْ مِنْهُ رِبًا وَلَا مُرَابَحَةً، بَلِ ٱخْشَ إِلَهَكَ، فَيَعِيشَ أَخُوكَ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فِضَّتَكَ لَا تُعْطِهِ بِٱلرِّبَا، وَطَعَامَكَ لَا تُعْطِ بِٱلْمُرَابَحَةِ.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أَنَا ٱلرَّبُّ إِلَهُكُمُ ٱلَّذِي أَخْرَجَكُمْ مِنْ أَرْضِ مِصْرَ لِيُعْطِيَكُمْ أَرْضَ كَنْعَانَ، فَيَكُونَ لَكُمْ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«وَإِذَا ٱفْتَقَرَ أَخُوكَ عِنْدَكَ وَبِيعَ لَكَ، فَلَا تَسْتَعْبِدْهُ ٱسْتِعْبَادَ 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كَأَجِيرٍ، كَنَزِيلٍ يَكُونُ عِنْدَكَ. إِلَى سَنَةِ ٱلْيُوبِيلِ يَخْدِمُ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ثُمَّ يَخْرُجُ مِنْ عِنْدِكَ هُوَ وَبَنُوهُ مَعَهُ وَيَعُودُ إِلَى عَشِيرَتِهِ، وَإِلَى مُلْكِ آبَائِهِ يَرْجِعُ.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لِأَنَّهُمْ عَبِيدِي ٱلَّذِينَ أَخْرَجْتُهُمْ مِنْ أَرْضِ مِصْرَ، لَا يُبَاعُونَ بَيْعَ ٱلْعَبِيدِ.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لَا تَتَسَلَّطْ عَلَيْهِ بِعُنْفٍ، بَلِ ٱخْشَ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وَأَمَّا عَبِيدُكَ وَإِمَاؤُكَ ٱلَّذِينَ يَكُونُونَ لَكَ، فَمِنَ ٱلشُّعُوبِ ٱلَّذِينَ حَوْلَكُمْ. مِنْهُمْ تَقْتَنُونَ عَبِيدًا وَإِمَاءً.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وَأَيْضًا مِنْ أَبْنَاءِ ٱلْمُسْتَوْطِنِينَ ٱلنَّازِلِينَ عِنْدَكُمْ، مِنْهُمْ تَقْتَنُونَ وَمِنْ عَشَائِرِهِمِ ٱلَّذِينَ عِنْدَكُمُ ٱلَّذِينَ يَلِدُونَهُمْ فِي أَرْضِكُمْ، فَيَكُونُونَ مُلْكًا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وَتَسْتَمْلِكُونَهُمْ لِأَبْنَائِكُمْ مِنْ بَعْدِكُمْ مِيرَاثَ مُلْكٍ. تَسْتَعْبِدُونَهُمْ إِلَى ٱلدَّهْرِ. وَأَمَّا إِخْوَتُكُمْ بَنُو إِسْرَائِيلَ فَلَا يَتَسَلَّطْ إِنْسَانٌ عَلَى أَخِيهِ بِعُنْفٍ.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«وَإِذَا طَالَتْ يَدُ غَرِيبٍ أَوْ نَزِيلٍ عِنْدَكَ، وَٱفْتَقَرَ أَخُوكَ عِنْدَهُ وَبِيعَ لِلْغَرِيبِ ٱلْمُسْتَوْطِنِ عِنْدَكَ أَوْ لِنَسْلِ عَشِيرَةِ ٱلْغَرِيبِ،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فَبَعْدَ بَيْعِهِ يَكُونُ لَهُ فِكَاكٌ. يَفُكُّهُ وَاحِدٌ مِنْ إِخْوَتِهِ،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أَوْ يَفُكُّهُ عَمُّهُ أَوِ ٱبْنُ عَمِّهِ، أَوْ يَفُكُّهُ وَاحِدٌ مِنْ أَقْرِبَاءِ جَسَدِهِ مِنْ عَشِيرَتِهِ، أَوْ إِذَا نَالَتْ يَدُهُ يَفُكُّ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فَيُحَاسِبُ شَارِيَهُ مِنْ سَنَةِ بَيْعِهِ لَهُ إِلَى سَنَةِ ٱلْيُوبِيلِ، وَيَكُونُ ثَمَنُ بَيْعِهِ حَسَبَ عَدَدِ ٱلسِّنِينَ. كَأَيَّامِ أَجِيرٍ يَكُونُ عِنْدَهُ.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إِنْ بَقِيَ كَثِيرٌ مِنَ ٱلسِّنِينِ فَعَلَى قَدْرِهَا يَرُدُّ فِكَاكَهُ مِنْ ثَمَنِ شِرَائِهِ.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وَإِنْ بَقِيَ قَلِيلٌ مِنَ ٱلسِّنِينَ إِلَى سَنَةِ ٱلْيُوبِيلِ يَحْسُبُ لَهُ وَعَلَى قَدْرِ سِنِيهِ يَرُدُّ فِكَاكَهُ.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كَأَجِيرٍ مِنْ سَنَةٍ إِلَى سَنَةٍ يَكُونُ عِنْدَهُ. لَا يَتَسَلَّطْ عَلَيْهِ بِعُنْفٍ أَمَامَ عَيْنَيْكَ.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وَإِنْ لَمْ يُفَكَّ بِهَؤُلَاءِ، يَخْرُجُ فِي سَنَةِ ٱلْيُوبِيلِ هُوَ وَبَنُوهُ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لِأَنَّ بَنِي إِسْرَائِيلَ لِي عَبِيدٌ. هُمْ عَبِيدِي ٱلَّذِينَ أَخْرَجْتُهُمْ مِنْ أَرْضِ مِصْرَ. أَنَا ٱلرَّبُّ إِلَهُكُمْ.</w:t>
      </w:r>
      <w:r>
        <w:rPr>
          <w:lang w:val="ar_AE" w:bidi="ar_AE"/>
        </w:rPr>
      </w:r>
      <w:r>
        <w:rPr>
          <w:lang w:val="ar_AE" w:bidi="ar_AE"/>
        </w:rPr>
      </w:r>
    </w:p>
    <w:p>
      <w:pPr>
        <w:bidi/>
      </w:pPr>
      <w:r>
        <w:rPr>
          <w:lang w:val="ar_AE" w:bidi="ar_AE"/>
        </w:rPr>
      </w:r>
    </w:p>
    <w:p>
      <w:pPr>
        <w:pStyle w:val="Heading2"/>
        <w:bidi/>
      </w:pPr>
      <w:r>
        <w:rPr>
          <w:lang w:val="ar_AE" w:bidi="ar_AE"/>
        </w:rPr>
        <w:t>Leviticus 26:1</w:t>
      </w:r>
      <w:r>
        <w:rPr>
          <w:lang w:val="ar_AE" w:bidi="ar_AE"/>
        </w:rPr>
      </w:r>
    </w:p>
    <w:p>
      <w:pPr>
        <w:bidi/>
      </w:pPr>
      <w:r>
        <w:rPr>
          <w:lang w:val="ar_AE" w:bidi="ar_AE"/>
        </w:rPr>
      </w:r>
      <w:r>
        <w:rPr>
          <w:vertAlign w:val="superscript"/>
          <w:lang w:val="ar_AE" w:bidi="ar_AE"/>
        </w:rPr>
        <w:t>1</w:t>
      </w:r>
      <w:r>
        <w:rPr>
          <w:lang w:val="ar_AE" w:bidi="ar_AE"/>
        </w:rPr>
        <w:t xml:space="preserve"> «لَا تَصْنَعُوا لَكُمْ أَوْثَانًا، وَلَا تُقِيمُوا لَكُمْ تِمْثَالًا مَنْحُوتًا أَوْ نَصَبًا، وَلَا تَجْعَلُوا فِي أَرْضِكُمْ حَجَرًا مُصَوَّرًا لِتَسْجُدُوا لَهُ. لِأَنِّي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سُبُوتِي تَحْفَظُونَ وَمَقْدِسِي تَهَابُونَ.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«إِذَا سَلَكْتُمْ فِي فَرَائِضِي وَحَفِظْتُمْ وَصَايَايَ وَعَمِلْتُمْ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أُعْطِي مَطَرَكُمْ فِي حِينِهِ، وَتُعْطِي ٱلْأَرْضُ غَلَّتَهَا، وَتُعْطِي أَشْجَارُ ٱلْحَقْلِ أَثْمَارَهَا،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وَيَلْحَقُ دِرَاسُكُمْ بِٱلْقِطَافِ، وَيَلْحَقُ ٱلْقِطَافُ بِٱلزَّرْعِ، فَتَأْكُلُونَ خُبْزَكُمْ لِلشِّبَعِ وَتَسْكُنُونَ فِي أَرْضِكُمْ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وَأَجْعَلُ سَلَامًا فِي ٱلْأَرْضِ، فَتَنَامُونَ وَلَيْسَ مَنْ يُزْعِجُكُمْ. وَأُبِيدُ ٱلْوُحُوشَ ٱلرَّدِيئَةَ مِنَ ٱلْأَرْضِ، وَلَا يَعْبُرُ سَيْفٌ فِي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وَتَطْرُدُونَ أَعْدَاءَكُمْ فَيَسْقُطُونَ أَمَامَكُمْ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يَطْرُدُ خَمْسَةٌ مِنْكُمْ مِئَةً، وَمِئَةٌ مِنْكُمْ يَطْرُدُونَ رَبْوَةً، وَيَسْقُطُ أَعْدَاؤُكُمْ أَمَامَكُمْ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وَأَلْتَفِتُ إِلَيْكُمْ وَأُثْمِرُكُمْ وَأُكَثِّرُكُمْ وَأَفِي مِيثَاقِي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فَتَأْكُلُونَ ٱلْعَتِيقَ ٱلْمُعَتَّقَ، وَتُخْرِجُونَ ٱلْعَتِيقَ مِنْ وَجْهِ ٱلْجَدِيدِ.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وَأَجْعَلُ مَسْكَنِي فِي وَسَطِكُمْ، وَلَا تَرْذُلُكُمْ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وَأَسِيرُ بَيْنَكُمْ وَأَكُونُ لَكُمْ إِلَهًا وَأَنْتُمْ تَكُونُونَ لِي شَعْبًا.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أَنَا ٱلرَّبُّ إِلَهُكُمُ ٱلَّذِي أَخْرَجَكُمْ مِنْ أَرْضِ مِصْرَ مِنْ كَوْنِكُمْ لَهُمْ عَبِيدًا، وَقَطَّعَ قُيُودَ نِيرِكُمْ وَسَيَّرَكُمْ قِيَامًا.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إِنْ لَمْ تَسْمَعُوا لِي وَلَمْ تَعْمَلُوا كُلَّ هَذِهِ ٱلْوَصَايَا،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وَإِنْ رَفَضْتُمْ فَرَائِضِي وَكَرِهَتْ أَنْفُسُكُمْ أَحْكَامِي، فَمَا عَمِلْتُمْ كُلَّ وَصَايَايَ، بَلْ نَكَثْتُمْ مِيثَاقِي،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فَإِنِّي أَعْمَلُ هَذِهِ بِكُمْ: أُسَلِّطُ عَلَيْكُمْ رُعْبًا وَسِلًّا وَحُمَّى تُفْنِي ٱلْعَيْنَيْنِ وَتُتْلِفُ ٱلنَّفْسَ. وَتَزْرَعُونَ بَاطِلًا زَرْعَكُمْ فَيَأْكُلُهُ أَعْدَاؤُكُمْ.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وَأَجْعَلُ وَجْهِي ضِدَّكُمْ فَتَنْهَزِمُونَ أَمَامَ أَعْدَائِكُمْ، وَيَتَسَلَّطُ عَلَيْكُمْ مُبْغِضُوكُمْ، وَتَهْرُبُونَ وَلَيْسَ مَنْ يَطْرُدُكُمْ.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كُنْتُمْ مَعَ ذَلِكَ لَا تَسْمَعُونَ لِي، أَزِيدُ عَلَى تَأْدِيبِكُمْ سَبْعَةَ أَضْعَافٍ حَسَبَ 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فَأُحَطِّمُ فَخَارَ عِزِّكُمْ، وَأُصَيِّرُ سَمَاءَكُمْ كَٱلْحَدِيدِ، وَأَرْضَكُمْ كَٱلنُّحَاسِ،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فَتُفْرَغُ بَاطِلًا قُوَّتُكُمْ، وَأَرْضُكُمْ لَا تُعْطِي غَلَّتَهَا، وَأَشْجَارُ ٱلْأَرْضِ لَا تُعْطِي أَثْمَارَهَا.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«وَإِنْ سَلَكْتُمْ مَعِي بِٱلْخِلَافِ، وَلَمْ تَشَاءُوا أَنْ تَسْمَعُوا لِي، أَزِيدُ عَلَيْكُمْ ضَرْبَاتٍ سَبْعَةَ أَضْعَافٍ حَسَبَ 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أُطْلِقُ عَلَيْكُمْ وُحُوشَ ٱلْبَرِّيَّةِ فَتُعْدِمُكُمُ ٱلْأَوْلَادَ، وَتَقْرِضُ بَهَائِمَكُمْ، وَتُقَلِّلُكُمْ فَتُوحَشُ طُرُقُكُمْ.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«وَإِنْ لَمْ تَتَأَدَّبُوا مِنِّي بِذَلِكَ، بَلْ سَلَكْتُمْ مَعِي بِٱلْخِلَافِ،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فَإِنِّي أَنَا أَسْلُكُ مَعَكُمْ بِٱلْخِلَافِ، وَأَضْرِبُكُمْ سَبْعَةَ أَضْعَافٍ حَسَبَ 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أَجْلِبُ عَلَيْكُمْ سَيْفًا يَنْتَقِمُ نَقْمَةَ ٱلْمِيثَاقِ، فَتَجْتَمِعُونَ إِلَى مُدُنِكُمْ وَأُرْسِلُ فِي وَسَطِكُمُ ٱلْوَبَأَ فَتُدْفَعُونَ بِيَدِ ٱلْعَدُوِّ.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بِكَسْرِي لَكُمْ عَصَا ٱلْخُبْزِ. تَخْبِزُ عَشَرُ نِسَاءٍ خُبْزَكُمْ فِي تَنُّورٍ وَاحِدٍ، وَيَرْدُدْنَ خُبْزَكُمْ بِٱلْوَزْنِ، فَتَأْكُلُونَ وَلَا تَشْبَعُونَ.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كُنْتُمْ بِذَلِكَ لَا تَسْمَعُونَ لِي بَلْ سَلَكْتُمْ مَعِي بِٱلْخِلَافِ،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فَأَنَا أَسْلُكُ مَعَكُمْ بِٱلْخِلَافِ سَاخِطًا، وَأُؤَدِّبُكُمْ سَبْعَةَ أَضْعَافٍ حَسَبَ 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فَتَأْكُلُونَ لَحْمَ بَنِيكُمْ، وَلَحْمَ بَنَاتِكُمْ تَأْكُلُونَ.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وَأُخْرِبُ مُرْتَفَعَاتِكُمْ، وَأَقْطَعُ شَمْسَاتِكُمْ، وَأُلْقِي جُثَثَكُمْ عَلَى جُثَثِ أَصْنَامِكُمْ، وَتَرْذُلُكُمْ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وَأُصَيِّرُ مُدُنَكُمْ خَرِبَةً، وَمَقَادِسَكُمْ مُوحِشَةً، وَلَا أَشْتَمُّ رَائِحَةَ سَرُورِكُمْ.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وَأُوحِشُ ٱلْأَرْضَ فَيَسْتَوْحِشُ مِنْهَا أَعْدَاؤُكُمُ ٱلسَّاكِنُونَ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وَأُذَرِّيكُمْ بَيْنَ ٱلْأُمَمِ، وَأُجَرِّدُ وَرَاءَكُمُ ٱلسَّيْفَ فَتَصِيرُ أَرْضُكُمْ مُوحَشَةً، وَمُدُنُكُمْ تَصِيرُ خَرِبَةً.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حِينَئِذٍ تَسْتَوْفِي ٱلْأَرْضُ سُبُوتَهَا كُلَّ أَيَّامِ وَحْشَتِهَا وَأَنْتُمْ فِي أَرْضِ أَعْدَائِكُمْ. حِينَئِذٍ تَسْبِتُ ٱلْأَرْضُ وَتَسْتَوْفِي سُبُوتَهَا.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كُلَّ أَيَّامِ وَحْشَتِهَا تَسْبِتُ مَا لَمْ تَسْبِتْهُ مِنْ سُبُوتِكُمْ فِي سَكَنِكُمْ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وَٱلْبَاقُونَ مِنْكُمْ أُلْقِي ٱلْجَبَانَةَ فِي قُلُوبِهِمْ فِي أَرَاضِي أَعْدَائِهِمْ، فَيَهْزِمُهُمْ صَوْتُ وَرَقَةٍ مُنْدَفِعَةٍ، فَيَهْرُبُونَ كَٱلْهَرَبِ مِنَ ٱلسَّيْفِ، وَيَسْقُطُونَ وَلَيْسَ طَارِدٌ.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وَيَعْثُرُ بَعْضُهُمْ بِبَعْضٍ كَمَا مِنْ أَمَامِ ٱلسَّيْفِ وَلَيْسَ طَارِدٌ، وَلَا يَكُونُ لَكُمْ قِيَامٌ أَمَامَ أَعْدَائِكُمْ،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فَتَهْلِكُونَ بَيْنَ ٱلشُّعُوبِ وَتَأْكُلُكُمْ أَرْضُ أَعْدَائِكُمْ.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وَٱلْبَاقُونَ مِنْكُمْ يَفْنَوْنَ بِذُنُوبِهِمْ فِي أَرَاضِي أَعْدَائِكُمْ. وَأَيْضًا بِذُنُوبِ آبَائِهِمْ مَعَهُمْ يَفْنَوْنَ.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لَكِنْ إِنْ أَقَرُّوا بِذُنُوبِهِمْ وَذُنُوبِ آبَائِهِمْ فِي خِيَانَتِهِمِ ٱلَّتِي خَانُونِي بِهَا، وَسُلُوكِهِمْ مَعِيَ ٱلَّذِي سَلَكُوا بِٱلْخِلَافِ،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وَإِنِّي أَيْضًا سَلَكْتُ مَعَهُمْ بِٱلْخِلَافِ وَأَتَيْتُ بِهِمْ إِلَى أَرْضِ أَعْدَائِهِمْ. إِلَّا أَنْ تَخْضَعَ حِينَئِذٍ قُلُوبُهُمُ ٱلْغُلْفُ، وَيَسْتَوْفُوا حِينَئِذٍ عَنْ ذُنُوبِهِمْ،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أَذْكُرُ مِيثَاقِي مَعَ يَعْقُوبَ، وَأَذْكُرُ أَيْضًا مِيثَاقِي مَعَ إِسْحَاقَ، وَمِيثَاقِي مَعَ إِبْرَاهِيمَ، وَأَذْكُرُ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وَٱلْأَرْضُ تُتْرَكُ مِنْهُمْ وَتَسْتَوْفِي سُبُوتَهَا فِي وَحْشَتِهَا مِنْهُمْ، وَهُمْ يَسْتَوْفُونَ عَنْ ذُنُوبِهِمْ لِأَنَّهُمْ قَدْ أَبَوْا أَحْكَامِي وَكَرِهَتْ أَنْفُسُهُمْ فَرَائِضِي.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وَلَكِنْ مَعَ ذَلِكَ أَيْضًا مَتَى كَانُوا فِي أَرْضِ أَعْدَائِهِمْ، مَا أَبَيْتُهُمْ وَلَا كَرِهْتُهُمْ حَتَّى أُبِيدَهُمْ وَأَنْكُثَ مِيثَاقِي مَعَهُمْ، لِأَنِّي أَنَا ٱلرَّبُّ 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بَلْ أَذْكُرُ لَهُمْ ٱلْمِيثَاقَ مَعَ ٱلْأَوَّلِينَ ٱلَّذِينَ أَخْرَجْتُهُمْ مِنْ أَرْضِ مِصْرَ أَمَامَ أَعْيُنِ ٱلشُّعُوبِ لِأَكُونَ لَهُمْ إِلَهًا.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هَذِهِ هِيَ ٱلْفَرَائِضُ وَٱلْأَحْكَامُ وَٱلشَّرَائِعُ ٱلَّتِي وَضَعَهَا ٱلرَّبُّ بَيْنَهُ وَبَيْنَ بَنِي إِسْرَائِيلَ فِي جَبَلِ سِينَاءَ بِيَدِ مُوسَى.</w:t>
      </w:r>
      <w:r>
        <w:rPr>
          <w:lang w:val="ar_AE" w:bidi="ar_AE"/>
        </w:rPr>
      </w:r>
      <w:r>
        <w:rPr>
          <w:lang w:val="ar_AE" w:bidi="ar_AE"/>
        </w:rPr>
      </w:r>
    </w:p>
    <w:p>
      <w:pPr>
        <w:bidi/>
      </w:pPr>
      <w:r>
        <w:rPr>
          <w:lang w:val="ar_AE" w:bidi="ar_AE"/>
        </w:rPr>
      </w:r>
    </w:p>
    <w:p>
      <w:pPr>
        <w:pStyle w:val="Heading2"/>
        <w:bidi/>
      </w:pPr>
      <w:r>
        <w:rPr>
          <w:lang w:val="ar_AE" w:bidi="ar_AE"/>
        </w:rPr>
        <w:t>Leviticus 27:1</w:t>
      </w:r>
      <w:r>
        <w:rPr>
          <w:lang w:val="ar_AE" w:bidi="ar_AE"/>
        </w:rPr>
      </w:r>
    </w:p>
    <w:p>
      <w:pPr>
        <w:bidi/>
      </w:pPr>
      <w:r>
        <w:rPr>
          <w:lang w:val="ar_AE" w:bidi="ar_AE"/>
        </w:rPr>
      </w:r>
      <w:r>
        <w:rPr>
          <w:vertAlign w:val="superscript"/>
          <w:lang w:val="ar_AE" w:bidi="ar_AE"/>
        </w:rPr>
        <w:t>1</w:t>
      </w:r>
      <w:r>
        <w:rPr>
          <w:lang w:val="ar_AE" w:bidi="ar_AE"/>
        </w:rPr>
        <w:t xml:space="preserve"> وَكَلَّمَ ٱلرَّبُّ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وَقُلْ لَهُمْ: إِذَا أَفْرَزَ إِنْسَانٌ نَذْرًا حَسَبَ تَقْوِيمِكَ نُفُوسًا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كَانَ تَقْوِيمُكَ لِذَكَرٍ مِنِ ٱبْنِ عِشْرِينَ سَنَةً إِلَى ٱبْنِ سِتِّينَ سَنَةً، يَكُونُ تَقْوِيمُكَ خَمْسِينَ شَاقِلَ فِضَّةٍ عَلَى شَاقِلِ ٱلْمَقْدِسِ.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كَانَ أُنْثَى يَكُونُ تَقْوِيمُكَ ثَلَاثِينَ شَاقِلًا.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كَانَ مِنِ ٱبْنِ خَمْسِ سِنِينَ إِلَى ٱبْنِ عِشْرِينَ سَنَةً يَكُونُ تَقْوِيمُكَ لِذَكَرٍ عِشْرِينَ شَاقِلًا، وَلِأُنْثَى عَشَرَةَ شَوَاقِلَ.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كَانَ مِنِ ٱبْنِ شَهْرٍ إِلَى ٱبْنِ خَمْسِ سِنِينَ يَكُونُ تَقْوِيمُكَ لِذَكَرٍ خَمْسَةَ شَوَاقِلِ فِضَّةٍ، وَلِأُنْثَى يَكُونُ تَقْوِيمُكَ ثَلَاثَةَ شَوَاقِلِ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 مِنِ ٱبْنِ سِتِّينَ سَنَةً فَصَاعِدًا فَإِنْ كَانَ ذَكَرًا يَكُونُ تَقْوِيمُكَ خَمْسَةَ عَشَرَ شَاقِلًا، وَأَمَّا لِلْأُنْثَى فَعَشَرَةَ شَوَاقِلَ.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كَانَ فَقِيرًا عَنْ تَقْوِيمِكَ يُوقِفُهُ أَمَامَ ٱلْكَاهِنِ فَيُقَوِّمُهُ ٱلْكَاهِنُ. عَلَى قَدْرِ مَا تَنَالُ يَدُ ٱلنَّاذِرِ يُقَوِّمُهُ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كَانَ بَهِيمَةً مِمَّا يُقَرِّبُونَهُ قُرْبَانًا لِلرَّبِّ، فَكُلُّ مَا يُعْطِي مِنْهُ لِلرَّبِّ يَكُونُ 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يُغَيِّرُهُ وَلَا يُبْدِلُهُ جَيِّدًا بِرَدِيءٍ، أَوْ رَدِيئًا بِجَيِّدٍ. وَإِنْ أَبْدَلَ بَهِيمَةً بِبَهِيمَةٍ تَكُونُ هِيَ وَبَدِيلُهَا 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وَإِنْ كَانَ بَهِيمَةً نَجِسَةً مِمَّا لَا يُقَرِّبُونَهُ قُرْبَانًا لِلرَّبِّ يُوقِفُ ٱلْبَهِيمَةَ أَمَامَ ٱلْكَاهِنِ،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فَيُقَوِّمُهَا ٱلْكَاهِنُ جَيِّدَةً أَمْ رَدِيئَةً. فَحَسَبَ تَقْوِيمِكَ يَا كَاهِنُ هَكَذَا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فَكَّهَا يَزِيدُ خُمْسَهَا عَلَى تَقْوِيمِكَ.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قَدَّسَ إِنْسَانٌ بَيْتَهُ قُدْسًا لِلرَّبِّ، يُقَوِّمُهُ ٱلْكَاهِنُ جَيِّدًا أَمْ رَدِيئًا. وَكَمَا يُقَوِّمُهُ ٱلْكَاهِنُ هَكَذَا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 كَانَ ٱلْمُقَدِّسُ يَفُكُّ بَيْتَهُ، يَزِيدُ خُمْسَ فِضَّةِ تَقْوِيمِكَ عَلَيْهِ فَيَكُونُ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قَدَّسَ إِنْسَانٌ بَعْضَ حَقْلِ مُلْكِهِ لِلرَّبِّ، يَكُونُ تَقْوِيمُكَ عَلَى قَدَرِ بِذَارِهِ. بِذَارُ حُومَرٍ مِنَ ٱلشَّعِيرِ بِخَمْسِينَ شَاقِلِ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 قَدَّسَ حَقْلَهُ مِنْ سَنَةِ ٱلْيُوبِيلِ فَحَسَبَ تَقْوِيمِكَ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قَدَّسَ حَقْلَهُ بَعْدَ سَنَةِ ٱلْيُوبِيلِ يَحْسُبُ لَهُ ٱلْكَاهِنُ ٱلْفِضَّةَ عَلَى قَدَرِ ٱلسِّنِينَ ٱلْبَاقِيَةِ إِلَى سَنَةِ ٱلْيُوبِيلِ، فَيُنَقَّصُ مِنْ تَقْوِيمِكَ.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فَإِنْ فَكَّ ٱلْحَقْلَ مُقَدِّسُهُ، يَزِيدُ خُمْسَ فِضَّةِ تَقْوِيمِكَ عَلَيْهِ فَيَجِبُ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لَكِنْ إِنْ لَمْ يَفُكَّ ٱلْحَقْلَ وَبِيعَ ٱلْحَقْلُ لِإِنْسَانٍ آخَرَ لَا يُفَكُّ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يَكُونُ ٱلْحَقْلُ عِنْدَ خُرُوجِهِ فِي ٱلْيُوبِيلِ قُدْسًا لِلرَّبِّ كَٱلْحَقْلِ ٱلْمُحَرَّمِ. لِلْكَاهِنِ يَكُونُ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«وَإِنْ قَدَّسَ لِلرَّبِّ حَقْلًا مِنْ شِرَائِهِ لَيْسَ مِنْ حُقُولِ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يَحْسُبُ لَهُ ٱلْكَاهِنُ مَبْلَغَ تَقْوِيمِكَ إِلَى سَنَةِ ٱلْيُوبِيلِ، فَيُعْطِي تَقْوِيمَكَ فِي ذَلِكَ ٱلْيَوْمِ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سَنَةِ ٱلْيُوبِيلِ يَرْجِعُ ٱلْحَقْلُ إِلَى ٱلَّذِي ٱشْتَرَاهُ مِنْهُ، إِلَى ٱلَّذِي لَهُ مُلْكُ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وَكُلُّ تَقْوِيمِكَ يَكُونُ عَلَى شَاقِلِ ٱلْمَقْدِسِ. عِشْرِينَ جِيرَةً يَكُونُ ٱلشَّاقِلُ.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«لَكِنَّ ٱلْبِكْرَ ٱلَّذِي يُفْرَزُ بِكْرًا لِلرَّبِّ مِنَ ٱلْبَهَائِمِ فَلَا يُقَدِّسُهُ أَحَدٌ. ثَوْرًا كَانَ أَوْ شَاةً فَهُوَ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كَانَ مِنَ ٱلْبَهَائِمِ ٱلنَّجِسَةِ يَفْدِيهِ حَسَبَ تَقْوِيمِكَ وَيَزِيدُ خُمْسَهُ عَلَيْهِ. وَإِنْ لَمْ يُفَكَّ، فَيُبَاعُ حَسَبَ تَقْوِيمِكَ.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كُلُّ مُحَرَّمٍ يُحَرِّمُهُ إِنْسَانٌ لِلرَّبِّ مِنْ كُلِّ مَا لَهُ مِنَ ٱلنَّاسِ وَٱلْبَهَائِمِ وَمِنْ حُقُولِ مُلْكِهِ فَلَا يُبَاعُ وَلَا يُفَكُّ. إِنَّ كُلَّ مُحَرَّمٍ هُوَ قُدْسُ أَقْدَاسٍ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كُلُّ مُحَرَّمٍ يُحَرَّمُ مِنَ ٱلنَّاسِ لَا يُفْدَى. يُقْتَلُ قَتْلًا.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«وَكُلُّ عُشْرِ ٱلْأَرْضِ مِنْ حُبُوبِ ٱلْأَرْضِ وَأَثْمَارِ ٱلشَّجَرِ فَهُوَ لِلرَّبِّ. قُدْسٌ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وَإِنْ فَكَّ إِنْسَانٌ بَعْضَ عُشْرِهِ يَزِيدُ خُمْسَهُ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وَأَمَّا كُلُّ عُشْرِ ٱلْبَقَرِ وَٱلْغَنَمِ فَكُلُّ مَا يَعْبُرُ تَحْتَ ٱلْعَصَا يَكُونُ ٱلْعَاشِرُ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لَا يُفْحَصُ أَجَيِّدٌ هُوَ أَمْ رَدِيءٌ، وَلَا يُبْدِلُهُ. وَإِنْ أَبْدَلَهُ يَكُونُ هُوَ وَبَدِيلُهُ قُدْسًا. لَا يُفَكُّ».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هَذِهِ هِيَ ٱلْوَصَايَا ٱلَّتِي أَوْصَى ٱلرَّبُّ بِهَا مُوسَى إِلَى بَنِي إِسْرَائِيلَ فِي جَبَلِ سِينَاءَ.</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