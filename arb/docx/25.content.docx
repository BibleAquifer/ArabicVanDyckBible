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Lamentations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كَيْفَ جَلَسَتْ وَحْدَهَا ٱلْمَدِينَةُ ٱلْكَثِيرَةُ ٱلشَّعْبِ! كَيْفَ صَارَتْ كَأَرْمَلَةٍ ٱلْعَظِيمَةُ فِي ٱلْأُمَمِ. ٱلسَّيِّدَةُ في ٱلْبُلْدَانِ صَارَتْ تَحْتَ ٱلْجِزْيَةِ!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تَبْكِي في ٱللَّيْلِ بُكَاءً، وَدُمُوعُهَا علَى خَدَّيْهَا. لَيْسَ لَهَا مُعَزٍّ مِنْ كُلِّ مُحِبِّيهَا. كُلُّ أَصْحَابِهَا غَدَرُوا بِهَا، صَارُوا لهَا أَعْدَاءً.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قَد سُبِيَتْ يَهُوذَا مِنَ ٱلْمَذَلَّةِ وَمِنْ كَثْرَةِ ٱلْعُبُودِيَّةِ. هِيَ تَسْكُنُ بَيْنَ ٱلْأُمَمِ. لَا تَجِدُ رَاحَةً. قَدْ أَدْرَكَهَا كُلُّ طَارِدِيهَا بَيْنَ ٱلضِّيقَاتِ.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طُرُقُ صِهْيَوْنَ نَائِحَةٌ لِعَدَمِ ٱلْآتِينَ إِلَى ٱلْعِيدِ. كُلُّ أَبْوَابِهَا خَرِبَةٌ. كَهَنَتُهَا يَتَنَهَّدُونَ. عَذَارَاهَا مُذَلَّلَةٌ وَهِيَ فِي مَرَارَةٍ.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صَارَ مُضَايِقُوهَا رَأْسًا. نَجَحَ أَعْدَاؤُهَا لِأَنَّ ٱلرَّبَّ قَدْ أَذَلَّهَا لِأَجْلِ كَثْرَةِ ذُنُوبِهَا. ذَهَبَ أَوْلَادُهَا إِلَى ٱلسَّبْيِ قُدَّامَ ٱلْعَدُوِّ.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وَقَدْ خَرَجَ مِنْ بِنْتِ صِهْيَوْنَ كُلُّ بَهَائِهَا. صَارَتْ رُؤَسَاؤُهَا كَأَيَائِلَ لَا تَجِدُ مَرْعًى، فَيَسِيرُونَ بِلَا قُوَّةٍ أَمَامَ ٱلطَّارِدِ.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قَدْ ذَكَرَتْ أُورُشَلِيمُ فِي أَيَّامِ مَذَلَّتِهَا وَتَطَوُّحِهَا كُلَّ مُشْتَهَيَاتِهَا ٱلَّتِي كَانَتْ فِي أَيَّامِ ٱلْقِدَمِ. عِنْدَ سُقُوطِ شَعْبِهَا بِيَدِ ٱلْعَدُوِّ وَلَيْسَ مَنْ يُسَاعِدُهَا. رَأَتْهَا ٱلْأَعْدَاءُ. ضَحِكُوا عَلَى هَلَاكِهَا.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قَدْ أَخْطَأَتْ أُورُشَلِيمُ خَطِيَّةً، مِنْ أَجْلِ ذَلِكَ صَارَتْ رَجِسَةً. كُلُّ مُكَرِّمِيهَا يَحْتَقِرُونَهَا لِأَنَّهُمْ رَأَوْا عَوْرَتَهَا، وَهِيَ أَيْضًا تَتَنَهَّدُ وَتَرْجِعُ إِلَى ٱلْوَرَاءِ.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نَجَاسَتُهَا فِي أَذْيَالِهَا. لَمْ تَذْكُرْ آخِرَتَهَا وَقَدِ ٱنْحَطَّتِ ٱنْحِطَاطًا عَجِيبًا. لَيْسَ لَهَا مُعَزٍّ. «ٱنْظُرْ يَارَبُّ إِلَى مَذَلَّتِي لِأَنَّ ٱلْعَدُوَّ قَدْ تَعَظَّمَ».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بَسَطَ ٱلْعَدُوُّ يَدَهُ عَلَى كُلِّ مُشْتَهَيَاتِهَا، فَإِنَّهَا رَأَتِ ٱلْأُمَمَ دَخَلُوا مَقْدِسَهَا، ٱلَّذِينَ أَمَرْتَ أَنْ لَا يَدْخُلُوا فِي جَمَاعَتِكَ.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كُلُّ شَعْبِهَا يَتَنَهَّدُونَ، يَطْلُبُونَ خُبْزًا. دَفَعُوا مُشْتَهَيَاتِهِمْ لِلْأَكْلِ لِأَجْلِ رَدِّ ٱلنَّفْسِ. «ٱنْظُرْ يَارَبُّ وَتَطَلَّعْ لِأَنِّي قَدْ صِرْتُ مُحْتَقَرَةً».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«أَمَا إِلَيْكُمْ يَا جَمِيعَ عَابِرِي ٱلطَّرِيقِ؟ تَطَلَّعُوا وَٱنْظُرُوا إِنْ كَانَ حُزْنٌ مِثْلُ حُزْنِي ٱلَّذِي صُنِعَ بِي، ٱلَّذِي أَذَلَّنِي بِهِ ٱلرَّبُّ يَوْمَ حُمُوِّ غَضَبِهِ؟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مِنَ ٱلْعَلَاءِ أَرْسَلَ نَارًا إِلَى عِظَامِي فَسَرَتْ فِيهَا. بَسَطَ شَبَكَةً لِرِجْلَيَّ. رَدَّنِي إِلَى ٱلْوَرَاءِ. جَعَلَنِي خَرِبَةً. ٱلْيَوْمَ كُلَّهُ مَغْمُومَةً.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شَدَّ نِيرَ ذُنُوبِي بِيَدِهِ، ضُفِرَتْ، صَعِدَتْ عَلَى عُنُقِي. نَزَعَ قُوَّتِي. دَفَعَنِي ٱلسَّيِّدُ إِلَى أَيْدٍ لَا أَسْتَطِيعُ ٱلْقِيَامَ مِنْهَا.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رَذَلَ ٱلسَّيِّدُ كُلَّ مُقْتَدِرِيَّ فِي وَسَطِي. دَعَا عَلَيَّ جَمَاعَةً لِحَطْمِ شُبَّانِي. دَاسَ ٱلسَّيِّدُ ٱلْعَذْرَاءَ بِنْتَ يَهُوذَا مِعْصَرَةً.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عَلَى هَذِهِ أَنَا بَاكِيَةٌ. عَيْنِي، عَيْنِي تَسْكُبُ مِيَاهًا لِأَنَّهُ قَدِ ٱبْتَعَدَ عَنِّي ٱلْمُعَزِّي، رَادُّ نَفْسِي. صَارَ بَنِيَّ هَالِكِينَ لِأَنَّهُ قَدْ تَجَبَّرَ ٱلْعَدُوُّ».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بَسَطَتْ صِهْيَوْنُ يَدَيْهَا. لَا مُعَزِّيَ لَهَا. أَمَرَ ٱلرَّبُّ عَلَى يَعْقُوبَ أَنْ يَكُونَ مُضَايِقُوهُ حَوَالَيْهِ. صَارَتْ أُورُشَلِيمُ نَجِسَةً بَيْنَهُمْ.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«بَارٌّ هُوَ ٱلرَّبُّ لِأَنِّي قَدْ عَصَيْتُ أَمْرَهُ. ٱسْمَعُوا يَا جَمِيعَ ٱلشُّعُوبِ وَٱنْظُرُوا إِلَى حُزْنِي. عَذَارَايَ وَشُبَّانِي ذَهَبُوا إِلَى ٱلسَّبْيِ.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نَادَيْتُ مُحِبِّيَّ. هُمْ خَدَعُونِي. كَهَنَتِي وَشُيُوخِي فِي ٱلْمَدِينَةِ مَاتُوا، إِذْ طَلَبُوا لِذَوَاتِهِمْ طَعَامًا لِيَرُدُّوا أَنْفُسَهُمْ.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ٱنْظُرْ يَارَبُّ، فَإِنِّي فِي ضِيقٍ! أَحْشَائِي غَلَتْ. ٱرْتَدَّ قَلْبِي فِي بَاطِنِي لِأَنِّي قَدْ عَصَيْتُ مُتَمَرِّدَةً. فِي ٱلْخَارِجِ يَثْكُلُ ٱلسَّيْفُ، وَفِي ٱلْبَيْتِ مِثْلُ ٱلْمَوْتِ.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سَمِعُوا أَنِّي تَنَهَّدْتُ. لَا مُعَزِّيَ لِي. كُلُّ أَعْدَائِي سَمِعُوا بِبَلِيَّتِي. فَرِحُوا لِأَنَّكَ فَعَلْتَ. تَأْتِي بِٱلْيَوْمِ ٱلَّذِي نَادَيْتَ بِهِ فَيَصِيرُونَ مِثْلِي.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لِيَأْتِ كُلُّ شَرِّهِمْ أَمَامَكَ. وَٱفْعَلْ بِهِمْ كَمَا فَعَلْتَ بِي مِنْ أَجْلِ كُلِّ ذُنُوبِي، لِأَنَّ تَنَهُّدَاتِي كَثِيرَةٌ وَقَلْبِي مَغْشِيٌّ عَلَيْهِ».</w:t>
      </w:r>
    </w:p>
    <w:p>
      <w:pPr>
        <w:pStyle w:val="Heading2"/>
        <w:bidi/>
      </w:pPr>
      <w:r>
        <w:rPr>
          <w:rtl/>
          <w:cs/>
          <w:lang w:val="ar_AE" w:bidi="ar_AE"/>
        </w:rPr>
        <w:t>Lamentations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كَيْفَ غَطَّى ٱلسَّيِّدُ بِغَضَبِهِ ٱبْنَةَ صِهْيَوْنَ بِٱلظَّلَامِ! أَلْقَى مِنَ ٱلسَّمَاءِ إِلَى ٱلْأَرْضِ فَخْرَ إِسْرَائِيلَ، وَلَمْ يَذْكُرْ مَوْطِئَ قَدَمَيْهِ فِي يَوْمِ غَضَبِهِ.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ٱبْتَلَعَ ٱلسَّيِّدُ وَلَمْ يَشْفِقْ كُلَّ مَسَاكِنِ يَعْقُوبَ. نَقَضَ بِسَخَطِهِ حُصُونَ بِنْتِ يَهُوذَا. أَوْصَلَهَا إِلَى ٱلْأَرْضِ. نَجَّسَ ٱلْمَمْلَكَةَ وَرُؤَسَاءَهَا.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عَضَبَ بِحُمُوِّ غَضَبِهِ كُلَّ قَرْنٍ لِإِسْرَائِيلَ. رَدَّ إِلَى ٱلْوَرَاءِ يَمِينَهُ أَمَامَ ٱلْعَدُوِّ، وَٱشْتَعَلَ فِي يَعْقُوبَ مِثْلَ نَارٍ مُلْتَهِبَةٍ تَأْكُلُ مَا حَوَالَيْهَا.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مَدَّ قَوْسَهُ كَعَدُوٍّ. نَصَبَ يَمِينَهُ كَمُبْغِضٍ وَقَتَلَ كُلَّ مُشْتَهَيَاتِ ٱلْعَيْنِ فِي خِبَاءِ بِنْتِ صِهْيَوْنَ. سَكَبَ كَنَارٍ غَيْظَهُ.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صَارَ ٱلسَّيِّدُ كَعَدُوٍّ. ٱبْتَلَعَ إِسْرَائِيلَ. ٱبْتَلَعَ كُلَّ قُصُورِهِ. أَهْلَكَ حُصُونَهُ، وَأَكْثَرَ فِي بِنْتِ يَهُوذَا ٱلنَّوْحَ وَٱلْحُزْنَ.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وَنَزَعَ كَمَا مِنْ جَنَّةٍ مَظَلَّتَهُ. أَهْلَكَ مُجْتَمَعَهُ. أَنْسَى ٱلرَّبُّ فِي صِهْيَوْنَ ٱلْمَوْسِمَ وَٱلسَّبْتَ، وَرَذَلَ بِسَخَطِ غَضَبِهِ ٱلْمَلِكَ وَٱلْكَاهِنَ.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كَرِهَ ٱلسَّيِّدُ مَذْبَحَهُ. رَذَلَ مَقْدِسَهُ. حَصَرَ فِي يَدِ ٱلْعَدُوِّ أَسْوَارَ قُصُورِهَا. أَطْلَقُوا ٱلصَّوْتَ فِي بَيْتِ ٱلرَّبِّ كَمَا فِي يَوْمِ ٱلْمَوْسِمِ.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قَصَدَ ٱلرَّبُّ أَنْ يُهْلِكَ سُورَ بِنْتِ صِهْيَوْنَ. مَدَّ ٱلْمِطْمَارَ. لَمْ يَرْدُدْ يَدَهُ عَنِ ٱلْإِهْلَاكِ، وَجَعَلَ ٱلْمِتْرَسَةَ وَٱلسُّورَ يَنُوحَانِ. قَدْ حَزِنَا مَعًا.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تَاخَتْ فِي ٱلْأَرْضِ أَبْوَابُهَا. أَهْلَكَ وَحَطَّمَ عَوَارِضَهَا. مَلِكُهَا وَرُؤَسَاؤُهَا بَيْنَ ٱلْأُمَمِ. لَا شَرِيعَةَ. أَنْبِيَاؤُهَا أَيْضًا لَا يَجِدُونَ رُؤْيَا مِنْ قِبَلِ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شُيُوخُ بِنْتِ صِهْيَوْنَ يَجْلِسُونَ عَلَى ٱلْأَرْضِ سَاكِتِينَ. يَرْفَعُونَ ٱلتُّرَابَ عَلَى رُؤُوسِهِمْ. يَتَنَطَّقُونَ بِٱلْمُسُوحِ. تَحْنِي عَذَارَى أُورُشَلِيمَ رُؤُوسَهُنَّ إِلَى ٱلْأَرْضِ.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كَلَّتْ مِنَ ٱلدُّمُوعِ عَيْنَايَ. غَلَتْ أَحْشَائِي. ٱنْسَكَبَتْ عَلَى ٱلْأَرْضِ كَبِدِي عَلَى سَحْقِ بِنْتِ شَعْبِي، لِأَجْلِ غَشَيَانِ ٱلْأَطْفَالِ وَٱلرُّضَّعِ فِي سَاحَاتِ ٱلْقَرْيَةِ.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يَقُولُونَ لِأُمَّهَاتِهِمْ: «أَيْنَ ٱلْحِنْطَةُ وَٱلْخَمْرُ؟» إِذْ يُغْشَى عَلَيْهِمْ كَجَرِيحٍ فِي سَاحَاتِ ٱلْمَدِينَةِ، إِذْ تُسْكَبُ نَفْسُهُمْ فِي أَحْضَانِ أُمَّهَاتِهِمْ.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بِمَاذَا أُنْذِرُكِ؟ بِمَاذَا أُحَذِّرُكِ؟ بِمَاذَا أُشَبِّهُكِ يَا ٱبْنَةَ أُورُشَلِيمَ؟ بِمَاذَا أُقَايِسُكِ فَأُعَزِّيكِ أَيَّتُهَا ٱلْعَذْرَاءُ بِنْتَ صِهْيَوْنَ؟ لِأَنَّ سَحْقَكِ عَظِيمٌ كَٱلْبَحْرِ. مَنْ يَشْفِيكِ؟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أَنْبِيَاؤُكِ رَأَوْا لَكِ كَذِبًا وَبَاطِلًا، وَلَمْ يُعْلِنُوا إِثْمَكِ لِيَرُدُّوا سَبْيَكِ، بَلْ رَأَوْا لَكِ وَحْيًا كَاذِبًا وَطَوَائِحَ.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يُصَفِّقُ عَلَيْكِ بِٱلْأَيَادِي كُلُّ عَابِرِي ٱلطَّرِيقِ. يَصْفِرُونَ وَيَنْغُضُونَ رُؤُوسَهُمْ عَلَى بِنْتِ أُورُشَلِيمَ قَائِلِينَ: «أَهَذِهِ هِيَ ٱلْمَدِينَةُ ٱلَّتِي يَقُولُونَ إِنَّهَا كَمَالُ ٱلْجَمَالِ، بَهْجَةُ كُلِّ ٱلْأَرْضِ؟»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يَفْتَحُ عَلَيْكِ أَفْوَاهَهُمْ كُلُّ أَعْدَائِكِ. يَصْفِرُونَ وَيَحْرِقُونَ ٱلْأَسْنَانَ. يَقُولُونَ: «قَدْ أَهْلَكْنَاهَا. حَقًّا إِنَّ هَذَا ٱلْيَوْمَ ٱلَّذِي رَجَوْنَاهُ. قَدْ وَجَدْنَاهُ! قَدْ رَأَيْنَاهُ».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فَعَلَ ٱلرَّبُّ مَا قَصَدَ. تَمَّمَ قَوْلَهُ ٱلَّذِي أَوْعَدَ بِهِ مُنْذُ أَيَّامِ ٱلْقِدَمِ. قَدْ هَدَمَ وَلَمْ يَشْفِقْ وَأَشْمَتَ بِكِ ٱلْعَدُوَّ. نَصَبَ قَرْنَ أَعْدَائِكِ.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صَرَخَ قَلْبُهُمْ إِلَى ٱلسَّيِّدِ. يَا سُورَ بِنْتِ صِهْيَوْنَ ٱسْكُبِي ٱلدَّمْعَ كَنَهْرٍ نَهَارًا وَلَيْلًا. لَا تُعْطِي ذَاتَكِ رَاحَةً. لَا تَكُفَّ حَدَقَةُ عَيْنِكِ.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قُومِي ٱهْتِفِي فِي ٱللَّيْلِ فِي أَوَّلِ ٱلْهُزُعِ. ٱسْكُبِي كَمِيَاهٍ قَلْبَكِ قُبَالَةَ وَجْهِ ٱلسَّيِّدِ. ٱرْفَعِي إِلَيْهِ يَدَيْكِ لِأَجْلِ نَفْسِ أَطْفَالِكِ ٱلْمَغْشِيِّ عَلَيْهِمْ مِنَ ٱلْجُوعِ فِي رَأْسِ كُلِّ شَارِعٍ.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«اُنْظُرْ يَارَبُّ وَتَطَلَّعْ بِمَنْ فَعَلْتَ هَكَذَا؟ أَتَأْكُلُ ٱلنِّسَاءُ ثَمَرَهُنَّ، أَطْفَالَ ٱلْحَضَانَةِ؟ أَيُقْتَلُ فِي مَقْدِسِ ٱلسَّيِّدِ ٱلْكَاهِنُ وَٱلنَّبِيُّ؟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ٱضْطَجَعَتْ عَلَى ٱلْأَرْضِ فِي ٱلشَّوَارِعِ ٱلصِّبْيَانُ وَٱلشُّيُوخُ. عَذَارَايَ وَشُبَّانِي سَقَطُوا بِٱلسَّيْفِ. قَدْ قَتَلْتَ فِي يَوْمِ غَضَبِكَ. ذَبَحْتَ وَلَمْ تَشْفِقْ.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قَدْ دَعَوْتَ كَمَا فِي يَوْمِ مَوْسِمٍ مَخَاوِفِي حَوَالَيَّ، فَلَمْ يَكُنْ فِي يَوْمِ غَضَبِ ٱلرَّبِّ نَاجٍ وَلَا بَاقٍ. اَلَّذِينَ حَضَنْتُهُمْ وَرَبَّيْتُهُمْ أَفْنَاهُمْ عَدُوِّي».</w:t>
      </w:r>
    </w:p>
    <w:p>
      <w:pPr>
        <w:pStyle w:val="Heading2"/>
        <w:bidi/>
      </w:pPr>
      <w:r>
        <w:rPr>
          <w:rtl/>
          <w:cs/>
          <w:lang w:val="ar_AE" w:bidi="ar_AE"/>
        </w:rPr>
        <w:t>Lamentations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أَنَا هُوَ ٱلرَّجُلُ ٱلَّذِي رأَى مَذَلَّةً بِقَضِيبِ سَخَطِهِ.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قَادَنِي وَسَيَّرَنِي فِي ٱلظَّلَامِ وَلَا نُورَ.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حَقًّا إِنَّهُ يَعُودُ وَيَرُدُّ عَلَيَّ يَدَهُ ٱلْيَوْمَ كُلَّهُ.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أَبْلَى لَحْمِي وَجِلْدِي. كَسَّرَ عِظَامِي.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بَنَى عَلَيَّ وَأَحَاطَنِي بِعَلْقَمٍ وَمَشَقَّةٍ.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أَسْكَنَنِي فِي ظُلُمَاتٍ كَمَوْتَى ٱلْقِدَمِ.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سَيَّجَ عَلَيَّ فَلَا أَسْتَطِيعُ ٱلْخُرُوجَ. ثَقَّلَ سِلْسِلَتِي.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أَيْضًا حِينَ أَصْرُخُ وَأَسْتَغِيثُ يَصُدُّ صَلَاتِي.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سَيَّجَ طُرُقِي بِحِجَارَةٍ مَنْحُوتَةٍ. قَلَبَ سُبُلِي.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هُوَ لِي دُبٌّ كَامِنٌ، أَسَدٌ فِي مَخَابِىءَ.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مَيَّلَ طُرُقِي وَمَزَّقَنِي. جَعَلَنِي خَرَابًا.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مَدَّ قَوْسَهُ وَنَصَبَنِي كَغَرَضٍ لِلسَّهْمِ.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أَدْخَلَ فِي كُلْيَتَيَّ نِبَالَ جُعْبَتِهِ.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صِرْتُ ضُحْكَةً لِكُلِّ شَعْبِي، وَأُغْنِيَةً لَهُمُ ٱلْيَوْمَ كُلَّهُ.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أَشْبَعَنِي مَرَائِرَ وَأَرْوَانِي أَفْسَنْتِينًا،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وَجَرَشَ بِٱلْحَصَى أَسْنَانِي. كَبَسَنِي بِٱلرَّمَادِ.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وَقَدْ أَبْعَدْتَ عَنِ ٱلسَّلَامِ نَفْسِي. نَسِيتُ ٱلْخَيْرَ.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وَقُلْتُ: «بَادَتْ ثِقَتِي وَرَجَائِي مِنَ ٱلرَّبِّ».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ذِكْرُ مَذَلَّتِي وَتَيَهَانِي أَفْسَنْتِينٌ وَعَلْقَمٌ.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ذِكْرًا تَذْكُرُ نَفْسِي وَتَنْحَنِي فِيَّ.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أُرَدِّدُ هَذَا فِي قَلْبِي، مِنْ أَجْلِ ذَلِكَ أَرْجُو: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إِنَّهُ مِنْ إِحْسَانَاتِ ٱلرَّبِّ أَنَّنَا لَمْ نَفْنَ، لِأَنَّ مَرَاحِمَهُ لَا تَزُولُ.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هِيَ جَدِيدَةٌ فِي كُلِّ صَبَاحٍ. كَثِيرَةٌ أَمَانَتُكَ.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نَصِيبِي هُوَ ٱلرَّبُّ، قَالَتْ نَفْسِي، مِنْ أَجْلِ ذَلِكَ أَرْجُوهُ.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طَيِّبٌ هُوَ ٱلرَّبُّ لِلَّذِينَ يَتَرَجَّوْنَهُ، لِلنَّفْسِ ٱلَّتِي تَطْلُبُهُ.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جَيِّدٌ أَنْ يَنْتَظِرَ ٱلْإِنْسَانُ وَيَتَوَقَّعَ بِسُكُوتٍ خَلَاصَ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جَيِّدٌ لِلرَّجُلِ أَنْ يَحْمِلَ ٱلنِّيرَ فِي صِبَاهُ.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يَجْلِسُ وَحْدَهُ وَيَسْكُتُ، لِأَنَّهُ قَدْ وَضَعَهُ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يَجْعَلُ فِي ٱلتُّرَابِ فَمَهُ لَعَلَّهُ يُوجَدُ رَجَاءٌ.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يُعْطِي خَدَّهُ لِضَارِبِهِ. يَشْبَعُ عَارًا.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لِأَنَّ ٱلسَّيِّدَ لَا يَرْفُضُ 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فَإِنَّهُ وَلَوْ أَحْزَنَ يَرْحَمُ حَسَبَ كَثْرَةِ مَرَاحِمِهِ.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لِأَنَّهُ لَا يُذِلُّ مِنْ قَلْبِهِ، وَلَا يُحْزِنُ بَنِي ٱلْإِنْسَانِ.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أَنْ يَدُوسَ أَحَدٌ تَحْتَ رِجْلَيْهِ كُلَّ أَسْرَى ٱلْأَرْضِ،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أَنْ يُحَرِّفَ حَقَّ ٱلرَّجُلِ أَمَامَ وَجْهِ ٱلْعَلِيِّ،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أَنْ يَقْلِبَ ٱلْإِنْسَانَ فِي دَعْوَاهُ. ٱلسَّيِّدُ لَا يَرَى!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مَنْ ذَا ٱلَّذِي يَقُولُ فَيَكُونَ وَٱلرَّبُّ لَمْ يَأْمُرْ؟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مِنْ فَمِ ٱلْعَلِيِّ أَلَا تَخْرُجُ ٱلشُّرُورُ وَٱلْخَيْرُ؟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لِمَاذَا يَشْتَكِي ٱلْإِنْسَانُ ٱلْحَيُّ، ٱلرَّجُلُ مِنْ قِصَاصِ خَطَايَاهُ؟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لِنَفْحَصْ طُرُقَنَا وَنَمْتَحِنْهَا وَنَرْجِعْ إِلَى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لِنَرْفَعْ قُلُوبَنَا وَأَيْدِيَنَا إِلَى ٱللهِ فِي ٱلسَّمَاوَاتِ: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«نَحْنُ أَذْنَبْنَا وَعَصَيْنَا. أَنْتَ لَمْ تَغْفِرْ.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ٱلْتَحَفْتَ بِٱلْغَضَبِ وَطَرَدْتَنَا. قَتَلْتَ وَلَمْ تَشْفِقْ.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ٱلْتَحَفْتَ بِٱلسَّحَابِ حَتَّى لَا تَنْفُذَ ٱلصَّلَاةُ.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جَعَلْتَنَا وَسَخًا وَكَرْهًا فِي وَسَطِ ٱلشُّعُوبِ.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فَتَحَ كُلُّ أَعْدَائِنَا أَفْوَاهَهُمْ عَلَيْنَا.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صَارَ عَلَيْنَا خَوْفٌ وَرُعْبٌ، هَلَاكٌ وَسَحْقٌ».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سَكَبَتْ عَيْنَايَ يَنَابِيعَ مَاءٍ عَلَى سَحْقِ بِنْتِ شَعْبِي.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عَيْنِي تَسْكُبُ وَلَا تَكُفُّ بِلَا ٱنْقِطَاعٍ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حَتَّى يُشْرِفَ وَيَنْظُرَ ٱلرَّبُّ مِنَ ٱلسَّمَاءِ.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عَيْنِي تُؤَثِّرُ فِي نَفْسِي لِأَجْلِ كُلِّ بَنَاتِ مَدِينَتِي.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قَدِ ٱصْطَادَتْنِي أَعْدَائِي كَعُصْفُورٍ بِلَا سَبَبٍ.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53</w:t>
      </w:r>
      <w:r>
        <w:rPr>
          <w:rtl/>
          <w:cs/>
          <w:lang w:val="ar_AE" w:bidi="ar_AE"/>
        </w:rPr>
        <w:t xml:space="preserve"> قَرَضُوا فِي ٱلْجُبِّ حَيَاتِي وَأَلْقَوْا عَلَيَّ حِجَارَةً.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54</w:t>
      </w:r>
      <w:r>
        <w:rPr>
          <w:rtl/>
          <w:cs/>
          <w:lang w:val="ar_AE" w:bidi="ar_AE"/>
        </w:rPr>
        <w:t xml:space="preserve"> طَفَتِ ٱلْمِيَاهُ فَوْقَ رَأْسِي. قُلْتُ: «قَدْ قُرِضْتُ!».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55</w:t>
      </w:r>
      <w:r>
        <w:rPr>
          <w:rtl/>
          <w:cs/>
          <w:lang w:val="ar_AE" w:bidi="ar_AE"/>
        </w:rPr>
        <w:t xml:space="preserve"> دَعَوْتُ بِٱسْمِكَ يَارَبُّ مِنَ ٱلْجُبِّ ٱلْأَسْفَلِ.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56</w:t>
      </w:r>
      <w:r>
        <w:rPr>
          <w:rtl/>
          <w:cs/>
          <w:lang w:val="ar_AE" w:bidi="ar_AE"/>
        </w:rPr>
        <w:t xml:space="preserve"> لِصَوْتِي سَمِعْتَ: «لَا تَسْتُرْ أُذُنَكَ عَنْ زَفْرَتِي، عَنْ صِيَاحِي».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57</w:t>
      </w:r>
      <w:r>
        <w:rPr>
          <w:rtl/>
          <w:cs/>
          <w:lang w:val="ar_AE" w:bidi="ar_AE"/>
        </w:rPr>
        <w:t xml:space="preserve"> دَنَوْتَ يَوْمَ دَعَوْتُكَ. قُلْتَ: «لَا تَخَفْ!».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58</w:t>
      </w:r>
      <w:r>
        <w:rPr>
          <w:rtl/>
          <w:cs/>
          <w:lang w:val="ar_AE" w:bidi="ar_AE"/>
        </w:rPr>
        <w:t xml:space="preserve"> خَاصَمْتَ يَا سَيِّدُ خُصُومَاتِ نَفْسِي. فَكَكْتَ حَيَاتِي.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59</w:t>
      </w:r>
      <w:r>
        <w:rPr>
          <w:rtl/>
          <w:cs/>
          <w:lang w:val="ar_AE" w:bidi="ar_AE"/>
        </w:rPr>
        <w:t xml:space="preserve"> رَأَيْتَ يَارَبُّ ظُلْمِي. أَقِمْ دَعْوَايَ.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60</w:t>
      </w:r>
      <w:r>
        <w:rPr>
          <w:rtl/>
          <w:cs/>
          <w:lang w:val="ar_AE" w:bidi="ar_AE"/>
        </w:rPr>
        <w:t xml:space="preserve"> رَأَيْتَ كُلَّ نَقْمَتِهِمْ، كُلَّ أَفْكَارِهِمْ عَلَيَّ.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61</w:t>
      </w:r>
      <w:r>
        <w:rPr>
          <w:rtl/>
          <w:cs/>
          <w:lang w:val="ar_AE" w:bidi="ar_AE"/>
        </w:rPr>
        <w:t xml:space="preserve"> سَمِعْتَ تَعْيِيرَهُمْ يَارَبُّ، كُلَّ أَفْكَارِهِمْ عَلَيَّ.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62</w:t>
      </w:r>
      <w:r>
        <w:rPr>
          <w:rtl/>
          <w:cs/>
          <w:lang w:val="ar_AE" w:bidi="ar_AE"/>
        </w:rPr>
        <w:t xml:space="preserve"> كَلَامُ مُقَاوِمِيَّ وَمُؤَامَرَتُهُمْ عَلَيَّ ٱلْيَوْمَ كُلَّهُ.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63</w:t>
      </w:r>
      <w:r>
        <w:rPr>
          <w:rtl/>
          <w:cs/>
          <w:lang w:val="ar_AE" w:bidi="ar_AE"/>
        </w:rPr>
        <w:t xml:space="preserve"> اُنْظُرْ إِلَى جُلُوسِهِمْ وَوُقُوفِهِمْ، أَنَا أُغْنِيَتُهُمْ!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64</w:t>
      </w:r>
      <w:r>
        <w:rPr>
          <w:rtl/>
          <w:cs/>
          <w:lang w:val="ar_AE" w:bidi="ar_AE"/>
        </w:rPr>
        <w:t xml:space="preserve"> رُدَّ لَهُمْ جَزَاءً يَارَبُّ حَسَبَ عَمَلِ أَيَادِيهِمْ.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65</w:t>
      </w:r>
      <w:r>
        <w:rPr>
          <w:rtl/>
          <w:cs/>
          <w:lang w:val="ar_AE" w:bidi="ar_AE"/>
        </w:rPr>
        <w:t xml:space="preserve"> أَعْطِهِمْ غِشَاوَةَ قَلْبٍ، لَعْنَتَكَ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66</w:t>
      </w:r>
      <w:r>
        <w:rPr>
          <w:rtl/>
          <w:cs/>
          <w:lang w:val="ar_AE" w:bidi="ar_AE"/>
        </w:rPr>
        <w:t xml:space="preserve"> اِتْبَعْ بِٱلْغَضَبِ وَأَهْلِكْهُمْ مِنْ تَحْتِ سَمَاوَاتِ ٱلرَّبِّ.</w:t>
      </w:r>
    </w:p>
    <w:p>
      <w:pPr>
        <w:pStyle w:val="Heading2"/>
        <w:bidi/>
      </w:pPr>
      <w:r>
        <w:rPr>
          <w:rtl/>
          <w:cs/>
          <w:lang w:val="ar_AE" w:bidi="ar_AE"/>
        </w:rPr>
        <w:t>Lamentations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كَيْفَ ٱكْدَرَّ ٱلذَّهَبُ، تَغَيَّرَ ٱلْإِبْرِيزُ ٱلْجَيِّدُ! ٱنْهَالَتْ حِجَارَةُ ٱلْقُدْسِ فِي رَأْسِ كُلِّ شَارِعٍ.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بَنُو صِهْيَوْنَ ٱلْكُرَمَاءُ ٱلْمَوْزُونُونَ بِٱلذَّهَبِ ٱلنَّقِيِّ، كَيْفَ حُسِبُوا أَبَارِيقَ خَزَفٍ عَمَلَ يَدَيْ فَخَّارِيٍّ!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بَنَاتُ آوَى أَيْضًا أَخْرَجَتْ أَطْبَاءَهَا، أَرْضَعَتْ أَجْرَاءَهَا. أَمَّا بِنْتُ شَعْبِي فَجَافِيَةٌ كَٱلنَّعَامِ فِي ٱلْبَرِّيَّةِ.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لَصِقَ لِسَانُ ٱلرَّاضِعِ بِحَنَكِهِ مِنَ ٱلْعَطَشِ. اَلْأَطْفَالُ يَسْأَلُونَ خُبْزًا وَلَيْسَ مَنْ يَكْسِرُهُ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اَلَّذِينَ كَانُوا يَأْكُلُونَ ٱلْمَآكِلَ ٱلْفَاخِرَةَ قَدْ هَلِكُوا فِي ٱلشَّوَارِعِ. ٱلَّذِينَ كَانُوا يَتَرَبَّوْنَ عَلَى ٱلْقِرْمِزِ ٱحْتَضَنُوا ٱلْمَزَابِلَ.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وَقَدْ صَارَ عِقَابُ بِنْتِ شَعْبِي أَعْظَمَ مِنْ قِصَاصِ خَطِيَّةِ سَدُومَ ٱلَّتِي ٱنْقَلَبَتْ كَأَنَّهُ فِي لَحْظَةٍ، وَلَمْ تُلْقَ عَلَيْهَا أَيَادٍ.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كَانَ نُذُرُهَا أَنْقَى مِنَ ٱلثَّلْجِ وَأَكْثَرَ بَيَاضًا مِنَ ٱللَّبَنِ، وَأَجْسَامُهُمْ أَشَدَّ حُمْرَةً مِنَ ٱلْمَرْجَانِ. جَرَزُهُمْ كَٱلْيَاقُوتِ ٱلْأَزْرَقِ.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صَارَتْ صُورَتُهُمْ أَشَدَّ ظَلَامًا مِنَ ٱلسَّوَادِ. لَمْ يُعْرَفُوا فِي ٱلشَّوَارِعِ. لَصِقَ جِلْدُهُمْ بِعَظْمِهِمْ. صَارَ يَابِسًا كَٱلْخَشَبِ.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كَانَتْ قَتْلَى ٱلسَّيْفِ خَيْرًا مِنْ قَتْلَى ٱلْجُوعِ. لِأَنَّ هَؤُلَاءِ يَذُوبُونَ مَطْعُونِينَ لِعَدَمِ أَثْمَارِ ٱلْحَقْلِ.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أَيَادِي ٱلنِّسَاءِ ٱلْحَنَائِنِ طَبَخَتْ أَوْلَادَهُنَّ. صَارُوا طَعَامًا لَهُنَّ فِي سَحْقِ بِنْتِ شَعْبِي.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أَتَمَّ ٱلرَّبُّ غَيْظَهُ. سَكَبَ حُمُوَّ غَضَبِهِ وَأَشْعَلَ نَارًا فِي صِهْيَوْنَ فَأَكَلَتْ أُسُسَهَا.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لَمْ تُصَدِّقْ مُلُوكُ ٱلْأَرْضِ وَكُلُّ سُكَّانِ ٱلْمَسْكُونَةِ أَنَّ ٱلْعَدُوَّ وَٱلْمُبْغِضَ يَدْخُلَانِ أَبْوَابَ أُورُشَلِيمَ.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مِنْ أَجْلِ خَطَايَا أَنْبِيَائِهَا، وَآثَامِ كَهَنَتِهَا ٱلسَّافِكِينَ فِي وَسَطِهَا دَمَ ٱلصِّدِّيقِينَ،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تَاهُوا كَعُمْيٍ فِي ٱلشَّوَارِعِ، وَتَلَطَّخُوا بِٱلدَّمِ حَتَّى لَمْ يَسْتَطِعْ أَحَدٌ أَنْ يَمَسَّ مَلَابِسَهُمْ.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«حِيدُوا! نَجِسٌ!» يُنَادُونَ إِلَيْهِمْ. «حِيدُوا! حِيدُوا لَا تَمَسُّوا!». إِذْ هَرَبُوا تَاهُوا أَيْضًا. قَالُوا بَيْنَ ٱلْأُمَمِ: «إِنَّهُمْ لَا يَعُودُونَ يَسْكُنُونَ».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وَجْهُ ٱلرَّبِّ قَسَمَهُمْ. لَا يَعُودُ يَنْظُرُ إِلَيْهِمْ. لَمْ يَرْفَعُوا وُجُوهَ ٱلْكَهَنَةِ، وَلَمْ يَتَرَأَّفُوا عَلَى ٱلشُّيُوخِ.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أَمَّا نَحْنُ فَقَدْ كَلَّتْ أَعْيُنُنَا مِنَ ٱلنَّظَرِ إِلَى عَوْنِنَا ٱلْبَاطِلِ. فِي بُرْجِنَا ٱنْتَظَرْنَا أُمَّةً لَا تُخَلِّصُ.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نَصَبُوا فِخَاخًا لِخَطَوَاتِنَا حَتَّى لَا نَمْشِيَ فِي سَاحَاتِنَا. قَرُبَتْ نِهَايَتُنَا. كَمُلَتْ أَيَّامُنَا لِأَنَّ نِهَايَتَنَا قَدْ أَتَتْ.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صَارَ طَارِدُونَا أَخَفَّ مِنْ نُسُورِ ٱلسَّمَاءِ. عَلَى ٱلْجِبَالِ جَدُّوا فِي أَثَرِنَا. فِي ٱلْبَرِّيَّةِ كَمَنُوا لَنَا.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نَفَسُ أُنُوفِنَا، مَسِيحُ ٱلرَّبِّ، أُخِذَ فِي حُفَرِهِمِ. ٱلَّذِي قُلْنَا عَنْهُ: «فِي ظِلِّهِ نَعِيشُ بَيْنَ ٱلْأُمَمِ».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اِطْرَبِي وَٱفْرَحِي يَا بِنْتَ أَدُومَ، يَا سَاكِنَةَ عَوْصٍ. عَلَيْكِ أَيْضًا تَمُرُّ ٱلْكَأْسُ. تَسْكَرِينَ وَتَتَعَرَّينَ.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قَدْ تَمَّ إِثْمُكِ يَا بِنْتَ صِهْيَوْنَ. لَا يَعُودُ يَسْبِيكِ. سَيُعَاقِبُ إِثْمَكِ يَا بِنْتَ أَدُومَ وَيُعْلِنُ خَطَايَاكِ.</w:t>
      </w:r>
    </w:p>
    <w:p>
      <w:pPr>
        <w:pStyle w:val="Heading2"/>
        <w:bidi/>
      </w:pPr>
      <w:r>
        <w:rPr>
          <w:rtl/>
          <w:cs/>
          <w:lang w:val="ar_AE" w:bidi="ar_AE"/>
        </w:rPr>
        <w:t>Lamentations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اُذْكُرْ يَارَبُّ مَاذَا صَارَ لَنَا. أَشْرِفْ وَٱنْظُرْ إِلَى عَارِنَا.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قَدْ صَارَ مِيرَاثُنَا لِلْغُرَبَاءِ. بُيُوتُنَا لِلْأَجَانِبِ.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صِرْنَا أَيْتَامًا بِلَا أَبٍ. أُمَّهَاتُنَا كَأَرَامِلَ.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شَرِبْنَا مَاءَنَا بِٱلْفِضَّةِ. حَطَبُنَا بِٱلثَّمَنِ يَأْتِي.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عَلَى أَعْنَاقِنَا نُضْطَهَدُ. نَتْعَبُ وَلَا رَاحَةَ لَنَا.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أَعْطَيْنَا ٱلْيَدَ لِلْمِصْرِيِّينَ وَٱلْأَشُّورِيِّينَ لِنَشْبَعَ خُبْزًا.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آبَاؤُنَا أَخْطَأُوا وَلَيْسُوا بِمَوْجُودِينَ، وَنَحْنُ نَحْمِلُ آثَامَهُمْ.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عَبِيدٌ حَكَمُوا عَلَيْنَا. لَيْسَ مَنْ يُخَلِّصُ مِنْ أَيْدِيهِمْ.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بِأَنْفُسِنَا نَأْتِي بِخُبْزِنَا مِنْ جَرَى سَيْفِ ٱلْبَرِّيَّةِ.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جُلُودُنَا ٱسْوَدَّتْ كَتَنُّورٍ مِنْ جَرَى نِيرَانِ ٱلْجُوعِ.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أَذَلُّوا ٱلنِّسَاءَ فِي صِهْيَوْنَ، ٱلْعَذَارَى فِي مُدُنِ يَهُوذَا.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ٱلرُّؤَسَاءُ بِأَيْدِيهِمْ يُعَلَّقُونَ، وَلَمْ تُعْتَبَرْ وُجُوهُ ٱلشُّيُوخِ.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أَخَذُوا ٱلشُّبَّانَ لِلطَّحْنِ، وَٱلصِّبْيَانَ عَثَرُوا تَحْتَ ٱلْحَطَبِ.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كَفَّتِ ٱلشُّيُوخُ عَنِ ٱلْبَابِ، وَٱلشُّبَّانُ عَنْ غِنَائِهِمْ.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مَضَى فَرَحُ قَلْبِنَا. صَارَ رَقْصُنَا نَوْحًا.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سَقَطَ إِكْلِيلُ رَأْسِنَا. وَيْلٌ لَنَا لِأَنَّنَا قَدْ أَخْطَأْنَا.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مِنْ أَجْلِ هَذَا حَزِنَ قَلْبُنَا. مِنْ أَجْلِ هَذِهِ أَظْلَمَتْ عُيُونُنَا.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مِنْ أَجْلِ جَبَلِ صِهْيَوْنَ ٱلْخَرِبِ. ٱلثَّعَالِبُ مَاشِيَةٌ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أَنْتَ يَارَبُّ إِلَى ٱلْأَبَدِ تَجْلِسُ. كُرْسِيُّكَ إِلَى دَوْرٍ فَدَوْرٍ.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لِمَاذَا تَنْسَانَا إِلَى ٱلْأَبَدِ وَتَتْرُكُنَا طُولَ ٱلْأَيَّامِ؟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اُرْدُدْنَا يَارَبُّ إِلَيْكَ فَنَرْتَدَّ. جَدِّدْ أَيَّامَنَا كَٱلْقَدِيمِ.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هَلْ كُلَّ ٱلرَّفْضِ رَفَضْتَنَا؟ هَلْ غَضِبْتَ عَلَيْنَا جِدًّا؟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