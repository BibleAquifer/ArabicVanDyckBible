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Nahum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وَحْيٌ عَلَى نِينَوَى. سِفْرُ رُؤْيَا نَاحُومَ ٱلْأَلْقُوشِيِّ.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اَلرَّبُّ إِلَهٌ غَيُورٌ وَمُنْتَقِمٌ. ٱلرّبُّ مُنْتَقِمٌ وَذُو سَخَطٍ. ٱلرّبُّ مُنْتَقِمٌ مِن مُبْغِضِيهِ وَحَافِظٌ غَضَبَهُ عَلَى أَعْدَائِهِ.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ٱلرَّبُّ بَطِيءُ ٱلْغَضَبِ وَعَظِيمُ ٱلْقُدْرَةِ، وَلَكِنَّهُ لَا يُبَرِّئُ ٱلْبَتَّةَ. ٱلرَّبُّ فِي ٱلزَّوْبَعَةِ، وَفِي ٱلْعَاصِفِ طَرِيقُهُ، وَٱلسَّحَابُ غُبَارُ رِجْلَيْهِ.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يَنْتَهِرُ ٱلْبَحْرَ فَيُنَشِّفُهُ وَيُجَفِّفُ جَمِيعَ ٱلْأَنْهَارِ. يَذْبُلُ بَاشَانُ وَٱلْكَرْمَلُ، وَزَهْرُ لُبْنَانَ يَذْبُلُ.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اَلْجِبَالُ تَرْجُفُ مِنْهُ، وَٱلتِّلَالُ تَذُوبُ، وَٱلْأَرْضُ تُرْفَعُ مِنْ وَجْهِهِ، وَٱلْعَالَمُ وَكُلُّ ٱلسَّاكِنِينَ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مَنْ يَقِفُ أَمَامَ سَخَطِهِ؟ وَمَنْ يَقُومُ فِي حُمُوِّ غَضَبِهِ؟ غَيْظُهُ يَنْسَكِبُ كَٱلنَّارِ، وَٱلصُّخُورُ تَنْهَدِمُ مِنْهُ.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صَالِحٌ هُوَ ٱلرَّبُّ. حِصْنٌ فِي يَوْمِ ٱلضَّيقِ، وَهُوَ يَعْرِفُ ٱلْمُتَوَكِّلِينَ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وَلَكِنْ بِطُوفَانٍ عَابِرٍ يَصْنَعُ هَلَاكًا تَامًّا لِمَوْضِعِهَا، وَأَعْدَاؤُهُ يَتْبَعُهُمْ ظَلَامٌ.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مَاذَا تَفْتَكِرُونَ عَلَى ٱلرَّبِّ؟ هُوَ صَانِعٌ هَلَاكًا تَامًّا. لَا يَقُومُ ٱلضِّيقُ مَرَّتَيْنِ.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فَإِنَّهُمْ وَهُمْ مُشْتَبِكُونَ مِثْلَ ٱلشَّوْكِ، وَسَكْرَانُونَ كَمِنْ خَمْرِهِمْ، يُؤْكَلُونَ كَٱلْقَشِّ ٱلْيَابِسِ بِٱلْكَمَالِ.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مِنْكِ خَرَجَ ٱلْمُفْتَكِرُ عَلَى ٱلرَّبِّ شَرًّا، ٱلْمُشِيرُ بِٱلْهَلَاكِ.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هَكَذَا قَالَ ٱلرَّبُّ: «إِنْ كَانُوا سَالِمِينَ وَكَثِيرِينَ هَكَذَا، فَهَكَذَا يُجَزُّونَ فَيَعْبُرُ. أَذْلَلْتُكِ. لَا أُذِلُّكِ ثَانِيَةً.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وَٱلْآنَ أَكْسِرُ نِيرَهُ عَنْكِ وَأَقْطَعُ رُبُطَكِ».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وَلَكِنْ قَدْ أَوْصَى عَنْكَ ٱلرَّبُّ: «لَا يُزْرَعُ مِنِ ٱسْمِكَ فِي مَا بَعْدُ. إِنِّي أَقْطَعُ مِنْ بَيْتِ إِلَهِكَ ٱلتَّمَاثِيلَ ٱلْمَنْحُوتَةَ وَٱلْمَسْبُوكَةَ. أَجْعَلُهُ قَبْرَكَ، لِأَنَّكَ صِرْتَ حَقِيرًا».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هُوَذَا عَلَى ٱلْجِبَالِ قَدَمَا مُبَشِّرٍ مُنَادٍ بِٱلسَّلَامِ! عَيِّدِي يَا يَهُوذَا أَعْيَادَكِ. أَوْفِي نُذُورَكِ، فَإِنَّهُ لَا يَعُودُ يَعْبُرُ فِيكِ أَيْضًا ٱلْمُهْلِكُ. قَدِ ٱنْقَرَضَ كُلُّهُ.</w:t>
      </w:r>
    </w:p>
    <w:p>
      <w:pPr>
        <w:pStyle w:val="Heading2"/>
        <w:bidi/>
      </w:pPr>
      <w:r>
        <w:rPr>
          <w:rtl/>
          <w:cs/>
          <w:lang w:val="ar_AE" w:bidi="ar_AE"/>
        </w:rPr>
        <w:t>Nahum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قَدِ ٱرْتَفَعَتِ ٱلْمِقْمَعَةُ عَلَى وَجْهِكِ. ٱحْرُسِ ٱلْحِصْنَ. رَاقِبِ ٱلطَّرِيقَ. شَدِّدِ ٱلْحَقْوَيْنِ. مَكِّنِ ٱلْقُوَّةَ جِدًّا.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فَإِنَّ ٱلرَّبَّ يَرُدُّ عَظَمَةَ يَعْقُوبَ كَعَظَمَةِ إِسْرَائِيلَ، لِأَنَّ ٱلسَّالِبِينَ قَدْ سَلَبُوهُمْ وَأَتْلَفُوا قُضْبَانَ كُرُومِهِمْ.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تُرْسُ أَبْطَالِهِ مُحَمَّرٌ. رِجَالُ ٱلْجَيْشِ قِرْمِزِيُّونَ. ٱلْمَرْكَبَاتُ بِنَارِ ٱلْفُولَاذِ فِي يَوْمِ إِعْدَادِهِ. وَٱلسَّرْوُ يَهْتَزُّ.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تَهِيجُ ٱلْمَرْكَبَاتُ فِي ٱلْأَزِقَّةِ. تَتَرَاكَضُ فِي ٱلسَّاحَاتِ. مَنْظَرُهَا كَمَصَابِيحَ. تَجْرِي كَٱلْبُرُوقِ.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يَذْكُرُ عُظَمَاءَهُ. يَتَعَثَّرُونَ فِي مَشْيِهِمْ. يُسْرِعُونَ إِلَى سُورِهَا، وَقَدْ أُقِيمَتِ ٱلْمِتْرَسَةُ.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أَبْوَابُ ٱلْأَنْهَارِ ٱنْفَتَحَتْ، وَٱلْقَصْرُ قَدْ ذَابَ.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وَهُصَّبُ قَدِ ٱنْكَشَفَتْ. أُطْلِعَتْ. وَجَوَارِيهَا تَئِنُّ كَصَوْتِ ٱلْحَمَامِ ضَارِبَاتٍ عَلَى صُدُورِهِنَّ.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وَنِينَوَى كَبِرْكَةِ مَاءٍ مُنْذُ كَانَتْ، وَلَكِنَّهُمُ ٱلْآنَ هَارِبُونَ. «قِفُوا، قِفُوا!» وَلَا مُلْتَفِتٌ.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اِنْهَبُوا فِضَّةً. اِنْهَبُوا ذَهَبًا، فَلَا نِهَايَةَ لِلتُّحَفِ لِلْكَثْرَةِ مِنْ كُلِّ مَتَاعٍ شَهِيٍّ.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فَرَاغٌ وَخَلَاءٌ وَخَرَابٌ، وَقَلْبٌ ذَائِبٌ وَٱرْتِخَاءُ رُكَبٍ وَوَجَعٌ فِي كُلِّ حَقْوٍ. وَأَوْجُهُ جَمِيعِهِمْ تَجْمَعُ حُمْرَةً.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أَيْنَ مَأْوَى ٱلْأُسُودِ وَمَرْعَى أَشْبَالِ ٱلْأُسُودِ؟ حَيْثُ يَمْشِي ٱلْأَسَدُ وَٱللَّبُوَةُ وَشِبْلُ ٱلْأَسَدِ، وَلَيْسَ مَنْ يُخَوِّفُ.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ٱلْأَسَدُ ٱلْمُفْتَرِسُ لِحَاجةِ جِرَائِهِ، وَٱلْخَانِقُ لِأَجْلِ لَبُوَاتِهِ حَتَّى مَلَأَ مَغَارَاتِهِ فَرَائِسَ وَمَآوِيَهُ مُفْتَرَسَاتٍ.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«هَا أَنَا عَلَيْكِ، يَقُولُ رَبُّ ٱلْجُنُودِ. فَأُحْرِقُ مَرْكَبَاتِكِ دُخَانًا، وَأَشْبَالُكِ يَأْكُلُهَا ٱلسَّيْفُ، وَأَقْطَعُ مِنَ ٱلْأَرْضِ فَرَائِسَكِ، وَلَا يُسْمَعُ أَيْضًا صَوْتُ رُسُلُكِ».</w:t>
      </w:r>
    </w:p>
    <w:p>
      <w:pPr>
        <w:pStyle w:val="Heading2"/>
        <w:bidi/>
      </w:pPr>
      <w:r>
        <w:rPr>
          <w:rtl/>
          <w:cs/>
          <w:lang w:val="ar_AE" w:bidi="ar_AE"/>
        </w:rPr>
        <w:t>Nahum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وَيْلٌ لِمَدِينَةِ ٱلدِّمَاءِ. كُلُّهَا مَلْآنَةٌ كَذِبًا وَخَطْفًا. لَا يَزُولُ ٱلِٱفْتِرَاسُ.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صَوْتُ ٱلسَّوطِ وَصَوْتُ رَعْشَةِ ٱلْبَكَرِ، وَخَيْلٌ تَخُبُّ وَمَرْكَبَاتٌ تَقْفِزُ،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وَفُرْسَانٌ تَنْهَضُ، وَلَهِيبُ ٱلسَّيْفِ وَبَرِيقُ ٱلرُّمْحِ، وَكَثْرَةُ جَرْحَى، وَوَفْرَةُ قَتْلَى، وَلَا نِهَايَةَ لِلْجُثَثِ. يَعْثُرُونَ بِجُثَثِهِمْ.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مِنْ أَجْلِ زِنَى ٱلزَّانِيَةِ ٱلْحَسَنَةِ ٱلْجَمَالِ صَاحِبَةِ ٱلسِّحْرِ ٱلْبَائِعَةِ أُمَمًا بِزِنَاهَا، وَقَبَائِلَ بِسِحْرِهَا.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«هَأَنَذَا عَلَيْكِ، يَقُولُ رَبُّ ٱلْجُنُودِ، فَأَكْشِفُ أَذْيَالَكِ إِلَى فَوْقِ وَجْهِكِ، وَأُرِي ٱلْأُمَمَ عَوْرَتَكِ وَٱلْمَمَالِكَ خِزْيَكِ.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وَأَطْرَحُ عَلَيْكِ أَوْسَاخًا، وَأُهِينُكِ وَأَجْعَلُكِ عِبْرَةً.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وَيَكُونُ كُلُّ مَنْ يَرَاكِ يَهْرُبُ مِنْكِ وَيَقُولُ: خَرِبَتْ نِينَوَى، مَنْ يَرْثِي لَهَا؟ مِنْ أَيْنَ أَطْلُبُ لَكِ مُعَزِّينَ؟».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هَلْ أَنْتِ أَفْضَلُ مِنْ نُوَ أَمُونَ ٱلْجَالِسَةِ بَيْنَ ٱلْأَنْهَارِ، حَوْلَهَا ٱلْمِيَاهُ ٱلَّتِي هِيَ حِصْنُ ٱلْبَحْرِ، وَمِنَ ٱلْبَحْرِ سُورُهَا؟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كُوشٌ قُوَّتُهَا مَعَ مِصْرَ وَلَيْسَتْ نِهَايَةٌ. فُوطٌ وَلُوبِيمُ كَانُوا مَعُونَتَكِ.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هِيَ أَيْضًا قَدْ مَضَتْ إِلَى ٱلْمَنْفَى بِٱلسَّبْيِ، وَأَطْفَالُهَا حُطِّمَتْ فِي رَأْسِ جَمِيعِ ٱلْأَزِقَّةِ، وَعَلَى أَشْرَافِهَا أَلْقَوْا قُرْعَةً، وَجَمِيعُ عُظَمَائِهَا تَقَيَّدُوا بِٱلْقُيُودِ.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أَنْتِ أَيْضًا تَسْكَرِينَ. تَكُونِينَ خَافِيَةً. أَنْتِ أَيْضًا تَطْلُبِينَ حِصْنًا بِسَبَبِ ٱلْعَدُوِّ.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جَمِيعُ قِلَاعِكِ أَشْجَارُ تِينٍ بِٱلْبَوَاكِيرِ، إِذَا ٱنْهَزَّتْ تَسْقُطُ فِي فَمِ ٱلْآكِلِ.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هُوَذَا شَعْبُكِ نِسَاءٌ فِي وَسَطِكِ! تَنْفَتِحُ لِأَعْدَائِكِ أَبْوَابُ أَرْضِكِ. تَأْكُلُ ٱلنَّارُ مَغَالِيقَكِ.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اِسْتَقِي لِنَفْسِكِ مَاءً لِلْحِصَارِ. أَصْلِحِي قِلَاعَكِ. ٱدْخُلِي فِي ٱلطِّينِ وَدُوسِي فِي ٱلْمِلَاطِ. أَصْلِحِي ٱلْمِلْبَنَ.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هُنَاكَ تَأْكُلُكِ نَارٌ، يَقْطَعُكِ سَيْفٌ، يَأْكُلُكِ كَٱلْغَوْغَاءِ، تَكَاثَرِي كَٱلْغَوْغَاءِ. تَعَاظَمِي كَٱلْجَرَادِ!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أَكْثَرْتِ تُجَّارَكِ أَكْثَرَ مِنْ نُجُومِ ٱلسَّمَاءِ. ٱلْغَوْغَاءُ جَنَّحَتْ وَطَارَتْ.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رُؤَسَاؤُكِ كَٱلْجَرَادِ، وَوُلَاتُكِ كَحَرْجَلَةِ ٱلْجَرَادِ ٱلْحَالَّةِ عَلَى ٱلْجُدْرَانِ فِي يَوْمِ ٱلْبَرْدِ. تُشْرِقُ ٱلشَّمْسُ فَتَطِيرُ وَلَا يُعْرَفُ مَكَانُهَا أَيْنَ هُوَ.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نَعِسَتْ رُعَاتُكَ يَا مَلِكَ أَشُّورَ. ٱضْطَجَعَتْ عُظَمَاؤُكَ. تَشَتَّتَ شَعْبُكَ عَلَى ٱلْجِبَالِ وَلَا مَنْ يَجْمَعُ.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لَيْسَ جَبْرٌ لِٱنْكِسَارِكَ. جُرْحُكَ عَدِيمُ ٱلشِّفَاءِ. كُلُّ ٱلَّذِينَ يَسْمَعُونَ خَبَرَكَ يُصَفِّقُونَ بِأَيْدِيهِمْ عَلَيْكَ، لِأَنَّهُ عَلَى مَنْ لَمْ يَمُرَّ شَرُّكَ عَلَى ٱلدَّوَامِ؟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