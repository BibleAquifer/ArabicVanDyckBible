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Arabic Van Dyck Bible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Arabic Van Dyck Bible</w:t>
      </w:r>
      <w:r>
        <w:rPr>
          <w:rtl/>
          <w:cs/>
          <w:lang w:val="ar_AE" w:bidi="ar_AE"/>
        </w:rPr>
        <w:t xml:space="preserve"> © </w:t>
      </w:r>
      <w:hyperlink r:id="rId13">
        <w:r>
          <w:rPr>
            <w:rtl/>
            <w:cs/>
            <w:lang w:val="ar_AE" w:bidi="ar_AE"/>
          </w:rPr>
          <w:rPr>
            <w:color w:val="0000EE"/>
            <w:u w:val="single"/>
          </w:rPr>
          <w:t>Public Domain</w:t>
        </w:r>
      </w:hyperlink>
      <w:r>
        <w:rPr>
          <w:rtl/>
          <w:cs/>
          <w:lang w:val="ar_AE" w:bidi="ar_AE"/>
        </w:rPr>
        <w:t xml:space="preserve">, licensed under a </w:t>
      </w:r>
      <w:hyperlink r:id="rId14">
        <w:r>
          <w:rPr>
            <w:rtl/>
            <w:cs/>
            <w:lang w:val="ar_AE" w:bidi="ar_AE"/>
          </w:rPr>
          <w:rPr>
            <w:color w:val="0000EE"/>
            <w:u w:val="single"/>
          </w:rPr>
          <w:t>Public Domain CC0</w:t>
        </w:r>
      </w:hyperlink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Arabic Van Dyck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ar_AE" w:bidi="ar_AE"/>
        </w:rPr>
        <w:t>Hebrews 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ٱللهُ، بَعْدَ مَا كَلَّمَ ٱلْآبَاءَ بِٱلْأَنْبِيَاءِ قَدِيمًا، بِأَنْوَاعٍ وَطُرُقٍ كَثِيرَةٍ،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كَلَّمَنَا فِي هَذِهِ ٱلْأَيَّامِ ٱلْأَخِيرَةِ فِي ٱبْنِهِ، ٱلَّذِي جَعَلَهُ وَارِثًا لِكُلِّ شَيْءٍ، ٱلَّذِي بِهِ أَيْضًا عَمِلَ ٱلْعَالَمِينَ،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ٱلَّذِي، وَهُوَ بَهَاءُ مَجْدِهِ، وَرَسْمُ جَوْهَرِهِ، وَحَامِلٌ كُلَّ ٱلْأَشْيَاءِ بِكَلِمَةِ قُدْرَتِهِ، بَعْدَ مَا صَنَعَ بِنَفْسِهِ تَطْهِيرًا لِخَطَايَانَا، جَلَسَ فِي يَمِينِ ٱلْعَظَمَةِ فِي ٱلْأَعَالِي،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صَائِرًا أَعْظَمَ مِنَ ٱلْمَلَائِكَةِ بِمِقْدَارِ مَا وَرِثَ ٱسْمًا أَفْضَلَ مِنْهُمْ.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لِأَنَّهُ لِمَنْ مِنَ ٱلْمَلَائِكَةِ قَالَ قَطُّ: «أَنْتَ ٱبْنِي، أَنَا ٱلْيَوْمَ وَلَدْتُكَ»؟ وَأَيْضًا: «أَنَا أَكُونُ لَهُ أَبًا، وَهُوَ يَكُونُ لِيَ ٱبْنًا»؟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وَأَيْضًا مَتَى أَدْخَلَ ٱلْبِكْرَ إِلَى ٱلْعَالَمِ يَقُولُ: «وَلْتَسْجُدْ لَهُ كُلُّ مَلَائِكَةِ ٱللهِ».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وَعَنِ ٱلْمَلَائِكَةِ يَقُولُ: «ٱلصَّانِعُ مَلَائِكَتَهُ رِيَاحًا، وَخُدَّامَهُ لَهِيبَ نَارٍ».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وَأَمَّا عَنْ ٱلِٱبْنِ: «كُرْسِيُّكَ يَا ٱللهُ، إِلَى دَهْرِ ٱلدُّهُورِ. قَضِيبُ ٱسْتِقَامَةٍ قَضِيبُ مُلْكِكَ.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أَحْبَبْتَ ٱلْبِرَّ، وَأَبْغَضْتَ ٱلْإِثْمَ. مِنْ أَجْلِ ذَلِكَ مَسَحَكَ ٱللهُ إِلَهُكَ بِزَيْتِ ٱلِٱبْتِهَاجِ أَكْثَرَ مِنْ شُرَكَائِكَ».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وَ«أَنْتَ يَارَبُّ فِي ٱلْبَدْءِ أَسَّسْتَ ٱلْأَرْضَ، وَٱلسَّمَاوَاتُ هِيَ عَمَلُ يَدَيْكَ.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هِيَ تَبِيدُ وَلَكِنْ أَنْتَ تَبْقَى، وَكُلُّهَا كَثَوْبٍ تَبْلَى،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وَكَرِدَاءٍ تَطْوِيهَا فَتَتَغَيَّرُ. وَلَكِنْ أَنْتَ أَنْتَ، وَسِنُوكَ لَنْ تَفْنَى».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ثُمَّ لِمَنْ مِنَ ٱلْمَلَائِكَةِ قَالَ قَطُّ: «ٱجْلِسْ عَنْ يَمِينِي حَتَّى أَضَعَ أَعْدَاءَكَ مَوْطِئًا لِقَدَمَيْكَ»؟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أَلَيْسَ جَمِيعُهُمْ أَرْوَاحًا خَادِمَةً مُرْسَلَةً لِلْخِدْمَةِ لِأَجْلِ ٱلْعَتِيدِينَ أَنْ يَرِثُوا ٱلْخَلَاصَ!.</w:t>
      </w:r>
    </w:p>
    <w:p>
      <w:pPr>
        <w:pStyle w:val="Heading2"/>
        <w:bidi/>
      </w:pPr>
      <w:r>
        <w:rPr>
          <w:rtl/>
          <w:cs/>
          <w:lang w:val="ar_AE" w:bidi="ar_AE"/>
        </w:rPr>
        <w:t>Hebrews 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لِذَلِكَ يَجِبُ أَنْ نَتَنَبَّهَ أَكْثَرَ إِلَى مَا سَمِعْنَا لِئَلَّا نَفُوتَهُ،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لِأَنَّهُ إِنْ كَانَتِ ٱلْكَلِمَةُ ٱلَّتِي تَكَلَّمَ بِهَا مَلَائِكَةٌ قَدْ صَارَتْ ثَابِتَةً، وَكُلُّ تَعَدٍّ وَمَعْصِيَةٍ نَالَ مُجَازَاةً عَادِلَةً،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فَكَيْفَ نَنْجُو نَحْنُ إِنْ أَهْمَلْنَا خَلَاصًا هَذَا مِقْدَارُهُ؟ قَدِ ٱبْتَدَأَ ٱلرَّبُّ بِٱلتَّكَلُّمِ بِهِ، ثُمَّ تَثَبَّتَ لَنَا مِنَ ٱلَّذِينَ سَمِعُوا،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شَاهِدًا ٱللهُ مَعَهُمْ بِآيَاتٍ وَعَجَائِبَ وَقُوَّاتٍ مُتَنَوِّعَةٍ وَمَوَاهِبِ ٱلرُّوحِ ٱلْقُدُسِ، حَسَبَ إِرَادَتِهِ.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فَإِنَّهُ لِمَلَائِكَةٍ لَمْ يُخْضِعِ ٱلْعَالَمَ ٱلْعَتِيدَ ٱلَّذِي نَتَكَلَّمُ عَنْهُ.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لَكِنْ شَهِدَ وَاحِدٌ فِي مَوْضِعٍ قَائِلًا: «مَا هُوَ ٱلْإِنْسَانُ حَتَّى تَذْكُرَهُ؟ أَوِ ٱبْنُ ٱلْإِنْسَانِ حَتَّى تَفْتَقِدَهُ؟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وَضَعْتَهُ قَلِيلًا عَنِ ٱلْمَلَائِكَةِ. بِمَجْدٍ وَكَرَامَةٍ كَلَّلْتَهُ، وَأَقَمْتَهُ عَلَى أَعْمَالِ يَدَيْكَ.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أَخْضَعْتَ كُلَّ شَيْءٍ تَحْتَ قَدَمَيْهِ». لِأَنَّهُ إِذْ أَخْضَعَ ٱلْكُلَّ لَهُ لَمْ يَتْرُكْ شَيْئًا غَيْرَ خَاضِعٍ لَهُ. عَلَى أَنَّنَا ٱلْآنَ لَسْنَا نَرَى ٱلْكُلَّ بَعْدُ مُخْضَعًا لَهُ.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وَلَكِنَّ ٱلَّذِي وُضِعَ قَلِيلًا عَنِ ٱلْمَلَائِكَةِ، يَسُوعَ، نَرَاهُ مُكَلَّلًا بِٱلْمَجْدِ وَٱلْكَرَامَةِ، مِنْ أَجْلِ أَلَمِ ٱلْمَوْتِ، لِكَيْ يَذُوقَ بِنِعْمَةِ ٱللهِ ٱلْمَوْتَ لِأَجْلِ كُلِّ وَاحِدٍ.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لِأَنَّهُ لَاقَ بِذَاكَ ٱلَّذِي مِنْ أَجْلِهِ ٱلْكُلُّ وَبِهِ ٱلْكُلُّ، وَهُوَ آتٍ بِأَبْنَاءٍ كَثِيرِينَ إِلَى ٱلْمَجْدِ، أَنْ يُكَمِّلَ رَئِيسَ خَلَاصِهِمْ بِٱلْآلَامِ.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لِأَنَّ ٱلْمُقَدِّسَ وَٱلْمُقَدَّسِينَ جَمِيعَهُمْ مِنْ وَاحِدٍ، فَلِهَذَا ٱلسَّبَبِ لَا يَسْتَحِي أَنْ يَدْعُوَهُمْ إِخْوَةً،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قَائِلًا: «أُخَبِّرُ بِٱسْمِكَ إِخْوَتِي، وَفِي وَسَطِ ٱلْكَنِيسَةِ أُسَبِّحُكَ».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وَأَيْضًا: «أَنَا أَكُونُ مُتَوَكِّلًا عَلَيْهِ». وَأَيْضًا: «هَا أَنَا وَٱلْأَوْلَادُ ٱلَّذِينَ أَعْطَانِيهِمِ ٱللهُ».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فَإِذْ قَدْ تَشَارَكَ ٱلْأَوْلَادُ فِي ٱللَّحْمِ وَٱلدَّمِ ٱشْتَرَكَ هُوَ أَيْضًا كَذَلِكَ فِيهِمَا، لِكَيْ يُبِيدَ بِٱلْمَوْتِ ذَاكَ ٱلَّذِي لَهُ سُلْطَانُ ٱلْمَوْتِ، أَيْ إِبْلِيسَ،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وَيُعْتِقَ أُولَئِكَ ٱلَّذِينَ- خَوْفًا مِنَ ٱلْمَوْتِ- كَانُوا جَمِيعًا كُلَّ حَيَاتِهِمْ تَحْتَ ٱلْعُبُودِيَّةِ.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لِأَنَّهُ حَقًّا لَيْسَ يُمْسِكُ ٱلْمَلَائِكَةَ، بَلْ يُمْسِكُ نَسْلَ إِبْرَاهِيمَ.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مِنْ ثَمَّ كَانَ يَنْبَغِي أَنْ يُشْبِهَ إِخْوَتَهُ فِي كُلِّ شَيْءٍ، لِكَيْ يَكُونَ رَحِيمًا، وَرَئِيسَ كَهَنَةٍ أَمِينًا فِي مَا لِلهِ حَتَّى يُكَفِّرَ خَطَايَا ٱلشَّعْبِ.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لِأَنَّهُ فِي مَا هُوَ قَدْ تَأَلَّمَ مُجَرَّبًا يَقْدِرُ أَنْ يُعِينَ ٱلْمُجَرَّبِينَ.</w:t>
      </w:r>
    </w:p>
    <w:p>
      <w:pPr>
        <w:pStyle w:val="Heading2"/>
        <w:bidi/>
      </w:pPr>
      <w:r>
        <w:rPr>
          <w:rtl/>
          <w:cs/>
          <w:lang w:val="ar_AE" w:bidi="ar_AE"/>
        </w:rPr>
        <w:t>Hebrews 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مِنْ ثَمَّ أَيُّهَا ٱلْإِخْوَةُ ٱلْقِدِّيسُونَ، شُرَكَاءُ ٱلدَّعْوَةِ ٱلسَّمَاوِيَّةِ، لَاحِظُوا رَسُولَ ٱعْتِرَافِنَا وَرَئِيسَ كَهَنَتِهِ ٱلْمَسِيحَ يَسُوعَ،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حَالَ كَوْنِهِ أَمِينًا لِلَّذِي أَقَامَهُ، كَمَا كَانَ مُوسَى أَيْضًا فِي كُلِّ بَيْتِهِ.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فَإِنَّ هَذَا قَدْ حُسِبَ أَهْلًا لِمَجْدٍ أَكْثَرَ مِنْ مُوسَى، بِمِقْدَارِ مَا لِبَانِي ٱلْبَيْتِ مِنْ كَرَامَةٍ أَكْثَرَ مِنَ ٱلْبَيْتِ.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لِأَنَّ كُلَّ بَيْتٍ يَبْنِيهِ إِنْسَانٌ مَا، وَلَكِنَّ بَانِيَ ٱلْكُلِّ هُوَ ٱللهُ.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وَمُوسَى كَانَ أَمِينًا فِي كُلِّ بَيْتِهِ كَخَادِمٍ، شَهَادَةً لِلْعَتِيدِ أَنْ يُتَكَلَّمَ بِهِ.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وَأَمَّا ٱلْمَسِيحُ فَكَٱبْنٍ عَلَى بَيْتِهِ. وَبَيْتُهُ نَحْنُ إِنْ تَمَسَّكْنَا بِثِقَةِ ٱلرَّجَاءِ وَٱفْتِخَارِهِ ثَابِتَةً إِلَى ٱلنِّهَايَةِ.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لِذَلِكَ كَمَا يَقُولُ ٱلرُّوحُ ٱلْقُدُسُ: «ٱلْيَوْمَ، إِنْ سَمِعْتُمْ صَوْتَهُ،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فَلَا تُقَسُّوا قُلُوبَكُمْ، كَمَا فِي ٱلْإِسْخَاطِ، يَوْمَ ٱلتَّجْرِبَةِ فِي ٱلْقَفْرِ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حَيْثُ جَرَّبَنِي آبَاؤُكُمُ. ٱخْتَبَرُونِي وَأَبْصَرُوا أَعْمَالِي أَرْبَعِينَ سَنَةً.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لِذَلِكَ مَقَتُّ ذَلِكَ ٱلْجِيلَ، وَقُلْتُ: إِنَّهُمْ دَائِمًا يَضِلُّونَ فِي قُلُوبِهِمْ، وَلَكِنَّهُمْ لَمْ يَعْرِفُوا سُبُلِي.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حَتَّى أَقْسَمْتُ فِي غَضَبِي: لَنْ يَدْخُلُوا رَاحَتِي».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اُنْظُرُوا أَيُّهَا ٱلْإِخْوَةُ، أَنْ لَا يَكُونَ فِي أَحَدِكُمْ قَلْبٌ شِرِّيرٌ بِعَدَمِ إِيمَانٍ فِي ٱلِٱرْتِدَادِ عَنِ ٱللهِ ٱلْحَيِّ.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بَلْ عِظُوا أَنْفُسَكُمْ كُلَّ يَوْمٍ، مَا دَامَ ٱلْوَقْتُ يُدْعَى ٱلْيَوْمَ، لِكَيْ لَا يُقَسَّى أَحَدٌ مِنْكُمْ بِغُرُورِ ٱلْخَطِيَّةِ.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لِأَنَّنَا قَدْ صِرْنَا شُرَكَاءَ ٱلْمَسِيحِ، إِنْ تَمَسَّكْنَا بِبَدَاءَةِ ٱلثِّقَةِ ثَابِتَةً إِلَى ٱلنِّهَايَةِ،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إِذْ قِيلَ: «ٱلْيَوْمَ، إِنْ سَمِعْتُمْ صَوْتَهُ، فَلَا تُقَسُّوا قُلُوبَكُمْ، كَمَا فِي ٱلْإِسْخَاطِ».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فَمَنْ هُمُ ٱلَّذِينَ إِذْ سَمِعُوا أَسْخَطُوا؟ أَلَيْسَ جَمِيعُ ٱلَّذِينَ خَرَجُوا مِنْ مِصْرَ بِوَاسِطَةِ مُوسَى؟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وَمَنْ مَقَتَ أَرْبَعِينَ سَنَةً؟ أَلَيْسَ ٱلَّذِينَ أَخْطَأُوا، ٱلَّذِينَ جُثَثُهُمْ سَقَطَتْ فِي ٱلْقَفْرِ؟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وَلِمَنْ أَقْسَمَ: «لَنْ يَدْخُلُوا رَاحَتَهُ»، إِلَّا لِلَّذِينَ لَمْ يُطِيعُوا؟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فَنَرَى أَنَّهُمْ لَمْ يَقْدِرُوا أَنْ يَدْخُلُوا لِعَدَمِ ٱلْإِيمَانِ.</w:t>
      </w:r>
    </w:p>
    <w:p>
      <w:pPr>
        <w:pStyle w:val="Heading2"/>
        <w:bidi/>
      </w:pPr>
      <w:r>
        <w:rPr>
          <w:rtl/>
          <w:cs/>
          <w:lang w:val="ar_AE" w:bidi="ar_AE"/>
        </w:rPr>
        <w:t>Hebrews 4:1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فَلْنَخَفْ، أَنَّهُ مَعَ بَقَاءِ وَعْدٍ بِٱلدُّخُولِ إِلَى رَاحَتِهِ، يُرَى أَحَدٌ مِنْكُمْ أَنَّهُ قَدْ خَابَ مِنْهُ!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لِأَنَّنَا نَحْنُ أَيْضًا قَدْ بُشِّرْنَا كَمَا أُولَئِكَ، لَكِنْ لَمْ تَنْفَعْ كَلِمَةُ ٱلْخَبَرِ أُولَئِكَ. إِذْ لَمْ تَكُنْ مُمْتَزِجَةً بِٱلْإِيمَانِ فِي ٱلَّذِينَ سَمِعُوا.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لِأَنَّنَا نَحْنُ ٱلْمُؤْمِنِينَ نَدْخُلُ ٱلرَّاحَةَ، كَمَا قَالَ: «حَتَّى أَقْسَمْتُ فِي غَضَبِي: لَنْ يَدْخُلُوا رَاحَتِي» مَعَ كَوْنِ ٱلْأَعْمَالِ قَدْ أُكْمِلَتْ مُنْذُ تَأْسِيسِ ٱلْعَالَمِ.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لِأَنَّهُ قَالَ فِي مَوْضِعٍ عَنِ ٱلسَّابِعِ هَكَذَا: «وَٱسْتَرَاحَ ٱللهُ فِي ٱلْيَوْمِ ٱلسَّابِعِ مِنْ جَمِيعِ أَعْمَالِهِ».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وَفِي هَذَا أَيْضًا: «لَنْ يَدْخُلُوا رَاحَتِي».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فَإِذْ بَقِيَ أَنَّ قَوْمًا يَدْخُلُونَهَا، وَٱلَّذِينَ بُشِّرُوا أَوَّلًا لَمْ يَدْخُلُوا لِسَبَبِ ٱلْعِصْيَانِ،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يُعَيِّنُ أَيْضًا يَوْمًا قَائِلًا فِي دَاوُدَ: «ٱلْيَوْمَ» بَعْدَ زَمَانٍ هَذَا مِقْدَارُهُ، كَمَا قِيلَ: «ٱلْيَوْمَ، إِنْ سَمِعْتُمْ صَوْتَهُ، فَلَا تُقَسُّوا قُلُوبَكُمْ».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لِأَنَّهُ لَوْ كَانَ يَشُوعُ قَدْ أَرَاحَهُمْ لَمَا تَكَلَّمَ بَعْدَ ذَلِكَ عَنْ يَوْمٍ آخَرَ.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إِذًا بَقِيَتْ رَاحَةٌ لِشَعْبِ ٱللهِ!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لِأَنَّ ٱلَّذِي دَخَلَ رَاحَتَهُ ٱسْتَرَاحَ هُوَ أَيْضًا مِنْ أَعْمَالِهِ، كَمَا ٱللهُ مِنْ أَعْمَالِهِ.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فَلْنَجْتَهِدْ أَنْ نَدْخُلَ تِلْكَ ٱلرَّاحَةَ، لِئَلَّا يَسْقُطَ أَحَدٌ فِي عِبْرَةِ ٱلْعِصْيَانِ هَذِهِ عَيْنِهَا.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لِأَنَّ كَلِمَةَ ٱللهِ حَيَّةٌ وَفَعَّالَةٌ وَأَمْضَى مِنْ كُلِّ سَيْفٍ ذِي حَدَّيْنِ، وَخَارِقَةٌ إِلَى مَفْرَقِ ٱلنَّفْسِ وَٱلرُّوحِ وَٱلْمَفَاصِلِ وَٱلْمِخَاخِ، وَمُمَيِّزَةٌ أَفْكَارَ ٱلْقَلْبِ وَنِيَّاتِهِ.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وَلَيْسَتْ خَلِيقَةٌ غَيْرَ ظَاهِرَةٍ قُدَّامَهُ، بَلْ كُلُّ شَيْءٍ عُرْيَانٌ وَمَكْشُوفٌ لِعَيْنَيْ ذَلِكَ ٱلَّذِي مَعَهُ أَمْرُنَا.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فَإِذْ لَنَا رَئِيسُ كَهَنَةٍ عَظِيمٌ قَدِ ٱجْتَازَ ٱلسَّمَاوَاتِ، يَسُوعُ ٱبْنُ ٱللهِ، فَلْنَتَمَسَّكْ بِٱلْإِقْرَارِ.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لِأَنْ لَيْسَ لَنَا رَئِيسُ كَهَنَةٍ غَيْرُ قَادِرٍ أَنْ يَرْثِيَ لِضَعَفَاتِنَا، بَلْ مُجَرَّبٌ فِي كُلِّ شَيْءٍ مِثْلُنَا، بِلَا خَطِيَّةٍ.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فَلْنَتَقَدَّمْ بِثِقَةٍ إِلَى عَرْشِ ٱلنِّعْمَةِ لِكَيْ نَنَالَ رَحْمَةً وَنَجِدَ نِعْمَةً عَوْنًا فِي حِينِهِ.</w:t>
      </w:r>
    </w:p>
    <w:p>
      <w:pPr>
        <w:pStyle w:val="Heading2"/>
        <w:bidi/>
      </w:pPr>
      <w:r>
        <w:rPr>
          <w:rtl/>
          <w:cs/>
          <w:lang w:val="ar_AE" w:bidi="ar_AE"/>
        </w:rPr>
        <w:t>Hebrews 5:1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لِأَنَّ كُلَّ رَئِيسِ كَهَنَةٍ مَأْخُوذٍ مِنَ ٱلنَّاسِ يُقَامُ لِأَجْلِ ٱلنَّاسِ فِي مَا لِلهِ،لِكَيْ يُقَدِّمَ قَرَابِينَ وَذَبَائِحَ عَنِ ٱلْخَطَايَا،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قَادِرًا أَنْ يَتَرَفَّقَ بِٱلْجُهَّالِ وَٱلضَّالِّينَ، إِذْ هُوَ أَيْضًا مُحَاطٌ بِٱلضَّعْفِ.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وَلِهَذَا ٱلضَّعْفِ يَلْتَزِمُ أَنَّهُ كَمَا يُقَدِّمُ عَنِ ٱلْخَطَايَا لِأَجْلِ ٱلشَّعْبِ هَكَذَا أَيْضًا لِأَجْلِ نَفْسِهِ.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وَلَا يَأْخُذُ أَحَدٌ هَذِهِ ٱلْوَظِيفَةَ بِنَفْسِهِ، بَلِ ٱلْمَدْعُوُّ مِنَ ٱللهِ، كَمَا هَارُونُ أَيْضًا.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كَذَلِكَ ٱلْمَسِيحُ أَيْضًا لَمْ يُمَجِّدْ نَفْسَهُ لِيَصِيرَ رَئِيسَ كَهَنَةٍ، بَلِ ٱلَّذِي قَالَ لَهُ: «أَنْتَ ٱبْنِي، أَنَا ٱلْيَوْمَ وَلَدْتُكَ».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كَمَا يَقُولُ أَيْضًا فِي مَوْضِعٍ آخَرَ: «أَنْتَ كَاهِنٌ إِلَى ٱلْأَبَدِ عَلَى رُتْبَةِ مَلْكِي صَادَقَ».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ٱلَّذِي - فِي أَيَّامِ جَسَدِهِ- إِذْ قَدَّمَ بِصُرَاخٍ شَدِيدٍ وَدُمُوعٍ طَلِبَاتٍ وَتَضَرُّعَاتٍ لِلْقَادِرِ أَنْ يُخَلِّصَهُ مِنَ ٱلْمَوْتِ، وَسُمِعَ لَهُ مِنْ أَجْلِ تَقْوَاهُ،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مَعَ كَوْنِهِ ٱبْنًا تَعَلَّمَ ٱلطَّاعَةَ مِمَّا تَأَلَّمَ بِهِ.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وَإِذْ كُمِّلَ صَارَ لِجَمِيعِ ٱلَّذِينَ يُطِيعُونَهُ، سَبَبَ خَلَاصٍ أَبَدِيٍّ،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مَدْعُوًّا مِنَ ٱللهِ رَئِيسَ كَهَنَةٍ عَلَى رُتْبَةِ مَلْكِي صَادَقَ.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اَلَّذِي مِنْ جِهَتِهِ ٱلْكَلَامُ كَثِيرٌ عِنْدَنَا، وَعَسِرُ ٱلتَّفْسِيرِ لِنَنْطِقَ بِهِ، إِذْ قَدْ صِرْتُمْ مُتَبَاطِئِي ٱلْمَسَامِعِ.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لِأَنَّكُمْ -إِذْ كَانَ يَنْبَغِي أَنْ تَكُونُوا مُعَلِّمِينَ لِسَبَبِ طُولِ ٱلزَّمَانِ- تَحْتَاجُونَ أَنْ يُعَلِّمَكُمْ أَحَدٌ مَا هِيَ أَرْكَانُ بَدَاءَةِ أَقْوَالِ ٱللهِ، وَصِرْتُمْ مُحْتَاجِينَ إِلَى ٱللَّبَنِ، لَا إِلَى طَعَامٍ قَوِيٍّ.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لِأَنَّ كُلَّ مَنْ يَتَنَاوَلُ ٱللَّبَنَ هُوَ عَدِيمُ ٱلْخِبْرَةِ فِي كَلَامِ ٱلْبِرِّ لِأَنَّهُ طِفْلٌ،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وَأَمَّا ٱلطَّعَامُ ٱلْقَوِيُّ فَلِلْبَالِغِينَ، ٱلَّذِينَ بِسَبَبِ ٱلتَّمَرُّنِ قَدْ صَارَتْ لَهُمُ ٱلْحَوَاسُّ مُدَرَّبَةً عَلَى ٱلتَّمْيِيزِ بَيْنَ ٱلْخَيْرِ وَٱلشَّرِّ.</w:t>
      </w:r>
    </w:p>
    <w:p>
      <w:pPr>
        <w:pStyle w:val="Heading2"/>
        <w:bidi/>
      </w:pPr>
      <w:r>
        <w:rPr>
          <w:rtl/>
          <w:cs/>
          <w:lang w:val="ar_AE" w:bidi="ar_AE"/>
        </w:rPr>
        <w:t>Hebrews 6:1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لِذَلِكَ وَنَحْنُ تَارِكُونَ كَلَامَ بَدَاءَةِ ٱلْمَسِيحِ، لِنَتَقَدَّمْ إِلَى ٱلْكَمَالِ، غَيْرَ وَاضِعِينَ أَيْضًا أَسَاسَ ٱلتَّوْبَةِ مِنَ ٱلْأَعْمَالِ ٱلْمَيِّتَةِ، وَٱلْإِيمَانِ بِٱللهِ،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تَعْلِيمَ ٱلْمَعْمُودِيَّاتِ، وَوَضْعَ ٱلْأَيَادِي، قِيَامَةَ ٱلْأَمْوَاتِ، وَٱلدَّيْنُونَةَ ٱلْأَبَدِيَّةَ،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وَهَذَا سَنَفْعَلُهُ إِنْ أَذِنَ ٱللهُ.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لِأَنَّ ٱلَّذِينَ ٱسْتُنِيرُوا مَرَّةً، وَذَاقُوا ٱلْمَوْهِبَةَ ٱلسَّمَاوِيَّةَ، وَصَارُوا شُرَكَاءَ ٱلرُّوحِ ٱلْقُدُسِ،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وَذَاقُوا كَلِمَةَ ٱللهِ ٱلصَّالِحَةَ وَقُوَّاتِ ٱلدَّهْرِ ٱلْآتِي،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وَسَقَطُوا، لَا يُمْكِنُ تَجْدِيدُهُمْ أَيْضًا لِلتَّوْبَةِ، إِذْ هُمْ يَصْلِبُونَ لِأَنْفُسِهِمْ ٱبْنَ ٱللهِ ثَانِيَةً وَيُشَهِّرُونَهُ.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لِأَنَّ أَرْضًا قَدْ شَرِبَتِ ٱلْمَطَرَ ٱلْآتِيَ عَلَيْهَا مِرَارًا كَثِيرَةً، وَأَنْتَجَتْ عُشْبًا صَالِحًا لِلَّذِينَ فُلِحَتْ مِنْ أَجْلِهِمْ، تَنَالُ بَرَكَةً مِنَ ٱللهِ.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وَلَكِنْ إِنْ أَخْرَجَتْ شَوْكًا وَحَسَكًا، فَهِيَ مَرْفُوضَةٌ وَقَرِيبَةٌ مِنَ ٱللَّعْنَةِ، ٱلَّتِي نِهَايَتُهَا لِلْحَرِيقِ.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وَلَكِنَّنَا قَدْ تَيَقَّنَّا مِنْ جِهَتِكُمْ أَيُّهَا ٱلْأَحِبَّاءُ، أُمُورًا أَفْضَلَ، وَمُخْتَصَّةً بِٱلْخَلَاصِ، وَإِنْ كُنَّا نَتَكَلَّمُ هَكَذَا.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لِأَنَّ ٱللهَ لَيْسَ بِظَالِمٍ حَتَّى يَنْسَى عَمَلَكُمْ وَتَعَبَ ٱلْمَحَبَّةِ ٱلَّتِي أَظْهَرْتُمُوهَا نَحْوَ ٱسْمِهِ، إِذْ قَدْ خَدَمْتُمُ ٱلْقِدِّيسِينَ وَتَخْدِمُونَهُمْ.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وَلَكِنَّنَا نَشْتَهِي أَنَّ كُلَّ وَاحِدٍ مِنْكُمْ يُظْهِرُ هَذَا ٱلِٱجْتِهَادَ عَيْنَهُ لِيَقِينِ ٱلرَّجَاءِ إِلَى ٱلنِّهَايَةِ،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لِكَيْ لَا تَكُونُوا مُتَبَاطِئِينَ بَلْ مُتَمَثِّلِينَ بِٱلَّذِينَ بِٱلْإِيمَانِ وَٱلْأَنَاةِ يَرِثُونَ ٱلْمَوَاعِيدَ.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فَإِنَّهُ لَمَّا وَعَدَ ٱللهُ إِبْرَاهِيمَ، إِذْ لَمْ يَكُنْ لَهُ أَعْظَمُ يُقْسِمُ بِهِ، أَقْسَمَ بِنَفْسِهِ،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قَائِلًا: «إِنِّي لَأُبَارِكَنَّكَ بَرَكَةً وَأُكَثِّرَنَّكَ تَكْثِيرًا».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وَهَكَذَا إِذْ تَأَنَّى نَالَ ٱلْمَوْعِدَ.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فَإِنَّ ٱلنَّاسَ يُقْسِمُونَ بِٱلْأَعْظَمِ، وَنِهَايَةُ كُلِّ مُشَاجَرَةٍ عِنْدَهُمْ لِأَجْلِ ٱلتَّثْبِيتِ هِيَ ٱلْقَسَمُ.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فَلِذَلِكَ إِذْ أَرَادَ ٱللهُ أَنْ يُظْهِرَ أَكْثَرَ كَثِيرًا لِوَرَثَةِ ٱلْمَوْعِدِ عَدَمَ تَغَيُّرِ قَضَائِهِ، تَوَسَّطَ بِقَسَمٍ،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حَتَّى بِأَمْرَيْنِ عَدِيمَيِ ٱلتَّغَيُّرِ، لَا يُمْكِنُ أَنَّ ٱللهَ يَكْذِبُ فِيهِمَا، تَكُونُ لَنَا تَعْزِيَةٌ قَوِيَّةٌ، نَحْنُ ٱلَّذِينَ ٱلْتَجَأْنَا لِنُمْسِكَ بِٱلرَّجَاءِ ٱلْمَوْضُوعِ أَمَامَنَا،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ٱلَّذِي هُوَ لَنَا كَمِرْسَاةٍ لِلنَّفْسِ مُؤْتَمَنَةٍ وَثَابِتَةٍ، تَدْخُلُ إِلَى مَا دَاخِلَ ٱلْحِجَابِ،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حَيْثُ دَخَلَ يَسُوعُ كَسَابِقٍ لِأَجْلِنَا، صَائِرًا عَلَى رُتْبَةِ مَلْكِي صَادَقَ، رَئِيسَ كَهَنَةٍ إِلَى ٱلْأَبَدِ.</w:t>
      </w:r>
    </w:p>
    <w:p>
      <w:pPr>
        <w:pStyle w:val="Heading2"/>
        <w:bidi/>
      </w:pPr>
      <w:r>
        <w:rPr>
          <w:rtl/>
          <w:cs/>
          <w:lang w:val="ar_AE" w:bidi="ar_AE"/>
        </w:rPr>
        <w:t>Hebrews 7:1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لِأَنَّ مَلْكِي صَادَقَ هَذَا، مَلِكَ سَالِيمَ، كَاهِنَ ٱللهِ ٱلْعَلِيِّ، ٱلَّذِي ٱسْتَقْبَلَ إِبْرَاهِيمَ رَاجِعًا مِنْ كَسْرَةِ ٱلْمُلُوكِ وَبَارَكَهُ،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ٱلَّذِي قَسَمَ لَهُ إِبْرَاهِيمُ عُشْرًا مِنْ كُلِّ شَيْءٍ. ٱلْمُتَرْجَمَ أَوَّلًا «مَلِكَ ٱلْبِرِّ»، ثُمَّ أَيْضًا «مَلِكَ سَالِيمَ» أَيْ «مَلِكَ ٱلسَّلَامِ»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بِلَا أَبٍ، بِلَا أُمٍّ، بِلَا نَسَبٍ. لَا بَدَاءَةَ أَيَّامٍ لَهُ وَلَا نِهَايَةَ حَيَاةٍ، بَلْ هُوَ مُشَبَّهٌ بِٱبْنِ ٱللهِ. هَذَا يَبْقَى كَاهِنًا إِلَى ٱلْأَبَدِ.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ثُمَّ ٱنْظُرُوا مَا أَعْظَمَ هَذَا ٱلَّذِي أَعْطَاهُ إِبْرَاهِيمُ رَئِيسُ ٱلْآبَاءِ، عُشْرًا أَيْضًا مِنْ رَأْسِ ٱلْغَنَائِمِ!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وَأَمَّا ٱلَّذِينَ هُمْ مِنْ بَنِي لَاوِي، ٱلَّذِينَ يَأْخُذُونَ ٱلْكَهَنُوتَ، فَلَهُمْ وَصِيَّةٌ أَنْ يُعَشِّرُوا ٱلشَّعْبَ بِمُقْتَضَى ٱلنَّامُوسِ، أَيْ إِخْوَتَهُمْ، مَعَ أَنَّهُمْ قَدْ خَرَجُوا مِنْ صُلْبِ إِبْرَاهِيمَ.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وَلَكِنَّ ٱلَّذِي لَيْسَ لَهُ نَسَبٌ مِنْهُمْ قَدْ عَشَّرَ إِبْرَاهِيمَ، وَبَارَكَ ٱلَّذِي لَهُ ٱلْمَوَاعِيدُ!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وَبِدُونِ كُلِّ مُشَاجَرَةٍ: ٱلْأَصْغَرُ يُبَارَكُ مِنَ ٱلْأَكْبَرِ،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وَهُنَا أُنَاسٌ مَائِتُونَ يَأْخُذُونَ عُشْرًا، وَأَمَّا هُنَاكَ فَٱلْمَشْهُودُ لَهُ بِأَنَّهُ حَيٌّ.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حَتَّى أَقُولُ كَلِمَةً: إِنَّ لَاوِي أَيْضًا ٱلْآخِذَ ٱلْأَعْشَارَ قَدْ عُشِّرَ بِإِبْرَاهِيمَ.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لِأَنَّهُ كَانَ بَعْدُ فِي صُلْبِ أَبِيهِ حِينَ ٱسْتَقْبَلَهُ مَلْكِي صَادَقَ.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فَلَوْ كَانَ بِٱلْكَهَنُوتِ ٱللَّاوِيِّ كَمَالٌ - إِذِ ٱلشَّعْبُ أَخَذَ ٱلنَّامُوسَ عَلَيْهِ - مَاذَا كَانَتِ ٱلْحَاجَةُ بَعْدُ إِلَى أَنْ يَقُومَ كَاهِنٌ آخَرُ عَلَى رُتْبَةِ مَلْكِي صَادَقَ؟ وَلَا يُقَالُ عَلَى رُتْبَةِ هَارُونَ.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لِأَنَّهُ إِنْ تَغَيَّرَ ٱلْكَهَنُوتُ، فَبِالضَّرُورَةِ يَصِيرُ تَغَيُّرٌ لِلنَّامُوسِ أَيْضًا.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لِأَنَّ ٱلَّذِي يُقَالُ عَنْهُ هَذَا كَانَ شَرِيكًا فِي سِبْطٍ آخَرَ لَمْ يُلَازِمْ أَحَدٌ مِنْهُ ٱلْمَذْبَحَ.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فَإِنَّهُ وَاضِحٌ أَنَّ رَبَّنَا قَدْ طَلَعَ مِنْ سِبْطِ يَهُوذَا، ٱلَّذِي لَمْ يَتَكَلَّمْ عَنْهُ مُوسَى شَيْئًا مِنْ جِهَةِ ٱلْكَهَنُوتِ.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وَذَلِكَ أَكْثَرُ وُضُوحًا أَيْضًا إِنْ كَانَ عَلَى شِبْهِ مَلْكِي صَادَقَ يَقُومُ كَاهِنٌ آخَرُ،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قَدْ صَارَ لَيْسَ بِحَسَبِ نَامُوسِ وَصِيَّةٍ جَسَدِيَّةٍ، بَلْ بِحَسَبِ قُوَّةِ حَيَاةٍ لَا تَزُولُ.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لِأَنَّهُ يَشْهَدُ أَنَّكَ: «كَاهِنٌ إِلَى ٱلْأَبَدِ عَلَى رُتْبَةِ مَلْكِي صَادَقَ».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فَإِنَّهُ يَصِيرُ إِبْطَالُ ٱلْوَصِيَّةِ ٱلسَّابِقَةِ مِنْ أَجْلِ ضَعْفِهَا وَعَدَمِ نَفْعِهَا،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إِذِ ٱلنَّامُوسُ لَمْ يُكَمِّلْ شَيْئًا. وَلَكِنْ يَصِيرُ إِدْخَالُ رَجَاءٍ أَفْضَلَ بِهِ نَقْتَرِبُ إِلَى ٱللهِ.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وَعَلَى قَدْرِ مَا إِنَّهُ لَيْسَ بِدُونِ قَسَمٍ،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لِأَنَّ أُولَئِكَ بِدُونِ قَسَمٍ قَدْ صَارُوا كَهَنَةً، وَأَمَّا هَذَا فَبِقَسَمٍ مِنَ ٱلْقَائِلِ لَهُ: «أَقْسَمَ ٱلرَّبُّ وَلَنْ يَنْدَمَ، أَنْتَ كَاهِنٌ إِلَى ٱلْأَبَدِ عَلَى رُتْبَةِ مَلْكِي صَادَقَ».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عَلَى قَدْرِ ذَلِكَ، قَدْ صَارَ يَسُوعُ ضَامِنًا لِعَهْدٍ أَفْضَلَ.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وَأُولَئِكَ قَدْ صَارُوا كَهَنَةً كَثِيرِينَ مِنْ أَجْلِ مَنْعِهِمْ بِٱلْمَوْتِ عَنِ ٱلْبَقَاءِ،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وَأَمَّا هَذَا فَمِنْ أَجْلِ أَنَّهُ يَبْقَى إِلَى ٱلْأَبَدِ، لَهُ كَهَنُوتٌ لَا يَزُولُ.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فَمِنْ ثَمَّ يَقْدِرُ أَنْ يُخَلِّصَ أَيْضًا إِلَى ٱلتَّمَامِ ٱلَّذِينَ يَتَقَدَّمُونَ بِهِ إِلَى ٱللهِ، إِذْ هُوَ حَيٌّ فِي كُلِّ حِينٍ لِيَشْفَعَ فِيهِمْ.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لِأَنَّهُ كَانَ يَلِيقُ بِنَا رَئِيسُ كَهَنَةٍ مِثْلُ هَذَا، قُدُّوسٌ بِلَا شَرٍّ وَلَا دَنَسٍ، قَدِ ٱنْفَصَلَ عَنِ ٱلْخُطَاةِ وَصَارَ أَعْلَى مِنَ ٱلسَّمَاوَاتِ،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ٱلَّذِي لَيْسَ لَهُ ٱضْطِرَارٌ كُلَّ يَوْمٍ مِثْلُ رُؤَسَاءِ ٱلْكَهَنَةِ أَنْ يُقَدِّمَ ذَبَائِحَ أَوَّلًا عَنْ خَطَايَا نَفْسِهِ ثُمَّ عَنْ خَطَايَا ٱلشَّعْبِ، لِأَنَّهُ فَعَلَ هَذَا مَرَّةً وَاحِدَةً، إِذْ قَدَّمَ نَفْسَهُ.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فَإِنَّ ٱلنَّامُوسَ يُقِيمُ أُنَاسًا بِهِمْ ضَعْفٌ رُؤَسَاءَ كَهَنَةٍ. وَأَمَّا كَلِمَةُ ٱلْقَسَمِ ٱلَّتِي بَعْدَ ٱلنَّامُوسِ فَتُقِيمُ ٱبْنًا مُكَمَّلًا إِلَى ٱلْأَبَدِ.</w:t>
      </w:r>
    </w:p>
    <w:p>
      <w:pPr>
        <w:pStyle w:val="Heading2"/>
        <w:bidi/>
      </w:pPr>
      <w:r>
        <w:rPr>
          <w:rtl/>
          <w:cs/>
          <w:lang w:val="ar_AE" w:bidi="ar_AE"/>
        </w:rPr>
        <w:t>Hebrews 8:1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وَأَمَّا رَأْسُ ٱلْكَلَامِ فَهُوَ: أَنَّ لَنَا رَئِيسَ كَهَنَةٍ مِثْلَ هَذَا،قَدْ جَلَسَ فِي يَمِينِ عَرْشِ ٱلْعَظَمَةِ فِي ٱلسَّمَاوَاتِ،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خَادِمًا لِلْأَقْدَاسِ وَٱلْمَسْكَنِ ٱلْحَقِيقِيِّ ٱلَّذِي نَصَبَهُ ٱلرَّبُّ لَا إِنْسَانٌ.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لِأَنَّ كُلَّ رَئِيسِ كَهَنَةٍ يُقَامُ لِكَيْ يُقَدِّمَ قَرَابِينَ وَذَبَائِحَ. فَمِنْ ثَمَّ يَلْزَمُ أَنْ يَكُونَ لِهَذَا أَيْضًا شَيْءٌ يُقَدِّمُهُ.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فَإِنَّهُ لَوْ كَانَ عَلَى ٱلْأَرْضِ لَمَا كَانَ كَاهِنًا، إِذْ يُوجَدُ ٱلْكَهَنَةُ ٱلَّذِينَ يُقَدِّمُونَ قَرَابِينَ حَسَبَ ٱلنَّامُوسِ،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ٱلَّذِينَ يَخْدِمُونَ شِبْهَ ٱلسَّمَاوِيَّاتِ وَظِلَّهَا، كَمَا أُوحِيَ إِلَى مُوسَى وَهُوَ مُزْمِعٌ أَنْ يَصْنَعَ ٱلْمَسْكَنَ. لِأَنَّهُ قَالَ: «ٱنْظُرْ أَنْ تَصْنَعَ كُلَّ شَيْءٍ حَسَبَ ٱلْمِثَالِ ٱلَّذِي أُظْهِرَ لَكَ فِي ٱلْجَبَلِ».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وَلَكِنَّهُ ٱلْآنَ قَدْ حَصَلَ عَلَى خِدْمَةٍ أَفْضَلَ بِمِقْدَارِ مَا هُوَ وَسِيطٌ أَيْضًا لِعَهْدٍ أَعْظَمَ، قَدْ تَثَبَّتَ عَلَى مَوَاعِيدَ أَفْضَلَ.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فَإِنَّهُ لَوْ كَانَ ذَلِكَ ٱلْأَوَّلُ بِلَا عَيْبٍ لَمَا طُلِبَ مَوْضِعٌ لِثَانٍ.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لِأَنَّهُ يَقُولُ لَهُمْ لَائِمًا: «هُوَذَا أَيَّامٌ تَأْتِي، يَقُولُ ٱلرَّبُّ، حِينَ أُكَمِّلُ مَعَ بَيْتِ إِسْرَائِيلَ وَمَعَ بَيْتِ يَهُوذَا عَهْدًا جَدِيدًا.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لَا كَٱلْعَهْدِ ٱلَّذِي عَمِلْتُهُ مَعَ آبَائِهِمْ يَوْمَ أَمْسَكْتُ بِيَدِهِمْ لِأُخْرِجَهُمْ مِنْ أَرْضِ مِصْرَ، لِأَنَّهُمْ لَمْ يَثْبُتُوا فِي عَهْدِي، وَأَنَا أَهْمَلْتُهُمْ، يَقُولُ ٱلرَّبُّ.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لِأَنَّ هَذَا هُوَ ٱلْعَهْدُ ٱلَّذِي أَعْهَدُهُ مَعَ بَيْتِ إِسْرَائِيلَ بَعْدَ تِلْكَ ٱلْأَيَّامِ، يَقُولُ ٱلرَّبُّ: أَجْعَلُ نَوَامِيسِي فِي أَذْهَانِهِمْ، وَأَكْتُبُهَا عَلَى قُلُوبِهِمْ، وَأَنَا أَكُونُ لَهُمْ إِلَهًا، وَهُمْ يَكُونُونَ لِي شَعْبًا.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وَلَا يُعَلِّمُونَ كُلُّ وَاحِدٍ قَرِيبَهُ، وَكُلُّ وَاحِدٍ أَخَاهُ قَائِلًا: ٱعْرِفِ ٱلرَّبَّ، لِأَنَّ ٱلْجَمِيعَ سَيَعْرِفُونَنِي مِنْ صَغِيرِهِمْ إِلَى كَبِيرِهِمْ.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لِأَنِّي أَكُونُ صَفُوحًا عَنْ آثَامِهِمْ، وَلَا أَذْكُرُ خَطَايَاهُمْ وَتَعَدِّيَاتِهِمْ فِي مَا بَعْدُ».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فَإِذْ قَالَ: «جَدِيدًا»، عَتَّقَ ٱلْأَوَّلَ. وَأَمَّا مَا عَتَقَ وَشَاخَ فَهُوَ قَرِيبٌ مِنْ ٱلِٱضْمِحْلَالِ.</w:t>
      </w:r>
    </w:p>
    <w:p>
      <w:pPr>
        <w:pStyle w:val="Heading2"/>
        <w:bidi/>
      </w:pPr>
      <w:r>
        <w:rPr>
          <w:rtl/>
          <w:cs/>
          <w:lang w:val="ar_AE" w:bidi="ar_AE"/>
        </w:rPr>
        <w:t>Hebrews 9:1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ثُمَّ ٱلْعَهْدُ ٱلْأَوَّلُ كَانَ لَهُ أَيْضًا فَرَائِضُ خِدْمَةٍ وَٱلْقُدْسُ ٱلْعَالَمِيُّ،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لِأَنَّهُ نُصِبَ ٱلْمَسْكَنُ ٱلْأَوَّلُ ٱلَّذِي يُقَالُ لَهُ: «ٱلْقُدْسُ»، ٱلَّذِي كَانَ فِيهِ ٱلْمَنَارَةُ وَٱلْمَائِدَةُ وَخُبْزُ ٱلتَّقْدِمَةِ.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وَوَرَاءَ ٱلْحِجَابِ ٱلثَّانِي ٱلْمَسْكَنُ ٱلَّذِي يُقَالُ لَهُ: «قُدْسُ ٱلْأَقْدَاسِ»،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فِيهِ مِبْخَرَةٌ مِنْ ذَهَبٍ، وَتَابُوتُ ٱلْعَهْدِ مُغَشًّى مِنْ كُلِّ جِهَةٍ بِٱلذَّهَبِ، ٱلَّذِي فِيهِ قِسْطٌ مِنْ ذَهَبٍ فِيهِ ٱلْمَنُّ، وَعَصَا هَارُونَ ٱلَّتِي أَفْرَخَتْ، وَلَوْحَا ٱلْعَهْدِ.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وَفَوْقَهُ كَرُوبَا ٱلْمَجْدِ مُظَلِّلَيْنِ ٱلْغِطَاءَ. أَشْيَاءُ لَيْسَ لَنَا ٱلْآنَ أَنْ نَتَكَلَّمَ عَنْهَا بِٱلتَّفْصِيلِ.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ثُمَّ إِذْ صَارَتْ هَذِهِ مُهَيَّأَةً هَكَذَا، يَدْخُلُ ٱلْكَهَنَةُ إِلَى ٱلْمَسْكَنِ ٱلْأَوَّلِ كُلَّ حِينٍ، صَانِعِينَ ٱلْخِدْمَةَ.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وَأَمَّا إِلَى ٱلثَّانِي فَرَئِيسُ ٱلْكَهَنَةِ فَقَطْ مَرَّةً فِي ٱلسَّنَةِ، لَيْسَ بِلَا دَمٍ يُقَدِّمُهُ عَنْ نَفْسِهِ وَعَنْ جَهَالَاتِ ٱلشَّعْبِ،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مُعْلِنًا ٱلرُّوحُ ٱلْقُدُسُ بِهَذَا أَنَّ طَرِيقَ ٱلْأَقْدَاسِ لَمْ يُظْهَرْ بَعْدُ، مَا دَامَ ٱلْمَسْكَنُ ٱلْأَوَّلُ لَهُ إِقَامَةٌ،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ٱلَّذِي هُوَ رَمْزٌ لِلْوَقْتِ ٱلْحَاضِرِ، ٱلَّذِي فِيهِ تُقَدَّمُ قَرَابِينُ وَذَبَائِحُ، لَا يُمْكِنُ مِنْ جِهَةِ ٱلضَّمِيرِ أَنْ تُكَمِّلَ ٱلَّذِي يَخْدِمُ،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وَهِيَ قَائِمَةٌ بِأَطْعِمَةٍ وَأَشْرِبَةٍ وَغَسَلَاتٍ مُخْتَلِفَةٍ وَفَرَائِضَ جَسَدِيَّةٍ فَقَطْ، مَوْضُوعَةٍ إِلَى وَقْتِ ٱلْإِصْلَاحِ.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وَأَمَّا ٱلْمَسِيحُ، وَهُوَ قَدْ جَاءَ رَئِيسَ كَهَنَةٍ لِلْخَيْرَاتِ ٱلْعَتِيدَةِ، فَبِٱلْمَسْكَنِ ٱلْأَعْظَمِ وَٱلْأَكْمَلِ، غَيْرِ ٱلْمَصْنُوعِ بِيَدٍ، أَيِ ٱلَّذِي لَيْسَ مِنْ هَذِهِ ٱلْخَلِيقَةِ،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وَلَيْسَ بِدَمِ تُيُوسٍ وَعُجُولٍ، بَلْ بِدَمِ نَفْسِهِ، دَخَلَ مَرَّةً وَاحِدَةً إِلَى ٱلْأَقْدَاسِ، فَوَجَدَ فِدَاءً أَبَدِيًّا.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لِأَنَّهُ إِنْ كَانَ دَمُ ثِيرَانٍ وَتُيُوسٍ وَرَمَادُ عِجْلَةٍ مَرْشُوشٌ عَلَى ٱلْمُنَجَّسِينَ، يُقَدِّسُ إِلَى طَهَارَةِ ٱلْجَسَدِ،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فَكَمْ بِٱلْحَرِيِّ يَكُونُ دَمُ ٱلْمَسِيحِ، ٱلَّذِي بِرُوحٍ أَزَلِيٍّ قَدَّمَ نَفْسَهُ لِلهِ بِلَا عَيْبٍ، يُطَهِّرُ ضَمَائِرَكُمْ مِنْ أَعْمَالٍ مَيِّتَةٍ لِتَخْدِمُوا ٱللهَ ٱلْحَيَّ!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وَلِأَجْلِ هَذَا هُوَ وَسِيطُ عَهْدٍ جَدِيدٍ، لِكَيْ يَكُونَ ٱلْمَدْعُوُّونَ - إِذْ صَارَ مَوْتٌ لِفِدَاءِ ٱلتَّعَدِّيَاتِ ٱلَّتِي فِي ٱلْعَهْدِ ٱلْأَوَّلِ - يَنَالُونَ وَعْدَ ٱلْمِيرَاثِ ٱلْأَبَدِيِّ.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لِأَنَّهُ حَيْثُ تُوجَدُ وَصِيَّةٌ، يَلْزَمُ بَيَانُ مَوْتِ ٱلْمُوصِي.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لِأَنَّ ٱلْوَصِيَّةَ ثَابِتَةٌ عَلَى ٱلْمَوْتَى، إِذْ لَا قُوَّةَ لَهَا ٱلْبَتَّةَ مَا دَامَ ٱلْمُوصِي حَيًّا.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فَمِنْ ثَمَّ ٱلْأَوَّلُ أَيْضًا لَمْ يُكَرَّسْ بِلَا دَمٍ،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لِأَنَّ مُوسَى بَعْدَمَا كَلَّمَ جَمِيعَ ٱلشَّعْبِ بِكُلِّ وَصِيَّةٍ بِحَسَبِ ٱلنَّامُوسِ، أَخَذَ دَمَ ٱلْعُجُولِ وَٱلتُّيُوسِ، مَعَ مَاءٍ وَصُوفًا قِرْمِزِيًّا وَزُوفَا، وَرَشَّ ٱلْكِتَابَ نَفْسَهُ وَجَمِيعَ ٱلشَّعْبِ،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قَائِلًا: «هَذَا هُوَ دَمُ ٱلْعَهْدِ ٱلَّذِي أَوْصَاكُمُ ٱللهُ بِهِ».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وَٱلْمَسْكَنَ أَيْضًا وَجَمِيعَ آنِيَةِ ٱلْخِدْمَةِ رَشَّهَا كَذَلِكَ بِٱلدَّمِ.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وَكُلُّ شَيْءٍ تَقْرِيبًا يَتَطَهَّرُ حَسَبَ ٱلنَّامُوسِ بِٱلدَّمِ، وَبِدُونِ سَفْكِ دَمٍ لَا تَحْصُلُ مَغْفِرَةٌ!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فَكَانَ يَلْزَمُ أَنَّ أَمْثِلَةَ ٱلْأَشْيَاءِ ٱلَّتِي فِي ٱلسَّمَاوَاتِ تُطَهَّرُ بِهَذِهِ، وَأَمَّا ٱلسَّمَاوِيَّاتُ عَيْنُهَا، فَبِذَبَائِحَ أَفْضَلَ مِنْ هَذِهِ.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لِأَنَّ ٱلْمَسِيحَ لَمْ يَدْخُلْ إِلَى أَقْدَاسٍ مَصْنُوعَةٍ بِيَدٍ أَشْبَاهِ ٱلْحَقِيقِيَّةِ، بَلْ إِلَى ٱلسَّمَاءِ عَيْنِهَا، لِيَظْهَرَ ٱلْآنَ أَمَامَ وَجْهِ ٱللهِ لِأَجْلِنَا.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وَلَا لِيُقَدِّمَ نَفْسَهُ مِرَارًا كَثِيرَةً، كَمَا يَدْخُلُ رَئِيسُ ٱلْكَهَنَةِ إِلَى ٱلْأَقْدَاسِ كُلَّ سَنَةٍ بِدَمِ آخَرَ.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فَإِذْ ذَاكَ كَانَ يَجِبُ أَنْ يَتَأَلَّمَ مِرَارًا كَثِيرَةً مُنْذُ تَأْسِيسِ ٱلْعَالَمِ، وَلَكِنَّهُ ٱلْآنَ قَدْ أُظْهِرَ مَرَّةً عِنْدَ ٱنْقِضَاءِ ٱلدُّهُورِ لِيُبْطِلَ ٱلْخَطِيَّةَ بِذَبِيحَةِ نَفْسِهِ.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وَكَمَا وُضِعَ لِلنَّاسِ أَنْ يَمُوتُوا مَرَّةً ثُمَّ بَعْدَ ذَلِكَ ٱلدَّيْنُونَةُ،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هَكَذَا ٱلْمَسِيحُ أَيْضًا، بَعْدَمَا قُدِّمَ مَرَّةً لِكَيْ يَحْمِلَ خَطَايَا كَثِيرِينَ، سَيَظْهَرُ ثَانِيَةً بِلَا خَطِيَّةٍ لِلْخَلَاصِ لِلَّذِينَ يَنْتَظِرُونَهُ.</w:t>
      </w:r>
    </w:p>
    <w:p>
      <w:pPr>
        <w:pStyle w:val="Heading2"/>
        <w:bidi/>
      </w:pPr>
      <w:r>
        <w:rPr>
          <w:rtl/>
          <w:cs/>
          <w:lang w:val="ar_AE" w:bidi="ar_AE"/>
        </w:rPr>
        <w:t>Hebrews 10:1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لِأَنَّ ٱلنَّامُوسَ، إِذْ لَهُ ظِلُّ ٱلْخَيْرَاتِ ٱلْعَتِيدَةِ لَا نَفْسُ صُورَةِ ٱلْأَشْيَاءِ، لَا يَقْدِرُ أَبَدًا بِنَفْسِ ٱلذَّبَائِحِ كُلَّ سَنَةٍ، ٱلَّتِي يُقَدِّمُونَهَا عَلَى ٱلدَّوَامِ، أَنْ يُكَمِّلَ ٱلَّذِينَ يَتَقَدَّمُونَ.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وَإِلَّا، أَفَمَا زَالَتْ تُقَدَّمُ؟ مِنْ أَجْلِ أَنَّ ٱلْخَادِمِينَ، وَهُمْ مُطَهَّرُونَ مَرَّةً، لَا يَكُونُ لَهُمْ أَيْضًا ضَمِيرُ خَطَايَا.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لَكِنْ فِيهَا كُلَّ سَنَةٍ ذِكْرُ خَطَايَا.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لِأَنَّهُ لَا يُمْكِنُ أَنَّ دَمَ ثِيرَانٍ وَتُيُوسٍ يَرْفَعُ خَطَايَا.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لِذَلِكَ عِنْدَ دُخُولِهِ إِلَى ٱلْعَالَمِ يَقُولُ: «ذَبِيحَةً وَقُرْبَانًا لَمْ تُرِدْ، وَلَكِنْ هَيَّأْتَ لِي جَسَدًا.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بِمُحْرَقَاتٍ وَذَبَائِحَ لِلْخَطِيَّةِ لَمْ تُسَرَّ.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ثُمَّ قُلْتُ: هَأَنَذَا أَجِيءُ. فِي دَرْجِ ٱلْكِتَابِ مَكْتُوبٌ عَنِّي، لِأَفْعَلَ مَشِيئَتَكَ يَا ٱللهُ».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إِذْ يَقُولُ آنِفًا: «إِنَّكَ ذَبِيحَةً وَقُرْبَانًا وَمُحْرَقَاتٍ وَذَبَائِحَ لِلْخَطِيَّةِ لَمْ تُرِدْ وَلَا سُرِرْتَ بِهَا». ٱلَّتِي تُقَدَّمُ حَسَبَ ٱلنَّامُوسِ.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ثُمَّ قَالَ: «هَأَنَذَا أَجِيءُ لِأَفْعَلَ مَشِيئَتَكَ يَا ٱللهُ». يَنْزِعُ ٱلْأَوَّلَ لِكَيْ يُثَبِّتَ ٱلثَّانِيَ.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فَبِهَذِهِ ٱلْمَشِيئَةِ نَحْنُ مُقَدَّسُونَ بِتَقْدِيمِ جَسَدِ يَسُوعَ ٱلْمَسِيحِ مَرَّةً وَاحِدَةً.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وَكُلُّ كَاهِنٍ يَقُومُ كُلَّ يَوْمٍ يَخْدِمُ وَيُقَدِّمُ مِرَارًا كَثِيرَةً تِلْكَ ٱلذَّبَائِحَ عَيْنَهَا، ٱلَّتِي لَا تَسْتَطِيعُ ٱلْبَتَّةَ أَنْ تَنْزِعَ ٱلْخَطِيَّةَ.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وَأَمَّا هَذَا فَبَعْدَمَا قَدَّمَ عَنِ ٱلْخَطَايَا ذَبِيحَةً وَاحِدَةً، جَلَسَ إِلَى ٱلْأَبَدِ عَنْ يَمِينِ ٱللهِ،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مُنْتَظِرًا بَعْدَ ذَلِكَ حَتَّى تُوضَعَ أَعْدَاؤُهُ مَوْطِئًا لِقَدَمَيْهِ.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لِأَنَّهُ بِقُرْبَانٍ وَاحِدٍ قَدْ أَكْمَلَ إِلَى ٱلْأَبَدِ ٱلْمُقَدَّسِينَ.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وَيَشْهَدُ لَنَا ٱلرُّوحُ ٱلْقُدُسُ أَيْضًا. لِأَنَّهُ بَعْدَمَا قَالَ سَابِقًا: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«هَذَا هُوَ ٱلْعَهْدُ ٱلَّذِي أَعْهَدُهُ مَعَهُمْ بَعْدَ تِلْكَ ٱلْأَيَّامِ، يَقُولُ ٱلرَّبُّ، أَجْعَلُ نَوَامِيسِي فِي قُلُوبِهِمْ وَأَكْتُبُهَا فِي أَذْهَانِهِمْ،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وَلَنْ أَذْكُرَ خَطَايَاهُمْ وَتَعَدِّيَاتِهِمْ فِي مَا بَعْدُ».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وَإِنَّمَا حَيْثُ تَكُونُ مَغْفِرَةٌ لِهَذِهِ لَا يَكُونُ بَعْدُ قُرْبَانٌ عَنِ ٱلْخَطِيَّةِ.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فَإِذْ لَنَا أَيُّهَا ٱلْإِخْوَةُ ثِقَةٌ بِٱلدُّخُولِ إِلَى «ٱلْأَقْدَاسِ» بِدَمِ يَسُوعَ،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طَرِيقًا كَرَّسَهُ لَنَا حَدِيثًا حَيًّا، بِٱلْحِجَابِ، أَيْ جَسَدِهِ،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وَكَاهِنٌ عَظِيمٌ عَلَى بَيْتِ ٱللهِ،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لِنَتَقَدَّمْ بِقَلْبٍ صَادِقٍ فِي يَقِينِ ٱلْإِيمَانِ، مَرْشُوشَةً قُلُوبُنَا مِنْ ضَمِيرٍ شِرِّيرٍ، وَمُغْتَسِلَةً أَجْسَادُنَا بِمَاءٍ نَقِيٍّ.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لِنَتَمَسَّكْ بِإِقْرَارِ ٱلرَّجَاءِ رَاسِخًا، لِأَنَّ ٱلَّذِي وَعَدَ هُوَ أَمِينٌ.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وَلْنُلَاحِظْ بَعْضُنَا بَعْضًا لِلتَّحْرِيضِ عَلَى ٱلْمَحَبَّةِ وَٱلْأَعْمَالِ ٱلْحَسَنَةِ،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غَيْرَ تَارِكِينَ ٱجْتِمَاعَنَا كَمَا لِقَوْمٍ عَادَةٌ، بَلْ وَاعِظِينَ بَعْضُنَا بَعْضًا، وَبِٱلْأَكْثَرِ عَلَى قَدْرِ مَا تَرَوْنَ ٱلْيَوْمَ يَقْرُبُ،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فَإِنَّهُ إِنْ أَخْطَأْنَا بِٱخْتِيَارِنَا بَعْدَمَا أَخَذْنَا مَعْرِفَةَ ٱلْحَقِّ، لَا تَبْقَى بَعْدُ ذَبِيحَةٌ عَنِ ٱلْخَطَايَا،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بَلْ قُبُولُ دَيْنُونَةٍ مُخِيفٌ، وَغَيْرَةُ نَارٍ عَتِيدَةٍ أَنْ تَأْكُلَ ٱلْمُضَادِّينَ.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مَنْ خَالَفَ نَامُوسَ مُوسَى فَعَلَى شَاهِدَيْنِ أَوْ ثَلَاثَةِ شُهُودٍ يَمُوتُ بِدُونِ رَأْفَةٍ.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فَكَمْ عِقَابًا أَشَرَّ تَظُنُّونَ أَنَّهُ يُحْسَبُ مُسْتَحِقًّا مَنْ دَاسَ ٱبْنَ ٱللهِ، وَحَسِبَ دَمَ ٱلْعَهْدِ ٱلَّذِي قُدِّسَ بِهِ دَنِسًا، وَٱزْدَرَى بِرُوحِ ٱلنِّعْمَةِ؟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فَإِنَّنَا نَعْرِفُ ٱلَّذِي قَالَ: «لِيَ ٱلِٱنْتِقَامُ، أَنَا أُجَازِي، يَقُولُ ٱلرَّبُّ». وَأَيْضًا: «ٱلرَّبُّ يَدِينُ شَعْبَهُ».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مُخِيفٌ هُوَ ٱلْوُقُوعُ فِي يَدَيِ ٱللهِ ٱلْحَيِّ!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وَلَكِنْ تَذَكَّرُوا ٱلْأَيَّامَ ٱلسَّالِفَةَ ٱلَّتِي فِيهَا بَعْدَمَا أُنِرْتُمْ صَبَرْتُمْ عَلَى مُجَاهَدَةِ آلَامٍ كَثِيرَةٍ.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مِنْ جِهَةٍ مَشْهُورِينَ بِتَعْيِيرَاتٍ وَضِيقَاتٍ، وَمِنْ جِهَةٍ صَائِرِينَ شُرَكَاءَ ٱلَّذِينَ تُصُرِّفَ فِيهِمْ هَكَذَا.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34</w:t>
      </w:r>
      <w:r>
        <w:rPr>
          <w:rtl/>
          <w:cs/>
          <w:lang w:val="ar_AE" w:bidi="ar_AE"/>
        </w:rPr>
        <w:t xml:space="preserve"> لِأَنَّكُمْ رَثَيْتُمْ لِقُيُودِي أَيْضًا، وَقَبِلْتُمْ سَلْبَ أَمْوَالِكُمْ بِفَرَحٍ، عَالِمِينَ فِي أَنْفُسِكُمْ أَنَّ لَكُمْ مَالًا أَفْضَلَ فِي ٱلسَّمَاوَاتِ وَبَاقِيًا.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35</w:t>
      </w:r>
      <w:r>
        <w:rPr>
          <w:rtl/>
          <w:cs/>
          <w:lang w:val="ar_AE" w:bidi="ar_AE"/>
        </w:rPr>
        <w:t xml:space="preserve"> فَلَا تَطْرَحُوا ثِقَتَكُمُ ٱلَّتِي لَهَا مُجَازَاةٌ عَظِيمَةٌ.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36</w:t>
      </w:r>
      <w:r>
        <w:rPr>
          <w:rtl/>
          <w:cs/>
          <w:lang w:val="ar_AE" w:bidi="ar_AE"/>
        </w:rPr>
        <w:t xml:space="preserve"> لِأَنَّكُمْ تَحْتَاجُونَ إِلَى ٱلصَّبْرِ، حَتَّى إِذَا صَنَعْتُمْ مَشِيئَةَ ٱللهِ تَنَالُونَ ٱلْمَوْعِدَ.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37</w:t>
      </w:r>
      <w:r>
        <w:rPr>
          <w:rtl/>
          <w:cs/>
          <w:lang w:val="ar_AE" w:bidi="ar_AE"/>
        </w:rPr>
        <w:t xml:space="preserve"> لِأَنَّهُ بَعْدَ قَلِيلٍ جِدًّا «سَيَأْتِي ٱلْآتِي وَلَا يُبْطِئُ.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38</w:t>
      </w:r>
      <w:r>
        <w:rPr>
          <w:rtl/>
          <w:cs/>
          <w:lang w:val="ar_AE" w:bidi="ar_AE"/>
        </w:rPr>
        <w:t xml:space="preserve"> أَمَّا ٱلْبَارُّ فَبِٱلْإِيمَانِ يَحْيَا، وَإِنِ ٱرْتَدَّ لَا تُسَرُّ بِهِ نَفْسِي».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39</w:t>
      </w:r>
      <w:r>
        <w:rPr>
          <w:rtl/>
          <w:cs/>
          <w:lang w:val="ar_AE" w:bidi="ar_AE"/>
        </w:rPr>
        <w:t xml:space="preserve"> وَأَمَّا نَحْنُ فَلَسْنَا مِنَ ٱلِٱرْتِدَادِ لِلْهَلَاكِ، بَلْ مِنَ ٱلْإِيمَانِ لِٱقْتِنَاءِ ٱلنَّفْسِ.</w:t>
      </w:r>
    </w:p>
    <w:p>
      <w:pPr>
        <w:pStyle w:val="Heading2"/>
        <w:bidi/>
      </w:pPr>
      <w:r>
        <w:rPr>
          <w:rtl/>
          <w:cs/>
          <w:lang w:val="ar_AE" w:bidi="ar_AE"/>
        </w:rPr>
        <w:t>Hebrews 11:1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وَأَمَّا ٱلْإِيمَانُ فَهُوَ ٱلثِّقَةُ بِمَا يُرْجَى وَٱلْإِيقَانُ بِأُمُورٍ لَا تُرَى.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فَإِنَّهُ فِي هَذَا شُهِدَ لِلْقُدَمَاءِ.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بِٱلْإِيمَانِ نَفْهَمُ أَنَّ ٱلْعَالَمِينَ أُتْقِنَتْ بِكَلِمَةِ ٱللهِ، حَتَّى لَمْ يَتَكَوَّنْ مَا يُرَى مِمَّا هُوَ ظَاهِرٌ.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بِٱلْإِيمَانِ قَدَّمَ هَابِيلُ لِلهِ ذَبِيحَةً أَفْضَلَ مِنْ قَايِينَ. فَبِهِ شُهِدَ لَهُ أَنَّهُ بَارٌّ، إِذْ شَهِدَ ٱللهُ لِقَرَابِينِهِ. وَبِهِ، وَإِنْ مَاتَ، يَتَكَلَّمْ بَعْدُ!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بِٱلْإِيمَانِ نُقِلَ أَخْنُوخُ لِكَيْ لَا يَرَى ٱلْمَوْتَ، وَلَمْ يُوجَدْ لِأَنَّ ٱللهَ نَقَلَهُ. إِذْ قَبْلَ نَقْلِهِ شُهِدَ لَهُ بِأَنَّهُ قَدْ أَرْضَى ٱللهَ.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وَلَكِنْ بِدُونِ إِيمَانٍ لَا يُمْكِنُ إِرْضَاؤُهُ، لِأَنَّهُ يَجِبُ أَنَّ ٱلَّذِي يَأْتِي إِلَى ٱللهِ يُؤْمِنُ بِأَنَّهُ مَوْجُودٌ، وَأَنَّهُ يُجَازِي ٱلَّذِينَ يَطْلُبُونَهُ.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بِٱلْإِيمَانِ نُوحٌ لَمَّا أُوحِيَ إِلَيْهِ عَنْ أُمُورٍ لَمْ تُرَ بَعْدُ خَافَ، فَبَنَى فُلْكًا لِخَلَاصِ بَيْتِهِ، فَبِهِ دَانَ ٱلْعَالَمَ، وَصَارَ وَارِثًا لِلْبِرِّ ٱلَّذِي حَسَبَ ٱلْإِيمَانِ.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بِٱلْإِيمَانِ إِبْرَاهِيمُ لَمَّا دُعِيَ أَطَاعَ أَنْ يَخْرُجَ إِلَى ٱلْمَكَانِ ٱلَّذِي كَانَ عَتِيدًا أَنْ يَأْخُذَهُ مِيرَاثًا، فَخَرَجَ وَهُوَ لَا يَعْلَمُ إِلَى أَيْنَ يَأْتِي.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بِٱلْإِيمَانِ تَغَرَّبَ فِي أَرْضِ ٱلْمَوْعِدِ كَأَنَّهَا غَرِيبَةٌ، سَاكِنًا فِي خِيَامٍ مَعَ إِسْحَاقَ وَيَعْقُوبَ ٱلْوَارِثَيْنِ مَعَهُ لِهَذَا ٱلْمَوْعِدِ عَيْنِهِ.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لِأَنَّهُ كَانَ يَنْتَظِرُ ٱلْمَدِينَةَ ٱلَّتِي لَهَا ٱلْأَسَاسَاتُ، ٱلَّتِي صَانِعُهَا وَبَارِئُهَا ٱللهُ.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بِٱلْإِيمَانِ سَارَةُ نَفْسُهَا أَيْضًا أَخَذَتْ قُدْرَةً عَلَى إِنْشَاءِ نَسْلٍ، وَبَعْدَ وَقْتِ ٱلسِّنِّ وَلَدَتْ، إِذْ حَسِبَتِ ٱلَّذِي وَعَدَ صَادِقًا.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لِذَلِكَ وُلِدَ أَيْضًا مِنْ وَاحِدٍ، وَذَلِكَ مِنْ مُمَاتٍ، مِثْلُ نُجُومِ ٱلسَّمَاءِ فِي ٱلْكَثْرَةِ، وَكَالرَّمْلِ ٱلَّذِي عَلَى شَاطِىءِ ٱلْبَحْرِ ٱلَّذِي لَا يُعَدُّ.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فِي ٱلْإِيمَانِ مَاتَ هَؤُلَاءِ أَجْمَعُونَ، وَهُمْ لَمْ يَنَالُوا ٱلْمَوَاعِيدَ، بَلْ مِنْ بَعِيدٍ نَظَرُوهَا وَصَدَّقُوهَا وَحَيَّوْهَا، وَأَقَرُّوا بِأَنَّهُمْ غُرَبَاءُ وَنُزَلَاءُ عَلَى ٱلْأَرْضِ.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فَإِنَّ ٱلَّذِينَ يَقُولُونَ مِثْلَ هَذَا يُظْهِرُونَ أَنَّهُمْ يَطْلُبُونَ وَطَنًا.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فَلَوْ ذَكَرُوا ذَلِكَ ٱلَّذِي خَرَجُوا مِنْهُ، لَكَانَ لَهُمْ فُرْصَةٌ لِلرُّجُوعِ.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وَلَكِنِ ٱلْآنَ يَبْتَغُونَ وَطَنًا أَفْضَلَ، أَيْ سَمَاوِيًّا. لِذَلِكَ لَا يَسْتَحِي بِهِمِ ٱللهُ أَنْ يُدْعَى إِلَهَهُمْ، لِأَنَّهُ أَعَدَّ لَهُمْ مَدِينَةً.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بِٱلْإِيمَانِ قَدَّمَ إِبْرَاهِيمُ إِسْحَاقَ وَهُوَ مُجَرَّبٌ. قَدَّمَ ٱلَّذِي قَبِلَ ٱلْمَوَاعِيدَ، وَحِيدَهُ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ٱلَّذِي قِيلَ لَهُ: «إِنَّهُ بِإِسْحَاقَ يُدْعَى لَكَ نَسْلٌ».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إِذْ حَسِبَ أَنَّ ٱللهَ قَادِرٌ عَلَى ٱلْإِقَامَةِ مِنَ ٱلْأَمْوَاتِ أَيْضًا، ٱلَّذِينَ مِنْهُمْ أَخَذَهُ أَيْضًا فِي مِثَالٍ.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بِٱلْإِيمَانِ إِسْحَاقُ بَارَكَ يَعْقُوبَ وَعِيسُو مِنْ جِهَةِ أُمُورٍ عَتِيدَةٍ.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بِٱلْإِيمَانِ يَعْقُوبُ عِنْدَ مَوْتِهِ بَارَكَ كُلَّ وَاحِدٍ مِنِ ٱبْنَيْ يُوسُفَ، وَسَجَدَ عَلَى رَأْسِ عَصَاهُ.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بِٱلْإِيمَانِ يُوسُفُ عِنْدَ مَوْتِهِ ذَكَرَ خُرُوجَ بَنِي إِسْرَائِيلَ وَأَوْصَى مِنْ جِهَةِ عِظَامِهِ.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بِٱلْإِيمَانِ مُوسَى، بَعْدَمَا وُلِدَ، أَخْفَاهُ أَبَوَاهُ ثَلَاثَةَ أَشْهُرٍ، لِأَنَّهُمَا رَأَيَا ٱلصَّبِيَّ جَمِيلًا، وَلَمْ يَخْشَيَا أَمْرَ ٱلْمَلِكِ.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بِٱلْإِيمَانِ مُوسَى لَمَّا كَبِرَ أَبَى أَنْ يُدْعَى ٱبْنَ ٱبْنَةِ فِرْعَوْنَ،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مُفَضِّلًا بِٱلْأَحْرَى أَنْ يُذَلَّ مَعَ شَعْبِ ٱللهِ عَلَى أَنْ يَكُونَ لَهُ تَمَتُّعٌ وَقْتِيٌّ بِٱلْخَطِيَّةِ،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حَاسِبًا عَارَ ٱلْمَسِيحِ غِنًى أَعْظَمَ مِنْ خَزَائِنِ مِصْرَ، لِأَنَّهُ كَانَ يَنْظُرُ إِلَى ٱلْمُجَازَاةِ.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بِٱلْإِيمَانِ تَرَكَ مِصْرَ غَيْرَ خَائِفٍ مِنْ غَضَبِ ٱلْمَلِكِ،لِأَنَّهُ تَشَدَّدَ، كَأَنَّهُ يَرَى مَنْ لَا يُرَى.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بِٱلْإِيمَانِ صَنَعَ ٱلْفِصْحَ وَرَشَّ ٱلدَّمَ لِئَلَّا يَمَسَّهُمُ ٱلَّذِي أَهْلَكَ ٱلْأَبْكَارَ.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بِٱلْإِيمَانِ ٱجْتَازُوا فِي ٱلْبَحْرِ ٱلْأَحْمَرِ كَمَا فِي ٱلْيَابِسَةِ، ٱلْأَمْرُ ٱلَّذِي لَمَّا شَرَعَ فِيهِ ٱلْمِصْرِيُّونَ غَرِقُوا.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بِٱلْإِيمَانِ سَقَطَتْ أَسْوَارُ أَرِيحَا بَعْدَمَا طِيفَ حَوْلَهَا سَبْعَةَ أَيَّامٍ.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بِٱلْإِيمَانِ رَاحَابُ ٱلزَّانِيَةُ لَمْ تَهْلِكْ مَعَ ٱلْعُصَاةِ، إِذْ قَبِلَتِ ٱلْجَاسُوسَيْنِ بِسَلَامٍ.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وَمَاذَا أَقُولُ أَيْضًا؟ لِأَنَّهُ يُعْوِزُنِي ٱلْوَقْتُ إِنْ أَخْبَرْتُ عَنْ جِدْعُونَ، وَبَارَاقَ، وَشَمْشُونَ، وَيَفْتَاحَ، وَدَاوُدَ، وَصَمُوئِيلَ، وَٱلْأَنْبِيَاءِ،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ٱلَّذِينَ بِٱلْإِيمَانِ: قَهَرُوا مَمَالِكَ، صَنَعُوا بِرًّا، نَالُوا مَوَاعِيدَ، سَدُّوا أَفْوَاهَ أُسُودٍ،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34</w:t>
      </w:r>
      <w:r>
        <w:rPr>
          <w:rtl/>
          <w:cs/>
          <w:lang w:val="ar_AE" w:bidi="ar_AE"/>
        </w:rPr>
        <w:t xml:space="preserve"> أَطْفَأُوا قُوَّةَ ٱلنَّارِ، نَجَوْا مِنْ حَدِّ ٱلسَّيْفِ، تَقَوَّوْا مِنْ ضَعْفٍ، صَارُوا أَشِدَّاءَ فِي ٱلْحَرْبِ، هَزَمُوا جُيُوشَ غُرَبَاءَ،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35</w:t>
      </w:r>
      <w:r>
        <w:rPr>
          <w:rtl/>
          <w:cs/>
          <w:lang w:val="ar_AE" w:bidi="ar_AE"/>
        </w:rPr>
        <w:t xml:space="preserve"> أَخَذَتْ نِسَاءٌ أَمْوَاتَهُنَّ بِقِيَامَةٍ. وَآخَرُونَ عُذِّبُوا وَلَمْ يَقْبَلُوا ٱلنَّجَاةَ لِكَيْ يَنَالُوا قِيَامَةً أَفْضَلَ.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36</w:t>
      </w:r>
      <w:r>
        <w:rPr>
          <w:rtl/>
          <w:cs/>
          <w:lang w:val="ar_AE" w:bidi="ar_AE"/>
        </w:rPr>
        <w:t xml:space="preserve"> وَآخَرُونَ تَجَرَّبُوا فِي هُزُءٍ وَجَلْدٍ، ثُمَّ فِي قُيُودٍ أَيْضًا وَحَبْسٍ.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37</w:t>
      </w:r>
      <w:r>
        <w:rPr>
          <w:rtl/>
          <w:cs/>
          <w:lang w:val="ar_AE" w:bidi="ar_AE"/>
        </w:rPr>
        <w:t xml:space="preserve"> رُجِمُوا، نُشِرُوا، جُرِّبُوا، مَاتُوا قَتْلًا بِٱلسَّيْفِ، طَافُوا فِي جُلُودِ غَنَمٍ وَجُلُودِ مِعْزَى، مُعْتَازِينَ، مَكْرُوبِينَ، مُذَلِّينَ،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38</w:t>
      </w:r>
      <w:r>
        <w:rPr>
          <w:rtl/>
          <w:cs/>
          <w:lang w:val="ar_AE" w:bidi="ar_AE"/>
        </w:rPr>
        <w:t xml:space="preserve"> وَهُمْ لَمْ يَكُنِ ٱلْعَالَمُ مُسْتَحِقًّا لَهُمْ. تَائِهِينَ فِي بَرَارِيَّ وَجِبَالٍ وَمَغَايِرَ وَشُقُوقِ ٱلْأَرْضِ.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39</w:t>
      </w:r>
      <w:r>
        <w:rPr>
          <w:rtl/>
          <w:cs/>
          <w:lang w:val="ar_AE" w:bidi="ar_AE"/>
        </w:rPr>
        <w:t xml:space="preserve"> فَهَؤُلَاءِ كُلُّهُمْ، مَشْهُودًا لَهُمْ بِٱلْإِيمَانِ، لَمْ يَنَالُوا ٱلْمَوْعِدَ،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40</w:t>
      </w:r>
      <w:r>
        <w:rPr>
          <w:rtl/>
          <w:cs/>
          <w:lang w:val="ar_AE" w:bidi="ar_AE"/>
        </w:rPr>
        <w:t xml:space="preserve"> إِذْ سَبَقَ ٱللهُ فَنَظَرَ لَنَا شَيْئًا أَفْضَلَ، لِكَيْ لَا يُكْمَلُوا بِدُونِنَا.</w:t>
      </w:r>
    </w:p>
    <w:p>
      <w:pPr>
        <w:pStyle w:val="Heading2"/>
        <w:bidi/>
      </w:pPr>
      <w:r>
        <w:rPr>
          <w:rtl/>
          <w:cs/>
          <w:lang w:val="ar_AE" w:bidi="ar_AE"/>
        </w:rPr>
        <w:t>Hebrews 12:1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لِذَلِكَ نَحْنُ أَيْضًا إِذْ لَنَا سَحَابَةٌ مِنَ ٱلشُّهُودِ مِقْدَارُ هَذِهِ مُحِيطَةٌ بِنَا، لِنَطْرَحْ كُلَّ ثِقْلٍ، وَٱلْخَطِيَّةَ ٱلْمُحِيطَةَ بِنَا بِسُهُولَةٍ، وَلْنُحَاضِرْ بِٱلصَّبْرِ فِي ٱلْجِهَادِ ٱلْمَوْضُوعِ أَمَامَنَا،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نَاظِرِينَ إِلَى رَئِيسِ ٱلْإِيمَانِ وَمُكَمِّلِهِ يَسُوعَ، ٱلَّذِي مِنْ أَجْلِ ٱلسُّرُورِ ٱلْمَوْضُوعِ أَمَامَهُ، ٱحْتَمَلَ ٱلصَّلِيبَ مُسْتَهِينًا بِٱلْخِزْيِ، فَجَلَسَ فِي يَمِينِ عَرْشِ ٱللهِ.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فَتَفَكَّرُوا فِي ٱلَّذِي ٱحْتَمَلَ مِنَ ٱلْخُطَاةِ مُقَاوَمَةً لِنَفْسِهِ مِثْلَ هَذِهِ لِئَلَّا تَكِلُّوا وَتَخُورُوا فِي نُفُوسِكُمْ.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لَمْ تُقَاوِمُوا بَعْدُ حَتَّى ٱلدَّمِ مُجَاهِدِينَ ضِدَّ ٱلْخَطِيَّةِ،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وَقَدْ نَسِيتُمُ ٱلْوَعْظَ ٱلَّذِي يُخَاطِبُكُمْ كَبَنِينَ: «يَا ٱبْنِي، لَا تَحْتَقِرْ تَأْدِيبَ ٱلرَّبِّ، وَلَا تَخُرْ إِذَا وَبَّخَكَ.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لِأَنَّ ٱلَّذِي يُحِبُّهُ ٱلرَّبُّ يُؤَدِّبُهُ، وَيَجْلِدُ كُلَّ ٱبْنٍ يَقْبَلُهُ».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إِنْ كُنْتُمْ تَحْتَمِلُونَ ٱلتَّأْدِيبَ يُعَامِلُكُمُ ٱللهُ كَٱلْبَنِينَ. فَأَيُّ ٱبْنٍ لَا يُؤَدِّبُهُ أَبُوهُ؟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وَلَكِنْ إِنْ كُنْتُمْ بِلَا تَأْدِيبٍ، قَدْ صَارَ ٱلْجَمِيعُ شُرَكَاءَ فِيهِ، فَأَنْتُمْ نُغُولٌ لَا بَنُونَ.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ثُمَّ قَدْ كَانَ لَنَا آبَاءُ أَجْسَادِنَا مُؤَدِّبِينَ، وَكُنَّا نَهَابُهُمْ. أَفَلَا نَخْضَعُ بِٱلْأَوْلَى جِدًّا لِأَبِي ٱلْأَرْوَاحِ، فَنَحْيَا؟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لِأَنَّ أُولَئِكَ أَدَّبُونَا أَيَّامًا قَلِيلَةً حَسَبَ ٱسْتِحْسَانِهِمْ، وَأَمَّا هَذَا فَلِأَجْلِ ٱلْمَنْفَعَةِ، لِكَيْ نَشْتَرِكَ فِي قَدَاسَتِهِ.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وَلَكِنَّ كُلَّ تَأْدِيبٍ فِي ٱلْحَاضِرِ لَا يُرَى أَنَّهُ لِلْفَرَحِ بَلْ لِلْحَزَنِ. وَأَمَّا أَخِيرًا فَيُعْطِي ٱلَّذِينَ يَتَدَرَّبُونَ بِهِ ثَمَرَ بِرٍّ لِلسَّلَامِ.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لِذَلِكَ قَوِّمُوا ٱلْأَيَادِيَ ٱلْمُسْتَرْخِيَةَ وَٱلرُّكَبَ ٱلْمُخَلَّعَةَ،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وَٱصْنَعُوا لِأَرْجُلِكُمْ مَسَالِكَ مُسْتَقِيمَةً، لِكَيْ لَا يَعْتَسِفَ ٱلْأَعْرَجُ، بَلْ بِٱلْحَرِيِّ يُشْفَى.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اِتْبَعُوا ٱلسَّلَامَ مَعَ ٱلْجَمِيعِ، وَٱلْقَدَاسَةَ ٱلَّتِي بِدُونِهَا لَنْ يَرَى أَحَدٌ ٱلرَّبَّ،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مُلَاحِظِينَ لِئَلَّا يَخِيبَ أَحَدٌ مِنْ نِعْمَةِ ٱللهِ. لِئَلَّا يَطْلُعَ أَصْلُ مَرَارَةٍ وَيَصْنَعَ ٱنْزِعَاجًا، فَيَتَنَجَّسَ بِهِ كَثِيرُونَ.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لِئَلَّا يَكُونَ أَحَدٌ زَانِيًا أَوْ مُسْتَبِيحًا كَعِيسُو، ٱلَّذِي لِأَجْلِ أَكْلَةٍ وَاحِدَةٍ بَاعَ بَكُورِيَّتَهُ.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فَإِنَّكُمْ تَعْلَمُونَ أَنَّهُ أَيْضًا بَعْدَ ذَلِكَ، لَمَّا أَرَادَ أَنْ يَرِثَ ٱلْبَرَكَةَ رُفِضَ، إِذْ لَمْ يَجِدْ لِلتَّوْبَةِ مَكَانًا، مَعَ أَنَّهُ طَلَبَهَا بِدُمُوعٍ.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لِأَنَّكُمْ لَمْ تَأْتُوا إِلَى جَبَلٍ مَلْمُوسٍ مُضْطَرِمٍ بِٱلنَّارِ، وَإِلَى ضَبَابٍ وَظَلَامٍ وَزَوْبَعَةٍ،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وَهُتَافِ بُوقٍ وَصَوْتِ كَلِمَاتٍ، ٱسْتَعْفَى ٱلَّذِينَ سَمِعُوهُ مِنْ أَنْ تُزَادَ لَهُمْ كَلِمَةٌ،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لِأَنَّهُمْ لَمْ يَحْتَمِلُوا مَا أُمِرَ بِهِ: «وَإِنْ مَسَّتِ ٱلْجَبَلَ بَهِيمَةٌ، تُرْجَمُ أَوْ تُرْمَى بِسَهْمٍ».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وَكَانَ ٱلْمَنْظَرُ هَكَذَا مُخِيفًا حَتَّى قَالَ مُوسَى: «أَنَا مُرْتَعِبٌ وَمُرْتَعِدٌ».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بَلْ قَدْ أَتَيْتُمْ إِلَى جَبَلِ صِهْيَوْنَ، وَإِلَى مَدِينَةِ ٱللهِ ٱلْحَيِّ، أُورُشَلِيمَ ٱلسَّمَاوِيَّةِ، وَإِلَى رَبَوَاتٍ هُمْ مَحْفِلُ مَلَائِكَةٍ،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وَكَنِيسَةُ أَبْكَارٍ مَكْتُوبِينَ فِي ٱلسَّمَاوَاتِ، وَإِلَى ٱللهِ دَيَّانِ ٱلْجَمِيعِ، وَإِلَى أَرْوَاحِ أَبْرَارٍ مُكَمَّلِينَ،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وَإِلَى وَسِيطِ ٱلْعَهْدِ ٱلْجَدِيدِ، يَسُوعَ، وَإِلَى دَمِ رَشٍّ يَتَكَلَّمُ أَفْضَلَ مِنْ هَابِيلَ.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اُنْظُرُوا أَنْ لَا تَسْتَعْفُوا مِنَ ٱلْمُتَكَلِّمِ. لِأَنَّهُ إِنْ كَانَ أُولَئِكَ لَمْ يَنْجُوا إِذِ ٱسْتَعْفَوْا مِنَ ٱلْمُتَكَلِّمِ عَلَى ٱلْأَرْضِ، فَبِٱلْأَوْلَى جِدًّا لَا نَنْجُو نَحْنُ ٱلْمُرْتَدِّينَ عَنِ ٱلَّذِي مِنَ ٱلسَّمَاءِ!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ٱلَّذِي صَوْتُهُ زَعْزَعَ ٱلْأَرْضَ حِينَئِذٍ، وَأَمَّا ٱلْآنَ فَقَدْ وَعَدَ قَائِلًا: «إِنِّي مَرَّةً أَيْضًا أُزَلْزِلُ لَا ٱلْأَرْضَ فَقَطْ بَلِ ٱلسَّمَاءَ أَيْضًا».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فَقَوْلُهُ: «مَرَّةً أَيْضًا»، يَدُلُّ عَلَى تَغْيِيرِ ٱلْأَشْيَاءِ ٱلْمُتَزَعْزِعَةِ كَمَصْنُوعَةٍ، لِكَيْ تَبْقَى ٱلَّتِي لَا تَتَزَعْزَعُ.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لِذَلِكَ وَنَحْنُ قَابِلُونَ مَلَكُوتًا لَا يَتَزَعْزَعُ لِيَكُنْ عِنْدَنَا شُكْرٌ بِهِ نَخْدِمُ ٱللهَ خِدْمَةً مَرْضِيَّةً، بِخُشُوعٍ وَتَقْوَى.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لِأَنَّ «إِلَهَنَا نَارٌ آكِلَةٌ».</w:t>
      </w:r>
    </w:p>
    <w:p>
      <w:pPr>
        <w:pStyle w:val="Heading2"/>
        <w:bidi/>
      </w:pPr>
      <w:r>
        <w:rPr>
          <w:rtl/>
          <w:cs/>
          <w:lang w:val="ar_AE" w:bidi="ar_AE"/>
        </w:rPr>
        <w:t>Hebrews 13:1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لِتَثْبُتِ ٱلْمَحَبَّةُ ٱلْأَخَوِيَّةُ.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لَا تَنْسُوا إِضَافَةَ ٱلْغُرَبَاءِ، لِأَنْ بِهَا أَضَافَ أُنَاسٌ مَلَائِكَةً وَهُمْ لَا يَدْرُونَ.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اُذْكُرُوا ٱلْمُقَيَّدِينَ كَأَنَّكُمْ مُقَيَّدُونَ مَعَهُمْ، وَٱلْمُذَلِّينَ كَأَنَّكُمْ أَنْتُمْ أَيْضًا فِي ٱلْجَسَدِ.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لِيَكُنِ ٱلزِّوَاجُ مُكَرَّمًا عِنْدَ كُلِّ وَاحِدٍ، وَٱلْمَضْجَعُ غَيْرَ نَجِسٍ. وَأَمَّا ٱلْعَاهِرُونَ وَٱلزُّنَاةُ فَسَيَدِينُهُمُ ٱللهُ.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لِتَكُنْ سِيرَتُكُمْ خَالِيَةً مِنْ مَحَبَّةِ ٱلْمَالِ. كُونُوا مُكْتَفِينَ بِمَا عِنْدَكُمْ، لِأَنَّهُ قَالَ: «لَا أُهْمِلُكَ وَلَا أَتْرُكُكَ»،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حَتَّى إِنَّنَا نَقُولُ وَاثِقِينَ: «ٱلرَّبُّ مُعِينٌ لِي فَلَا أَخَافُ. مَاذَا يَصْنَعُ بِي إِنْسَانٌ؟».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اُذْكُرُوا مُرْشِدِيكُمُ ٱلَّذِينَ كَلَّمُوكُمْ بِكَلِمَةِ ٱللهِ. ٱنْظُرُوا إِلَى نِهَايَةِ سِيرَتِهِمْ فَتَمَثَّلُوا بِإِيمَانِهِمْ.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يَسُوعُ ٱلْمَسِيحُ هُوَ هُوَ أَمْسًا وَٱلْيَوْمَ وَإِلَى ٱلْأَبَدِ.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لَا تُسَاقُوا بِتَعَالِيمَ مُتَنَوِّعَةٍ وَغَرِيبَةٍ، لِأَنَّهُ حَسَنٌ أَنْ يُثَبَّتَ ٱلْقَلْبُ بِٱلنِّعْمَةِ، لَا بِأَطْعِمَةٍ لَمْ يَنْتَفِعْ بِهَا ٱلَّذِينَ تَعَاطَوْهَا.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لَنَا «مَذْبَحٌ» لَا سُلْطَانَ لِلَّذِينَ يَخْدِمُونَ ٱلْمَسْكَنَ أَنْ يَأْكُلُوا مِنْهُ.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فَإِنَّ ٱلْحَيَوَانَاتِ ٱلَّتِي يُدْخَلُ بِدَمِهَا عَنِ ٱلْخَطِيَّةِ إِلَى «ٱلْأَقْدَاسِ» بِيَدِ رَئِيسِ ٱلْكَهَنَةِ تُحْرَقُ أَجْسَامُهَا خَارِجَ ٱلْمَحَلَّةِ.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لِذَلِكَ يَسُوعُ أَيْضًا، لِكَيْ يُقَدِّسَ ٱلشَّعْبَ بِدَمِ نَفْسِهِ، تَأَلَّمَ خَارِجَ ٱلْبَابِ.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فَلْنَخْرُجْ إِذًا إِلَيْهِ خَارِجَ ٱلْمَحَلَّةِ حَامِلِينَ عَارَهُ.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لِأَنْ لَيْسَ لَنَا هُنَا مَدِينَةٌ بَاقِيَةٌ، لَكِنَّنَا نَطْلُبُ ٱلْعَتِيدَةَ.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فَلْنُقَدِّمْ بِهِ فِي كُلِّ حِينٍ لِلهِ ذَبِيحَةَ ٱلتَّسْبِيحِ، أَيْ ثَمَرَ شِفَاهٍ مُعْتَرِفَةٍ بِٱسْمِهِ.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وَلَكِنْ لَا تَنْسُوا فِعْلَ ٱلْخَيْرِ وَٱلتَّوْزِيعَ، لِأَنَّهُ بِذَبَائِحَ مِثْلِ هَذِهِ يُسَرُّ ٱللهُ.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أَطِيعُوا مُرْشِدِيكُمْ وَٱخْضَعُوا، لِأَنَّهُمْ يَسْهَرُونَ لِأَجْلِ نُفُوسِكُمْ كَأَنَّهُمْ سَوْفَ يُعْطُونَ حِسَابًا، لِكَيْ يَفْعَلُوا ذَلِكَ بِفَرَحٍ، لَا آنِّينَ، لِأَنَّ هَذَا غَيْرُ نَافِعٍ لَكُمْ.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صَلُّوا لِأَجْلِنَا، لِأَنَّنَا نَثِقُ أَنَّ لَنَا ضَمِيرًا صَالِحًا، رَاغِبِينَ أَنْ نَتَصَرَّفَ حَسَنًا فِي كُلِّ شَيْءٍ.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وَلَكِنْ أَطْلُبُ أَكْثَرَ أَنْ تَفْعَلُوا هَذَا لِكَيْ أُرَدَّ إِلَيْكُمْ بِأَكْثَرِ سُرْعَةٍ.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وَإِلَهُ ٱلسَّلَامِ ٱلَّذِي أَقَامَ مِنَ ٱلْأَمْوَاتِ رَاعِيَ ٱلْخِرَافِ ٱلْعَظِيمَ، رَبَّنَا يَسُوعَ، بِدَمِ ٱلْعَهْدِ ٱلْأَبَدِيِّ،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لِيُكَمِّلْكُمْ فِي كُلِّ عَمَلٍ صَالِحٍ لِتَصْنَعُوا مَشِيئَتَهُ، عَامِلًا فِيكُمْ مَا يُرْضِي أَمَامَهُ بِيَسُوعَ ٱلْمَسِيحِ، ٱلَّذِي لَهُ ٱلْمَجْدُ إِلَى أَبَدِ ٱلْآبِدِينَ. آمِينَ.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وَأَطْلُبُ إِلَيْكُمْ أَيُّهَا ٱلْإِخْوَةُ أَنْ تَحْتَمِلُوا كَلِمَةَ ٱلْوَعْظِ، لِأَنِّي بِكَلِمَاتٍ قَلِيلَةٍ كَتَبْتُ إِلَيْكُمْ.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اِعْلَمُوا أَنَّهُ قَدْ أُطْلِقَ ٱلْأَخُ تِيمُوثَاوُسُ، ٱلَّذِي مَعَهُ سَوْفَ أَرَاكُمْ، إِنْ أَتَى سَرِيعًا.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سَلِّمُوا عَلَى جَمِيعِ مُرْشِدِيكُمْ وَجَمِيعِ ٱلْقِدِّيسِينَ. يُسَلِّمُ عَلَيْكُمُ ٱلَّذِينَ مِنْ إِيطَالِيَا.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اَلنِّعْمَةُ مَعَ جَمِيعِكُمْ. آمِينَ. -إِلَى الْعِبْرانِيِّينَ، كُتِبَتْ مِنْ إِيطَاليَا، عَلَى يَدِ تِيمُوثَاوُسَ-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