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Mark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بَدْءُ إِنْجِيلِ يَسُوعَ ٱلْمَسِيحِ ٱبْنِ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كَمَا هُوَ مَكْتُوبٌ فِي ٱلْأَنْبِيَاءِ: «هَا أَنَا أُرْسِلُ أَمَامَ وَجْهِكَ مَلَاكِي، ٱلَّذِي يُهَيِّئُ طَرِيقَكَ قُدَّامَكَ.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صَوْتُ صَارِخٍ فِي ٱلْبَرِّيَّةِ: أَعِدُّوا طَرِيقَ ٱلرَّبِّ، ٱصْنَعُوا سُبُلَهُ مُسْتَقِيمَةً».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كَانَ يُوحَنَّا يُعَمِّدُ فِي ٱلْبَرِّيَّةِ وَيَكْرِزُ بِمَعْمُودِيَّةِ ٱلتَّوْبَةِ لِمَغْفِرَةِ ٱلْخَطَايَا.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وَخَرَجَ إِلَيْهِ جَمِيعُ كُورَةِ ٱلْيَهُودِيَّةِ وَأَهْلُ أُورُشَلِيمَ وَٱعْتَمَدُوا جَمِيعُهُمْ مِنْهُ فِي نَهْرِ ٱلْأُرْدُنِّ، مُعْتَرِفِينَ بِخَطَايَاهُمْ.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يُوحَنَّا يَلْبَسُ وَبَرَ ٱلْإِبِلِ، وَمِنْطَقَةً مِنْ جِلْدٍ عَلَى حَقْوَيْهِ، وَيَأْكُلُ جَرَادًا وَعَسَلًا بَرِّيًّا.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يَكْرِزُ قَائِلًا: «يَأْتِي بَعْدِي مَنْ هُوَ أَقْوَى مِنِّي، ٱلَّذِي لَسْتُ أَهْلًا أَنْ أَنْحَنِيَ وَأَحُلَّ سُيُورَ حِذَائِهِ.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أَنَا عَمَّدْتُكُمْ بِٱلْمَاءِ، وَأَمَّا هُوَ فَسَيُعَمِّدُكُمْ بِٱلرُّوحِ ٱلْقُدُسِ».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وَفِي تِلْكَ ٱلْأَيَّامِ جَاءَ يَسُوعُ مِنْ نَاصِرَةِ ٱلْجَلِيلِ وَٱعْتَمَدَ مِنْ يُوحَنَّا فِي ٱلْأُرْدُنِّ.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وَلِلْوَقْتِ وَهُوَ صَاعِدٌ مِنَ ٱلْمَاءِ رَأَى ٱلسَّمَاوَاتِ قَدِ ٱنْشَقَّتْ، وَٱلرُّوحَ مِثْلَ حَمَامَةٍ نَازِلًا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وَكَانَ صَوْتٌ مِنَ ٱلسَّمَاوَاتِ: «أَنْتَ ٱبْنِي ٱلْحَبِيبُ ٱلَّذِي بِهِ سُرِرْتُ».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وَلِلْوَقْتِ أَخْرَجَهُ ٱلرُّوحُ إِلَى ٱلْبَرِّيَّةِ،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وَكَانَ هُنَاكَ فِي ٱلْبَرِّيَّةِ أَرْبَعِينَ يَوْمًا يُجَرَّبُ مِنَ ٱلشَّيْطَانِ. وَكَانَ مَعَ ٱلْوُحُوشِ. وَصَارَتِ ٱلْمَلَائِكَةُ تَخْدِمُهُ.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وَبَعْدَمَا أُسْلِمَ يُوحَنَّا جَاءَ يَسُوعُ إِلَى ٱلْجَلِيلِ يَكْرِزُ بِبِشَارَةِ مَلَكُوتِ ٱللهِ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وَيَقُولُ: «قَدْ كَمَلَ ٱلزَّمَانُ وَٱقْتَرَبَ مَلَكُوتُ ٱللهِ، فَتُوبُوا وَآمِنُوا بِٱلْإِنْجِيلِ».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وَفِيمَا هُوَ يَمْشِي عِنْدَ بَحْرِ ٱلْجَلِيلِ أَبْصَرَ سِمْعَانَ وَأَنْدَرَاوُسَ أَخَاهُ يُلْقِيَانِ شَبَكَةً فِي ٱلْبَحْرِ، فَإِنَّهُمَا كَانَا صَيَّادَيْنِ.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فَقَالَ لَهُمَا يَسُوعُ: «هَلُمَّ وَرَائِي فَأَجْعَلُكُمَا تَصِيرَانِ صَيَّادَيِ ٱلنَّاسِ».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فَلِلْوَقْتِ تَرَكَا شِبَاكَهُمَا وَتَبِعَاهُ.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ثُمَّ ٱجْتَازَ مِنْ هُنَاكَ قَلِيلًا فَرَأَى يَعْقُوبَ بْنَ زَبْدِي وَيُوحَنَّا أَخَاهُ، وَهُمَا فِي ٱلسَّفِينَةِ يُصْلِحَانِ ٱلشِّبَاكَ.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فَدَعَاهُمَا لِلْوَقْتِ. فَتَرَكَا أَبَاهُمَا زَبْدِي فِي ٱلسَّفِينَةِ مَعَ ٱلْأَجْرَى وَذَهَبَا وَرَاءَهُ.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ثُمَّ دَخَلُوا كَفْرَنَاحُومَ، وَلِلْوَقْتِ دَخَلَ ٱلْمَجْمَعَ فِي ٱلسَّبْتِ وَصَارَ يُعَلِّمُ.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فَبُهِتُوا مِنْ تَعْلِيمِهِ لِأَنَّهُ كَانَ يُعَلِّمُهُمْ كَمَنْ لَهُ سُلْطَانٌ وَلَيْسَ كَٱلْكَتَبَةِ.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وَكَانَ فِي مَجْمَعِهِمْ رَجُلٌ بِهِ رُوحٌ نَجِسٌ، فَصَرَخَ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قَائِلًا: «آهِ! مَا لَنَا وَلَكَ يَا يَسُوعُ ٱلنَّاصِرِيُّ؟ أَتَيْتَ لِتُهْلِكَنَا! أَنَا أَعْرِفُكَ مَنْ أَنْتَ: قُدُّوسُ ٱللهِ!».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فَٱنْتَهَرَهُ يَسُوعُ قَائِلًا: «ٱخْرَسْ! وَٱخْرُجْ مِنْهُ!».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فَصَرَعَهُ ٱلرُّوحُ ٱلنَّجِسُ وَصَاحَ بِصَوْتٍ عَظِيمٍ وَخَرَجَ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فَتَحَيَّرُوا كُلُّهُمْ، حَتَّى سَأَلَ بَعْضُهُمْ بَعْضًا قَائِلِينَ: «مَا هَذَا؟ مَا هُوَ هَذَا ٱلتَّعْلِيمُ ٱلْجَدِيدُ؟ لِأَنَّهُ بِسُلْطَانٍ يَأْمُرُ حَتَّى ٱلْأَرْوَاحَ ٱلنَّجِسَةَ فَتُطِيعُهُ!».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فَخَرَجَ خَبَرُهُ لِلْوَقْتِ فِي كُلِّ ٱلْكُورَةِ ٱلْمُحِيطَةِ بِٱلْجَلِيلِ.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وَلَمَّا خَرَجُوا مِنَ ٱلْمَجْمَعِ جَاءُوا لِلْوَقْتِ إِلَى بَيْتِ سِمْعَانَ وَأَنْدَرَاوُسَ مَعَ يَعْقُوبَ وَيُوحَنَّا،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وَكَانَتْ حَمَاةُ سِمْعَانَ مُضْطَجِعَةً مَحْمُومَةً، فَلِلْوَقْتِ أَخْبَرُوهُ عَنْهَا.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فَتَقَدَّمَ وَأَقَامَهَا مَاسِكًا بِيَدِهَا، فَتَرَكَتْهَا ٱلْحُمَّى حَالًا وَصَارَتْ تَخْدِمُهُمْ.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وَلَمَّا صَارَ ٱلْمَسَاءُ، إِذْ غَرَبَتِ ٱلشَّمْسُ، قَدَّمُوا إِلَيْهِ جَمِيعَ ٱلسُّقَمَاءِ وَٱلْمَجَانِينَ.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وَكَانَتِ ٱلْمَدِينَةُ كُلُّهَا مُجْتَمِعَةً عَلَى ٱلْبَابِ.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فَشَفَى كَثِيرِينَ كَانُوا مَرْضَى بِأَمْرَاضٍ مُخْتَلِفَةٍ، وَأَخْرَجَ شَيَاطِينَ كَثِيرَةً، وَلَمْ يَدَعِ ٱلشَّيَاطِينَ يَتَكَلَّمُونَ لِأَنَّهُمْ عَرَفُوهُ.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وَفِي ٱلصُّبْحِ بَاكِرًا جِدًّا قَامَ وَخَرَجَ وَمَضَى إِلَى مَوْضِعٍ خَلَاءٍ، وَكَانَ يُصَلِّي هُنَاكَ،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فَتَبِعَهُ سِمْعَانُ وَٱلَّذِينَ مَعَهُ.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وَلَمَّا وَجَدُوهُ قَالُوا لَهُ: «إِنَّ ٱلْجَمِيعَ يَطْلُبُونَكَ».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فَقَالَ لَهُمْ: «لِنَذْهَبْ إِلَى ٱلْقُرَى ٱلْمُجَاوِرَةِ لِأَكْرِزَ هُنَاكَ أَيْضًا، لِأَنِّي لِهَذَا خَرَجْتُ».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فَكَانَ يَكْرِزُ فِي مَجَامِعِهِمْ فِي كُلِّ ٱلْجَلِيلِ وَيُخْرِجُ ٱلشَّيَاطِينَ.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فَأَتَى إِلَيْهِ أَبْرَصُ يَطْلُبُ إِلَيْهِ جَاثِيًا وَقَائِلًا لَهُ: «إِنْ أَرَدْتَ تَقْدِرْ أَنْ تُطَهِّرَنِي».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فَتَحَنَّنَ يَسُوعُ وَمَدَّ يَدَهُ وَلَمَسَهُ وَقَالَ لَهُ: «أُرِيدُ، فَٱطْهُرْ!».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فَلِلْوَقْتِ وَهُوَ يَتَكَلَّمُ ذَهَبَ عَنْهُ ٱلْبَرَصُ وَطَهَرَ.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فَٱنْتَهَرَهُ وَأَرْسَلَهُ لِلْوَقْتِ،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وَقَالَ لَهُ: «ٱنْظُرْ، لَا تَقُلْ لِأَحَدٍ شَيْئًا، بَلِ ٱذْهَبْ أَرِ نَفْسَكَ لِلْكَاهِنِ وَقَدِّمْ عَنْ تَطْهِيرِكَ مَا أَمَرَ بِهِ مُوسَى، شَهَادَةً لَهُمْ».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وَأَمَّا هُوَ فَخَرَجَ وَٱبْتَدَأَ يُنَادِي كَثِيرًا وَيُذِيعُ ٱلْخَبَرَ، حَتَّى لَمْ يَعُدْ يَقْدِرُ أَنْ يَدْخُلَ مَدِينَةً ظَاهِرًا، بَلْ كَانَ خَارِجًا فِي مَوَاضِعَ خَالِيَةٍ، وَكَانُوا يَأْتُونَ إِلَيْهِ مِنْ كُلِّ نَاحِيَةٍ.</w:t>
      </w:r>
    </w:p>
    <w:p>
      <w:pPr>
        <w:pStyle w:val="Heading2"/>
        <w:bidi/>
      </w:pPr>
      <w:r>
        <w:rPr>
          <w:rtl/>
          <w:cs/>
          <w:lang w:val="ar_AE" w:bidi="ar_AE"/>
        </w:rPr>
        <w:t>Mark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دَخَلَ كَفْرَنَاحُومَ أَيْضًا بَعْدَ أَيَّامٍ، فَسُمِعَ أَنَّهُ فِي بَيْتٍ.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وَلِلْوَقْتِ ٱجْتَمَعَ كَثِيرُونَ حَتَّى لَمْ يَعُدْ يَسَعُ وَلَا مَا حَوْلَ ٱلْبَابِ. فَكَانَ يُخَاطِبُهُمْ بِٱلْكَلِمَةِ.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وَجَاءُوا إِلَيْهِ مُقَدِّمِينَ مَفْلُوجًا يَحْمِلُهُ أَرْبَعَةٌ.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وَإِذْ لَمْ يَقْدِرُوا أَنْ يَقْتَرِبُوا إِلَيْهِ مِنْ أَجْلِ ٱلْجَمْعِ، كَشَفُوا ٱلسَّقْفَ حَيْثُ كَانَ. وَبَعْدَ مَا نَقَبُوهُ دَلَّوْا ٱلسَّرِيرَ ٱلَّذِي كَانَ ٱلْمَفْلُوجُ مُضْطَجِعًا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فَلَمَّا رَأَى يَسُوعُ إِيمَانَهُمْ، قَالَ لِلْمَفْلُوجِ: «يَا بُنَيَّ، مَغْفُورَةٌ لَكَ خَطَايَاكَ».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قَوْمٌ مِنَ ٱلْكَتَبَةِ هُنَاكَ جَالِسِينَ يُفَكِّرُونَ فِي قُلُوبِهِمْ: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«لِمَاذَا يَتَكَلَّمُ هَذَا هَكَذَا بِتَجَادِيفَ؟ مَنْ يَقْدِرُ أَنْ يَغْفِرَ خَطَايَا إِلَّا ٱللهُ وَحْدَهُ؟».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فَلِلْوَقْتِ شَعَرَ يَسُوعُ بِرُوحِهِ أَنَّهُمْ يُفَكِّرُونَ هَكَذَا فِي أَنْفُسِهِمْ، فَقَالَ لَهُمْ: «لِمَاذَا تُفَكِّرُونَ بِهَذَا فِي قُلُوبِكُمْ؟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أَيُّمَا أَيْسَرُ، أَنْ يُقَالَ لِلْمَفْلُوجِ: مَغْفُورَةٌ لَكَ خَطَايَاكَ، أَمْ أَنْ يُقَالَ: قُمْ وَٱحْمِلْ سَرِيرَكَ وَٱمْشِ؟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وَلَكِنْ لِكَيْ تَعْلَمُوا أَنَّ لِٱبْنِ ٱلْإِنْسَانِ سُلْطَانًا عَلَى ٱلْأَرْضِ أَنْ يَغْفِرَ ٱلْخَطَايَا». قَالَ لِلْمَفْلُوجِ: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«لَكَ أَقُولُ: قُمْ وَٱحْمِلْ سَرِيرَكَ وَٱذْهَبْ إِلَى بَيْتِكَ!».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فَقَامَ لِلْوَقْتِ وَحَمَلَ ٱلسَّرِيرَ وَخَرَجَ قُدَّامَ ٱلْكُلِّ، حَتَّى بُهِتَ ٱلْجَمِيعُ وَمَجَّدُوا ٱللهَ قَائِلِينَ: «مَا رَأَيْنَا مِثْلَ هَذَا قَطُّ!».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خَرَجَ أَيْضًا إِلَى ٱلْبَحْرِ. وَأَتَى إِلَيْهِ كُلُّ ٱلْجَمْعِ فَعَلَّمَهُمْ.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وَفِيمَا هُوَ مُجْتَازٌ رَأَى لَاوِيَ بْنَ حَلْفَى جَالِسًا عِنْدَ مَكَانِ ٱلْجِبَايَةِ، فَقَالَ لَهُ: «ٱتْبَعْنِي». فَقَامَ وَتَبِعَهُ.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وَفِيمَا هُوَ مُتَّكِئٌ فِي بَيْتِهِ كَانَ كَثِيرُونَ مِنَ ٱلْعَشَّارِينَ وَٱلْخُطَاةِ يَتَّكِئُونَ مَعَ يَسُوعَ وَتَلَامِيذِهِ، لِأَنَّهُمْ كَانُوا كَثِيرِينَ وَتَبِعُوهُ.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وَأَمَّا ٱلْكَتَبَةُ وَٱلْفَرِّيسِيُّونَ فَلَمَّا رَأَوْهُ يَأْكُلُ مَعَ ٱلْعَشَّارِينَ وَٱلْخُطَاةِ، قَالُوا لِتَلَامِيذِهِ: «مَا بَالُهُ يَأْكُلُ وَيَشْرَبُ مَعَ ٱلْعَشَّارِينَ وَٱلْخُطَاةِ؟».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فَلَمَّا سَمِعَ يَسُوعُ قَالَ لَهُمْ: «لَا يَحْتَاجُ ٱلْأَصِحَّاءُ إِلَى طَبِيبٍ بَلِ ٱلْمَرْضَى. لَمْ آتِ لِأَدْعُوَ أَبْرَارًا بَلْ خُطَاةً إِلَى ٱلتَّوْبَةِ».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وَكَانَ تَلَامِيذُ يُوحَنَّا وَٱلْفَرِّيسِيِّينَ يَصُومُونَ، فَجَاءُوا وَقَالُوا لَهُ: «لِمَاذَا يَصُومُ تَلَامِيذُ يُوحَنَّا وَٱلْفَرِّيسِيِّينَ، وَأَمَّا تَلَامِيذُكَ فَلَا يَصُومُونَ؟».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فَقَالَ لَهُمْ يَسُوعُ: «هَلْ يَسْتَطِيعُ بَنُو ٱلْعُرْسِ أَنْ يَصُومُوا وَٱلْعَرِيسُ مَعَهُمْ؟ مَا دَامَ ٱلْعَرِيسُ مَعَهُمْ لَا يَسْتَطِيعُونَ أَنْ يَصُومُوا.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وَلَكِنْ سَتَأْتِي أَيَّامٌ حِينَ يُرْفَعُ ٱلْعَرِيسُ عَنْهُمْ، فَحِينَئِذٍ يَصُومُونَ فِي تِلْكَ ٱلْأَيَّامِ.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لَيْسَ أَحَدٌ يَخِيطُ رُقْعَةً مِنْ قِطْعَةٍ جَدِيدَةٍ عَلَى ثَوْبٍ عَتِيقٍ، وَإِلَّا فَٱلْمِلْءُ ٱلْجَدِيدُ يَأْخُذُ مِنَ ٱلْعَتِيقِ فَيَصِيرُ ٱلْخَرْقُ أَرْدَأَ.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وَلَيْسَ أَحَدٌ يَجْعَلُ خَمْرًا جَدِيدَةً فِي زِقَاقٍ عَتِيقَةٍ، لِئَلَّا تَشُقَّ ٱلْخَمْرُ ٱلْجَدِيدَةُ ٱلزِّقَاقَ، فَٱلْخَمْرُ تَنْصَبُّ وَٱلزِّقَاقُ تَتْلَفُ. بَلْ يَجْعَلُونَ خَمْرًا جَدِيدَةً فِي زِقَاقٍ جَدِيدَةٍ».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وَٱجْتَازَ فِي ٱلسَّبْتِ بَيْنَ ٱلزُّرُوعِ، فَٱبْتَدَأَ تَلَامِيذُهُ يَقْطِفُونَ ٱلسَّنَابِلَ وَهُمْ سَائِرُونَ.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فَقَالَ لَهُ ٱلْفَرِّيسِيُّونَ: «ٱنْظُرْ! لِمَاذَا يَفْعَلُونَ فِي ٱلسَّبْتِ مَا لَا يَحِلُّ؟».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فَقَالَ لَهُمْ: «أَمَا قَرَأْتُمْ قَطُّ مَا فَعَلَهُ دَاوُدُ حِينَ ٱحْتَاجَ وَجَاعَ هُوَ وَٱلَّذِينَ مَعَهُ؟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كَيْفَ دَخَلَ بَيْتَ ٱللهِ فِي أَيَّامِ أَبِيَأَثَارَ رَئِيسِ ٱلْكَهَنَةِ، وَأَكَلَ خُبْزَ ٱلتَّقْدِمَةِ ٱلَّذِي لَا يَحِلُّ أَكْلُهُ إِلَّا لِلْكَهَنَةِ، وَأَعْطَى ٱلَّذِينَ كَانُوا مَعَهُ أَيْضًا».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ثُمَّ قَالَ لَهُمُ: «ٱلسَّبْتُ إِنَّمَا جُعِلَ لِأَجْلِ ٱلْإِنْسَانِ، لَا ٱلْإِنْسَانُ لِأَجْلِ ٱلسَّبْتِ.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إِذًا ٱبْنُ ٱلْإِنْسَانِ هُوَ رَبُّ ٱلسَّبْتِ أَيْضًا».</w:t>
      </w:r>
    </w:p>
    <w:p>
      <w:pPr>
        <w:pStyle w:val="Heading2"/>
        <w:bidi/>
      </w:pPr>
      <w:r>
        <w:rPr>
          <w:rtl/>
          <w:cs/>
          <w:lang w:val="ar_AE" w:bidi="ar_AE"/>
        </w:rPr>
        <w:t>Mark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دَخَلَ أَيْضًا إِلَى ٱلْمَجْمَعِ، وَكَانَ هُنَاكَ رَجُلٌ يَدُهُ يَابِسَةٌ.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فَصَارُوا يُرَاقِبُونَهُ: هَلْ يَشْفِيهِ فِي ٱلسَّبْتِ؟ لِكَيْ يَشْتَكُوا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فَقَالَ لِلرَّجُلِ ٱلَّذِي لَهُ ٱلْيَدُ ٱلْيَابِسَةُ: «قُمْ فِي ٱلْوَسْطِ!».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ثُمَّ قَالَ لَهُمْ: «هَلْ يَحِلُّ فِي ٱلسَّبْتِ فِعْلُ ٱلْخَيْرِ أَوْ فِعْلُ ٱلشَّرِّ؟ تَخْلِيصُ نَفْسٍ أَوْ قَتْلٌ؟». فَسَكَتُوا.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فَنَظَرَ حَوْلَهُ إِلَيْهِمْ بِغَضَبٍ، حَزِينًا عَلَى غِلَاظَةِ قُلُوبِهِمْ، وَقَالَ لِلرَّجُلِ: «مُدَّ يَدَكَ». فَمَدَّهَا، فَعَادَتْ يَدُهُ صَحِيحَةً كَٱلْأُخْرَى.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فَخَرَجَ ٱلْفَرِّيسِيُّونَ لِلْوَقْتِ مَعَ ٱلْهِيرُودُسِيِّينَ وَتَشَاوَرُوا عَلَيْهِ لِكَيْ يُهْلِكُوهُ.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فَٱنْصَرَفَ يَسُوعُ مَعَ تَلَامِيذِهِ إِلَى ٱلْبَحْرِ، وَتَبِعَهُ جَمْعٌ كَثِيرٌ مِنَ ٱلْجَلِيلِ وَمِنَ ٱلْيَهُودِيَّةِ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وَمِنْ أُورُشَلِيمَ وَمِنْ أَدُومِيَّةَ وَمِنْ عَبْرِ ٱلْأُرْدُنِّ. وَٱلَّذِينَ حَوْلَ صُورَ وَصَيْدَاءَ، جَمْعٌ كَثِيرٌ، إِذْ سَمِعُوا كَمْ صَنَعَ أَتَوْا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 لِتَلَامِيذِهِ أَنْ تُلَازِمَهُ سَفِينَةٌ صَغِيرَةٌ لِسَبَبِ ٱلْجَمْعِ، كَيْ لَا يَزْحَمُوهُ،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كَانَ قَدْ شَفَى كَثِيرِينَ، حَتَّى وَقَعَ عَلَيْهِ لِيَلْمِسَهُ كُلُّ مَنْ فِيهِ دَاءٌ.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وَٱلْأَرْوَاحُ ٱلنَّجِسَةُ حِينَمَا نَظَرَتْهُ خَرَّتْ لَهُ وَصَرَخَتْ قَائِلَةً: «إِنَّكَ أَنْتَ ٱبْنُ ٱللهِ!».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وَأَوْصَاهُمْ كَثِيرًا أَنْ لَا يُظْهِرُوهُ.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صَعِدَ إِلَى ٱلْجَبَلِ وَدَعَا ٱلَّذِينَ أَرَادَهُمْ فَذَهَبُوا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وَأَقَامَ ٱثْنَيْ عَشَرَ لِيَكُونُوا مَعَهُ، وَلِيُرْسِلَهُمْ لِيَكْرِزُوا،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وَيَكُونَ لَهُمْ سُلْطَانٌ عَلَى شِفَاءِ ٱلْأَمْرَاضِ وَإِخْرَاجِ ٱلشَّيَاطِينِ.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وَجَعَلَ لِسِمْعَانَ ٱسْمَ بُطْرُسَ.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وَيَعْقُوبَ بْنَ زَبْدِي وَيُوحَنَّا أَخَا يَعْقُوبَ، وَجَعَلَ لَهُمَا ٱسْمَ بُوَانَرْجِسَ أَيِ ٱبْنَيِ ٱلرَّعْدِ.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وَأَنْدَرَاوُسَ، وَفِيلُبُّسَ، وَبَرْثُولَمَاوُسَ، وَمَتَّى، وَتُومَا، وَيَعْقُوبَ بْنَ حَلْفَى، وَتَدَّاوُسَ، وَسِمْعَانَ ٱلْقَانَوِيَّ،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وَيَهُوذَا ٱلْإِسْخَرْيُوطِيَّ ٱلَّذِي أَسْلَمَهُ. ثُمَّ أَتَوْا إِلَى بَيْتٍ.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فَٱجْتَمَعَ أَيْضًا جَمْعٌ حَتَّى لَمْ يَقْدِرُوا وَلَا عَلَى أَكْلِ خُبْزٍ.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وَلَمَّا سَمِعَ أَقْرِبَاؤُهُ خَرَجُوا لِيُمْسِكُوهُ، لِأَنَّهُمْ قَالُوا: «إِنَّهُ مُخْتَلٌّ!».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وَأَمَّا ٱلْكَتَبَةُ ٱلَّذِينَ نَزَلُوا مِنْ أُورُشَلِيمَ فَقَالُوا: «إِنَّ مَعَهُ بَعْلَزَبُولَ! وَإِنَّهُ بِرَئِيسِ ٱلشَّيَاطِينِ يُخْرِجُ ٱلشَّيَاطِينَ».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فَدَعَاهُمْ وَقَالَ لَهُمْ بِأَمْثَالٍ: «كَيْفَ يَقْدِرُ شَيْطَانٌ أَنْ يُخْرِجَ شَيْطَانًا؟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وَإِنِ ٱنْقَسَمَتْ مَمْلَكَةٌ عَلَى ذَاتِهَا لَا تَقْدِرُ تِلْكَ ٱلْمَمْلَكَةُ أَنْ تَثْبُتَ.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وَإِنِ ٱنْقَسَمَ بَيْتٌ عَلَى ذَاتِهِ لَا يَقْدِرُ ذَلِكَ ٱلْبَيْتُ أَنْ يَثْبُتَ.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وَإِنْ قَامَ ٱلشَّيْطَانُ عَلَى ذَاتِهِ وَٱنْقَسَمَ لَا يَقْدِرُ أَنْ يَثْبُتَ، بَلْ يَكُونُ لَهُ ٱنْقِضَاءٌ.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لَا يَسْتَطِيعُ أَحَدٌ أَنْ يَدْخُلَ بَيْتَ قَوِيٍّ وَيَنْهَبَ أَمْتِعَتَهُ، إِنْ لَمْ يَرْبِطِ ٱلْقَوِيَّ أَوَّلًا، وَحِينَئِذٍ يَنْهَبُ بَيْتَهُ.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اَلْحَقَّ أَقُولُ لَكُمْ: إِنَّ جَمِيعَ ٱلْخَطَايَا تُغْفَرُ لِبَنِي ٱلْبَشَرِ، وَٱلتَّجَادِيفَ ٱلَّتِي يُجَدِّفُونَهَا.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وَلَكِنْ مَنْ جَدَّفَ عَلَى ٱلرُّوحِ ٱلْقُدُسِ فَلَيْسَ لَهُ مَغْفِرَةٌ إِلَى ٱلْأَبَدِ، بَلْ هُوَ مُسْتَوْجِبٌ دَيْنُونَةً أَبَدِيَّةً».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لِأَنَّهُمْ قَالُوا: «إِنَّ مَعَهُ رُوحًا نَجِسًا».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فَجَاءَتْ حِينَئِذٍ إِخْوَتُهُ وَأُمُّهُ وَوَقَفُوا خَارِجًا وَأَرْسَلُوا إِلَيْهِ يَدْعُونَهُ.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وَكَانَ ٱلْجَمْعُ جَالِسًا حَوْلَهُ، فَقَالُوا لَهُ: «هُوَذَا أُمُّكَ وَإِخْوَتُكَ خَارِجًا يَطْلُبُونَكَ».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فَأَجَابَهُمْ قَائِلًا: «مَنْ أُمِّي وَإِخْوَتِي؟».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ثُمَّ نَظَرَ حَوْلَهُ إِلَى ٱلْجَالِسِينَ وَقَالَ: «هَا أُمِّي وَإِخْوَتِي،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لِأَنَّ مَنْ يَصْنَعُ مَشِيئَةَ ٱللهِ هُوَ أَخِي وَأُخْتِي وَأُمِّي».</w:t>
      </w:r>
    </w:p>
    <w:p>
      <w:pPr>
        <w:pStyle w:val="Heading2"/>
        <w:bidi/>
      </w:pPr>
      <w:r>
        <w:rPr>
          <w:rtl/>
          <w:cs/>
          <w:lang w:val="ar_AE" w:bidi="ar_AE"/>
        </w:rPr>
        <w:t>Mark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وَٱبْتَدَأَ أَيْضًا يُعَلِّمُ عِنْدَ ٱلْبَحْرِ، فَٱجْتَمَعَ إِلَيْهِ جَمْعٌ كَثِيرٌ حَتَّى إِنَّهُ دَخَلَ ٱلسَّفِينَةَ وَجَلَسَ عَلَى ٱلْبَحْرِ، وَٱلْجَمْعُ كُلُّهُ كَانَ عِنْدَ ٱلْبَحْرِ عَلَى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فَكَانَ يُعَلِّمُهُمْ كَثِيرًا بِأَمْثَالٍ. وَقَالَ لَهُمْ فِي تَعْلِيمِهِ: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«ٱسْمَعُوا! هُوَذَا ٱلزَّارِعُ قَدْ خَرَجَ لِيَزْرَعَ،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وَفِيمَا هُوَ يَزْرَعُ سَقَطَ بَعْضٌ عَلَى ٱلطَّرِيقِ، فَجَاءَتْ طُيُورُ ٱلسَّمَاءِ وَأَكَلَتْهُ.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وَسَقَطَ آخَرُ عَلَى مَكَانٍ مُحْجِرٍ، حَيْثُ لَمْ تَكُنْ لَهُ تُرْبَةٌ كَثِيرَةٌ، فَنَبَتَ حَالًا إِذْ لَمْ يَكُنْ لَهُ عُمْقُ أَرْضٍ.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لَمَّا أَشْرَقَتِ ٱلشَّمْسُ ٱحْتَرَقَ، وَإِذْ لَمْ يَكُنْ لَهُ أَصْلٌ جَفَّ.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وَسَقَطَ آخَرُ فِي ٱلشَّوْكِ، فَطَلَعَ ٱلشَّوْكُ وَخَنَقَهُ فَلَمْ يُعْطِ ثَمَرًا.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وَسَقَطَ آخَرُ فِي ٱلْأَرْضِ ٱلْجَيِّدَةِ، فَأَعْطَى ثَمَرًا يَصْعَدُ وَيَنْمُو، فَأَتَى وَاحِدٌ بِثَلَاثِينَ وَآخَرُ بِسِتِّينَ وَآخَرُ بِمِئَةٍ».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ثُمَّ قَالَ لَهُمْ: «مَنْ لَهُ أُذُنَانِ لِلسَّمْعِ، فَلْيَسْمَعْ»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وَلَمَّا كَانَ وَحْدَهُ سَأَلَهُ ٱلَّذِينَ حَوْلَهُ مَعَ ٱلِٱثْنَيْ عَشَرَ عَنِ ٱلْمَثَلِ،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فَقَالَ لَهُمْ: «قَدْ أُعْطِيَ لَكُمْ أَنْ تَعْرِفُوا سِرَّ مَلَكُوتِ ٱللهِ. وَأَمَّا ٱلَّذِينَ هُمْ مِنْ خَارِجٍ فَبِٱلْأَمْثَالِ يَكُونُ لَهُمْ كُلُّ شَيْءٍ،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يُبْصِرُوا مُبْصِرِينَ وَلَا يَنْظُرُوا، وَيَسْمَعُوا سَامِعِينَ وَلَا يَفْهَمُوا، لِئَلَّا يَرْجِعُوا فَتُغْفَرَ لَهُمْ خَطَايَاهُمْ».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قَالَ لَهُمْ: «أَمَا تَعْلَمُونَ هَذَا ٱلْمَثَلَ؟ فَكَيْفَ تَعْرِفُونَ جَمِيعَ ٱلْأَمْثَالِ؟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اَلزَّارِعُ يَزْرَعُ ٱلْكَلِمَةَ.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وَهَؤُلَاءِ هُمُ ٱلَّذِينَ عَلَى ٱلطَّرِيقِ: حَيْثُ تُزْرَعُ ٱلْكَلِمَةُ، وَحِينَمَا يَسْمَعُونَ يَأْتِي ٱلشَّيْطَانُ لِلْوَقْتِ وَيَنْزِعُ ٱلْكَلِمَةَ ٱلْمَزْرُوعَةَ فِي قُلُوبِهِمْ.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وَهَؤُلَاءِ كَذَلِكَ هُمُ ٱلَّذِينَ زُرِعُوا عَلَى ٱلْأَمَاكِنِ ٱلْمُحْجِرَةِ: ٱلَّذِينَ حِينَمَا يَسْمَعُونَ ٱلْكَلِمَةَ يَقْبَلُونَهَا لِلْوَقْتِ بِفَرَحٍ،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وَلَكِنْ لَيْسَ لَهُمْ أَصْلٌ فِي ذَوَاتِهِمْ، بَلْ هُمْ إِلَى حِينٍ. فَبَعْدَ ذَلِكَ إِذَا حَدَثَ ضِيقٌ أَوِ ٱضْطِهَادٌ مِنْ أَجْلِ ٱلْكَلِمَةِ، فَلِلْوَقْتِ يَعْثُرُونَ.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وَهَؤُلَاءِ هُمُ ٱلَّذِينَ زُرِعُوا بَيْنَ ٱلشَّوْكِ: هَؤُلَاءِ هُمُ ٱلَّذِينَ يَسْمَعُونَ ٱلْكَلِمَةَ،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وَهُمُومُ هَذَا ٱلْعَالَمِ وَغُرُورُ ٱلْغِنَى وَشَهَوَاتُ سَائِرِ ٱلْأَشْيَاءِ تَدْخُلُ وَتَخْنُقُ ٱلْكَلِمَةَ فَتَصِيرُ بِلَا ثَمَرٍ.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وَهَؤُلَاءِ هُمُ ٱلَّذِينَ زُرِعُوا عَلَى ٱلْأَرْضِ ٱلْجَيِّدَةِ: ٱلَّذِينَ يَسْمَعُونَ ٱلْكَلِمَةَ وَيَقْبَلُونَهَا، وَيُثْمِرُونَ: وَاحِدٌ ثَلَاثِينَ وَآخَرُ سِتِّينَ وَآخَرُ مِئَةً».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ثُمَّ قَالَ لَهُمْ: «هَلْ يُؤْتَى بِسِرَاجٍ لِيُوضَعَ تَحْتَ ٱلْمِكْيَالِ أَوْ تَحْتَ ٱلسَّرِيرِ؟ أَلَيْسَ لِيُوضَعَ عَلَى ٱلْمَنَارَةِ؟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لِأَنَّهُ لَيْسَ شَيْءٌ خَفِيٌّ لَا يُظْهَرُ، وَلَا صَارَ مَكْتُومًا إِلَّا لِيُعْلَنَ.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إِنْ كَانَ لِأَحَدٍ أُذُنَانِ لِلسَّمْعِ، فَلْيَسْمَعْ».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وَقَالَ لَهُمُ: «ٱنْظُرُوا مَا تَسْمَعُونَ! بِٱلْكَيْلِ ٱلَّذِي بِهِ تَكِيلُونَ يُكَالُ لَكُمْ وَيُزَادُ لَكُمْ أَيُّهَا ٱلسَّامِعُونَ.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 مَنْ لَهُ سَيُعْطَى، وَأَمَّا مَنْ لَيْسَ لَهُ فَٱلَّذِي عِنْدَهُ سَيُؤْخَذُ مِنْهُ».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وَقَالَ: «هَكَذَا مَلَكُوتُ ٱللهِ: كَأَنَّ إِنْسَانًا يُلْقِي ٱلْبِذَارَ عَلَى ٱلْأَرْضِ،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وَيَنَامُ وَيَقُومُ لَيْلًا وَنَهَارًا، وَٱلْبِذَارُ يَطْلُعُ وَيَنْمُو، وَهُوَ لَا يَعْلَمُ كَيْفَ،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لِأَنَّ ٱلْأَرْضَ مِنْ ذَاتِهَا تَأْتِي بِثَمَرٍ. أَوَّلًا نَبَاتًا، ثُمَّ سُنْبُلًا، ثُمَّ قَمْحًا مَلْآنَ فِي ٱلسُّنْبُلِ.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وَأَمَّا مَتَى أَدْرَكَ ٱلثَّمَرُ، فَلِلْوَقْتِ يُرْسِلُ ٱلْمِنْجَلَ لِأَنَّ ٱلْحَصَادَ قَدْ حَضَرَ».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وَقَالَ: «بِمَاذَا نُشَبِّهُ مَلَكُوتَ ٱللهِ؟ أَوْ بِأَيِّ مَثَلٍ نُمَثِّلُهُ؟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مِثْلُ حَبَّةِ خَرْدَلٍ، مَتَى زُرِعَتْ فِي ٱلْأَرْضِ فَهِيَ أَصْغَرُ جَمِيعِ ٱلْبُزُورِ ٱلَّتِي عَلَى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وَلَكِنْ مَتَى زُرِعَتْ تَطْلُعُ وَتَصِيرُ أَكْبَرَ جَمِيعِ ٱلْبُقُولِ، وَتَصْنَعُ أَغْصَانًا كَبِيرَةً، حَتَّى تَسْتَطِيعَ طُيُورُ ٱلسَّمَاءِ أَنْ تَتَآوَى تَحْتَ ظِلِّهَا».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وَبِأَمْثَالٍ كَثِيرَةٍ مِثْلِ هَذِهِ كَانَ يُكَلِّمُهُمْ حَسْبَمَا كَانُوا يَسْتَطِيعُونَ أَنْ يَسْمَعُوا،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وَبِدُونِ مَثَلٍ لَمْ يَكُنْ يُكَلِّمُهُمْ. وَأَمَّا عَلَى ٱنْفِرَادٍ فَكَانَ يُفَسِّرُ لِتَلَامِيذِهِ كُلَّ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وَقَالَ لَهُمْ فِي ذَلِكَ ٱلْيَوْمِ لَمَّا كَانَ ٱلْمَسَاءُ: «لِنَجْتَزْ إِلَى ٱلْعَبْرِ».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فَصَرَفُوا ٱلْجَمْعَ وَأَخَذُوهُ كَمَا كَانَ فِي ٱلسَّفِينَةِ. وَكَانَتْ مَعَهُ أَيْضًا سُفُنٌ أُخْرَى صَغِيرَةٌ.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فَحَدَثَ نَوْءُ رِيحٍ عَظِيمٌ، فَكَانَتِ ٱلْأَمْوَاجُ تَضْرِبُ إِلَى ٱلسَّفِينَةِ حَتَّى صَارَتْ تَمْتَلِئُ.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وَكَانَ هُوَ فِي ٱلْمُؤَخَّرِ عَلَى وِسَادَةٍ نَائِمًا. فَأَيْقَظُوهُ وَقَالُوا لَهُ: «يَا مُعَلِّمُ، أَمَا يَهُمُّكَ أَنَّنَا نَهْلِكُ؟».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فَقَامَ وَٱنْتَهَرَ ٱلرِّيحَ، وَقَالَ لِلْبَحْرِ: «ٱسْكُتْ! اِبْكَمْ!». فَسَكَنَتِ ٱلرِّيحُ وَصَارَ هُدُوءٌ عَظِيمٌ.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وَقَالَ لَهُمْ: «مَا بَالُكُمْ خَائِفِينَ هَكَذَا؟ كَيْفَ لَا إِيمَانَ لَكُمْ؟».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فَخَافُوا خَوْفًا عَظِيمًا، وَقَالُوا بَعْضُهُمْ لِبَعْضٍ: «مَنْ هُوَ هَذَا؟ فَإِنَّ ٱلرِّيحَ أَيْضًا وَٱلْبَحْرَ يُطِيعَانِهِ!».</w:t>
      </w:r>
    </w:p>
    <w:p>
      <w:pPr>
        <w:pStyle w:val="Heading2"/>
        <w:bidi/>
      </w:pPr>
      <w:r>
        <w:rPr>
          <w:rtl/>
          <w:cs/>
          <w:lang w:val="ar_AE" w:bidi="ar_AE"/>
        </w:rPr>
        <w:t>Mark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وَجَاءُوا إِلَى عَبْرِ ٱلْبَحْرِ إِلَى كُورَةِ ٱلْجَدَرِيِّينَ.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وَلَمَّا خَرَجَ مِنَ ٱلسَّفِينَةِ لِلْوَقْتِ ٱسْتَقْبَلَهُ مِنَ ٱلْقُبُورِ إِنْسَانٌ بِهِ رُوحٌ نَجِسٌ،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كَانَ مَسْكَنُهُ فِي ٱلْقُبُورِ، وَلَمْ يَقْدِرْ أَحَدٌ أَنْ يَرْبِطَهُ وَلَا بِسَلَاسِلَ،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قَدْ رُبِطَ كَثِيرًا بِقُيُودٍ وَسَلَاسِلَ فَقَطَّعَ ٱلسَّلَاسِلَ وَكَسَّرَ ٱلْقُيُودَ، فَلَمْ يَقْدِرْ أَحَدٌ أَنْ يُذَلِّلَهُ.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وَكَانَ دَائِمًا لَيْلًا وَنَهَارًا فِي ٱلْجِبَالِ وَفِي ٱلْقُبُورِ، يَصِيحُ وَيُجَرِّحُ نَفْسَهُ بِٱلْحِجَارَةِ.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فَلَمَّا رَأَى يَسُوعَ مِنْ بَعِيدٍ رَكَضَ وَسَجَدَ لَهُ،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وَصَرَخَ بِصَوْتٍ عَظِيمٍ وَقَالَ: «مَا لِي وَلَكَ يَا يَسُوعُ ٱبْنَ ٱللهِ ٱلْعَلِيِّ؟ أَسْتَحْلِفُكَ بِٱللهِ أَنْ لَا تُعَذِّبَنِي!».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لِأَنَّهُ قَالَ لَهُ: «ٱخْرُجْ مِنَ ٱلْإِنْسَانِ يَا أَيُّهَا ٱلرُّوحُ ٱلنَّجِسُ».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وَسَأَلَهُ: «مَا ٱسْمُكَ؟». فَأَجَابَ قَائِلًا: «ٱسْمِي لَجِئُونُ، لِأَنَّنَا كَثِيرُونَ».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وَطَلَبَ إِلَيْهِ كَثِيرًا أَنْ لَا يُرْسِلَهُمْ إِلَى خَارِجِ ٱلْكُورَةِ.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وَكَانَ هُنَاكَ عِنْدَ ٱلْجِبَالِ قَطِيعٌ كَبِيرٌ مِنَ ٱلْخَنَازِيرِ يَرْعَى،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فَطَلَبَ إِلَيْهِ كُلُّ ٱلشَّيَاطِينِ قَائِلِينَ: «أَرْسِلْنَا إِلَى ٱلْخَنَازِيرِ لِنَدْخُلَ فِيهَا».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فَأَذِنَ لَهُمْ يَسُوعُ لِلْوَقْتِ. فَخَرَجَتِ ٱلْأَرْوَاحُ ٱلنَّجِسَةُ وَدَخَلَتْ فِي ٱلْخَنَازِيرِ، فَٱنْدَفَعَ ٱلْقَطِيعُ مِنْ عَلَى ٱلْجُرْفِ إِلَى ٱلْبَحْرِ. وَكَانَ نَحْوَ أَلْفَيْنِ، فَٱخْتَنَقَ فِي ٱلْبَحْرِ.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وَأَمَّا رُعَاةُ ٱلْخَنَازِيرِ فَهَرَبُوا وَأَخْبَرُوا فِي ٱلْمَدِينَةِ وَفِي ٱلضِّيَاعِ. فَخَرَجُوا لِيَرَوْا مَا جَرَى.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وَجَاءُوا إِلَى يَسُوعَ فَنَظَرُوا ٱلْمَجْنُونَ ٱلَّذِي كَانَ فِيهِ ٱللَّجِئُونُ جَالِسًا وَلَابِسًا وَعَاقِلًا، فَخَافُوا.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فَحَدَّثَهُمُ ٱلَّذِينَ رَأَوْا كَيْفَ جَرَى لِلْمَجْنُونِ وَعَنِ ٱلْخَنَازِيرِ.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فَٱبْتَدَأُوا يَطْلُبُونَ إِلَيْهِ أَنْ يَمْضِيَ مِنْ تُخُومِهِمْ.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وَلَمَّا دَخَلَ ٱلسَّفِينَةَ طَلَبَ إِلَيْهِ ٱلَّذِي كَانَ مَجْنُونًا أَنْ يَكُونَ مَعَهُ،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فَلَمْ يَدَعْهُ يَسُوعُ، بَلْ قَالَ لَهُ: «ٱذْهَبْ إِلَى بَيْتِكَ وَإِلَى أَهْلِكَ، وَأَخْبِرْهُمْ كَمْ صَنَعَ ٱلرَّبُّ بِكَ وَرَحِمَكَ».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فَمَضَى وَٱبْتَدَأَ يُنَادِي فِي ٱلْعَشْرِ ٱلْمُدُنِ كَمْ صَنَعَ بِهِ يَسُوعُ. فَتَعَجَّبَ ٱلْجَمِيعُ.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وَلَمَّا ٱجْتَازَ يَسُوعُ فِي ٱلسَّفِينَةِ أَيْضًا إِلَى ٱلْعَبْرِ، ٱجْتَمَعَ إِلَيْهِ جَمْعٌ كَثِيرٌ، وَكَانَ عِنْدَ ٱلْبَحْرِ.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وَإِذَا وَاحِدٌ مِنْ رُؤَسَاءِ ٱلْمَجْمَعِ ٱسْمُهُ يَايِرُسُ جَاءَ. وَلَمَّا رَآهُ خَرَّ عِنْدَ قَدَمَيْهِ،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وَطَلَبَ إِلَيْهِ كَثِيرًا قَائِلًا: «ٱبْنَتِي ٱلصَّغِيرَةُ عَلَى آخِرِ نَسَمَةٍ. لَيْتَكَ تَأْتِي وَتَضَعُ يَدَكَ عَلَيْهَا لِتُشْفَى فَتَحْيَا!».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فَمَضَى مَعَهُ وَتَبِعَهُ جَمْعٌ كَثِيرٌ وَكَانُوا يَزْحَمُونَهُ.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وَٱمْرَأَةٌ بِنَزْفِ دَمٍ مُنْذُ ٱثْنَتَيْ عَشْرَةَ سَنَةً،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وَقَدْ تَأَلَّمَتْ كَثِيرًا مِنْ أَطِبَّاءَ كَثِيرِينَ، وَأَنْفَقَتْ كُلَّ مَا عِنْدَهَا وَلَمْ تَنْتَفِعْ شَيْئًا، بَلْ صَارَتْ إِلَى حَالٍ أَرْدَأَ.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لَمَّا سَمِعَتْ بِيَسُوعَ، جَاءَتْ فِي ٱلْجَمْعِ مِنْ وَرَاءُ، وَمَسَّتْ ثَوْبَهُ،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لِأَنَّهَا قَالَتْ: «إِنْ مَسَسْتُ وَلَوْ ثِيَابَهُ شُفِيتُ».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فَلِلْوَقْتِ جَفَّ يَنْبُوعُ دَمِهَا، وَعَلِمَتْ فِي جِسْمِهَا أَنَّهَا قَدْ بَرِئَتْ مِنَ ٱلدَّاءِ.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فَلِلْوَقْتِ ٱلْتَفَتَ يَسُوعُ بَيْنَ ٱلْجَمْعِ شَاعِرًا فِي نَفْسِهِ بِٱلْقُوَّةِ ٱلَّتِي خَرَجَتْ مِنْهُ، وَقَالَ: «مَنْ لَمَسَ ثِيَابِي؟».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فَقَالَ لَهُ تَلَامِيذُهُ: «أَنْتَ تَنْظُرُ ٱلْجَمْعَ يَزْحَمُكَ، وَتَقُولُ: مَنْ لَمَسَنِي؟».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وَكَانَ يَنْظُرُ حَوْلَهُ لِيَرَى ٱلَّتِي فَعَلَتْ 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وَأَمَّا ٱلْمَرْأَةُ فَجَاءَتْ وَهِيَ خَائِفَةٌ وَمُرْتَعِدَةٌ، عَالِمَةً بِمَا حَصَلَ لَهَا، فَخَرَّتْ وَقَالَتْ لَهُ ٱلْحَقَّ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فَقَالَ لَهَا: «يَا ٱبْنَةُ، إِيمَانُكِ قَدْ شَفَاكِ، ٱذْهَبِي بِسَلَامٍ وَكُونِي صَحِيحَةً مِنْ دَائِكِ».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وَبَيْنَمَا هُوَ يَتَكَلَّمُ جَاءُوا مِنْ دَارِ رَئِيسِ ٱلْمَجْمَعِ قَائِلِينَ: «ٱبْنَتُكَ مَاتَتْ. لِمَاذَا تُتْعِبُ ٱلْمُعَلِّمَ بَعْدُ؟».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فَسَمِعَ يَسُوعُ لِوَقْتِهِ ٱلْكَلِمَةَ ٱلَّتِي قِيلَتْ، فَقَالَ لِرَئِيسِ ٱلْمَجْمَعِ: «لَا تَخَفْ! آمِنْ فَقَطْ».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وَلَمْ يَدَعْ أَحَدًا يَتْبَعُهُ إِلَّا بُطْرُسَ وَيَعْقُوبَ، وَيُوحَنَّا أَخَا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فَجَاءَ إِلَى بَيْتِ رَئِيسِ ٱلْمَجْمَعِ وَرَأَى ضَجِيجًا. يَبْكُونَ وَيُوَلْوِلُونَ كَثِيرًا.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فَدَخَلَ وَقَالَ لَهُمْ: «لِمَاذَا تَضِجُّونَ وَتَبْكُونَ؟ لَمْ تَمُتِ ٱلصَّبِيَّةُ لَكِنَّهَا نَائِمَةٌ».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فَضَحِكُوا عَلَيْهِ. أَمَّا هُوَ فَأَخْرَجَ ٱلْجَمِيعَ، وَأَخَذَ أَبَا ٱلصَّبِيَّةِ وَأُمَّهَا وَٱلَّذِينَ مَعَهُ وَدَخَلَ حَيْثُ كَانَتِ ٱلصَّبِيَّةُ مُضْطَجِعَةً،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وَأَمْسَكَ بِيَدِ ٱلصَّبِيَّةِ وَقَالَ لَهَا: «طَلِيثَا، قُومِي!». ٱلَّذِي تَفْسِيرُهُ: يَا صَبِيَّةُ، لَكِ أَقُولُ: قُومِي!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وَلِلْوَقْتِ قَامَتِ ٱلصَّبِيَّةُ وَمَشَتْ، لِأَنَّهَا كَانَتِ ٱبْنَةَ ٱثْنَتَيْ عَشْرَةَ سَنَةً. فَبُهِتُوا بَهْتًا عَظِيمًا.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فَأَوْصَاهُمْ كَثِيرًا أَنْ لَا يَعْلَمَ أَحَدٌ بِذَلِكَ. وَقَالَ أَنْ تُعْطَى لِتَأْكُلَ.</w:t>
      </w:r>
    </w:p>
    <w:p>
      <w:pPr>
        <w:pStyle w:val="Heading2"/>
        <w:bidi/>
      </w:pPr>
      <w:r>
        <w:rPr>
          <w:rtl/>
          <w:cs/>
          <w:lang w:val="ar_AE" w:bidi="ar_AE"/>
        </w:rPr>
        <w:t>Mark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وَخَرَجَ مِنْ هُنَاكَ وَجَاءَ إِلَى وَطَنِهِ وَتَبِعَهُ تَلَامِيذُهُ.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وَلَمَّا كَانَ ٱلسَّبْتُ، ٱبْتَدَأَ يُعَلِّمُ فِي ٱلْمَجْمَعِ. وَكَثِيرُونَ إِذْ سَمِعُوا بُهِتُوا قَائِلِينَ: «مِنْ أَيْنَ لِهَذَا هَذِهِ؟ وَمَا هَذِهِ ٱلْحِكْمَةُ ٱلَّتِي أُعْطِيَتْ لَهُ حَتَّى تَجْرِيَ عَلَى يَدَيْهِ قُوَّاتٌ مِثْلُ هَذِهِ؟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أَلَيْسَ هَذَا هُوَ ٱلنَّجَّارَ ٱبْنَ مَرْيَمَ، وَأَخُو يَعْقُوبَ وَيُوسِي وَيَهُوذَا وَسِمْعَانَ؟ أَوَلَيْسَتْ أَخَوَاتُهُ هَهُنَا عِنْدَنَا؟». فَكَانُوا يَعْثُرُونَ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فَقَالَ لَهُمْ يَسُوعُ: «لَيْسَ نَبِيٌّ بِلَا كَرَامَةٍ إِلَّا فِي وَطَنِهِ وَبَيْنَ أَقْرِبَائِهِ وَفِي بَيْتِهِ».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وَلَمْ يَقْدِرْ أَنْ يَصْنَعَ هُنَاكَ وَلَا قُوَّةً وَاحِدَةً، غَيْرَ أَنَّهُ وَضَعَ يَدَيْهِ عَلَى مَرْضَى قَلِيلِينَ فَشَفَاهُمْ.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وَتَعَجَّبَ مِنْ عَدَمِ إِيمَانِهِمْ. وَصَارَ يَطُوفُ ٱلْقُرَى ٱلْمُحِيطَةَ يُعَلِّمُ.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وَدَعَا ٱلِٱثْنَيْ عَشَرَ وَٱبْتَدَأَ يُرْسِلُهُمُ ٱثْنَيْنِ ٱثْنَيْنِ، وَأَعْطَاهُمْ سُلْطَانًا عَلَى ٱلْأَرْوَاحِ ٱلنَّجِسَةِ،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وَأَوْصَاهُمْ أَنْ لَا يَحْمِلُوا شَيْئًا لِلطَّرِيقِ غَيْرَ عَصًا فَقَطْ، لَا مِزْوَدًا وَلَا خُبْزًا وَلَا نُحَاسًا فِي ٱلْمِنْطَقَةِ.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بَلْ يَكُونُوا مَشْدُودِينَ بِنِعَالٍ، وَلَا يَلْبَسُوا ثَوْبَيْنِ.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وَقَالَ لَهُمْ: «حَيْثُمَا دَخَلْتُمْ بَيْتًا فَأَقِيمُوا فِيهِ حَتَّى تَخْرُجُوا مِنْ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وَكُلُّ مَنْ لَا يَقْبَلُكُمْ وَلَا يَسْمَعُ لَكُمْ، فَٱخْرُجُوا مِنْ هُنَاكَ وَٱنْفُضُوا ٱلتُّرَابَ ٱلَّذِي تَحْتَ أَرْجُلِكُمْ شَهَادَةً عَلَيْهِمْ. اَلْحَقَّ أَقُولُ لَكُمْ: سَتَكُونُ لِأَرْضِ سَدُومَ وَعَمُورَةَ يَوْمَ ٱلدِّينِ حَالَةٌ أَكْثَرُ ٱحْتِمَالًا مِمَّا لِتِلْكَ ٱلْمَدِينَةِ».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فَخَرَجُوا وَصَارُوا يَكْرِزُونَ أَنْ يَتُوبُوا.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وَأَخْرَجُوا شَيَاطِينَ كَثِيرَةً، وَدَهَنُوا بِزَيْتٍ مَرْضَى كَثِيرِينَ فَشَفَوْهُمْ.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فَسَمِعَ هِيرُودُسُ ٱلْمَلِكُ، لِأَنَّ ٱسْمَهُ صَارَ مَشْهُورًا. وَقَالَ: «إِنَّ يُوحَنَّا ٱلْمَعْمَدَانَ قَامَ مِنَ ٱلْأَمْوَاتِ وَلِذَلِكَ تُعْمَلُ بِهِ ٱلْقُوَّاتُ».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قَالَ آخَرُونَ: «إِنَّهُ إِيلِيَّا». وَقَالَ آخَرُونَ: «إِنَّهُ نَبِيٌّ أَوْ كَأَحَدِ ٱلْأَنْبِيَاءِ».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لَمَّا سَمِعَ هِيرُودُسُ قَالَ: «هَذَا هُوَ يُوحَنَّا ٱلَّذِي قَطَعْتُ أَنَا رَأْسَهُ. إِنَّهُ قَامَ مِنَ ٱلْأَمْوَاتِ!».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هِيرُودُسَ نَفْسَهُ كَانَ قَدْ أَرْسَلَ وَأَمْسَكَ يُوحَنَّا وَأَوْثَقَهُ فِي ٱلسِّجْنِ مِنْ أَجْلِ هِيرُودِيَّا ٱمْرَأَةِ فِيلُبُّسَ أَخِيهِ، إِذْ كَانَ قَدْ تَزَوَّجَ 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 يُوحَنَّا كَانَ يَقُولُ لِهِيرُودُسَ: «لَا يَحِلُّ أَنْ تَكُونَ لَكَ ٱمْرَأَةُ أَخِيكَ».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فَحَنِقَتْ هِيرُودِيَّا عَلَيْهِ، وَأَرَادَتْ أَنْ تَقْتُلَهُ وَلَمْ تَقْدِرْ،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 هِيرُودُسَ كَانَ يَهَابُ يُوحَنَّا عَالِمًا أَنَّهُ رَجُلٌ بَارٌّ وَقِدِّيسٌ، وَكَانَ يَحْفَظُهُ. وَإِذْ سَمِعَهُ، فَعَلَ كَثِيرًا، وَسَمِعَهُ بِسُرُورٍ.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وَإِذْ كَانَ يَوْمٌ مُوافِقٌ، لَمَّا صَنَعَ هِيرُودُسُ فِي مَوْلِدِهِ عَشَاءً لِعُظَمَائِهِ وَقُوَّادِ ٱلْأُلُوفِ وَوُجُوهِ ٱلْجَلِيلِ،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دَخَلَتِ ٱبْنَةُ هِيرُودِيَّا وَرَقَصَتْ، فَسَرَّتْ هِيرُودُسَ وَٱلْمُتَّكِئِينَ مَعَهُ. فَقَالَ ٱلْمَلِكُ لِلصَّبِيَّةِ: «مَهْمَا أَرَدْتِ ٱطْلُبِي مِنِّي فَأُعْطِيَكِ».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وَأَقْسَمَ لَهَا أَنْ: «مَهْمَا طَلَبْتِ مِنِّي لَأُعْطِيَنَّكِ حَتَّى نِصْفَ مَمْلَكَتِي».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فَخَرَجَتْ وَقَالَتْ لِأُمِّهَا: «مَاذَا أَطْلُبُ؟». فَقَالَتْ: «رَأْسَ يُوحَنَّا ٱلْمَعْمَدَانِ».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فَدَخَلَتْ لِلْوَقْتِ بِسُرْعَةٍ إِلَى ٱلْمَلِكِ وَطَلَبَتْ قَائِلَةً: «أُرِيدُ أَنْ تُعْطِيَنِي حَالًا رَأْسَ يُوحَنَّا ٱلْمَعْمَدَانِ عَلَى طَبَقٍ».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فَحَزِنَ ٱلْمَلِكُ جِدًّا. وَلِأَجْلِ ٱلْأَقْسَامِ وَٱلْمُتَّكِئِينَ لَمْ يُرِدْ أَنْ يَرُدَّهَا.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فَلِلْوَقْتِ أَرْسَلَ ٱلْمَلِكُ سَيَّافًا وَأَمَرَ أَنْ يُؤْتَى بِرَأْسِهِ.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فَمَضَى وَقَطَعَ رَأْسَهُ فِي ٱلسِّجْنِ. وَأَتَى بِرَأْسِهِ عَلَى طَبَقٍ وَأَعْطَاهُ لِلصَّبِيَّةِ، وَٱلصَّبِيَّةُ أَعْطَتْهُ لِأُمِّهَا.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وَلَمَّا سَمِعَ تَلَامِيذُهُ، جَاءُوا وَرَفَعُوا جُثَّتَهُ وَوَضَعُوهَا فِي قَبْرٍ.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وَٱجْتَمَعَ ٱلرُّسُلُ إِلَى يَسُوعَ وَأَخْبَرُوهُ بِكُلِّ شَيْءٍ، كُلِّ مَا فَعَلُوا وَكُلِّ مَا عَلَّمُوا.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فَقَالَ لَهُمْ: «تَعَالَوْا أَنْتُمْ مُنْفَرِدِينَ إِلَى مَوْضِعٍ خَلَاءٍ وَٱسْتَرِيحُوا قَلِيلًا». لِأَنَّ ٱلْقَادِمِينَ وَٱلذَّاهِبِينَ كَانُوا كَثِيرِينَ، وَلَمْ تَتَيَسَّرْ لَهُمْ فُرْصَةٌ لِلْأَكْلِ.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فَمَضَوْا فِي ٱلسَّفِينَةِ إِلَى مَوْضِعٍ خَلَاءٍ مُنْفَرِدِينَ.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فَرَآهُمُ ٱلْجُمُوعُ مُنْطَلِقِينَ، وَعَرَفَهُ كَثِيرُونَ. فَتَرَاكَضُوا إِلَى هُنَاكَ مِنْ جَمِيعِ ٱلْمُدُنِ مُشَاةً، وَسَبَقُوهُمْ وَٱجْتَمَعُوا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فَلَمَّا خَرَجَ يَسُوعُ رَأَى جَمْعًا كَثِيرًا، فَتَحَنَّنَ عَلَيْهِمْ إِذْ كَانُوا كَخِرَافٍ لَا رَاعِيَ لَهَا، فَٱبْتَدَأَ يُعَلِّمُهُمْ كَثِيرًا.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وَبَعْدَ سَاعَاتٍ كَثِيرَةٍ تَقَدَّمَ إِلَيْهِ تَلَامِيذُهُ قَائِلِينَ: «ٱلْمَوْضِعُ خَلَاءٌ وَٱلْوَقْتُ مَضَى.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اِصْرِفْهُمْ لِكَيْ يَمْضُوا إِلَى ٱلضِّيَاعِ وَٱلْقُرَى حَوَالَيْنَا وَيَبْتَاعُوا لَهُمْ خُبْزًا، لِأَنْ لَيْسَ عِنْدَهُمْ مَا يَأْكُلُونَ».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فَأَجَابَ وَقَالَ لَهُمْ: «أَعْطُوهُمْ أَنْتُمْ لِيَأْكُلُوا». فَقَالُوا لَهُ: «أَنَمْضِي وَنَبْتَاعُ خُبْزًا بِمِئَتَيْ دِينَارٍ وَنُعْطِيَهُمْ لِيَأْكُلُوا؟».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فَقَالَ لَهُمْ: «كَمْ رَغِيفًا عِنْدَكُمُ؟ ٱذْهَبُوا وَٱنْظُرُوا». وَلَمَّا عَلِمُوا قَالُوا: «خَمْسَةٌ وَسَمَكَتَانِ».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فَأَمَرَهُمْ أَنْ يَجْعَلُوا ٱلْجَمِيعَ يَتَّكِئُونَ رِفَاقًا رِفَاقًا عَلَى ٱلْعُشْبِ ٱلْأَخْضَرِ.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فَاتَّكَأُوا صُفُوفًا صُفُوفًا: مِئَةً مِئَةً وَخَمْسِينَ خَمْسِينَ.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فَأَخَذَ ٱلْأَرْغِفَةَ ٱلْخَمْسَةَ وَٱلسَّمَكَتَيْنِ، وَرَفَعَ نَظَرَهُ نَحْوَ ٱلسَّمَاءِ، وَبَارَكَ ثُمَّ كَسَّرَ ٱلْأَرْغِفَةَ، وَأَعْطَى تَلَامِيذَهُ لِيُقَدِّمُوا إِلَيْهِمْ، وَقَسَّمَ ٱلسَّمَكَتَيْنِ لِلْجَمِيعِ،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فَأَكَلَ ٱلْجَمِيعُ وَشَبِعُوا.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ثُمَّ رَفَعُوا مِنَ ٱلْكِسَرِ ٱثْنَتَيْ عَشْرَةَ قُفَّةً مَمْلُوَّةً، وَمِنَ ٱلسَّمَكِ.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وَكَانَ ٱلَّذِينَ أَكَلُوا مِنَ ٱلْأَرْغِفَةِ نَحْوَ خَمْسَةِ آلَافِ رَجُلٍ.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وَلِلْوَقْتِ أَلْزَمَ تَلَامِيذَهُ أَنْ يَدْخُلُوا ٱلسَّفِينَةَ وَيَسْبِقُوا إِلَى ٱلْعَبْرِ، إِلَى بَيْتِ صَيْدَا، حَتَّى يَكُونَ قَدْ صَرَفَ ٱلْجَمْعَ.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وَبَعْدَمَا وَدَّعَهُمْ مَضَى إِلَى ٱلْجَبَلِ لِيُصَلِّيَ.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وَلَمَّا صَارَ ٱلْمَسَاءُ كَانَتِ ٱلسَّفِينَةُ فِي وَسْطِ ٱلْبَحْرِ، وَهُوَ عَلَى ٱلْبَرِّ وَحْدَهُ.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وَرَآهُمْ مُعَذَّبِينَ فِي ٱلْجَذْفِ، لِأَنَّ ٱلرِّيحَ كَانَتْ ضِدَّهُمْ. وَنَحْوَ ٱلْهَزِيعِ ٱلرَّابِعِ مِنَ ٱللَّيْلِ أَتَاهُمْ مَاشِيًا عَلَى ٱلْبَحْرِ، وَأَرَادَ أَنْ يَتَجَاوَزَهُمْ.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فَلَمَّا رَأَوْهُ مَاشِيًا عَلَى ٱلْبَحْرِ ظَنُّوهُ خَيَالًا، فَصَرَخُوا.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لِأَنَّ ٱلْجَمِيعَ رَأَوْهُ وَٱضْطَرَبُوا. فَلِلْوَقْتِ كَلَّمَهُمْ وَقَالَ لَهُمْ: «ثِقُوا! أَنَا هُوَ. لَا تَخَافُوا».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فَصَعِدَ إِلَيْهِمْ إِلَى ٱلسَّفِينَةِ فَسَكَنَتِ ٱلرِّيحُ، فَبُهِتُوا وَتَعَجَّبُوا فِي أَنْفُسِهِمْ جِدًّا إِلَى ٱلْغَايَةِ،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لِأَنَّهُمْ لَمْ يَفْهَمُوا بِٱلْأَرْغِفَةِ إِذْ كَانَتْ قُلُوبُهُمْ غَلِيظَةً.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فَلَمَّا عَبَرُوا جَاءُوا إِلَى أَرْضِ جَنِّيسَارَتَ وَأَرْسَوْا.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وَلَمَّا خَرَجُوا مِنَ ٱلسَّفِينَةِ لِلْوَقْتِ عَرَفُوهُ.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فَطَافُوا جَمِيعَ تِلْكَ ٱلْكُورَةِ ٱلْمُحِيطَةِ، وَٱبْتَدَأُوا يَحْمِلُونَ ٱلْمَرْضَى عَلَى أَسِرَّةٍ إِلَى حَيْثُ سَمِعُوا أَنَّهُ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وَحَيْثُمَا دَخَلَ إِلَى قُرىً أَوْ مُدُنٍ أَوْ ضِيَاعٍ، وَضَعُوا ٱلْمَرْضَى فِي ٱلْأَسْوَاقِ، وَطَلَبُوا إِلَيْهِ أَنْ يَلْمِسُوا وَلَوْ هُدْبَ ثَوْبِهِ. وَكُلُّ مَنْ لَمَسَهُ شُفِيَ.</w:t>
      </w:r>
    </w:p>
    <w:p>
      <w:pPr>
        <w:pStyle w:val="Heading2"/>
        <w:bidi/>
      </w:pPr>
      <w:r>
        <w:rPr>
          <w:rtl/>
          <w:cs/>
          <w:lang w:val="ar_AE" w:bidi="ar_AE"/>
        </w:rPr>
        <w:t>Mark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وَٱجْتَمَعَ إِلَيْهِ ٱلْفَرِّيسِيُّونَ وَقَوْمٌ مِنَ ٱلْكَتَبَةِ قَادِمِينَ مِنْ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وَلَمَّا رَأَوْا بَعْضًا مِنْ تَلَامِيذِهِ يَأْكُلُونَ خُبْزًا بِأَيْدٍ دَنِسَةٍ، أَيْ غَيْرِ مَغْسُولَةٍ، لَامُوا.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 ٱلْفَرِّيسِيِّينَ وَكُلَّ ٱلْيَهُودِ إِنْ لَمْ يَغْسِلُوا أَيْدِيَهُمْ بِٱعْتِنَاءٍ، لَا يَأْكُلُونَ، مُتَمَسِّكِينَ بِتَقْلِيدِ ٱلشُّيُوخِ.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وَمِنَ ٱلسُّوقِ إِنْ لَمْ يَغْتَسِلُوا لَا يَأْكُلُونَ. وَأَشْيَاءُ أُخْرَى كَثِيرَةٌ تَسَلَّمُوهَا لِلتَّمَسُّكِ بِهَا، مِنْ غَسْلِ كُؤُوسٍ وَأَبَارِيقَ وَآنِيَةِ نُحَاسٍ وَأَسِرَّةٍ.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ثُمَّ سَأَلَهُ ٱلْفَرِّيسِيُّونَ وَٱلْكَتَبَةُ: «لِمَاذَا لَا يَسْلُكُ تَلَامِيذُكَ حَسَبَ تَقْلِيدِ ٱلشُّيُوخِ، بَلْ يَأْكُلُونَ خُبْزًا بِأَيْدٍ غَيْرِ مَغْسُولَةٍ؟».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فَأَجَابَ وَقَالَ لَهُمْ: «حَسَنًا تَنَبَّأَ إِشَعْيَاءُ عَنْكُمْ أَنْتُمُ ٱلْمُرَائِينَ! كَمَا هُوَ مَكْتُوبٌ: هَذَا ٱلشَّعْبُ يُكْرِمُنِي بِشَفَتَيْهِ، وَأَمَّا قَلْبُهُ فَمُبْتَعِدٌ عَنِّي بَعِيدًا،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وَبَاطِلًا يَعْبُدُونَنِي وَهُمْ يُعَلِّمُونَ تَعَالِيمَ هِيَ وَصَايَا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لِأَنَّكُمْ تَرَكْتُمْ وَصِيَّةَ ٱللهِ وَتَتَمَسَّكُونَ بِتَقْلِيدِ ٱلنَّاسِ: غَسْلَ ٱلْأَبَارِيقِ وَٱلْكُؤُوسِ، وَأُمُورًا أُخَرَ كَثِيرَةً مِثْلَ هَذِهِ تَفْعَلُونَ».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ثُمَّ قَالَ لَهُمْ: «حَسَنًا! رَفَضْتُمْ وَصِيَّةَ ٱللهِ لِتَحْفَظُوا تَقْلِيدَكُمْ!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مُوسَى قَالَ: أَكْرِمْ أَبَاكَ وَأُمَّكَ، وَمَنْ يَشْتُمُ أَبًا أَوْ أُمًّا فَلْيَمُتْ مَوْتًا.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وَأَمَّا أَنْتُمْ فَتَقُولُونَ: إِنْ قَالَ إِنْسَانٌ لِأَبِيهِ أَوْ أُمِّهِ: قُرْبَانٌ، أَيْ هَدِيَّةٌ، هُوَ ٱلَّذِي تَنْتَفِعُ بِهِ مِنِّي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فَلَا تَدَعُونَهُ فِي مَا بَعْدُ يَفْعَلُ شَيْئًا لِأَبِيهِ أَوْ أُمِّهِ.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مُبْطِلِينَ كَلَامَ ٱللهِ بِتَقْلِيدِكُمُ ٱلَّذِي سَلَّمْتُمُوهُ. وَأُمُورًا كَثِيرَةً مِثْلَ هَذِهِ تَفْعَلُونَ».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ثُمَّ دَعَا كُلَّ ٱلْجَمْعِ وَقَالَ لَهُمُ: «ٱسْمَعُوا مِنِّي كُلُّكُمْ وَٱفْهَمُوا.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لَيْسَ شَيْءٌ مِنْ خَارِجِ ٱلْإِنْسَانِ إِذَا دَخَلَ فِيهِ يَقْدِرُ أَنْ يُنَجِّسَهُ، لَكِنَّ ٱلْأَشْيَاءَ ٱلَّتِي تَخْرُجُ مِنْهُ هِيَ ٱلَّتِي تُنَجِّسُ ٱلْإِنْسَانَ.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إِنْ كَانَ لِأَحَدٍ أُذْنَانِ لِلسَّمْعِ، فَلْيَسْمَعْ».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وَلَمَّا دَخَلَ مِنْ عِنْدِ ٱلْجَمْعِ إِلَى ٱلْبَيْتِ، سَأَلَهُ تَلَامِيذُهُ عَنِ ٱلْمَثَلِ.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فَقَالَ لَهُمْ: «أَفَأَنْتُمْ أَيْضًا هَكَذَا غَيْرُ فَاهِمِينَ؟ أَمَا تَفْهَمُونَ أَنَّ كُلَّ مَا يَدْخُلُ ٱلْإِنْسَانَ مِنْ خَارِجٍ لَا يَقْدِرُ أَنْ يُنَجِّسَهُ،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لِأَنَّهُ لَا يَدْخُلُ إِلَى قَلْبِهِ بَلْ إِلَى ٱلْجَوْفِ، ثُمَّ يَخْرُجُ إِلَى ٱلْخَلَاءِ، وَذَلِكَ يُطَهِّرُ كُلَّ ٱلْأَطْعِمَةِ».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ثُمَّ قَالَ: «إِنَّ ٱلَّذِي يَخْرُجُ مِنَ ٱلْإِنْسَانِ ذَلِكَ يُنَجِّسُ ٱلْإِنْسَانَ.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لِأَنَّهُ مِنَ ٱلدَّاخِلِ، مِنْ قُلُوبِ ٱلنَّاسِ، تَخْرُجُ ٱلْأَفْكَارُ ٱلشِّرِّيرَةُ: زِنًى، فِسْقٌ، قَتْلٌ،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سِرْقَةٌ، طَمَعٌ، خُبْثٌ، مَكْرٌ، عَهَارَةٌ، عَيْنٌ شِرِّيرَةٌ، تَجْدِيفٌ، كِبْرِيَاءُ، جَهْلٌ.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جَمِيعُ هَذِهِ ٱلشُّرُورِ تَخْرُجُ مِنَ ٱلدَّاخِلِ وَتُنَجِّسُ ٱلْإِنْسَانَ».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ثُمَّ قَامَ مِنْ هُنَاكَ وَمَضَى إِلَى تُخُومِ صُورَ وَصَيْدَاءَ، وَدَخَلَ بَيْتًا وَهُوَ يُرِيدُ أَنْ لَا يَعْلَمَ أَحَدٌ، فَلَمْ يَقْدِرْ أَنْ يَخْتَفِيَ،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 ٱمْرَأَةً كَانَ بِٱبْنَتِهَا رُوحٌ نَجِسٌ سَمِعَتْ بِهِ، فَأَتَتْ وَخَرَّتْ عِنْدَ قَدَمَيْهِ.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وَكَانَتْ ٱلٱمْرَأَةُ أُمَمِيَّةً، وَفِي جِنْسِهَا فِينِيقِيَّةً سُورِيَّةً. فَسَأَلَتْهُ أَنْ يُخْرِجَ ٱلشَّيْطَانَ مِنِ ٱبْنَتِهَا.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وَأَمَّا يَسُوعُ فَقَالَ لَهَا: «دَعِي ٱلْبَنِينَ أَوَّلًا يَشْبَعُونَ، لِأَنَّهُ لَيْسَ حَسَنًا أَنْ يُؤْخَذَ خُبْزُ ٱلْبَنِينَ وَيُطْرَحَ لِلْكِلَابِ».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فَأَجَابَتْ وَقَالَتْ لَهُ: «نَعَمْ، يَا سَيِّدُ! وَٱلْكِلَابُ أَيْضًا تَحْتَ ٱلْمَائِدَةِ تَأْكُلُ مِنْ فُتَاتِ ٱلْبَنِينَ!».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فَقَالَ لَهَا: «لِأَجْلِ هَذِهِ ٱلْكَلِمَةِ، ٱذْهَبِي. قَدْ خَرَجَ ٱلشَّيْطَانُ مِنِ ٱبْنَتِكِ».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فَذَهَبَتْ إِلَى بَيْتِهَا وَوَجَدَتِ ٱلشَّيْطَانَ قَدْ خَرَجَ، وَٱلِٱبْنَةَ مَطْرُوحَةً عَلَى ٱلْفِرَاشِ.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ثُمَّ خَرَجَ أَيْضًا مِنْ تُخُومِ صُورَ وَصَيْدَاءَ، وَجَاءَ إِلَى بَحْرِ ٱلْجَلِيلِ فِي وَسْطِ حُدُودِ ٱلْمُدُنِ ٱلْعَشْرِ.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وَجَاءُوا إِلَيْهِ بِأَصَمَّ أَعْقَدَ، وَطَلَبُوا إِلَيْهِ أَنْ يَضَعَ يَدَهُ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فَأَخَذَهُ مِنْ بَيْنِ ٱلْجَمْعِ عَلَى نَاحِيَةٍ، وَوَضَعَ أَصَابِعَهُ فِي أُذُنَيْهِ وَتَفَلَ وَلَمَسَ لِسَانَهُ،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وَرَفَعَ نَظَرَهُ نَحْوَ ٱلسَّمَاءِ، وَأَنَّ وَقَالَ لَهُ: «إِفَّثَا». أَيِ ٱنْفَتِحْ.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وَلِلْوَقْتِ ٱنْفَتَحَتْ أُذْنَاهُ، وَٱنْحَلَّ رِبَاطُ لِسَانِهِ، وَتَكَلَّمَ مُسْتَقِيمًا.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فَأَوْصَاهُمْ أَنْ لَا يَقُولُوا لِأَحَدٍ. وَلَكِنْ عَلَى قَدْرِ مَا أَوْصَاهُمْ كَانُوا يُنَادُونَ أَكْثَرَ كَثِيرًا.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وَبُهِتُوا إِلَى ٱلْغَايَةِ قَائِلِينَ: «إِنَّهُ عَمِلَ كُلَّ شَيْءٍ حَسَنًا! جَعَلَ ٱلصُّمَّ يَسْمَعُونَ وَٱلْخُرْسَ يَتَكَلَّمُونَ».</w:t>
      </w:r>
    </w:p>
    <w:p>
      <w:pPr>
        <w:pStyle w:val="Heading2"/>
        <w:bidi/>
      </w:pPr>
      <w:r>
        <w:rPr>
          <w:rtl/>
          <w:cs/>
          <w:lang w:val="ar_AE" w:bidi="ar_AE"/>
        </w:rPr>
        <w:t>Mark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فِي تِلْكَ ٱلْأَيَّامِ إِذْ كَانَ ٱلْجَمْعُ كَثِيرًا جِدًّا، وَلَمْ يَكُنْ لَهُمْ مَا يَأْكُلُونَ، دَعَا يَسُوعُ تَلَامِيذَهُ وَقَالَ لَهُمْ: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«إِنِّي أُشْفِقُ عَلَى ٱلْجَمْعِ، لِأَنَّ ٱلْآنَ لَهُمْ ثَلَاثَةَ أَيَّامٍ يَمْكُثُونَ مَعِي وَلَيْسَ لَهُمْ مَا يَأْكُلُونَ.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صَرَفْتُهُمْ إِلَى بُيُوتِهِمْ صَائِمِينَ يُخَوِّرُونَ فِي ٱلطَّرِيقِ، لِأَنَّ قَوْمًا مِنْهُمْ جَاءُوا مِنْ بَعِيدٍ».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فَأَجَابَهُ تَلَامِيذُهُ: «مِنْ أَيْنَ يَسْتَطِيعُ أَحَدٌ أَنْ يُشْبِعَ هَؤُلَاءِ خُبْزًا هُنَا فِي ٱلْبَرِّيَّةِ؟».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فَسَأَلَهُمْ: «كَمْ عِنْدَكُمْ مِنَ ٱلْخُبْزِ؟». فَقَالُوا: «سَبْعَةٌ».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فَأَمَرَ ٱلْجَمْعَ أَنْ يَتَّكِئُوا عَلَى ٱلْأَرْضِ، وَأَخَذَ ٱلسَّبْعَ خُبْزَاتٍ وَشَكَرَ وَكَسَرَ وَأَعْطَى تَلَامِيذَهُ لِيُقَدِّمُوا، فَقَدَّمُوا إِلَى ٱلْجَمْعِ.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مَعَهُمْ قَلِيلٌ مِنْ صِغَارِ ٱلسَّمَكِ، فَبَارَكَ وَقَالَ أَنْ يُقَدِّمُوا هَذِهِ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فَأَكَلُوا وَشَبِعُوا. ثُمَّ رَفَعُوا فَضَلَاتِ ٱلْكِسَرِ: سَبْعَةَ سِلَالٍ.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وَكَانَ ٱلْآكِلُونَ نَحْوَ أَرْبَعَةِ آلَافٍ. ثُمَّ صَرَفَهُمْ.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وَلِلْوَقْتِ دَخَلَ ٱلسَّفِينَةَ مَعَ تَلَامِيذِهِ وَجَاءَ إِلَى نَوَاحِي دَلْمَانُوثَةَ.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فَخَرَجَ ٱلْفَرِّيسِيُّونَ وَٱبْتَدَأُوا يُحَاوِرُونَهُ طَالِبِينَ مِنْهُ آيَةً مِنَ ٱلسَّمَاءِ، لِكَيْ يُجَرِّبُوهُ.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فَتَنَهَّدَ بِرُوحِهِ وَقَالَ: «لِمَاذَا يَطْلُبُ هَذَا ٱلْجِيلُ آيَةً؟ اَلْحَقَّ أَقُولُ لَكُمْ: لَنْ يُعْطَى هَذَا ٱلْجِيلُ آيَةً!».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تَرَكَهُمْ وَدَخَلَ أَيْضًا ٱلسَّفِينَةَ وَمَضَى إِلَى ٱلْعَبْرِ.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وَنَسُوا أَنْ يَأْخُذُوا خُبْزًا، وَلَمْ يَكُنْ مَعَهُمْ فِي ٱلسَّفِينَةِ إِلَّا رَغِيفٌ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وَأَوْصَاهُمْ قَائِلًا: «ٱنْظُرُوا! وَتَحَرَّزُوا مِنْ خَمِيرِ ٱلْفَرِّيسِيِّينَ وَخَمِيرِ هِيرُودُسَ».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فَفَكَّرُوا قَائِلِينَ بَعْضُهُمْ لِبَعْضٍ: «لَيْسَ عِنْدَنَا خُبْزٌ».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فَعَلِمَ يَسُوعُ وَقَالَ لَهُمْ: «لِمَاذَا تُفَكِّرُونَ أَنْ لَيْسَ عِنْدَكُمْ خُبْزٌ؟ أَلَا تَشْعُرُونَ بَعْدُ وَلَا تَفْهَمُونَ؟ أَحَتَّى ٱلْآنَ قُلُوبُكُمْ غَلِيظَةٌ؟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أَلَكُمْ أَعْيُنٌ وَلَا تُبْصِرُونَ، وَلَكُمْ آذَانٌ وَلَا تَسْمَعُونَ، وَلَا تَذْكُرُونَ؟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حِينَ كَسَّرْتُ ٱلْأَرْغِفَةَ ٱلْخَمْسَةَ لِلْخَمْسَةِ ٱلْآلَافِ، كَمْ قُفَّةً مَمْلُوَّةً كِسَرًا رَفَعْتُمْ؟». قَالُوا لَهُ: «ٱثْنَتَيْ عَشْرَةَ».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«وَحِينَ ٱلسَّبْعَةِ لِلْأَرْبَعَةِ ٱلْآلَافِ، كَمْ سَلَّ كِسَرٍ مَمْلُوًّا رَفَعْتُمْ؟». قَالُوا: «سَبْعَةً».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فَقَالَ لَهُمْ: «كَيْفَ لَا تَفْهَمُونَ؟».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وَجَاءَ إِلَى بَيْتِ صَيْدَا، فَقَدَّمُوا إِلَيْهِ أَعْمَى وَطَلَبُوا إِلَيْهِ أَنْ يَلْمِسَهُ،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فَأَخَذَ بِيَدِ ٱلْأَعْمَى وَأَخْرَجَهُ إِلَى خَارِجِ ٱلْقَرْيَةِ، وَتَفَلَ فِي عَيْنَيْهِ، وَوَضَعَ يَدَيْهِ عَلَيْهِ وَسَأَلَهُ: هَلْ أَبْصَرَ شَيْئًا؟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فَتَطَلَّعَ وَقَالَ: «أُبْصِرُ ٱلنَّاسَ كَأَشْجَارٍ يَمْشُونَ».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ثُمَّ وَضَعَ يَدَيْهِ أَيْضًا عَلَى عَيْنَيْهِ، وَجَعَلَهُ يَتَطَلَّعُ. فَعَادَ صَحِيحًا وَأَبْصَرَ كُلَّ إِنْسَانٍ جَلِيًّا.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فَأَرْسَلَهُ إِلَى بَيْتِهِ قَائِلًا: «لَا تَدْخُلِ ٱلْقَرْيَةَ، وَلَا تَقُلْ لِأَحَدٍ فِي ٱلْقَرْيَةِ».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ثُمَّ خَرَجَ يَسُوعُ وَتَلامِيذُهُ إِلَى قُرَى قَيْصَرِيَّةِ فِيلُبُّسَ. وَفِي ٱلطَّرِيقِ سَأَلَ تَلَامِيذَهُ قَائِلًا لَهُمْ: «مَنْ يَقُولُ ٱلنَّاسُ إِنِّي أَنَا؟».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فَأَجَابُوا: «يُوحَنَّا ٱلْمَعْمَدَانُ. وَآخَرُونَ: إِيلِيَّا. وَآخَرُونَ: وَاحِدٌ مِنَ ٱلْأَنْبِيَاءِ».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فَقَالَ لَهُمْ: «وَأَنْتُمْ، مَنْ تَقُولُونَ إِنِّي أَنَا؟». فَأَجَابَ بُطْرُسُ وَقَالَ لَهُ: «أَنْتَ ٱلْمَسِيحُ!».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فَٱنْتَهَرَهُمْ كَيْ لَا يَقُولُوا لِأَحَدٍ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وَٱبْتَدَأَ يُعَلِّمُهُمْ أَنَّ ٱبْنَ ٱلْإِنْسَانِ يَنْبَغِي أَنْ يَتَأَلَّمَ كَثِيرًا، وَيُرْفَضَ مِنَ ٱلشُّيُوخِ وَرُؤَسَاءِ ٱلْكَهَنَةِ وَٱلْكَتَبَةِ، وَيُقْتَلَ، وَبَعْدَ ثَلَاثَةِ أَيَّامٍ يَقُومُ.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وَقَالَ ٱلْقَوْلَ عَلَانِيَةً. فَأَخَذَهُ بُطْرُسُ إِلَيْهِ وَٱبْتَدَأَ يَنْتَهِرُهُ.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فَٱلْتَفَتَ وَأَبْصَرَ تَلَامِيذَهُ، فَٱنْتَهَرَ بُطْرُسَ قَائِلًا: «ٱذْهَبْ عَنِّي يَا شَيْطَانُ! لِأَنَّكَ لَا تَهْتَمُّ بِمَا لِلهِ لَكِنْ بِمَا لِلنَّاسِ».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وَدَعَا ٱلْجَمْعَ مَعَ تَلَامِيذِهِ وَقَالَ لَهُمْ: «مَنْ أَرَادَ أَنْ يَأْتِيَ وَرَائِي فَلْيُنْكِرْ نَفْسَهُ وَيَحْمِلْ صَلِيبَهُ وَيَتْبَعْنِي.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فَإِنَّ مَنْ أَرَادَ أَنْ يُخَلِّصَ نَفْسَهُ يُهْلِكُهَا، وَمَنْ يُهْلِكُ نَفْسَهُ مِنْ أَجْلِي وَمِنْ أَجْلِ ٱلْإِنْجِيلِ فَهُوَ يُخَلِّصُهَا.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لِأَنَّهُ مَاذَا يَنْتَفِعُ ٱلْإِنْسَانُ لَوْ رَبِحَ ٱلْعَالَمَ كُلَّهُ وَخَسِرَ نَفْسَهُ؟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أَوْ مَاذَا يُعْطِي ٱلْإِنْسَانُ فِدَاءً عَنْ نَفْسِهِ؟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لِأَنَّ مَنِ ٱسْتَحَى بِي وَبِكَلَامِي فِي هَذَا ٱلْجِيلِ ٱلْفَاسِقِ ٱلْخَاطِئِ، فَإِنَّ ٱبْنَ ٱلْإِنْسَانِ يَسْتَحِي بِهِ مَتَى جَاءَ بِمَجْدِ أَبِيهِ مَعَ ٱلْمَلَائِكَةِ ٱلْقِدِّيسِينَ».</w:t>
      </w:r>
    </w:p>
    <w:p>
      <w:pPr>
        <w:pStyle w:val="Heading2"/>
        <w:bidi/>
      </w:pPr>
      <w:r>
        <w:rPr>
          <w:rtl/>
          <w:cs/>
          <w:lang w:val="ar_AE" w:bidi="ar_AE"/>
        </w:rPr>
        <w:t>Mark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وَقَالَ لَهُمُ: «ٱلْحَقَّ أَقُولُ لَكُمْ: إِنَّ مِنَ ٱلْقِيَامِ هَهُنَا قَوْمًا لَا يَذُوقُونَ ٱلْمَوْتَ حَتَّى يَرَوْا مَلَكُوتَ ٱللهِ قَدْ أَتَى بِقُوَّةٍ».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وَبَعْدَ سِتَّةِ أَيَّامٍ أَخَذَ يَسُوعُ بُطْرُسَ وَيَعْقُوبَ وَيُوحَنَّا، وَصَعِدَ بِهِمْ إِلَى جَبَلٍ عَالٍ مُنْفَرِدِينَ وَحْدَهُمْ. وَتَغَيَّرَتْ هَيْئَتُهُ قُدَّامَهُمْ،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وَصَارَتْ ثِيَابُهُ تَلْمَعُ بَيْضَاءَ جِدًّا كَٱلثَّلْجِ، لَا يَقْدِرُ قَصَّارٌ عَلَى ٱلْأَرْضِ أَنْ يُبَيِّضَ مِثْلَ ذَلِكَ.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وَظَهَرَ لَهُمْ إِيلِيَّا مَعَ مُوسَى، وَكَانَا يَتَكَلَّمَانِ مَعَ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فَجَعَلَ بُطْرُسُ يَقولُ لِيَسُوعَ: «يَا سَيِّدِي، جَيِّدٌ أَنْ نَكُونَ هَهُنَا. فَلْنَصْنَعْ ثَلَاثَ مَظَالَّ: لَكَ وَاحِدَةً، وَلِمُوسَى وَاحِدَةً، وَلِإِيلِيَّا وَاحِدَةً».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لِأَنَّهُ لَمْ يَكُنْ يَعْلَمُ مَا يَتَكَلَّمُ بِهِ إِذْ كَانُوا مُرْتَعِبِينَ.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وَكَانَتْ سَحَابَةٌ تُظَلِّلُهُمْ. فَجَاءَ صَوْتٌ مِنَ ٱلسَّحَابَةِ قَائِلًا: «هَذَا هُوَ ٱبْنِي ٱلْحَبِيبُ. لَهُ ٱسْمَعُوا».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فَنَظَرُوا حَوْلَهُمْ بَغْتَةً وَلَمْ يَرَوْا أَحَدًا غَيْرَ يَسُوعَ وَحْدَهُ مَعَهُمْ.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وَفِيمَا هُمْ نَازِلُونَ مِنَ ٱلْجَبَلِ، أَوْصَاهُمْ أَنْ لَا يُحَدِّثُوا أَحَدًا بِمَا أَبْصَرُوا، إِلَّا مَتَى قَامَ ٱبْنُ ٱلْإِنْسَانِ مِنَ ٱلْأَمْوَاتِ.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فَحَفِظُوا ٱلْكَلِمَةَ لِأَنْفُسِهِمْ يَتَسَاءَلُونَ: «مَا هُوَ ٱلْقِيَامُ مِنَ ٱلْأَمْوَاتِ؟».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فَسَأَلُوهُ قَائِليِنَ: «لِمَاذَا يَقُولُ ٱلْكَتَبَةُ: إِنَّ إِيلِيَّا يَنْبَغِي أَنْ يَأْتِيَ أَوَّلًا؟».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فَأَجَابَ وَقَالَ لَهُمْ: «إِنَّ إِيلِيَّا يَأْتِي أَوَّلًا وَيَرُدُّ كُلَّ شَيْءٍ. وَكَيْفَ هُوَ مَكْتُوبٌ عَنِ ٱبْنِ ٱلْإِنْسَانِ أَنْ يَتَأَلَّمَ كَثِيرًا وَيُرْذَلَ.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لَكِنْ أَقُولُ لَكُمْ: إِنَّ إِيلِيَّا أَيْضًا قَدْ أَتَى، وَعَمِلُوا بِهِ كُلَّ مَا أَرَادُوا، كَمَا هُوَ مَكْتُوبٌ عَنْهُ».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وَلَمَّا جَاءَ إِلَى ٱلتَّلَامِيذِ رَأَى جَمْعًا كَثِيرًا حَوْلَهُمْ وَكَتَبَةً يُحَاوِرُونَهُمْ.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وَلِلْوَقْتِ كُلُّ ٱلْجَمْعِ لَمَّا رَأَوْهُ تَحَيَّرُوا، وَرَكَضُوا وَسَلَّمُوا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فَسَأَلَ ٱلْكَتَبَةَ: «بِمَاذَا تُحَاوِرُونَهُمْ؟»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فَأَجَابَ وَاحِدٌ مِنَ ٱلْجَمْعِ وَقَالَ: «يَا مُعَلِّمُ، قَدْ قَدَّمْتُ إِلَيْكَ ٱبْنِي بِهِ رُوحٌ أَخْرَسُ،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وَحَيْثُمَا أَدْرَكَهُ يُمَزِّقْهُ فَيُزْبِدُ وَيَصِرُّ بِأَسْنَانِهِ وَيَيْبَسُ. فَقُلْتُ لِتَلَامِيذِكَ أَنْ يُخْرِجُوهُ فَلَمْ يَقْدِرُوا».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فَأَجَابَ وَقَالَ لَهُمْ: «أَيُّهَا ٱلْجِيلُ غَيْرُ ٱلْمُؤْمِنِ، إِلَى مَتَى أَكُونُ مَعَكُمْ؟ إِلَى مَتَى أَحْتَمِلُكُمْ؟ قَدِّمُوهُ إِلَيَّ!».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فَقَدَّمُوهُ إِلَيْهِ. فَلَمَّا رَآهُ لِلْوَقْتِ صَرَعَهُ ٱلرُّوحُ، فَوَقَعَ عَلَى ٱلْأَرْضِ يَتَمَرَّغُ وَيُزْبِدُ.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فَسَأَلَ أَبَاهُ: «كَمْ مِنَ ٱلزَّمَانِ مُنْذُ أَصَابَهُ هَذَا؟». فَقَالَ: «مُنْذُ صِبَاهُ.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وَكَثِيرًا مَا أَلْقَاهُ فِي ٱلنَّارِ وَفِي ٱلْمَاءِ لِيُهْلِكَهُ. لَكِنْ إِنْ كُنْتَ تَسْتَطِيعُ شَيْئًا فَتَحَنَّنْ عَلَيْنَا وَأَعِنَّا».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فَقَالَ لَهُ يَسُوعُ: «إِنْ كُنْتَ تَسْتَطِيعُ أَنْ تُؤْمِنَ. كُلُّ شَيْءٍ مُسْتَطَاعٌ لِلْمُؤْمِنِ».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فَلِلْوَقْتِ صَرَخَ أَبُو ٱلْوَلَدِ بِدُمُوعٍ وَقَالَ: «أُومِنُ يَا سَيِّدُ، فَأَعِنْ عَدَمَ إِيمَانِي».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فَلَمَّا رَأَى يَسُوعُ أَنَّ ٱلْجَمْعَ يَتَرَاكَضُونَ، ٱنْتَهَرَ ٱلرُّوحَ ٱلنَّجِسَ قَائِلًا لَهُ: «أَيُّهَا ٱلرُّوحُ ٱلْأَخْرَسُ ٱلْأَصَمُّ، أَنَا آمُرُكَ: ٱخْرُجْ مِنْهُ وَلَا تَدْخُلْهُ أَيْضًا!».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فَصَرَخَ وَصَرَعَهُ شَدِيدًا وَخَرَجَ. فَصَارَ كَمَيْتٍ، حَتَّى قَالَ كَثِيرُونَ: «إِنَّهُ مَاتَ!».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فَأَمْسَكَهُ يَسُوعُ بِيَدِهِ وَأَقَامَهُ، فَقَامَ.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وَلَمَّا دَخَلَ بَيْتًا سَأَلَهُ تَلَامِيذُهُ عَلَى ٱنْفِرَادٍ: «لِمَاذَا لَمْ نَقْدِرْ نَحْنُ أَنْ نُخْرِجَهُ؟».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فَقَالَ لَهُمْ: «هَذَا ٱلْجِنْسُ لَا يُمْكِنُ أَنْ يَخْرُجَ بِشَيْءٍ إِلَّا بِٱلصَّلَاةِ وَٱلصَّوْمِ».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وَخَرَجُوا مِنْ هُنَاكَ وَٱجْتَازُوا ٱلْجَلِيلَ، وَلَمْ يُرِدْ أَنْ يَعْلَمَ أَحَدٌ،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لِأَنَّهُ كَانَ يُعَلِّمُ تَلَامِيذَهُ وَيَقُولُ لَهُمْ: «إِنَّ ٱبْنَ ٱلْإِنْسَانِ يُسَلَّمُ إِلَى أَيْدِي ٱلنَّاسِ فَيَقْتُلُونَهُ. وَبَعْدَ أَنْ يُقْتَلَ يَقُومُ فِي ٱلْيَوْمِ ٱلثَّالِثِ».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وَأَمَّا هُمْ فَلَمْ يَفْهَمُوا ٱلْقَوْلَ، وَخَافُوا أَنْ يَسْأَلُوهُ.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وَجَاءَ إِلَى كَفْرِنَاحُومَ. وَإِذْ كَانَ فِي ٱلْبَيْتِ سَأَلَهُمْ: «بِمَاذَا كُنْتُمْ تَتَكَالَمُونَ فِيمَا بَيْنَكُمْ فِي ٱلطَّرِيقِ؟».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فَسَكَتُوا، لِأَنَّهُمْ تَحَاجُّوا فِي ٱلطَّرِيقِ بَعْضُهُمْ مَعَ بَعْضٍ فِي مَنْ هُوَ أَعْظَمُ.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فَجَلَسَ وَنَادَى ٱلِٱثْنَيْ عَشَرَ وَقَالَ لَهُمْ: «إِذَا أَرَادَ أَحَدٌ أَنْ يَكُونَ أَوَّلًا فَيَكُونُ آخِرَ ٱلْكُلِّ وَخَادِمًا لِلْكُلِّ».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فَأَخَذَ وَلَدًا وَأَقَامَهُ فِي وَسْطِهِمْ ثُمَّ ٱحْتَضَنَهُ وَقَالَ لَهُمْ: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«مَنْ قَبِلَ وَاحِدًا مِنْ أَوْلَادٍ مِثْلَ هَذَا بِٱسْمِي يَقْبَلُنِي، وَمَنْ قَبِلَنِي فَلَيْسَ يَقْبَلُنِي أَنَا بَلِ ٱلَّذِي أَرْسَلَنِي».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فَأَجَابَهُ يُوحَنَّا قَائِلًا: «يَا مُعَلِّمُ، رَأَيْنَا وَاحِدًا يُخْرِجُ شَيَاطِينَ بِٱسْمِكَ وَهُوَ لَيْسَ يَتْبَعُنَا، فَمَنَعْنَاهُ لِأَنَّهُ لَيْسَ يَتْبَعُنَا».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فَقَالَ يَسُوعُ: «لَا تَمْنَعُوهُ، لِأَنَّهُ لَيْسَ أَحَدٌ يَصْنَعُ قُوَّةً بِٱسْمِي وَيَسْتَطِيعُ سَرِيعًا أَنْ يَقُولَ عَلَيَّ شَرًّا.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لِأَنَّ مَنْ لَيْسَ عَلَيْنَا فَهُوَ مَعَنَا.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لِأَنَّ مَنْ سَقَاكُمْ كَأْسَ مَاءٍ بِٱسْمِي لِأَنَّكُمْ لِلْمَسِيحِ، فَٱلْحَقَّ أَقُولُ لَكُمْ: إِنَّهُ لَا يُضِيعُ أَجْرَهُ.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«وَمَنْ أَعْثَرَ أَحَدَ ٱلصِّغَارِ ٱلْمُؤْمِنِينَ بِي، فَخَيْرٌ لَهُ لَوْ طُوِّقَ عُنُقُهُ بِحَجَرِ رَحًى وَطُرِحَ فِي ٱلْبَحْرِ.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وَإِنْ أَعْثَرَتْكَ يَدُكَ فَٱقْطَعْهَا. خَيْرٌ لَكَ أَنْ تَدْخُلَ ٱلْحَيَاةَ أَقْطَعَ مِنْ أَنْ تَكُونَ لَكَ يَدَانِ وَتَمْضِيَ إِلَى جَهَنَّمَ، إِلَى ٱلنَّارِ ٱلَّتِي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حَيْثُ دُودُهُمْ لَا يَمُوتُ وَٱلنَّارُ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وَإِنْ أَعْثَرَتْكَ رِجْلُكَ فَٱقْطَعْهَا. خَيْرٌ لَكَ أَنْ تَدْخُلَ ٱلْحَيَاةَ أَعْرَجَ مِنْ أَنْ تَكُونَ لَكَ رِجْلَانِ وَتُطْرَحَ فِي جَهَنَّمَ فِي ٱلنَّارِ ٱلَّتِي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حَيْثُ دُودُهُمْ لَا يَمُوتُ وَٱلنَّارُ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وَإِنْ أَعْثَرَتْكَ عَيْنُكَ فَٱقْلَعْهَا. خَيْرٌ لَكَ أَنْ تَدْخُلَ مَلَكُوتَ ٱللهِ أَعْوَرَ مِنْ أَنْ تَكُونَ لَكَ عَيْنَانِ وَتُطْرَحَ فِي جَهَنَّمِ ٱلنَّارِ.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حَيْثُ دُودُهُمْ لَا يَمُوتُ وَٱلنَّارُ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لِأَنَّ كُلَّ وَاحِدٍ يُمَلَّحُ بِنَارٍ، وَكُلَّ ذَبِيحَةٍ تُمَلَّحُ بِمِلْحٍ.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اَلْمِلْحُ جَيِّدٌ. وَلَكِنْ إِذَا صَارَ ٱلْمِلْحُ بِلَا مُلُوحَةٍ، فَبِمَاذَا تُصْلِحُونَهُ؟ لِيَكُنْ لَكُمْ فِي أَنْفُسِكُمْ مِلْحٌ، وَسَالِمُوا بَعْضُكُمْ بَعْضًا».</w:t>
      </w:r>
    </w:p>
    <w:p>
      <w:pPr>
        <w:pStyle w:val="Heading2"/>
        <w:bidi/>
      </w:pPr>
      <w:r>
        <w:rPr>
          <w:rtl/>
          <w:cs/>
          <w:lang w:val="ar_AE" w:bidi="ar_AE"/>
        </w:rPr>
        <w:t>Mark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وَقَامَ مِنْ هُنَاكَ وَجَاءَ إِلَى تُخُومِ ٱلْيَهُودِيَّةِ مِنْ عَبْرِ ٱلْأُرْدُنِّ. فَٱجْتَمَعَ إِلَيْهِ جُمُوعٌ أَيْضًا، وَكَعَادَتِهِ كَانَ أَيْضًا يُعَلِّمُهُمْ.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فَتَقَدَّمَ ٱلْفَرِّيسِيُّونَ وَسَأَلُوهُ: «هَلْ يَحِلُّ لِلرَّجُلِ أَنْ يُطَلِّقَ ٱمْرَأَتَهُ؟». لِيُجَرِّبُوهُ.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فَأَجَابَ وَقَالَ لَهُمْ: «بِمَاذَا أَوْصَاكُمْ مُوسَى؟».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فَقَالُوا: «مُوسَى أَذِنَ أَنْ يُكْتَبَ كِتَابُ طَلَاقٍ، فَتُطَلَّقُ».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فَأَجَابَ يَسُوعُ وَقَالَ لَهُمْ: «مِنْ أَجْلِ قَسَاوَةِ قُلُوبِكُمْ كَتَبَ لَكُمْ هَذِهِ ٱلْوَصِيَّةَ،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مِنْ بَدْءِ ٱلْخَلِيقَةِ، ذَكَرًا وَأُنْثَى خَلَقَهُمَا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مِنْ أَجْلِ هَذَا يَتْرُكُ ٱلرَّجُلُ أَبَاهُ وَأُمَّهُ وَيَلْتَصِقُ بِٱمْرَأَتِهِ،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وَيَكُونُ ٱلِٱثْنَانِ جَسَدًا وَاحِدًا. إِذًا لَيْسَا بَعْدُ ٱثْنَيْنِ بَلْ جَسَدٌ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فَٱلَّذِي جَمَعَهُ ٱللهُ لَا يُفَرِّقْهُ إِنْسَانٌ».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ثُمَّ فِي ٱلْبَيْتِ سَأَلَهُ تَلَامِيذُهُ أَيْضًا عَنْ ذَلِكَ،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فَقَالَ لَهُمْ: «مَنْ طَلَّقَ ٱمْرَأَتَهُ وَتَزَوَّجَ بِأُخْرَى يَزْنِي عَلَيْهَا.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وَإِنْ طَلَّقَتِ ٱمْرَأَةٌ زَوْجَهَا وَتَزَوَّجَتْ بِآخَرَ تَزْنِي».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وَقَدَّمُوا إِلَيْهِ أَوْلَادًا لِكَيْ يَلْمِسَهُمْ. وَأَمَّا ٱلتَّلَامِيذُ فَٱنْتَهَرُوا ٱلَّذِينَ قَدَّمُوهُمْ.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فَلَمَّا رَأَى يَسُوعُ ذَلِكَ ٱغْتَاظَ وَقَالَ لَهُمْ: «دَعُوا ٱلْأَوْلَادَ يَأْتُونَ إِلَيَّ وَلَا تَمْنَعُوهُمْ، لِأَنَّ لِمِثْلِ هَؤُلَاءِ مَلَكُوتَ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اَلْحَقَّ أَقُولُ لَكُمْ: مَنْ لَا يَقْبَلُ مَلَكُوتَ ٱللهِ مِثْلَ وَلَدٍ فَلَنْ يَدْخُلَهُ».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فَٱحْتَضَنَهُمْ وَوَضَعَ يَدَيْهِ عَلَيْهِمْ وَبَارَكَهُمْ.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وَفِيمَا هُوَ خَارِجٌ إِلَى ٱلطَّرِيقِ، رَكَضَ وَاحِدٌ وَجَثَا لَهُ وَسَأَلَهُ: «أَيُّهَا ٱلْمُعَلِّمُ ٱلصَّالِحُ، مَاذَا أَعْمَلُ لِأَرِثَ ٱلْحَيَاةَ ٱلْأَبَدِيَّةَ؟».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فَقَالَ لَهُ يَسُوعُ: «لِمَاذَا تَدْعُونِي صَالِحًا؟ لَيْسَ أَحَدٌ صَالِحًا إِلَّا وَاحِدٌ وَهُوَ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تَعْرِفُ ٱلْوَصَايَا: لَا تَزْنِ. لَا تَقْتُلْ. لَا تَسْرِقْ. لَا تَشْهَدْ بِٱلزُّورِ. لَا تَسْلُبْ. أَكْرِمْ أَبَاكَ وَأُمَّكَ».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فَأَجَابَ وَقَالَ لَهُ: «يَا مُعَلِّمُ، هَذِهِ كُلُّهَا حَفِظْتُهَا مُنْذُ حَدَاثَتِي».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فَنَظَرَ إِلَيْهِ يَسُوعُ وَأَحَبَّهُ، وَقَالَ لَهُ: «يُعْوِزُكَ شَيْءٌ وَاحِدٌ: اِذْهَبْ بِعْ كُلَّ مَا لَكَ وَأَعْطِ ٱلْفُقَرَاءَ، فَيَكُونَ لَكَ كَنْزٌ فِي ٱلسَّمَاءِ، وَتَعَالَ ٱتْبَعْنِي حَامِلًا ٱلصَّلِيبَ».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فَٱغْتَمَّ عَلَى ٱلْقَوْلِ وَمَضَى حَزِينًا، لِأَنَّهُ كَانَ ذَا أَمْوَالٍ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فَنَظَرَ يَسُوعُ حَوْلَهُ وَقَالَ لِتَلَامِيذِهِ: «مَا أَعْسَرَ دُخُولَ ذَوِي ٱلْأَمْوَالِ إِلَى مَلَكُوتِ ٱللهِ!».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فَتَحَيَّرَ ٱلتَّلَامِيذُ مِنْ كَلَامِهِ. فَأَجَابَ يَسُوعُ أَيْضًا وَقَالَ لَهُمْ: «يَا بَنِيَّ، مَا أَعْسَرَ دُخُولَ ٱلْمُتَّكِلِينَ عَلَى ٱلْأَمْوَالِ إِلَى مَلَكُوتِ ٱللهِ!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مُرُورُ جَمَلٍ مِنْ ثَقْبِ إِبْرَةٍ أَيْسَرُ مِنْ أَنْ يَدْخُلَ غَنِيٌّ إِلَى مَلَكُوتِ ٱللهِ».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فَبُهِتُوا إِلَى ٱلْغَايَةِ قَائِلِينَ بَعْضُهُمْ لِبَعْضٍ: «فَمَنْ يَسْتَطِيعُ أَنْ يَخْلُصَ؟».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فَنَظَرَ إِلَيْهِمْ يَسُوعُ وَقَالَ: «عِنْدَ ٱلنَّاسِ غَيْرُ مُسْتَطَاعٍ، وَلَكِنْ لَيْسَ عِنْدَ ٱللهِ، لِأَنَّ كُلَّ شَيْءٍ مُسْتَطَاعٌ عِنْدَ ٱللهِ».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وَٱبْتَدَأَ بُطْرُسُ يَقُولُ لَهُ: «هَا نَحْنُ قَدْ تَرَكْنَا كُلَّ شَيْءٍ وَتَبِعْنَاكَ».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 يَسُوعُ وَقَالَ: «ٱلْحَقَّ أَقُولُ لَكُمْ: لَيْسَ أَحَدٌ تَرَكَ بَيْتًا أَوْ إِخْوَةً أَوْ أَخَوَاتٍ أَوْ أَبًا أَوْ أُمًّا أَوِ ٱمْرَأَةً أَوْ أَوْلَادًا أَوْ حُقُولًا، لِأَجْلِي وَلِأَجْلِ ٱلْإِنْجِيلِ،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إِلَّا وَيَأْخُذُ مِئَةَ ضِعْفٍ ٱلْآنَ فِي هَذَا ٱلزَّمَانِ، بُيُوتًا وَإِخْوَةً وَأَخَوَاتٍ وَأُمَّهَاتٍ وَأَوْلَادًا وَحُقُولًا، مَعَ ٱضْطِهَادَاتٍ، وَفِي ٱلدَّهْرِ ٱلْآتِي ٱلْحَيَاةَ ٱلْأَبَدِيَّةَ.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وَلَكِنْ كَثِيرُونَ أَوَّلُونَ يَكُونُونَ آخِرِينَ، وَٱلْآخِرُونَ أَوَّلِينَ».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وَكَانُوا فِي ٱلطَّرِيقِ صَاعِدِينَ إِلَى أُورُشَلِيمَ وَيَتَقَدَّمُهُمْ يَسُوعُ، وَكَانُوا يَتَحَيَّرُونَ. وَفِيمَا هُمْ يَتْبَعُونَ كَانُوا يَخَافُونَ. فَأَخَذَ ٱلِٱثْنَيْ عَشَرَ أَيْضًا وَٱبْتَدَأَ يَقُولُ لَهُمْ عَمَّا سَيَحْدُثُ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«هَا نَحْنُ صَاعِدُونَ إِلَى أُورُشَلِيمَ، وَٱبْنُ ٱلْإِنْسَانِ يُسَلَّمُ إِلَى رُؤَسَاءِ ٱلْكَهَنَةِ وَٱلْكَتَبَةِ، فَيَحْكُمُونَ عَلَيْهِ بِٱلْمَوْتِ، وَيُسَلِّمُونَهُ إِلَى ٱلْأُمَمِ،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فَيَهْزَأُونَ بِهِ وَيَجْلِدُونَهُ وَيَتْفُلُونَ عَلَيْهِ وَيَقْتُلُونَهُ، وَفِي ٱلْيَوْمِ ٱلثَّالِثِ يَقُومُ».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وَتَقَدَّمَ إِلَيْهِ يَعْقُوبُ وَيُوحَنَّا ٱبْنَا زَبْدِي قَائِلَيْنِ: «يَا مُعَلِّمُ، نُرِيدُ أَنْ تَفْعَلَ لَنَا كُلَّ مَا طَلَبْنَا».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فَقَالَ لَهُمَا: «مَاذَا تُرِيدَانِ أَنْ أَفْعَلَ لَكُمَا؟».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فَقَالَا لَهُ: «أَعْطِنَا أَنْ نَجْلِسَ وَاحِدٌ عَنْ يَمِينِكَ وَٱلْآخَرُ عَنْ يَسَارِكَ فِي مَجْدِكَ».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فَقَالَ لَهُمَا يَسُوعُ: «لَسْتُمَا تَعْلَمَانِ مَا تَطْلُبَانِ. أَتَسْتَطِيعَانِ أَنْ تَشْرَبَا ٱلْكَأْسَ ٱلَّتِي أَشْرَبُهَا أَنَا، وَأَنْ تَصْطَبِغَا بِٱلصِّبْغَةِ ٱلَّتِي أَصْطَبغُ بِهَا أَنَا؟»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فَقَالَا لَهُ: «نَسْتَطِيعُ». فَقَالَ لَهُمَا يَسُوعُ: «أَمَّا ٱلْكَأْسُ ٱلَّتِي أَشْرَبُهَا أَنَا فَتَشْرَبَانِهَا، وَبَالصِّبْغَةِ ٱلَّتِي أَصْطَبِغُ بِهَا أَنَا تَصْطَبِغَانِ.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وَأَمَّا ٱلْجُلُوسُ عَنْ يَمِينِي وَعَنْ يَسَارِي فَلَيْسَ لِي أَنْ أُعْطِيَهُ إِلَّا لِلَّذِينَ أُعِدَّ لَهُمْ».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وَلَمَّا سَمِعَ ٱلْعَشَرَةُ ٱبْتَدَأُوا يَغْتَاظُونَ مِنْ أَجْلِ يَعْقُوبَ وَيُوحَنَّا.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فَدَعَاهُمْ يَسُوعُ وَقَالَ لَهُمْ: «أَنْتُمْ تَعْلَمُونَ أَنَّ ٱلَّذِينَ يُحْسَبُونَ رُؤَسَاءَ ٱلْأُمَمِ يَسُودُونَهُمْ، وَأَنَّ عُظَمَاءَهُمْ يَتَسَلَّطُونَ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فَلَا يَكُونُ هَكَذَا فِيكُمْ. بَلْ مَنْ أَرَادَ أَنْ يَصِيرَ فِيكُمْ عَظِيمًا، يَكُونُ لَكُمْ خَادِمًا،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وَمَنْ أَرَادَ أَنْ يَصِيرَ فِيكُمْ أَوَّلًا، يَكُونُ لِلْجَمِيعِ عَبْدًا.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لِأَنَّ ٱبْنَ ٱلْإِنْسَانِ أَيْضًا لَمْ يَأْتِ لِيُخْدَمَ بَلْ لِيَخْدِمَ وَلِيَبْذِلَ نَفْسَهُ فِدْيَةً عَنْ كَثِيرِينَ».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وَجَاءُوا إِلَى أَرِيحَا. وَفِيمَا هُوَ خَارِجٌ مِنْ أَرِيحَا مَعَ تَلَامِيذِهِ وَجَمْعٍ غَفِيرٍ، كَانَ بَارْتِيمَاوُسُ ٱلْأَعْمَى ٱبْنُ تِيمَاوُسَ جَالِسًا عَلَى ٱلطَّرِيقِ يَسْتَعْطِي.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فَلَمَّا سَمِعَ أَنَّهُ يَسُوعُ ٱلنَّاصِرِيُّ، ٱبْتَدَأَ يَصْرُخُ وَيَقُولُ: «يَا يَسُوعُ ٱبْنَ دَاوُدَ، ٱرْحَمْنِي!»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فَٱنْتَهَرَهُ كَثِيرُونَ لِيَسْكُتَ، فَصَرَخَ أَكْثَرَ كَثِيرًا: «يَا ٱبْنَ دَاوُدَ، ٱرْحَمْنِي!».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فَوَقَفَ يَسُوعُ وَأَمَرَ أَنْ يُنَادَى. فَنَادَوْا ٱلْأَعْمَى قَائِلِينَ لَهُ: «ثِقْ! قُمْ! هُوَذَا يُنَادِيكَ».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فَطَرَحَ رِدَاءَهُ وَقَامَ وَجَاءَ إِلَى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فَأَجَابَ يَسُوعُ وَقَالَ لَهُ: «مَاذَا تُرِيدُ أَنْ أَفْعَلَ بِكَ؟» فَقَالَ لَهُ ٱلْأَعْمَى: «يَا سَيِّدِي، أَنْ أُبْصِرَ!».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فَقَالَ لَهُ يَسُوعُ: «ٱذْهَبْ. إِيمَانُكَ قَدْ شَفَاكَ». فَلِلْوَقْتِ أَبْصَرَ، وَتَبِعَ يَسُوعَ فِي ٱلطَّرِيقِ.</w:t>
      </w:r>
    </w:p>
    <w:p>
      <w:pPr>
        <w:pStyle w:val="Heading2"/>
        <w:bidi/>
      </w:pPr>
      <w:r>
        <w:rPr>
          <w:rtl/>
          <w:cs/>
          <w:lang w:val="ar_AE" w:bidi="ar_AE"/>
        </w:rPr>
        <w:t>Mark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وَلَمَّا قَرُبُوا مِنْ أُورُشَلِيمَ إِلَى بَيْتِ فَاجِي وَبَيْتِ عَنْيَا، عِنْدَ جَبَلِ ٱلزَّيْتُونِ، أَرْسَلَ ٱثْنَيْنِ مِنْ تَلَامِيذِهِ،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وَقَالَ لَهُمَا: «ٱذْهَبَا إِلَى ٱلْقَرْيَةِ ٱلَّتِي أَمَامَكُمَا، فَلِلْوَقْتِ وَأَنْتُمَا دَاخِلَانِ إِلَيْهَا تَجِدَانِ جَحْشًا مَرْبُوطًا لَمْ يَجْلِسْ عَلَيْهِ أَحَدٌ مِنَ ٱلنَّاسِ. فَحُلَّاهُ وَأْتِيَا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قَالَ لَكُمَا أَحَدٌ: لِمَاذَا تَفْعَلَانِ هَذَا؟ فَقُولَا: ٱلرَّبُّ مُحْتَاجٌ إِلَيْهِ. فَلِلْوَقْتِ يُرْسِلُهُ إِلَى هُنَا».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فَمَضَيَا وَوَجَدَا ٱلْجَحْشَ مَرْبُوطًا عِنْدَ ٱلْبَابِ خَارِجًا عَلَى ٱلطَّرِيقِ، فَحَلَّاهُ.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فَقَالَ لَهُمَا قَوْمٌ مِنَ ٱلْقِيَامِ هُنَاكَ: «مَاذَا تَفْعَلَانِ، تَحُلَّانِ ٱلْجَحْشَ؟».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فَقَالَا لَهُمْ كَمَا أَوْصَى يَسُوعُ. فَتَرَكُوهُمَا.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فَأَتَيَا بِٱلْجَحْشِ إِلَى يَسُوعَ، وَأَلْقَيَا عَلَيْهِ ثِيَابَهُمَا فَجَلَسَ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وَكَثِيرُونَ فَرَشُوا ثِيَابَهُمْ فِي ٱلطَّرِيقِ. وَآخَرُونَ قَطَعُوا أَغْصَانًا مِنَ ٱلشَّجَرِ وَفَرَشُوهَا فِي ٱلطَّرِيقِ.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وَٱلَّذِينَ تَقَدَّمُوا، وَٱلَّذِينَ تَبِعُوا كَانُوا يَصْرُخُونَ قَائِلِينَ: «أُوصَنَّا! مُبَارَكٌ ٱلْآتِي بِٱسْمِ ٱلرَّبِّ!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مُبَارَكَةٌ مَمْلَكَةُ أَبِينَا دَاوُدَ ٱلْآتِيَةُ بِٱسْمِ ٱلرَّبِّ! أُوصَنَّا فِي ٱلْأَعَالِي!».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فَدَخَلَ يَسُوعُ أُورُشَلِيمَ وَٱلْهَيْكَلَ، وَلَمَّا نَظَرَ حَوْلَهُ إِلَى كُلِّ شَيْءٍ إِذْ كَانَ ٱلْوَقْتُ قَدْ أَمْسَى، خَرَجَ إِلَى بَيْتِ عَنْيَا مَعَ ٱلِٱثْنَيْ عَشَرَ.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وَفِي ٱلْغَدِ لَمَّا خَرَجُوا مِنْ بَيْتِ عَنْيَا جَاعَ،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فَنَظَرَ شَجَرَةَ تِينٍ مِنْ بَعِيدٍ عَلَيْهَا وَرَقٌ، وَجَاءَ لَعَلَّهُ يَجِدُ فِيهَا شَيْئًا. فَلَمَّا جَاءَ إِلَيْهَا لَمْ يَجِدْ شَيْئًا إِلَّا وَرَقًا، لِأَنَّهُ لَمْ يَكُنْ وَقْتَ ٱلتِّينِ.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فَأَجَابَ يَسُوعُ وَقَالَ لَهَا: «لَا يَأْكُلْ أَحَدٌ مِنْكِ ثَمَرًا بَعْدُ إِلَى ٱلْأَبَدِ!». وَكَانَ تَلَامِيذُهُ يَسْمَعُونَ.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وَجَاءُوا إِلَى أُورُشَلِيمَ. وَلَمَّا دَخَلَ يَسُوعُ ٱلْهَيْكَلَ ٱبْتَدَأَ يُخْرِجُ ٱلَّذِينَ كَانُوا يَبِيعُونَ وَيَشْتَرُونَ فِي ٱلْهَيْكَلِ، وَقَلَّبَ مَوَائِدَ ٱلصَّيَارِفَةِ وَكَرَاسِيَّ بَاعَةِ ٱلْحَمَامِ.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وَلَمْ يَدَعْ أَحَدًا يَجْتَازُ ٱلْهَيْكَلَ بِمَتَاعٍ.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وَكَانَ يُعَلِّمُ قَائِلًا لَهُمْ: «أَلَيْسَ مَكْتُوبًا: بَيْتِي بَيْتَ صَلَاةٍ يُدْعَى لِجَمِيعِ ٱلْأُمَمِ؟ وَأَنْتُمْ جَعَلْتُمُوهُ مَغَارَةَ لُصُوصٍ».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وَسَمِعَ ٱلْكَتَبَةُ وَرُؤَسَاءُ ٱلْكَهَنَةِ فَطَلَبُوا كَيْفَ يُهْلِكُونَهُ، لِأَنَّهُمْ خَافُوهُ، إِذْ بُهِتَ ٱلْجَمْعُ كُلُّهُ مِنْ تَعْلِيمِهِ.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وَلَمَّا صَارَ ٱلْمَسَاءُ، خَرَجَ إِلَى خَارِجِ ٱلْمَدِينَةِ.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وَفِي ٱلصَّبَاحِ إِذْ كَانُوا مُجْتَازِينَ رَأَوْا ٱلتِّينَةَ قَدْ يَبِسَتْ مِنَ ٱلْأُصُولِ،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فَتَذَكَّرَ بُطْرُسُ وَقَالَ لَهُ: «يَا سَيِّدِي، ٱنْظُرْ! اَلتِّينَةُ ٱلَّتِي لَعَنْتَهَا قَدْ يَبِسَتْ!».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فَأَجَابَ يَسُوعُ وَقَالَ لَهُمْ: «لِيَكُنْ لَكُمْ إِيمَانٌ بِٱللهِ.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لِأَنِّي ٱلْحَقَّ أَقُولُ لَكُمْ: إِنَّ مَنْ قَالَ لِهَذَا ٱلْجَبَلِ: ٱنْتَقِلْ وَٱنْطَرِحْ فِي ٱلْبَحْرِ! وَلَا يَشُكُّ فِي قَلْبِهِ، بَلْ يُؤْمِنُ أَنَّ مَا يَقُولُهُ يَكُونُ، فَمَهْمَا قَالَ يَكُونُ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لِذَلِكَ أَقُولُ لَكُمْ: كُلُّ مَا تَطْلُبُونَهُ حِينَمَا تُصَلُّونَ، فَآمِنُوا أَنْ تَنَالُوهُ، فَيَكُونَ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وَمَتَى وَقَفْتُمْ تُصَلُّونَ، فَٱغْفِرُوا إِنْ كَانَ لَكُمْ عَلَى أَحَدٍ شَيْءٌ، لِكَيْ يَغْفِرَ لَكُمْ أَيْضًا أَبُوكُمُ ٱلَّذِي فِي ٱلسَّمَاوَاتِ زَلَّاتِكُمْ.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وَإِنْ لَمْ تَغْفِرُوا أَنْتُمْ لَا يَغْفِرْ أَبُوكُمُ ٱلَّذِي فِي ٱلسَّمَاوَاتِ أَيْضًا زَلَّاتِكُمْ».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وَجَاءُوا أَيْضًا إِلَى أُورُشَلِيمَ. وَفِيمَا هُوَ يَمْشِي فِي ٱلْهَيْكَلِ، أَقْبَلَ إِلَيْهِ رُؤَسَاءُ ٱلْكَهَنَةِ وَٱلْكَتَبَةُ وَٱلشُّيُوخُ،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وَقَالُوا لَهُ: «بِأَيِّ سُلْطَانٍ تَفْعَلُ هَذَا؟ وَمَنْ أَعْطَاكَ هَذَا ٱلسُّلْطَانَ حَتَّى تَفْعَلَ هَذَا؟».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 يَسُوعُ وَقَالَ لَهُمْ: «وَأَنَا أَيْضًا أَسْأَلُكُمْ كَلِمَةً وَاحِدَةً. أَجِيبُونِي، فَأَقُولَ لَكُمْ بِأَيِّ سُلْطَانٍ أَفْعَلُ هَذَا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مَعْمُودِيَّةُ يُوحَنَّا: مِنَ ٱلسَّمَاءِ كَانَتْ أَمْ مِنَ ٱلنَّاسِ؟ أَجِيبُونِي».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فَفَكَّرُوا فِي أَنْفُسِهِمْ قَائِلِينَ: «إِنْ قُلْنَا: مِنَ ٱلسَّمَاءِ، يَقُولُ: فَلِمَاذَا لَمْ تُؤْمِنُوا 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وَإِنْ قُلْنَا: مِنَ ٱلنَّاسِ». فَخَافُوا ٱلشَّعْبَ. لِأَنَّ يُوحَنَّا كَانَ عِنْدَ ٱلْجَمِيعِ أَنَّهُ بِٱلْحَقِيقَةِ نَبِيٌّ.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فَأَجَابُوا وَقَالوا لِيَسوعَ: «لَا نَعْلَمُ». فَأجَابَ يَسُوعُ وَقَالَ لَهُمْ: «وَلَا أَنَا أَقُولُ لَكُمْ بِأَيِّ سُلْطَانٍ أَفْعَلُ هَذَا».</w:t>
      </w:r>
    </w:p>
    <w:p>
      <w:pPr>
        <w:pStyle w:val="Heading2"/>
        <w:bidi/>
      </w:pPr>
      <w:r>
        <w:rPr>
          <w:rtl/>
          <w:cs/>
          <w:lang w:val="ar_AE" w:bidi="ar_AE"/>
        </w:rPr>
        <w:t>Mark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وَٱبْتَدَأَ يَقُولُ لَهُمْ بِأَمْثَالٍ: «إِنْسَانٌ غَرَسَ كَرْمًا وَأَحَاطَهُ بِسِيَاجٍ، وَحَفَرَ حَوْضَ مَعْصَرَةٍ، وَبَنَى بُرْجًا، وَسَلَّمَهُ إِلَى كَرَّامِينَ وَسَافَرَ.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ثُمَّ أَرْسَلَ إِلَى ٱلْكَرَّامِينَ فِي ٱلْوَقْتِ عَبْدًا لِيَأْخُذَ مِنَ ٱلْكَرَّامِينَ مِنْ ثَمَرِ ٱلْكَرْمِ،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فَأَخَذُوهُ وَجَلَدُوهُ وَأَرْسَلُوهُ فَارِغًا.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ثُمَّ أَرْسَلَ إِلَيْهِمْ أَيْضًا عَبْدًا آخَرَ، فَرَجَمُوهُ وَشَجُّوهُ وَأَرْسَلُوهُ مُهَانًا.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ثُمَّ أَرْسَلَ أَيْضًا آخَرَ، فَقَتَلُوهُ. ثُمَّ آخَرِينَ كَثِيرِينَ، فَجَلَدُوا مِنْهُمْ بَعْضًا وَقَتَلُوا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فَإِذْ كَانَ لَهُ أَيْضًا ٱبْنٌ وَاحِدٌ حَبِيبٌ إِلَيْهِ،أَرْسَلَهُ أَيْضًا إِلَيْهِمْ أَخِيرًا، قَائِلًا: إِنَّهُمْ يَهَابُونَ ٱبْنِي!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وَلَكِنَّ أُولَئِكَ ٱلْكَرَّامِينَ قَالُوا فِيمَا بَيْنَهُمْ: هَذَا هُوَ ٱلْوَارِثُ! هَلُمُّوا نَقْتُلْهُ فَيَكُونَ لَنَا ٱلْمِيرَاثُ!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فَأَخَذُوهُ وَقَتَلُوهُ وَأَخْرَجُوهُ خَارِجَ ٱلْكَرْمِ.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فَمَاذَا يَفْعَلُ صَاحِبُ ٱلْكَرْمِ؟ يَأْتِي وَيُهْلِكُ ٱلْكَرَّامِينَ، وَيُعْطِي ٱلْكَرْمَ إِلَى آخَرِينَ.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أَمَا قَرَأْتُمْ هَذَا ٱلْمَكْتُوبَ: ٱلْحَجَرُ ٱلَّذِي رَفَضَهُ ٱلْبَنَّاؤُونَ، هُوَ قَدْ صَارَ رَأْسَ ٱلزَّاوِيَةِ؟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مِنْ قِبَلِ ٱلرَّبِّ كَانَ هَذَا، وَهُوَ عَجِيبٌ فِي أَعْيُنِنَا!».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فَطَلَبُوا أَنْ يُمْسِكُوهُ، وَلَكِنَّهُمْ خَافُوا مِنَ ٱلْجَمْعِ، لِأَنَّهُمْ عَرَفُوا أَنَّهُ قَالَ ٱلْمَثَلَ عَلَيْهِمْ. فَتَرَكُوهُ وَمَضَوْا.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ثُمَّ أَرْسَلُوا إِلَيْهِ قَوْمًا مِنَ ٱلْفَرِّيسِيِّينَ وَٱلْهِيرُودُسِيِّينَ لِكَيْ يَصْطَادُوهُ بِكِلْمَةٍ.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فَلَمَّا جَاءُوا قَالُوا لَهُ: «يَا مُعَلِّمُ، نَعْلَمُ أَنَّكَ صَادِقٌ وَلَا تُبَالِي بِأَحَدٍ، لِأَنَّكَ لَا تَنْظُرُ إِلَى وُجُوهِ ٱلنَّاسِ، بَلْ بِٱلْحَقِّ تُعَلِّمُ طَرِيقَ ٱللهِ. أَيَجُوزُ أَنْ تُعْطَى جِزْيَةٌ لِقَيْصَرَ أَمْ لَا؟ نُعْطِي أَمْ لَا نُعْطِي؟».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فَعَلِمَ رِيَاءَهُمْ، وَقَالَ لَهُمْ: «لِمَاذَا تُجَرِّبُونَنِي؟ اِيتُونِي بِدِينَارٍ لِأَنْظُرَهُ».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فَأَتَوْا بِهِ. فَقَالَ لَهُمْ: «لِمَنْ هَذِهِ ٱلصُّورَةُ وَٱلْكِتَابَةُ؟». فَقَالُوا لَهُ: «لِقَيْصَرَ».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فَأَجَابَ يَسُوعُ وَقَالَ لَهُمْ: «أَعْطُوا مَا لِقَيْصَرَ لِقَيْصَرَ وَمَا لِلهِ لِلهِ». فَتَعَجَّبُوا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وَجَاءَ إِلَيْهِ قَوْمٌ مِنَ ٱلصَّدُّوقِيِّينَ، ٱلَّذِينَ يَقُولُونَ لَيْسَ قِيَامَةٌ، وَسَأَلُوهُ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«يَا مُعَلِّمُ، كَتَبَ لَنَا مُوسَى: إِنْ مَاتَ لِأَحَدٍ أَخٌ، وَتَرَكَ ٱمْرَأَةً وَلَمْ يُخَلِّفْ أَوْلَادًا، أَنْ يَأْخُذَ أَخُوهُ ٱمْرَأَتَهُ، وَيُقِيمَ نَسْلًا لِأَخِيهِ.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فَكَانَ سَبْعَةُ إِخْوَةٍ. أَخَذَ ٱلْأَوَّلُ ٱمْرَأَةً وَمَاتَ، وَلَمْ يَتْرُكْ نَسْلًا.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فَأَخَذَهَا ٱلثَّانِي وَمَاتَ، وَلَمْ يَتْرُكْ هُوَ أَيْضًا نَسْلًا. وَهَكَذَا ٱلثَّالِثُ.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فَأَخَذَهَا ٱلسَّبْعَةُ، وَلَمْ يَتْرُكُوا نَسْلًا. وَآخِرَ ٱلْكُلِّ مَاتَتِ ٱلْمَرْأَةُ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فَفِي ٱلْقِيَامَةِ، مَتَى قَامُوا، لِمَنْ مِنْهُمْ تَكُونُ زَوْجَةً؟ لِأَنَّهَا كَانَتْ زَوْجَةً لِلسَّبْعَةِ».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فَأَجَابَ يَسُوعُ وقَالَ لَهُمْ: «أَلَيْسَ لِهَذَا تَضِلُّونَ، إِذْ لَا تَعْرِفُونَ ٱلْكُتُبَ وَلَا قُوَّةَ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لِأَنَّهُمْ مَتَى قَامُوا مِنَ ٱلْأَمْوَاتِ لَا يُزَوِّجُونَ وَلَا يُزَوَّجُونَ، بَلْ يَكُونُونَ كَمَلَائِكَةٍ فِي ٱلسَّمَاوَاتِ.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وَأَمَّا مِنْ جِهَةِ ٱلْأَمْوَاتِ إِنَّهُمْ يَقُومُونَ: أَفَمَا قَرَأْتُمْ فِي كِتَابِ مُوسَى، فِي أَمْرِ ٱلْعُلَّيْقَةِ، كَيْفَ كَلَّمَهُ ٱللهُ قَائِلًا: أَنَا إِلَهُ إِبْرَاهِيمَ وَإِلَهُ إِسْحَاقَ وَإِلَهُ يَعْقُوبَ؟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لَيْسَ هُوَ إِلَهَ أَمْوَاتٍ بَلْ إِلَهُ أَحْيَاءٍ. فَأَنْتُمْ إِذًا تَضِلُّونَ كَثِيرًا!».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فَجَاءَ وَاحِدٌ مِنَ ٱلْكَتَبَةِ وَسَمِعَهُمْ يَتَحَاوَرُونَ، فَلَمَّا رَأَى أَنَّهُ أَجَابَهُمْ حَسَنًا، سَأَلَهُ: «أَيَّةُ وَصِيَّةٍ هِيَ أَوَّلُ ٱلْكُلِّ؟».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فَأَجَابَهُ يَسُوعُ: «إِنَّ أَوَّلَ كُلِّ ٱلْوَصَايَا هِيَ: ٱسْمَعْ يَا إِسْرَائِيلُ. ٱلرَّبُّ إِلَهُنَا رَبٌّ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وَتُحِبُّ ٱلرَّبَّ إِلَهَكَ مِنْ كُلِّ قَلْبِكَ، وَمِنْ كُلِّ نَفْسِكَ، وَمِنْ كُلِّ فِكْرِكَ، وَمِنْ كُلِّ قُدْرَتِكَ. هَذِهِ هِيَ ٱلْوَصِيَّةُ ٱلْأُولَى.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وَثَانِيَةٌ مِثْلُهَا هِيَ: تُحِبُّ قَرِيبَكَ كَنَفْسِكَ. لَيْسَ وَصِيَّةٌ أُخْرَى أَعْظَمَ مِنْ هَاتَيْنِ».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فَقَالَ لَهُ ٱلْكَاتِبُ: «جَيِّدًا يَامُعَلِّمُ. بِٱلْحَقِّ قُلْتَ، لِأَنَّهُ ٱللهُ وَاحِدٌ وَلَيْسَ آخَرُ سِوَاهُ.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وَمَحَبَّتُهُ مِنْ كُلِّ ٱلْقَلْبِ، وَمِنْ كُلِّ ٱلْفَهْمِ، وَمِنْ كُلِّ ٱلنَّفْسِ، وَمِنْ كُلِّ ٱلْقُدْرَةِ، وَمَحَبَّةُ ٱلْقَرِيبِ كَٱلنَّفْسِ، هِيَ أَفْضَلُ مِنْ جَمِيعِ ٱلْمُحْرَقَاتِ وَٱلذَّبَائِحِ».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فَلَمَّا رَآهُ يَسُوعُ أَنَّهُ أَجَابَ بِعَقْلٍ، قَالَ لَهُ: «لَسْتَ بَعِيدًا عَنْ مَلَكُوتِ ٱللهِ». وَلَمْ يَجْسُرْ أَحَدٌ بَعْدَ ذَلِكَ أَنْ يَسْأَلَهُ!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ثُمَّ أَجَابَ يَسُوعُ وَقَالَ وَهُوَ يُعَلِّمُ فِي ٱلْهَيْكَلِ: «كَيْفَ يَقُولُ ٱلْكَتَبَةُ إِنَّ ٱلْمَسِيحَ ٱبْنُ دَاوُدَ؟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لِأَنَّ دَاوُدَ نَفْسَهُ قَالَ بِٱلرُّوحِ ٱلْقُدُسِ: قَالَ ٱلرَّبُّ لِرَبِّي: ٱجْلِسْ عَنْ يَمِينِي، حَتَّى أَضَعَ أَعْدَاءَكَ مَوْطِئًا لِقَدَمَيْكَ.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فَدَاوُدُ نَفْسُهُ يَدْعُوهُ رَبًّا. فَمِنْ أَيْنَ هُوَ ٱبْنُهُ؟». وَكَانَ ٱلْجَمْعُ ٱلْكَثِيرُ يَسْمَعُهُ بِسُرُورٍ.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وَقَالَ لَهُمْ فِي تَعْلِيمِهِ: «تَحَرَّزُوا مِنَ ٱلْكَتَبَةِ، ٱلَّذِينَ يَرْغَبُونَ ٱلْمَشْيَ بِٱلطَّيَالِسَةِ، وَٱلتَّحِيَّاتِ فِي ٱلْأَسْوَاقِ،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وَٱلْمَجَالِسَ ٱلْأُولَى فِي ٱلْمَجَامِعِ، وَٱلْمُتَّكَآتِ ٱلْأُولَى فِي ٱلْوَلَائِمِ.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ٱلَّذِينَ يَأْكُلُونَ بُيُوتَ ٱلْأَرَامِلِ، وَلِعِلَّةٍ يُطِيلُونَ ٱلصَّلَوَاتِ. هَؤُلَاءِ يَأْخُذُونَ دَيْنُونَةً أَعْظَمَ».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وَجَلَسَ يَسُوعُ تُجَاهَ ٱلْخِزَانَةِ، وَنَظَرَ كَيْفَ يُلْقِي ٱلْجَمْعُ نُحَاسًا فِي ٱلْخِزَانَةِ. وَكَانَ أَغْنِيَاءُ كَثِيرُونَ يُلْقُونَ كَثِيرًا.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فَجَاءَتْ أَرْمَلَةٌ فَقِيرَةٌ وَأَلْقَتْ فَلْسَيْنِ، قِيمَتُهُمَا رُبْعٌ.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فَدَعَا تَلَامِيذَهُ وَقَالَ لَهُمُ: «ٱلْحَقَّ أَقُولُ لَكُمْ: إِنَّ هَذِهِ ٱلْأَرْمَلَةَ ٱلْفَقِيرَةَ قَدْ أَلْقَتْ أَكْثَرَ مِنْ جَمِيعِ ٱلَّذِينَ أَلْقَوْا فِي ٱلْخِزَانَةِ،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لِأَنَّ ٱلْجَمِيعَ مِنْ فَضْلَتِهِمْ أَلْقَوْا، وَأَمَّا هَذِهِ فَمِنْ إِعْوَازِهَا أَلْقَتْ كُلَّ مَا عِنْدَهَا، كُلَّ مَعِيشَتِهَا».</w:t>
      </w:r>
    </w:p>
    <w:p>
      <w:pPr>
        <w:pStyle w:val="Heading2"/>
        <w:bidi/>
      </w:pPr>
      <w:r>
        <w:rPr>
          <w:rtl/>
          <w:cs/>
          <w:lang w:val="ar_AE" w:bidi="ar_AE"/>
        </w:rPr>
        <w:t>Mark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وَفِيمَا هُوَ خَارِجٌ مِنَ ٱلْهَيْكَلِ، قَالَ لَهُ وَاحِدٌ مِنْ تَلَامِيذِهِ: «يَا مُعَلِّمُ، ٱنْظُرْ! مَا هَذِهِ ٱلْحِجَارَةُ! وَهَذِهِ ٱلْأَبْنِيَةُ!».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فَأَجَابَ يَسُوعُ وَقَالَ لَهُ: «أَتَنْظُرُ هَذِهِ ٱلْأَبْنِيَةَ ٱلْعَظِيمَةَ؟ لَا يُتْرَكُ حَجَرٌ عَلَى حَجَرٍ لَا يُنْقَضُ».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وَفِيمَا هُوَ جَالِسٌ عَلَى جَبَلِ ٱلزَّيْتُونِ، تُجَاهَ ٱلْهَيْكَلِ، سَأَلَهُ بُطْرُسُ وَيَعْقُوبُ وَيُوحَنَّا وَأَنْدَرَاوُسُ عَلَى ٱنْفِرَادٍ: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«قُلْ لَنَا مَتَى يَكُونُ هَذَا؟ وَمَا هِيَ ٱلْعَلَامَةُ عِنْدَمَا يَتِمُّ جَمِيعُ هَذَا؟».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فَأَجَابَهُمْ يَسُوعُ وَٱبْتَدَأَ يَقُولُ: «ٱنْظُرُوا! لَا يُضِلُّكُمْ أَحَدٌ.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فَإِنَّ كَثِيرِينَ سَيَأْتُونَ بِٱسْمِي قَائِلِينَ: إِنِّي أَنَا هُوَ! وَيُضِلُّونَ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فَإِذَا سَمِعْتُمْ بِحُرُوبٍ وَبِأَخْبَارِ حُرُوبٍ فَلَا تَرْتَاعُوا، لِأَنَّهَا لَابُدَّ أَنْ تَكُونَ، وَلَكِنْ لَيْسَ ٱلْمُنْتَهَى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لِأَنَّهُ تَقُومُ أُمَّةٌ عَلَى أُمَّةٍ، وَمَمْلَكَةٌ عَلَى مَمْلَكَةٍ، وَتَكُونُ زَلَازِلُ فِي أَمَاكِنَ، وَتَكُونُ مَجَاعَاتٌ وَٱضْطِرَابَاتٌ. هَذِهِ مُبْتَدَأُ ٱلْأَوْجَاعِ.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فَٱنْظُرُوا إِلَى نُفُوسِكُمْ. لِأَنَّهُمْ سَيُسَلِّمُونَكُمْ إِلَى مَجَالِسَ، وَتُجْلَدُونَ فِي مَجَامِعَ، وَتُوقَفُونَ أَمَامَ وُلَاةٍ وَمُلُوكٍ، مِنْ أَجْلِي، شَهَادَةً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وَيَنْبَغِي أَنْ يُكْرَزَ أَوَّلًا بِٱلْإِنْجِيلِ فِي جَمِيعِ ٱلْأُمَمِ.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فَمَتَى سَاقُوكُمْ لِيُسَلِّمُوكُمْ، فَلَا تَعْتَنُوا مِنْ قَبْلُ بِمَا تَتَكَلَّمُونَ وَلَا تَهْتَمُّوا، بَلْ مَهْمَا أُعْطِيتُمْ فِي تِلْكَ ٱلسَّاعَةِ فَبِذَلِكَ تَكَلَّمُوا. لِأَنْ لَسْتُمْ أَنْتُمُ ٱلْمُتَكَلِّمِينَ بَلِ ٱلرُّوحُ ٱلْقُدُسُ.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وَسَيُسْلِمُ ٱلْأَخُ أَخَاهُ إِلَى ٱلْمَوْتِ، وَٱلْأَبُ وَلَدَهُ، وَيَقُومُ ٱلْأَوْلَادُ عَلَى وَالِدِيهِمْ وَيَقْتُلُونَهُمْ.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وَتَكُونُونَ مُبْغَضِينَ مِنَ ٱلْجَمِيعِ مِنْ أَجْلِ ٱسْمِي. وَلَكِنَّ ٱلَّذِي يَصْبِرُ إِلَى ٱلْمُنْتَهَى فَهَذَا يَخْلُصُ.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فَمَتَى نَظَرْتُمْ «رِجْسَةَ ٱلْخَرَابِ» ٱلَّتِي قَالَ عَنْهَا دَانِيآلُ ٱلنَّبِيُّ، قَائِمَةً حَيْثُ لَا يَنْبَغِي-لِيَفْهَمِ ٱلْقَارِئُ- فَحِينَئِذٍ لِيَهْرُبِ ٱلَّذِينَ فيِ ٱلْيَهُودِيَّةِ إِلَى ٱلْجِبَالِ،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وَٱلَّذِي عَلَى ٱلسَّطْحِ فَلَا يَنْزِلْ إِلَى ٱلْبَيْتِ وَلَا يَدْخُلْ لِيَأْخُذَ مِنْ بَيْتِهِ شَيْئًا،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وَٱلَّذِي فِي ٱلْحَقْلِ فَلَا يَرْجِعْ إِلَى ٱلْوَرَاءِ لِيَأْخُذَ ثَوْبَهُ.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وَوَيْلٌ لِلْحَبَالَى وَٱلْمُرْضِعَاتِ فِي تِلْكَ ٱلْأَيَّامِ!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وَصَلُّوا لِكَيْ لَا يَكُونَ هَرَبُكُمْ فِي شِتَاءٍ.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لِأَنَّهُ يَكُونُ فِي تِلْكَ ٱلْأَيَّامِ ضِيقٌ لَمْ يَكُنْ مِثْلُهُ مُنْذُ ٱبْتِدَاءِ ٱلْخَلِيقَةِ ٱلَّتِي خَلَقَهَا ٱللهُ إِلَى ٱلْآنَ، وَلَنْ يَكُونَ.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وَلَوْ لَمْ يُقَصِّرِ ٱلرَّبُّ تِلْكَ ٱلْأَيَّامَ، لَمْ يَخْلُصْ جَسَدٌ. وَلَكِنْ لِأَجْلِ ٱلْمُخْتَارِينَ ٱلَّذِينَ ٱخْتَارَهُمْ، قَصَّرَ ٱلْأَيَّامَ.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حِينَئِذٍ إِنْ قَالَ لَكُمْ أَحَدٌ: هُوَذَا ٱلْمَسِيحُ هُنَا! أَوْ: هُوَذَا هُنَاكَ! فَلَا تُصَدِّقُوا.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لِأَنَّهُ سَيَقُومُ مُسَحَاءُ كَذَبَةٌ وَأَنْبِيَاءُ كَذَبَةٌ، وَيُعْطُونَ آيَاتٍ وَعَجَائِبَ، لِكَيْ يُضِلُّوا لَوْ أَمْكَنَ ٱلْمُخْتَارِينَ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فَٱنْظُرُوا أَنْتُمْ. هَا أَنَا قَدْ سَبَقْتُ وَأَخْبَرْتُكُمْ بِكُلِّ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«وَأَمَّا فِي تِلْكَ ٱلْأَيَّامِ بَعْدَ ذَلِكَ ٱلضِّيقِ، فَٱلشَّمْسُ تُظْلِمُ، وَٱلْقَمَرُ لَا يُعْطِي ضَوْءَهُ،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وَنُجُومُ ٱلسَّمَاءِ تَتَسَاقَطُ، وَٱلْقُوَّاتُ ٱلَّتِي فِي ٱلسَّمَاوَاتِ تَتَزَعْزَعُ.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وَحِينَئِذٍ يُبْصِرُونَ ٱبْنَ ٱلْإِنْسَانِ آتِيًا فِي سَحَابٍ بِقُوَّةٍ كَثِيرَةٍ وَمَجْدٍ،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فَيُرْسِلُ حِينَئِذٍ مَلَائِكَتَهُ وَيَجْمَعُ مُخْتَارِيهِ مِنَ ٱلْأَرْبَعِ ٱلرِّيَاحِ، مِنْ أَقْصَاءِ ٱلْأَرْضِ إِلَى أَقْصَاءِ ٱلسَّمَاءِ.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فَمِنْ شَجَرَةِ ٱلتِّينِ تَعَلَّمُوا ٱلْمَثَلَ: مَتَى صَارَ غُصْنُهَا رَخْصًا وَأَخْرَجَتْ أَوْرَاقًا، تَعْلَمُونَ أَنَّ ٱلصَّيْفَ قَرِيبٌ.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هَكَذَا أَنْتُمْ أَيْضًا، مَتَى رَأَيْتُمْ هَذِهِ ٱلْأَشْيَاءَ صَائِرَةً، فَٱعْلَمُوا أَنَّهُ قَرِيبٌ عَلَى ٱلْأَبْوَابِ.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اَلْحَقَّ أَقُولُ لَكُمْ: لَا يَمْضِي هَذَا ٱلْجِيلُ حَتَّى يَكُونَ هَذَا كُلُّهُ.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اَلسَّمَاءُ وَٱلْأَرْضُ تَزُولَانِ، وَلَكِنَّ كَلَامِي لَا يَزُولُ.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«وَأَمَّا ذَلِكَ ٱلْيَوْمُ وَتِلْكَ ٱلسَّاعَةُ فَلَا يَعْلَمُ بِهِمَا أَحَدٌ، وَلَا ٱلْمَلَائِكَةُ ٱلَّذِينَ فِي ٱلسَّمَاءِ، وَلَا ٱلِٱبْنُ، إِلَّا ٱلْآبُ.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اُنْظُرُوا! اِسْهَرُوا وَصَلُّوا، لِأَنَّكُمْ لَا تَعْلَمُونَ مَتَى يَكُونُ ٱلْوَقْتُ.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كَأَنَّمَا إِنْسَانٌ مُسَافِرٌ تَرَكَ بَيْتَهُ، وَأَعْطَى عَبِيدَهُ ٱلسُّلْطَانَ، وَلِكُلِّ وَاحِدٍ عَمَلَهُ، وَأَوْصَى ٱلْبَوَّابَ أَنْ يَسْهَرَ.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اِسْهَرُوا إِذًا، لِأَنَّكُمْ لَا تَعْلَمُونَ مَتَى يَأْتِي رَبُّ ٱلْبَيْتِ، أَمَسَاءً، أَمْ نِصْفَ ٱللَّيْلِ، أَمْ صِيَاحَ ٱلدِّيكِ، أَمْ صَبَاحًا.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لِئَلَّا يَأْتِيَ بَغْتَةً فَيَجِدَكُمْ نِيَامًا!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وَمَا أَقُولُهُ لَكُمْ أَقُولُهُ لِلْجَمِيعِ: ٱسْهَرُوا».</w:t>
      </w:r>
    </w:p>
    <w:p>
      <w:pPr>
        <w:pStyle w:val="Heading2"/>
        <w:bidi/>
      </w:pPr>
      <w:r>
        <w:rPr>
          <w:rtl/>
          <w:cs/>
          <w:lang w:val="ar_AE" w:bidi="ar_AE"/>
        </w:rPr>
        <w:t>Mark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وَكَانَ ٱلْفِصْحُ وَأَيَّامُ ٱلْفَطِيرِ بَعْدَ يَوْمَيْنِ. وَكَانَ رُؤَسَاءُ ٱلْكَهَنَةِ وَٱلْكَتَبَةُ يَطْلُبُونَ كَيْفَ يُمْسِكُونَهُ بِمَكْرٍ وَيَقْتُلُونَهُ،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وَلَكِنَّهُمْ قَالُوا: «لَيْسَ فِي ٱلْعِيدِ، لِئَلَّا يَكُونَ شَغَبٌ فِي ٱلشَّعْبِ».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وَفِيمَا هُوَ فِي بَيْتِ عَنْيَا فِي بَيْتِ سِمْعَانَ ٱلْأَبْرَصِ، وَهُوَ مُتَّكِئٌ، جَاءَتِ ٱمْرَأَةٌ مَعَهَا قَارُورَةُ طِيبِ نَارِدِينٍ خَالِصٍ كَثِيرِ ٱلثَّمَنِ. فَكَسَرَتِ ٱلْقَارُورَةَ وَسَكَبَتْهُ عَلَى رَأْسِهِ.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وَكَانَ قَوْمٌ مُغْتَاظِينَ فِي أَنْفُسِهِمْ، فَقَالُوا: «لِمَاذَا كَانَ تَلَفُ ٱلطِّيبِ هَذَا؟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كَانَ يُمْكِنُ أَنْ يُبَاعَ هَذَا بِأَكْثَرَ مِنْ ثَلَاثِمِئَةِ دِينَارٍ وَيُعْطَى لِلْفُقَرَاءِ». وَكَانُوا يُؤَنِّبُونَهَا.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أَمَّا يَسُوعُ فَقَالَ: «ٱتْرُكُوهَا! لِمَاذَا تُزْعِجُونَهَا؟ قَدْ عَمِلَتْ بِي عَمَلًا حَسَنًا!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ٱلْفُقَرَاءَ مَعَكُمْ فِي كُلِّ حِينٍ، وَمَتَى أَرَدْتُمْ تَقْدِرُونَ أَنْ تَعْمَلُوا بِهِمْ خَيْرًا. وَأَمَّا أَنَا فَلَسْتُ مَعَكُمْ فِي كُلِّ حِينٍ.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عَمِلَتْ مَا عِنْدَهَا. قَدْ سَبَقَتْ وَدَهَنَتْ بِٱلطِّيبِ جَسَدِي لِلتَّكْفِينِ.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اَلْحَقَّ أَقُولُ لَكُمْ: حَيْثُمَا يُكْرَزْ بِهَذَا ٱلْإِنْجِيلِ فِي كُلِّ ٱلْعَالَمِ، يُخْبَرْ أَيْضًا بِمَا فَعَلَتْهُ هَذِهِ، تَذْكَارًا لَهَا».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ثُمَّ إِنَّ يَهُوذَا ٱلْإِسْخَرْيُوطِيَّ، وَاحِدًا مِنَ ٱلِٱثْنَيْ عَشَرَ، مَضَى إِلَى رُؤَسَاءِ ٱلْكَهَنَةِ لِيُسَلِّمَهُ إِلَيْهِمْ.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وَلَمَّا سَمِعُوا فَرِحُوا، وَوَعَدُوهُ أَنْ يُعْطُوهُ فِضَّةً. وَكَانَ يَطْلُبُ كَيْفَ يُسَلِّمُهُ فِي فُرْصَةٍ مُوافِقَةٍ.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وَفِي ٱلْيَوْمِ ٱلْأَوَّلِ مِنَ ٱلْفَطِيرِ. حِينَ كَانُوا يَذْبَحُونَ ٱلْفِصْحَ، قَالَ لَهُ تَلَامِيذُهُ: «أَيْنَ تُرِيدُ أَنْ نَمْضِيَ وَنُعِدَّ لِتَأْكُلَ ٱلْفِصْحَ؟».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فَأَرْسَلَ ٱثْنَيْنِ مِنْ تَلَامِيذِهِ وَقَالَ لَهُمَا: «ٱذْهَبَا إِلَى ٱلْمَدِينَةِ، فَيُلَاقِيَكُمَا إِنْسَانٌ حَامِلٌ جَرَّةَ مَاءٍ. اِتْبَعَاهُ.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وَحَيْثُمَا يَدْخُلْ فَقُولَا لِرَبِّ ٱلْبَيْتِ: إِنَّ ٱلْمُعَلِّمَ يَقُولُ: أَيْنَ ٱلْمَنْزِلُ حَيْثُ آكُلُ ٱلْفِصْحَ مَعَ تَلَامِيذِي؟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فَهُوَ يُرِيكُمَا عِلِّيَّةً كَبِيرَةً مَفْرُوشَةً مُعَدَّةً. هُنَاكَ أَعِدَّا لَنَا».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فَخَرَجَ تِلْمِيذَاهُ وَأَتَيَا إِلَى ٱلْمَدِينَةِ، وَوَجَدَا كَمَا قَالَ لَهُمَا. فَأَعَدَّا ٱلْفِصْحَ.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وَلَمَّا كَانَ ٱلْمَسَاءُ جَاءَ مَعَ ٱلِٱثْنَيْ عَشَرَ.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وَفِيمَا هُمْ مُتَّكِئُونَ يَأْكُلُونَ، قَالَ يَسُوعُ: «ٱلْحَقَّ أَقُولُ لَكُمْ: إِنَّ وَاحِدًا مِنْكُمْ يُسَلِّمُنِي. اَلْآكِلُ مَعِي!».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فَٱبْتَدَأُوا يَحْزَنُونَ، وَيَقُولُونَ لَهُ وَاحِدًا فَوَاحِدًا: «هَلْ أَنَا؟». وَآخَرُ: «هَلْ أَنَا؟».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فَأَجَابَ وَقَالَ لَهُمْ: «هُوَ وَاحِدٌ مِنَ ٱلِٱثْنَيْ عَشَرَ، ٱلَّذِي يَغْمِسُ مَعِي فِي ٱلصَّحْفَةِ.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إِنَّ ٱبْنَ ٱلْإِنْسَانِ مَاضٍ كَمَا هُوَ مَكْتُوبٌ عَنْهُ، وَلَكِنْ وَيْلٌ لِذَلِكَ ٱلرَّجُلِ ٱلَّذِي بِهِ يُسَلَّمُ ٱبْنُ ٱلْإِنْسَانِ. كَانَ خَيْرًا لِذَلِكَ ٱلرَّجُلِ لَوْ لَمْ يُولَدْ!».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وَفِيمَا هُمْ يَأْكُلُونَ، أَخَذَ يَسُوعُ خُبْزًا وَبَارَكَ وَكَسَّرَ، وَأَعْطَاهُمْ وَقَالَ: «خُذُوا كُلُوا، هَذَا هُوَ جَسَدِي».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ثُمَّ أَخَذَ ٱلْكَأْسَ وَشَكَرَ وَأَعْطَاهُمْ، فَشَرِبُوا مِنْهَا كُلُّهُمْ.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وَقَالَ لَهُمْ: «هَذَا هُوَ دَمِي ٱلَّذِي لِلْعَهْدِ ٱلْجَدِيدِ، ٱلَّذِي يُسْفَكُ مِنْ أَجْلِ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اَلْحَقَّ أَقُولُ لَكُمْ: إِنِّي لَا أَشْرَبُ بَعْدُ مِنْ نِتَاجِ ٱلْكَرْمَةِ إِلَى ذَلِكَ ٱلْيَوْمِ حِينَمَا أَشْرَبُهُ جَدِيدًا فِي مَلَكُوتِ ٱللهِ».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ثُمَّ سَبَّحُوا وَخَرَجُوا إِلَى جَبَلِ ٱلزَّيْتُونِ.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وَقَالَ لَهُمْ يَسُوعُ: «إِنَّ كُلَّكُمْ تَشُكُّونَ فِيَّ فِي هَذِهِ ٱللَّيْلَةِ، لِأَنَّهُ مَكْتُوبٌ: أَنِّي أَضْرِبُ ٱلرَّاعِيَ فَتَتَبَدَّدُ ٱلْخِرَافُ.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وَلَكِنْ بَعْدَ قِيَامِي أَسْبِقُكُمْ إِلَى ٱلْجَلِيلِ».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فَقَالَ لَهُ بُطْرُسُ: «وَإِنْ شَكَّ ٱلْجَمِيعُ فَأَنَا لَا أَشُكُّ!».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فَقَالَ لَهُ يَسُوعُ: «ٱلْحَقَّ أَقُولُ لَكَ: إِنَّكَ ٱلْيَوْمَ فِي هَذِهِ ٱللَّيْلَةِ، قَبْلَ أَنْ يَصِيحَ ٱلدِّيكُ مَرَّتَيْنِ، تُنْكِرُنِي ثَلَاثَ مَرَّاتٍ».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فَقَالَ بِأَكْثَرِ تَشْدِيدٍ: «وَلَوِ ٱضْطُرِرْتُ أَنْ أَمُوتَ مَعَكَ لَا أُنْكِرُكَ!». وَهَكَذَا قَالَ أَيْضًا ٱلْجَمِيعُ.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وَجَاءُوا إِلَى ضَيْعَةٍ ٱسْمُهَا جَثْسَيْمَانِي، فَقَالَ لِتَلَامِيذِهِ: «ٱجْلِسُوا هَهُنَا حَتَّى أُصَلِّيَ».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ثُمَّ أَخَذَ مَعَهُ بُطْرُسَ وَيَعْقُوبَ وَيُوحَنَّا، وَٱبْتَدَأَ يَدْهَشُ وَيَكْتَئِبُ.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فَقَالَ لَهُمْ: «نَفْسِي حَزِينَةٌ جِدًّا حَتَّى ٱلْمَوْتِ! اُمْكُثُوا هُنَا وَٱسْهَرُوا».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ثُمَّ تَقَدَّمَ قَلِيلًا وَخَرَّ عَلَى ٱلْأَرْضِ، وَكَانَ يُصَلِّي لِكَيْ تَعْبُرَ عَنْهُ ٱلسَّاعَةُ إِنْ أَمْكَنَ.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وَقَالَ: «يَا أَبَا ٱلْآبُ، كُلُّ شَيْءٍ مُسْتَطَاعٌ لَكَ، فَأَجِزْ عَنِّي هَذِهِ ٱلْكَأْسَ. وَلَكِنْ لِيَكُنْ لَا مَا أُرِيدُ أَنَا، بَلْ مَا تُرِيدُ أَنْتَ».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ثُمَّ جَاءَ وَوَجَدَهُمْ نِيَامًا، فَقَالَ لِبُطْرُسَ: «يَا سِمْعَانُ، أَنْتَ نَائِمٌ! أَمَا قَدَرْتَ أَنْ تَسْهَرَ سَاعَةً وَاحِدَةً؟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اِسْهَرُوا وَصَلُّوا لِئَلَّا تَدْخُلُوا فِي تَجْرِبَةٍ. أَمَّا ٱلرُّوحُ فَنَشِيطٌ، وَأَمَّا ٱلْجَسَدُ فَضَعِيفٌ».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وَمَضَى أَيْضًا وَصَلَّى قَائِلًا ذَلِكَ ٱلْكَلَامَ بِعَيْنِهِ.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ثُمَّ رَجَعَ وَوَجَدَهُمْ أَيْضًا نِيَامًا، إِذْ كَانَتْ أَعْيُنُهُمْ ثَقِيلَةً، فَلَمْ يَعْلَمُوا بِمَاذَا يُجِيبُونَهُ.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ثُمَّ جَاءَ ثَالِثَةً وَقَالَ لَهُمْ: «نَامُوا ٱلْآنَ وَٱسْتَرِيحُوا! يَكْفِي! قَدْ أَتَتِ ٱلسَّاعَةُ! هُوَذَا ٱبْنُ ٱلْإِنْسَانِ يُسَلَّمُ إِلَى أَيْدِي ٱلْخُطَاةِ.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قُومُوا لِنَذْهَبَ! هُوَذَا ٱلَّذِي يُسَلِّمُنِي قَدِ ٱقْتَرَبَ!».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وَلِلْوَقْتِ فِيمَا هُوَ يَتَكَلَّمُ أَقْبَلَ يَهُوذَا، وَاحِدٌ مِنَ ٱلِٱثْنَيْ عَشَرَ، وَمَعَهُ جَمْعٌ كَثِيرٌ بِسُيُوفٍ وَعِصِيٍّ مِنْ عِنْدِ رُؤَسَاءِ ٱلْكَهَنَةِ وَٱلْكَتَبَةِ وَٱلشُّيُوخِ.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وَكَانَ مُسَلِّمُهُ قَدْ أَعْطَاهُمْ عَلَامَةً قَائِلًا: «ٱلَّذِي أُقَبِّلُهُ هُوَ هُوَ. أَمْسِكُوهُ، وَٱمْضُوا بِهِ بِحِرْصٍ».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فَجَاءَ لِلْوَقْتِ وَتَقَدَّمَ إِلَيْهِ قَائِلًا: «يَا سَيِّدِي، يَا سَيِّدِي!» وَقَبَّلَهُ.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فَأَلْقَوْا أَيْدِيَهُمْ عَلَيْهِ وَأَمْسَكُوهُ.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فَٱسْتَلَّ وَاحِدٌ مِنَ ٱلْحَاضِرِينَ ٱلسَّيْفَ، وَضَرَبَ عَبْدَ رَئِيسِ ٱلْكَهَنَةِ فَقَطَعَ أُذْنَهُ.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فَأَجَابَ يَسُوعُ وَقَالَ لَهُمْ: «كَأَنَّهُ عَلَى لِصٍّ خَرَجْتُمْ بِسُيُوفٍ وَعِصِيٍّ لِتَأْخُذُونِي!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كُلَّ يَوْمٍ كُنْتُ مَعَكُمْ فِي ٱلْهَيْكَلِ أُعَلِّمُ وَلَمْ تُمْسِكُونِي! وَلَكِنْ لِكَيْ تُكْمَلَ ٱلْكُتُبُ».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فَتَرَكَهُ ٱلْجَمِيعُ وَهَرَبُوا.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وَتَبِعَهُ شَابٌّ لَابِسًا إِزَارًا عَلَى عُرْيِهِ، فَأَمْسَكَهُ ٱلشُّبَّانُ،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فَتَرَكَ ٱلْإِزَارَ وَهَرَبَ مِنْهُمْ عُرْيَانًا.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فَمَضَوْا بِيَسُوعَ إِلَى رَئِيسِ ٱلْكَهَنَةِ، فَٱجْتَمَعَ مَعَهُ جَمِيعُ رُؤَسَاءِ ٱلْكَهَنَةِ وَٱلشُّيُوخُ وَٱلْكَتَبَةُ.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وَكَانَ بُطْرُسُ قَدْ تَبِعَهُ مِنْ بَعِيدٍ إِلَى دَاخِلِ دَارِ رَئِيسِ ٱلْكَهَنَةِ، وَكَانَ جَالِسًا بَيْنَ ٱلْخُدَّامِ يَسْتَدْفِئُ عِنْدَ ٱلنَّارِ.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وَكَانَ رُؤَسَاءُ ٱلْكَهَنَةِ وَٱلْمَجْمَعُ كُلُّهُ يَطْلُبُونَ شَهَادَةً عَلَى يَسُوعَ لِيَقْتُلُوهُ، فَلَمْ يَجِدُوا.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لِأَنَّ كَثِيرِينَ شَهِدُوا عَلَيْهِ زُورًا، وَلَمْ تَتَّفِقْ شَهَادَاتُهُمْ.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ثُمَّ قَامَ قَوْمٌ وَشَهِدُوا عَلَيْهِ زُورًا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«نَحْنُ سَمِعْنَاهُ يَقُولُ: إِنِّي أَنْقُضُ هَذَا ٱلْهَيْكَلَ ٱلْمَصْنُوعَ بِٱلْأَيَادِي، وَفِي ثَلَاثَةِ أَيَّامٍ أَبْنِي آخَرَ غَيْرَ مَصْنُوعٍ بِأَيَادٍ».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59</w:t>
      </w:r>
      <w:r>
        <w:rPr>
          <w:rtl/>
          <w:cs/>
          <w:lang w:val="ar_AE" w:bidi="ar_AE"/>
        </w:rPr>
        <w:t xml:space="preserve"> وَلَا بِهَذَا كَانَتْ شَهَادَتُهُمْ تَتَّفِقُ.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60</w:t>
      </w:r>
      <w:r>
        <w:rPr>
          <w:rtl/>
          <w:cs/>
          <w:lang w:val="ar_AE" w:bidi="ar_AE"/>
        </w:rPr>
        <w:t xml:space="preserve"> فَقَامَ رَئِيسُ ٱلْكَهَنَةِ فِي ٱلْوَسْطِ وَسَأَلَ يَسُوعَ قَائِلًا: «أَمَا تُجِيبُ بِشَيْءٍ؟ مَاذَا يَشْهَدُ بِهِ هَؤُلَاءِ عَلَيْكَ؟».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61</w:t>
      </w:r>
      <w:r>
        <w:rPr>
          <w:rtl/>
          <w:cs/>
          <w:lang w:val="ar_AE" w:bidi="ar_AE"/>
        </w:rPr>
        <w:t xml:space="preserve"> أَمَّا هُوَ فَكَانَ سَاكِتًا وَلَمْ يُجِبْ بِشَيْءٍ. فَسَأَلَهُ رَئِيسُ ٱلْكَهَنَةِ أَيْضًا وَقَالَ لَهُ: «أَأَنْتَ ٱلْمَسِيحُ ٱبْنُ ٱلْمُبَارَكِ؟».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62</w:t>
      </w:r>
      <w:r>
        <w:rPr>
          <w:rtl/>
          <w:cs/>
          <w:lang w:val="ar_AE" w:bidi="ar_AE"/>
        </w:rPr>
        <w:t xml:space="preserve"> فَقَالَ يَسُوعُ: «أَنَا هُوَ. وَسَوْفَ تُبْصِرُونَ ٱبْنَ ٱلْإِنْسَانِ جَالِسًا عَنْ يَمِينِ ٱلْقُوَّةِ، وَآتِيًا فِي سَحَابِ ٱلسَّمَاءِ».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63</w:t>
      </w:r>
      <w:r>
        <w:rPr>
          <w:rtl/>
          <w:cs/>
          <w:lang w:val="ar_AE" w:bidi="ar_AE"/>
        </w:rPr>
        <w:t xml:space="preserve"> فَمَزَّقَ رَئِيسُ ٱلْكَهَنَةِ ثِيَابَهُ وَقَالَ: «مَا حَاجَتُنَا بَعْدُ إِلَى شُهُودٍ؟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64</w:t>
      </w:r>
      <w:r>
        <w:rPr>
          <w:rtl/>
          <w:cs/>
          <w:lang w:val="ar_AE" w:bidi="ar_AE"/>
        </w:rPr>
        <w:t xml:space="preserve"> قَدْ سَمِعْتُمُ ٱلتَّجَادِيفَ! مَا رَأْيُكُمْ؟». فَٱلْجَمِيعُ حَكَمُوا عَلَيْهِ أَنَّهُ مُسْتَوْجِبٌ ٱلْمَوْتَ.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65</w:t>
      </w:r>
      <w:r>
        <w:rPr>
          <w:rtl/>
          <w:cs/>
          <w:lang w:val="ar_AE" w:bidi="ar_AE"/>
        </w:rPr>
        <w:t xml:space="preserve"> فَٱبْتَدَأَ قَوْمٌ يَبْصُقُونَ عَلَيْهِ، وَيُغَطُّونَ وَجْهَهُ وَيَلْكُمُونَهُ وَيَقُولُونَ لَهُ: «تَنَبَّأْ». وَكَانَ ٱلْخُدَّامُ يَلْطِمُونَهُ.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66</w:t>
      </w:r>
      <w:r>
        <w:rPr>
          <w:rtl/>
          <w:cs/>
          <w:lang w:val="ar_AE" w:bidi="ar_AE"/>
        </w:rPr>
        <w:t xml:space="preserve"> وَبَيْنَمَا كَانَ بُطْرُسُ فِي ٱلدَّارِ أَسْفَلَ جَاءَتْ إِحْدَى جَوَارِي رَئِيسِ ٱلْكَهَنَةِ.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67</w:t>
      </w:r>
      <w:r>
        <w:rPr>
          <w:rtl/>
          <w:cs/>
          <w:lang w:val="ar_AE" w:bidi="ar_AE"/>
        </w:rPr>
        <w:t xml:space="preserve"> فَلَمَّا رَأَتْ بُطْرُسَ يَسْتَدْفِئُ، نَظَرَتْ إِلَيْهِ وَقَالَتْ: «وَأَنْتَ كُنْتَ مَعَ يَسُوعَ ٱلنَّاصِرِيِّ!».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68</w:t>
      </w:r>
      <w:r>
        <w:rPr>
          <w:rtl/>
          <w:cs/>
          <w:lang w:val="ar_AE" w:bidi="ar_AE"/>
        </w:rPr>
        <w:t xml:space="preserve"> فَأَنْكَرَ قَائِلًا: «لَسْتُ أَدْرِي وَلَا أَفْهَمُ مَا تَقُولِينَ!». وَخَرَجَ خَارِجًا إِلَى ٱلدِّهْلِيزِ، فَصَاحَ ٱلدِّيكُ.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69</w:t>
      </w:r>
      <w:r>
        <w:rPr>
          <w:rtl/>
          <w:cs/>
          <w:lang w:val="ar_AE" w:bidi="ar_AE"/>
        </w:rPr>
        <w:t xml:space="preserve"> فَرَأَتْهُ ٱلْجَارِيَةُ أَيْضًا وَٱبْتَدَأَتْ تَقُولُ لِلْحَاضِرِينَ: «إِنَّ هَذَا مِنْهُمْ!».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70</w:t>
      </w:r>
      <w:r>
        <w:rPr>
          <w:rtl/>
          <w:cs/>
          <w:lang w:val="ar_AE" w:bidi="ar_AE"/>
        </w:rPr>
        <w:t xml:space="preserve"> فَأَنْكَرَ أَيْضًا. وَبَعْدَ قَلِيلٍ أَيْضًا قَالَ ٱلْحَاضِرُونَ لِبُطْرُسَ: «حَقًّا أَنْتَ مِنْهُمْ، لِأَنَّكَ جَلِيلِيٌّ أَيْضًا وَلُغَتُكَ تُشْبِهُ لُغَتَهُمْ!».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71</w:t>
      </w:r>
      <w:r>
        <w:rPr>
          <w:rtl/>
          <w:cs/>
          <w:lang w:val="ar_AE" w:bidi="ar_AE"/>
        </w:rPr>
        <w:t xml:space="preserve"> فَٱبْتَدَأَ يَلْعَنُ وَيَحْلِفُ: «إِنِّي لَا أَعْرِفُ هَذَا ٱلرَّجُلَ ٱلَّذِي تَقُولُونَ عَنْهُ!».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72</w:t>
      </w:r>
      <w:r>
        <w:rPr>
          <w:rtl/>
          <w:cs/>
          <w:lang w:val="ar_AE" w:bidi="ar_AE"/>
        </w:rPr>
        <w:t xml:space="preserve"> وَصَاحَ ٱلدِّيكُ ثَانِيَةً، فَتَذَكَّرَ بُطْرُسُ ٱلْقَوْلَ ٱلَّذِي قَالَهُ لَهُ يَسُوعُ: «إِنَّكَ قَبْلَ أَنْ يَصِيحَ ٱلدِّيكُ مَرَّتَيْنِ، تُنْكِرُنِي ثَلَاثَ مَرَّاتٍ». فَلَمَّا تَفَكَّرَ بِهِ بَكَى.</w:t>
      </w:r>
    </w:p>
    <w:p>
      <w:pPr>
        <w:pStyle w:val="Heading2"/>
        <w:bidi/>
      </w:pPr>
      <w:r>
        <w:rPr>
          <w:rtl/>
          <w:cs/>
          <w:lang w:val="ar_AE" w:bidi="ar_AE"/>
        </w:rPr>
        <w:t>Mark 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وَلِلْوَقْتِ فِي ٱلصَّبَاحِ تَشَاوَرَ رُؤَسَاءُ ٱلْكَهَنَةِ وَٱلشُّيُوخُ وَٱلْكَتَبَةُ وَٱلْمَجْمَعُ كُلُّهُ، فَأَوْثَقُوا يَسُوعَ وَمَضَوْا بِهِ وَأَسْلَمُوهُ إِلَى بِيلَاطُسَ.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فَسَأَلَهُ بِيلَاطُسُ: «أَنْتَ مَلِكُ ٱلْيَهُودِ؟». فَأَجَابَ وَقَالَ لَهُ: «أَنْتَ تَقُولُ».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وَكَانَ رُؤَسَاءُ ٱلْكَهَنَةِ يَشْتَكُونَ عَلَيْهِ كَثِيرًا.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فَسَأَلَهُ بِيلَاطُسُ أَيْضًا قَائِلًا: «أَمَا تُجِيبُ بِشَيْءٍ؟ اُنْظُرْ كَمْ يَشْهَدُونَ عَلَيْكَ!».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فَلَمْ يُجِبْ يَسُوعُ أَيْضًا بِشَيْءٍ حَتَّى تَعَجَّبَ بِيلَاطُسُ.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يُطْلِقُ لَهُمْ فِي كُلِّ عِيدٍ أَسِيرًا وَاحِدًا، مَنْ طَلَبُوهُ.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ٱلْمُسَمَّى بَارَابَاسَ مُوثَقًا مَعَ رُفَقَائِهِ فِي ٱلْفِتْنَةِ، ٱلَّذِينَ فِي ٱلْفِتْنَةِ فَعَلُوا قَتْلًا.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فَصَرَخَ ٱلْجَمْعُ وَٱبْتَدَأُوا يَطْلُبُونَ أَنْ يَفْعَلَ كَمَا كَانَ دَائِمًا يَفْعَلُ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فَأَجَابَهُمْ بِيلَاطُسُ قَائِلًا: «أَتُرِيدُونَ أَنْ أُطْلِقَ لَكُمْ مَلِكَ ٱلْيَهُودِ؟».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عَرَفَ أَنَّ رُؤَسَاءَ ٱلْكَهَنَةِ كَانُوا قَدْ أَسْلَمُوهُ حَسَدًا.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فَهَيَّجَ رُؤَسَاءُ ٱلْكَهَنَةِ ٱلْجَمْعَ لِكَيْ يُطْلِقَ لَهُمْ بِٱلْحَرِيِّ بَارَابَاسَ.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فَأجَابَ بِيلَاطُسُ أَيْضًا وَقَالَ لَهُمْ: «فَمَاذَا تُرِيدُونَ أَنْ أَفْعَلَ بِٱلَّذِي تَدْعُونَهُ مَلِكَ ٱلْيَهُودِ؟»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فَصَرَخُوا أَيْضًا: «ٱصْلِبْهُ!».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فَقَالَ لَهُمْ بِيلَاطُسُ: «وَأَيَّ شَرٍّ عَمِلَ؟» فَٱزْدَادُوا جِدًّا صُرَاخًا: «ٱصْلِبْهُ!».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فَبِيلَاطُسُ إِذْ كَانَ يُرِيدُ أَنْ يَعْمَلَ لِلْجَمْعِ مَا يُرْضِيهِمْ، أَطْلَقَ لَهُمْ بَارَابَاسَ، وَأَسْلَمَ يَسُوعَ، بَعْدَمَا جَلَدَهُ، لِيُصْلَبَ.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فَمَضَى بِهِ ٱلْعَسْكَرُ إِلَى دَاخِلِ ٱلدَّارِ، ٱلَّتِي هِيَ دَارُ ٱلْوِلَايَةِ، وَجَمَعُوا كُلَّ ٱلْكَتِيبَةِ.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وَأَلْبَسُوهُ أُرْجُوَانًا، وَضَفَرُوا إِكْلِيلًا مِنْ شَوْكٍ وَوَضَعُوهُ عَلَيْهِ،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وَٱبْتَدَأُوا يُسَلِّمُونَ عَلَيْهِ قَائِلِينَ: «ٱلسَّلَامُ يَا مَلِكَ ٱلْيَهُودِ!».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وَكَانُوا يَضْرِبُونَهُ عَلَى رَأْسِهِ بِقَصَبَةٍ، وَيَبْصُقُونَ عَلَيْهِ، ثُمَّ يَسْجُدُونَ لَهُ جَاثِينَ عَلَى رُكَبِهِمْ.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وَبَعْدَمَا ٱسْتَهْزَأُوا بِهِ، نَزَعُوا عَنْهُ ٱلْأُرْجُوانَ وَأَلْبَسُوهُ ثِيَابَهُ، ثُمَّ خَرَجُوا بِهِ لِيَصْلِبُوهُ.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فَسَخَّرُوا رَجُلًا مُجْتَازًا كَانَ آتِيًا مِنَ ٱلْحَقْلِ، وَهُوَ سِمْعَانُ ٱلْقَيْرَوَانِيُّ أَبُو أَلَكْسَنْدَرُسَ وَرُوفُسَ، لِيَحْمِلَ صَلِيبَهُ.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وَجَاءُوا بِهِ إِلَى مَوْضِعِ «جُلْجُثَةَ» ٱلَّذِي تَفْسِيرُهُ مَوْضِعُ «جُمْجُمَةٍ».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وَأَعْطَوْهُ خَمْرًا مَمْزُوجَةً بِمُرٍّ لِيَشْرَبَ، فَلَمْ يَقْبَلْ.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وَلَمَّا صَلَبُوهُ ٱقْتَسَمُوا ثِيَابَهُ مُقْتَرِعِينَ عَلَيْهَا: مَاذَا يَأْخُذُ كُلُّ وَاحِدٍ؟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وَكَانَتِ ٱلسَّاعَةُ ٱلثَّالِثَةُ فَصَلَبُوهُ.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وَكَانَ عُنْوَانُ عِلَّتِهِ مَكْتُوبًا: «مَلِكُ ٱلْيَهُودِ».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وَصَلَبُوا مَعَهُ لِصَّيْنِ، وَاحِدًا عَنْ يَمِينِهِ وَآخَرَ عَنْ يَسَارِهِ.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فَتَمَّ ٱلْكِتَابُ ٱلْقَائِلُ: «وَأُحْصِيَ مَعَ أَثَمَةٍ».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وَكَانَ ٱلْمُجْتَازُونَ يُجَدِّفُونَ عَلَيْهِ، وَهُمْ يَهُزُّونَ رُؤُوسَهُمْ قَائِلِينَ: «آهِ يَا نَاقِضَ ٱلْهَيْكَلِ وَبَانِيَهُ فِي ثَلَاثَةِ أَيَّامٍ!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خَلِّصْ نَفْسَكَ وَٱنْزِلْ عَنِ ٱلصَّلِيبِ!».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وَكَذَلِكَ رُؤَسَاءُ ٱلْكَهَنَةِ وَهُمْ مُسْتَهْزِئُونَ فِيمَا بَيْنَهُمْ مَعَ ٱلْكَتَبَةِ، قَالُوا: «خَلَّصَ آخَرِينَ وَأَمَّا نَفْسُهُ فَمَا يَقْدِرُ أَنْ يُخَلِّصَهَا!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لِيَنْزِلِ ٱلْآنَ ٱلْمَسِيحُ مَلِكُ إِسْرَائِيلَ عَنِ ٱلصَّلِيبِ، لِنَرَى وَنُؤْمِنَ!». وَٱللَّذَانِ صُلِبَا مَعَهُ كَانَا يُعَيِّرَانِهِ.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وَلَمَّا كَانَتِ ٱلسَّاعَةُ ٱلسَّادِسَةُ، كَانَتْ ظُلْمَةٌ عَلَى ٱلْأَرْضِ كُلِّهَا إِلَى ٱلسَّاعَةِ ٱلتَّاسِعَةِ.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وَفِي ٱلسَّاعَةِ ٱلتَّاسِعَةِ صَرَخَ يَسُوعُ بِصَوْتٍ عَظِيمٍ قَائِلًا: «إِلُوِي، إِلُوِي، لَمَا شَبَقْتَنِي؟». اَلَّذِي تَفْسِيرُهُ: إِلَهِي، إِلَهِي، لِمَاذَا تَرَكْتَنِي؟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فَقَالَ قَوْمٌ مِنَ ٱلْحَاضِرِينَ لَمَّا سَمِعُوا: «هُوَذَا يُنَادِي إِيلِيَّا».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فَرَكَضَ وَاحِدٌ وَمَلَأَ إِسْفِنْجَةً خَلًّا وَجَعَلَهَا عَلَى قَصَبَةٍ وَسَقَاهُ قَائِلًا: «ٱتْرُكُوا. لِنَرَ هَلْ يَأْتِي إِيلِيَّا لِيُنْزِلَهُ!».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فَصَرَخَ يَسُوعُ بِصَوْتٍ عَظِيمٍ وَأَسْلَمَ ٱلرُّوحَ.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وَٱنْشَقَّ حِجَابُ ٱلْهَيْكَلِ إِلَى ٱثْنَيْنِ، مِنْ فَوْقُ إِلَى أَسْفَلُ.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وَلَمَّا رَأَى قَائِدُ ٱلْمِئَةِ ٱلْوَاقِفُ مُقَابِلَهُ أَنَّهُ صَرَخَ هَكَذَا وَأَسْلَمَ ٱلرُّوحَ، قَالَ: «حَقًّا كَانَ هَذَا ٱلْإِنْسَانُ ٱبْنَ ٱللهِ!»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وَكَانَتْ أَيْضًا نِسَاءٌ يَنْظُرْنَ مِنْ بَعِيدٍ، بَيْنَهُنَّ مَرْيَمُ ٱلْمَجْدَلِيَّةُ، وَمَرْيَمُ أُمُّ يَعْقُوبَ ٱلصَّغِيرِ وَيُوسِي، وَسَالُومَةُ،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ٱللَّوَاتِي أَيْضًا تَبِعْنَهُ وَخَدَمْنَهُ حِينَ كَانَ فِي ٱلْجَلِيلِ. وَأُخَرُ كَثِيرَاتٌ ٱللَّوَاتِي صَعِدْنَ مَعَهُ إِلَى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وَلَمَّا كَانَ ٱلْمَسَاءُ، إِذْ كَانَ ٱلِٱسْتِعْدَادُ، أَيْ مَا قَبْلَ ٱلسَّبْتِ،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جَاءَ يُوسُفُ ٱلَّذِي مِنَ ٱلرَّامَةِ، مُشِيرٌ شَرِيفٌ، وَكَانَ هُوَ أَيْضًا مُنْتَظِرًا مَلَكُوتَ ٱللهِ، فَتَجَاسَرَ وَدَخَلَ إِلَى بِيلَاطُسَ وَطَلَبَ جَسَدَ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فَتَعَجَّبَ بِيلَاطُسُ أَنَّهُ مَاتَ كَذَا سَرِيعًا. فَدَعَا قَائِدَ ٱلْمِئَةِ وَسَأَلَهُ: «هَلْ لَهُ زَمَانٌ قَدْ مَاتَ؟».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وَلَمَّا عَرَفَ مِنْ قَائِدِ ٱلْمِئَةِ، وَهَبَ ٱلْجَسَدَ لِيُوسُفَ.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فَٱشْتَرَى كَتَّانًا، فَأَنْزَلَهُ وَكَفَّنَهُ بِٱلْكَتَّانِ، وَوَضَعَهُ فِي قَبْرٍ كَانَ مَنْحُوتًا فِي صَخْرَةٍ، وَدَحْرَجَ حَجَرًا عَلَى بَابِ ٱلْقَبْرِ.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وَكَانَتْ مَرْيَمُ ٱلْمَجْدَلِيَّةُ وَمَرْيَمُ أُمُّ يُوسِي تَنْظُرَانِ أَيْنَ وُضِعَ.</w:t>
      </w:r>
    </w:p>
    <w:p>
      <w:pPr>
        <w:pStyle w:val="Heading2"/>
        <w:bidi/>
      </w:pPr>
      <w:r>
        <w:rPr>
          <w:rtl/>
          <w:cs/>
          <w:lang w:val="ar_AE" w:bidi="ar_AE"/>
        </w:rPr>
        <w:t>Mark 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وَبَعْدَمَا مَضَى ٱلسَّبْتُ، ٱشْتَرَتْ مَرْيَمُ ٱلْمَجْدَلِيَّةُ وَمَرْيَمُ أُمُّ يَعْقُوبَ وَسَالُومَةُ، حَنُوطًا لِيَأْتِينَ وَيَدْهُنَّهُ.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وَبَاكِرًا جِدًّا فِي أَوَّلِ ٱلْأُسْبُوعِ أَتَيْنَ إِلَى ٱلْقَبْرِ إِذْ طَلَعَتِ ٱلشَّمْسُ.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وَكُنَّ يَقُلْنَ فِيمَا بَيْنَهُنَّ: «مَنْ يُدَحْرِجُ لَنَا ٱلْحَجَرَ عَنْ بَابِ ٱلْقَبْرِ؟».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فَتَطَلَّعْنَ وَرَأَيْنَ أَنَّ ٱلْحَجَرَ قَدْ دُحْرِجَ! لِأَنَّهُ كَانَ عَظِيمًا جِدًّا.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وَلَمَّا دَخَلْنَ ٱلْقَبْرَ رَأَيْنَ شَابًّا جَالِسًا عَنِ ٱلْيَمِينِ لَابِسًا حُلَّةً بَيْضَاءَ، فَٱنْدَهَشْنَ.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فَقَالَ لَهُنَّ: «لَا تَنْدَهِشْنَ! أَنْتُنَّ تَطْلُبْنَ يَسُوعَ ٱلنَّاصِرِيَّ ٱلْمَصْلُوبَ. قَدْ قَامَ! لَيْسَ هُوَ هَهُنَا. هُوَذَا ٱلْمَوْضِعُ ٱلَّذِي وَضَعُوهُ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لَكِنِ ٱذْهَبْنَ وَقُلْنَ لِتَلَامِيذِهِ وَلِبُطْرُسَ: إِنَّهُ يَسْبِقُكُمْ إِلَى ٱلْجَلِيلِ. هُنَاكَ تَرَوْنَهُ كَمَا قَالَ لَكُمْ».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فَخَرَجْنَ سَرِيعًا وَهَرَبْنَ مِنَ ٱلْقَبْرِ، لِأَنَّ ٱلرِّعْدَةَ وَٱلْحَيْرَةَ أَخَذَتَاهُنَّ. وَلَمْ يَقُلْنَ لِأَحَدٍ شَيْئًا لِأَنَّهُنَّ كُنَّ خَائِفَاتٍ.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وَبَعْدَمَا قَامَ بَاكِرًا فِي أَوَّلِ ٱلْأُسْبُوعِ ظَهَرَ أَوَّلًا لِمَرْيَمَ ٱلْمَجْدَلِيَّةِ، ٱلَّتِي كَانَ قَدْ أَخْرَجَ مِنْهَا سَبْعَةَ شَيَاطِينَ.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فَذَهَبَتْ هَذِهِ وَأَخْبَرَتِ ٱلَّذِينَ كَانُوا مَعَهُ وَهُمْ يَنُوحُونَ وَيَبْكُونَ.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فَلَمَّا سَمِعَ أُولَئِكَ أَنَّهُ حَيٌّ، وَقَدْ نَظَرَتْهُ، لَمْ يُصَدِّقُوا.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وَبَعْدَ ذَلِكَ ظَهَرَ بِهَيْئَةٍ أُخْرَى لِٱثْنَيْنِ مِنْهُمْ، وَهُمَا يَمْشِيَانِ مُنْطَلِقَيْنِ إِلَى ٱلْبَرِّيَّةِ.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وَذَهَبَ هَذَانِ وَأَخْبَرَا ٱلْبَاقِينَ، فَلَمْ يُصَدِّقُوا وَلَا هَذَيْنِ.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أَخِيرًا ظَهَرَ لِلْأَحَدَ عَشَرَ وَهُمْ مُتَّكِئُونَ، وَوَبَّخَ عَدَمَ إِيمَانِهِمْ وَقَسَاوَةَ قُلُوبِهِمْ، لِأَنَّهُمْ لَمْ يُصَدِّقُوا ٱلَّذِينَ نَظَرُوهُ قَدْ قَامَ.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وَقَالَ لَهُمُ: «ٱذْهَبُوا إِلَى ٱلْعَالَمِ أَجْمَعَ وَٱكْرِزُوا بِٱلْإِنْجِيلِ لِلْخَلِيقَةِ كُلِّهَا.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مَنْ آمَنَ وَٱعْتَمَدَ خَلَصَ، وَمَنْ لَمْ يُؤْمِنْ يُدَنْ.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وَهَذِهِ ٱلْآيَاتُ تَتْبَعُ ٱلْمُؤْمِنِينَ: يُخْرِجُونَ ٱلشَّيَاطِينَ بِٱسْمِي، وَيَتَكَلَّمُونَ بِأَلْسِنَةٍ جَدِيدَةٍ.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يَحْمِلُونَ حَيَّاتٍ، وَإِنْ شَرِبُوا شَيْئًا مُمِيتًا لَا يَضُرُّهُمْ، وَيَضَعُونَ أَيْدِيَهُمْ عَلَى ٱلْمَرْضَى فَيَبْرَأُونَ».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ثُمَّ إِنَّ ٱلرَّبَّ بَعْدَمَا كَلَّمَهُمُ ٱرْتَفَعَ إِلَى ٱلسَّمَاءِ، وَجَلَسَ عَنْ يَمِينِ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وَأَمَّا هُمْ فَخَرَجُوا وَكَرَزُوا فِي كُلِّ مَكَانٍ، وَٱلرَّبُّ يَعْمَلُ مَعَهُمْ وَيُثَبِّتُ ٱلْكَلَامَ بِٱلْآيَاتِ ٱلتَّابِعَةِ.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