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Arabic Van Dyck Bible</w:t>
      </w:r>
      <w:r>
        <w:rPr>
          <w:lang w:val="ar_AE" w:bidi="ar_AE"/>
        </w:rPr>
      </w:r>
    </w:p>
    <w:p>
      <w:pPr>
        <w:bidi/>
      </w:pPr>
      <w:r>
        <w:rPr>
          <w:lang w:val="ar_AE" w:bidi="ar_AE"/>
        </w:rPr>
      </w:r>
      <w:r>
        <w:rPr>
          <w:b/>
          <w:lang w:val="ar_AE" w:bidi="ar_AE"/>
        </w:rPr>
        <w:t>Arabic Van Dyck Bible</w:t>
      </w:r>
      <w:r>
        <w:rPr>
          <w:lang w:val="ar_AE" w:bidi="ar_AE"/>
        </w:rPr>
        <w:t xml:space="preserve"> (Arabic) is based on: </w:t>
      </w:r>
      <w:r>
        <w:rPr>
          <w:lang w:val="ar_AE" w:bidi="ar_AE"/>
        </w:rPr>
        <w:t>Van Dyck Bible</w:t>
      </w:r>
      <w:r>
        <w:rPr>
          <w:lang w:val="ar_AE" w:bidi="ar_AE"/>
        </w:rPr>
        <w:t xml:space="preserve">, </w:t>
      </w:r>
      <w:hyperlink r:id="rId13">
        <w:r>
          <w:rPr>
            <w:lang w:val="ar_AE" w:bidi="ar_AE"/>
          </w:rPr>
          <w:rPr>
            <w:color w:val="0000EE"/>
            <w:u w:val="single"/>
          </w:rPr>
          <w:t>Public Domain</w:t>
        </w:r>
      </w:hyperlink>
      <w:r>
        <w:rPr>
          <w:lang w:val="ar_AE" w:bidi="ar_AE"/>
        </w:rPr>
        <w:t xml:space="preserve">, None, which is licensed under a </w:t>
      </w:r>
      <w:hyperlink r:id="rId14">
        <w:r>
          <w:rPr>
            <w:lang w:val="ar_AE" w:bidi="ar_AE"/>
          </w:rPr>
          <w:rPr>
            <w:color w:val="0000EE"/>
            <w:u w:val="single"/>
          </w:rPr>
          <w:t>Public Domain CC0</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Isaiah 1:1</w:t>
      </w:r>
      <w:r>
        <w:rPr>
          <w:lang w:val="ar_AE" w:bidi="ar_AE"/>
        </w:rPr>
      </w:r>
    </w:p>
    <w:p>
      <w:pPr>
        <w:bidi/>
      </w:pPr>
      <w:r>
        <w:rPr>
          <w:lang w:val="ar_AE" w:bidi="ar_AE"/>
        </w:rPr>
      </w:r>
      <w:r>
        <w:rPr>
          <w:vertAlign w:val="superscript"/>
          <w:lang w:val="ar_AE" w:bidi="ar_AE"/>
        </w:rPr>
        <w:t>1</w:t>
      </w:r>
      <w:r>
        <w:rPr>
          <w:lang w:val="ar_AE" w:bidi="ar_AE"/>
        </w:rPr>
        <w:t xml:space="preserve"> رُؤْيَا إِشَعْيَاءَ بْنِ آمُوصَ، ٱلَّتِي رَآهَا عَلَى يَهُوذَا وَأُورُشَلِيمَ، فِي أَيَّامِ عُزِّيَّا وَيُوثَامَ وَآحَازَ وَحِزْقِيَّا مُلُوكِ يَهُوذَا: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اِسْمَعِي أَيَّتُهَا ٱلسَّمَاوَاتُ وَأَصْغِي أَيَّتُهَا ٱلْأَرْضُ، لِأَنَّ ٱلرَّبَّ يَتَكَلَّمُ: «رَبَّيْتُ بَنِينَ وَنَشَّأْتُهُمْ، أَمَّا هُمْ فَعَصَوْا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اَلثَّوْرُ يَعْرِفُ قَانِيَهُ وَٱلْحِمَارُ مِعْلَفَ صَاحِبِهِ، أَمَّا إِسْرَائِيلُ فَلَا يَعْرِفُ. شَعْبِي لَا يَفْهَمُ».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وَيْلٌ لِلْأُمَّةِ ٱلْخَاطِئَةِ، ٱلشَّعْبِ ٱلثَّقِيلِ ٱلْإِثْمِ، نَسْلِ فَاعِلِي ٱلشَّرِّ، أَوْلَادِ مُفْسِدِينَ! تَرَكُوا ٱلرَّبَّ، ٱسْتَهَانُوا بِقُدُّوسِ إِسْرَائِيلَ، ٱرْتَدُّوا إِلَى وَرَاءٍ.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عَلَى مَ تُضْرَبُونَ بَعْدُ؟ تَزْدَادُونَ زَيَغَانًا! كُلُّ ٱلرَّأْسِ مَرِيضٌ، وَكُلُّ ٱلْقَلْبِ سَقِيمٌ.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مِنْ أَسْفَلِ ٱلْقَدَمِ إِلَى ٱلرَّأْسِ لَيْسَ فِيهِ صِحَّةٌ، بَلْ جُرْحٌ وَأَحْبَاطٌ وَضَرْبَةٌ طَرِيَّةٌ لَمْ تُعْصَرْ وَلَمْ تُعْصَبْ وَلَمْ تُلَيَّنْ بِٱلزَّيْتِ.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بِلَادُكُمْ خَرِبَةٌ. مُدُنُكُمْ مُحْرَقَةٌ بِٱلنَّارِ. أَرْضُكُمْ تَأْكُلُهَا غُرَبَاءُ قُدَّامَكُمْ، وَهِيَ خَرِبَةٌ كَٱنْقِلَابِ ٱلْغُرَبَاءِ.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فَبَقِيَتِ ٱبْنَةُ صِهْيَوْنَ كَمِظَلَّةٍ فِي كَرْمٍ، كَخَيْمَةٍ فِي مَقْثَأَةٍ، كَمَدِينَةٍ مُحَاصَرَةٍ.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لَوْلَا أَنَّ رَبَّ ٱلْجُنُودِ أَبْقَى لَنَا بَقِيَّةً صَغِيرَةً، لَصِرْنَا مِثْلَ سَدُومَ وَشَابَهْنَا عَمُورَةَ.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اِسْمَعُوا كَلَامَ ٱلرَّبِّ يَا قُضَاةَ سَدُومَ! أَصْغُوا إِلَى شَرِيعَةِ إِلَهِنَا يَا شَعْبَ عَمُورَةَ: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«لِمَاذَا لِي كَثْرَةُ ذَبَائِحِكُمْ، يَقُولُ ٱلرَّبُّ. ٱتَّخَمْتُ مِنْ مُحْرَقَاتِ كِبَاشٍ وَشَحْمِ مُسَمَّنَاتٍ، وَبِدَمِ عُجُولٍ وَخِرْفَانٍ وَتُيُوسٍ مَا أُسَرُّ.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حِينَمَا تَأْتُونَ لِتَظْهَرُوا أَمَامِي، مَنْ طَلَبَ هَذَا مِنْ أَيْدِيكُمْ أَنْ تَدُوسُوا دُورِي؟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لَا تَعُودُوا تَأْتُونَ بِتَقْدِمَةٍ بَاطِلَةٍ. ٱلْبَخُورُ هُوَ مَكْرَهَةٌ لِي. رَأْسُ ٱلشَّهْرِ وَٱلسَّبْتُ وَنِدَاءُ ٱلْمَحْفَلِ. لَسْتُ أُطِيقُ ٱلْإِثْمَ وَٱلِٱعْتِكَافَ.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رُؤُوسُ شُهُورِكُمْ وَأَعْيَادُكُمْ بَغَضَتْهَا نَفْسِي. صَارَتْ عَلَيَّ ثِقْلًا. مَلِلْتُ حَمْلَهَا.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فَحِينَ تَبْسُطُونَ أَيْدِيَكُمْ أَسْتُرُ عَيْنَيَّ عَنْكُمْ، وَإِنْ كَثَّرْتُمُ ٱلصَّلَاةَ لَا أَسْمَعُ. أَيْدِيكُمْ مَلْآنَةٌ دَمًا.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اِغْتَسِلُوا. تَنَقَّوْا. ٱعْزِلُوا شَرَّ أَفْعَالِكُمْ مِنْ أَمَامِ عَيْنَيَّ. كُفُّوا عَنْ فِعْلِ ٱلشَّرِّ.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تَعَلَّمُوا فَعْلَ ٱلْخَيْرِ. ٱطْلُبُوا ٱلْحَقَّ. ٱنْصِفُوا ٱلْمَظْلُومَ. ٱقْضُوا لِلْيَتِيمِ. حَامُوا عَنِ ٱلْأَرْمَلَةِ.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هَلُمَّ نَتَحَاجَجْ، يَقُولُ ٱلرَّبُّ. إِنْ كَانَتْ خَطَايَاكُمْ كَٱلْقِرْمِزِ تَبْيَضُّ كَٱلثَّلْجِ. إِنْ كَانَتْ حَمْرَاءَ كَٱلدُّودِيِّ تَصِيرُ كَٱلصُّوفِ.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إِنْ شِئْتُمْ وَسَمِعْتُمْ تَأْكُلُونَ خَيْرَ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وَإِنْ أَبَيْتُمْ وَتَمَرَّدْتُمْ تُؤْكَلُونَ بِٱلسَّيْفِ». لِأَنَّ فَمَ ٱلرَّبِّ تَكَلَّمَ.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كَيْفَ صَارَتِ ٱلْقَرْيَةُ ٱلْأَمِينَةُ زَانِيَةً! مَلآنَةً حَقًّا. كَانَ ٱلْعَدْلُ يَبِيتُ فِيهَا، وَأَمَّا ٱلْآنَ فَٱلْقَاتِلُونَ.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صَارَتْ فِضَّتُكِ زَغَلًا وَخَمْرُكِ مَغْشُوشَةً بِمَاءٍ.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رُؤَسَاؤُكِ مُتَمَرِّدُونَ وَلُغَفَاءُ ٱللُّصُوصِ. كُلُّ وَاحِدٍ مِنْهُمْ يُحِبُّ ٱلرَّشْوَةَ وَيَتْبَعُ ٱلْعَطَايَا. لَا يَقْضُونَ لِلْيَتِيمِ، وَدَعْوَى ٱلْأَرْمَلَةِ لَا تَصِلُ إِلَيْهِمْ.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لِذَلِكَ يَقُولُ ٱلسَّيِّدُ رَبُّ ٱلْجُنُودِ عَزِيزُ إِسْرَائِيلَ: «آهِ! إِنِّي أَسْتَرِيحُ مِنْ خُصَمَائِي وَأَنْتَقِمُ مِنْ أَعْدَائِي،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وَأَرُدُّ يَدِي عَلَيْكِ، وَأُنَقِّي زَغَلَكِ كَأَنَّهُ بِٱلْبَوْرَقِ، وَأَنْزِعُ كُلَّ قَصْدِيرِكِ،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وَأُعِيدُ قُضَاتَكِ كَمَا فِي ٱلْأَوَّلِ، وَمُشِيرِيكِ كَمَا فِي ٱلْبَدَاءَةِ. بَعْدَ ذَلِكَ تُدْعَيْنَ مَدِينَةَ ٱلْعَدْلِ، ٱلْقَرْيَةَ ٱلْأَمِينَةَ».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صِهْيَوْنُ تُفْدَى بِٱلْحَقِّ، وَتَائِبُوهَا بِٱلْبِرِّ.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وَهَلَاكُ ٱلْمُذْنِبِينَ وَٱلْخُطَاةِ يَكُونُ سَوَاءً، وَتَارِكُو ٱلرَّبِّ يَفْنَوْنَ.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لِأَنَّهُمْ يَخْجَلُونَ مِنْ أَشْجَارِ ٱلْبُطْمِ ٱلَّتِي ٱشْتَهَيْتُمُوهَا، وَتُخْزَوْنَ مِنَ ٱلْجَنَّاتِ ٱلَّتِي ٱخْتَرْتُمُوهَا.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لِأَنَّكُمْ تَصِيرُونَ كَبُطْمَةٍ قَدْ ذَبُلَ وَرَقُهَا، وَكَجَنَّةٍ لَيْسَ لَهَا 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وَيَصِيرُ ٱلْقَوِيُّ مَشَاقَةً وَعَمَلُهُ شَرَارًا، فَيَحْتَرِقَانِ كِلَاهُمَا مَعًا وَلَيْسَ مَنْ يُطْفِئُ.</w:t>
      </w:r>
      <w:r>
        <w:rPr>
          <w:lang w:val="ar_AE" w:bidi="ar_AE"/>
        </w:rPr>
      </w:r>
      <w:r>
        <w:rPr>
          <w:lang w:val="ar_AE" w:bidi="ar_AE"/>
        </w:rPr>
      </w:r>
    </w:p>
    <w:p>
      <w:pPr>
        <w:bidi/>
      </w:pPr>
      <w:r>
        <w:rPr>
          <w:lang w:val="ar_AE" w:bidi="ar_AE"/>
        </w:rPr>
      </w:r>
    </w:p>
    <w:p>
      <w:pPr>
        <w:pStyle w:val="Heading2"/>
        <w:bidi/>
      </w:pPr>
      <w:r>
        <w:rPr>
          <w:lang w:val="ar_AE" w:bidi="ar_AE"/>
        </w:rPr>
        <w:t>Isaiah 2:1</w:t>
      </w:r>
      <w:r>
        <w:rPr>
          <w:lang w:val="ar_AE" w:bidi="ar_AE"/>
        </w:rPr>
      </w:r>
    </w:p>
    <w:p>
      <w:pPr>
        <w:bidi/>
      </w:pPr>
      <w:r>
        <w:rPr>
          <w:lang w:val="ar_AE" w:bidi="ar_AE"/>
        </w:rPr>
      </w:r>
      <w:r>
        <w:rPr>
          <w:vertAlign w:val="superscript"/>
          <w:lang w:val="ar_AE" w:bidi="ar_AE"/>
        </w:rPr>
        <w:t>1</w:t>
      </w:r>
      <w:r>
        <w:rPr>
          <w:lang w:val="ar_AE" w:bidi="ar_AE"/>
        </w:rPr>
        <w:t xml:space="preserve"> اَلْأُمُورُ ٱلَّتِي رَآهَا إِشَعْيَاءُ بْنُ آمُوصَ مِنْ جِهَةِ يَهُوذَا وَأُورُشَلِيمَ: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وَيَكُونُ فِي آخِرِ ٱلْأَيَّامِ أَنَّ جَبَلَ بَيْتِ ٱلرَّبِّ يَكُونُ ثَابِتًا فِي رَأْسِ ٱلْجِبَالِ، وَيَرْتَفِعُ فَوْقَ ٱلتِّلَالِ، وَتَجْرِي إِلَيْهِ كُلُّ ٱلْأُمَمِ.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وَتَسِيرُ شُعُوبٌ كَثِيرَةٌ، وَيَقُولُونَ: «هَلُمَّ نَصْعَدْ إِلَى جَبَلِ ٱلرَّبِّ، إِلَى بَيْتِ إِلَهِ يَعْقُوبَ، فَيُعَلِّمَنَا مِنْ طُرُقِهِ وَنَسْلُكَ فِي سُبُلِهِ». لِأَنَّهُ مِنْ صِهْيَوْنَ تَخْرُجُ ٱلشَّرِيعَةُ، وَمِنْ أُورُشَلِيمَ كَلِمَةُ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فَيَقْضِي بَيْنَ ٱلْأُمَمِ وَيُنْصِفُ لِشُعُوبٍ كَثِيرِينَ، فَيَطْبَعُونَ سُيُوفَهُمْ سِكَكًا وَرِمَاحَهُمْ مَنَاجِلَ. لَا تَرْفَعُ أُمَّةٌ عَلَى أُمَّةٍ سَيْفًا، وَلَا يَتَعَلَّمُونَ ٱلْحَرْبَ فِي مَا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يَا بَيْتَ يَعْقُوبَ، هَلُمَّ فَنَسْلُكُ فِي نُورِ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فَإِنَّكَ رَفَضْتَ شَعْبَكَ بَيْتَ يَعْقُوبَ لِأَنَّهُمُ ٱمْتَلَأُوا مِنَ ٱلْمَشْرِقِ، وَهُمْ عَائِفُونَ كَٱلْفِلِسْطِينِيِّينَ، وَيُصَافِحُونَ أَوْلَادَ ٱلْأَجَانِبِ.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وَٱمْتَلَأَتْ أَرْضُهُمْ فِضَّةً وَذَهَبًا وَلَا نِهَايَةَ لِكُنُوزِهِمْ، وَٱمْتَلَأَتْ أَرْضُهُمْ خَيْلًا وَلَا نِهَايَةَ لِمَرْكَبَاتِهِمْ.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وَٱمْتَلَأَتْ أَرْضُهُمْ أَوْثَانًا. يَسْجُدُونَ لِعَمَلِ أَيْدِيهِمْ لِمَا صَنَعَتْهُ أَصَابِعُهُمْ.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وَيَنْخَفِضُ ٱلْإِنْسَانُ، وَيَنْطَرِحُ ٱلرَّجُلُ، فَلَا تَغْفِرْ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اُدْخُلْ إِلَى ٱلصَّخْرَةِ وَٱخْتَبِئْ فِي ٱلتُّرَابِ مِنْ أَمَامِ هَيْبَةِ ٱلرَّبِّ وَمِنْ بَهَاءِ عَظَمَتِهِ.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تُوضَعُ عَيْنَا تَشَامُخِ ٱلْإِنْسَانِ، وَتُخْفَضُ رِفْعَةُ ٱلنَّاسِ، وَيَسْمُو ٱلرَّبُّ وَحْدَهُ فِي ذَلِكَ ٱلْيَوْمِ.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فَإِنَّ لِرَبِّ ٱلْجُنُودِ يَوْمًا عَلَى كُلِّ مُتَعَظِّمٍ وَعَالٍ، وَعَلَى كُلِّ مُرْتَفِعٍ فَيُوضَعُ،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وَعَلَى كُلِّ أَرْزِ لُبْنَانَ ٱلْعَالِي ٱلْمُرْتَفِعِ، وَعَلَى كُلِّ بَلُّوطِ بَاشَانَ،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وَعَلَى كُلِّ ٱلْجِبَالِ ٱلْعَالِيَةِ، وَعَلَى كُلِّ ٱلتِّلَالِ ٱلْمُرْتَفِعَةِ،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وَعَلَى كُلِّ بُرْجٍ عَالٍ، وَعَلَى كُلِّ سُورٍ مَنِيعٍ،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وَعَلَى كُلِّ سُفُنِ تَرْشِيشَ، وَعَلَى كُلِّ ٱلْأَعْلَامِ ٱلْبَهِجَةِ.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فَيُخْفَضُ تَشَامُخُ ٱلْإِنْسَانِ، وَتُوضَعُ رِفْعَةُ ٱلنَّاسِ، وَيَسْمُو ٱلرَّبُّ وَحْدَهُ فِي ذَلِكَ ٱلْيَوْمِ.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وَتَزُولُ ٱلْأَوْثَانُ بِتَمَامِهَا.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وَيَدْخُلُونَ فِي مَغَايِرِ ٱلصُّخُورِ، وَفِي حَفَائِرِ ٱلتُّرَابِ مِنْ أَمَامِ هَيْبَةِ ٱلرَّبِّ، وَمِنْ بَهَاءِ عَظَمَتِهِ، عِنْدَ قِيَامِهِ لِيَرْعَبَ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فِي ذَلِكَ ٱلْيَوْمِ يَطْرَحُ ٱلْإِنْسَانُ أَوْثَانَهُ ٱلْفِضِّيَّةَ وَأَوْثَانَهُ ٱلذَّهَبِيَّةَ، ٱلَّتِي عَمِلُوهَا لَهُ لِلسُّجُودِ، لِلْجُرْذَانِ وَٱلْخَفَافِيشِ،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لِيَدْخُلَ فِي نُقَرِ ٱلصُّخُورِ وَفِي شُقُوقِ ٱلْمَعَاقِلِ، مِنْ أَمَامِ هَيْبَةِ ٱلرَّبِّ وَمِنْ بَهَاءِ عَظَمَتِهِ عِنْدَ قِيَامِهِ لِيَرْعَبَ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كُفُّوا عَنِ ٱلْإِنْسَانِ ٱلَّذِي فِي أَنْفِهِ نَسَمَةٌ، لِأَنَّهُ مَاذَا يُحْسَبُ؟</w:t>
      </w:r>
      <w:r>
        <w:rPr>
          <w:lang w:val="ar_AE" w:bidi="ar_AE"/>
        </w:rPr>
      </w:r>
      <w:r>
        <w:rPr>
          <w:lang w:val="ar_AE" w:bidi="ar_AE"/>
        </w:rPr>
      </w:r>
    </w:p>
    <w:p>
      <w:pPr>
        <w:bidi/>
      </w:pPr>
      <w:r>
        <w:rPr>
          <w:lang w:val="ar_AE" w:bidi="ar_AE"/>
        </w:rPr>
      </w:r>
    </w:p>
    <w:p>
      <w:pPr>
        <w:pStyle w:val="Heading2"/>
        <w:bidi/>
      </w:pPr>
      <w:r>
        <w:rPr>
          <w:lang w:val="ar_AE" w:bidi="ar_AE"/>
        </w:rPr>
        <w:t>Isaiah 3:1</w:t>
      </w:r>
      <w:r>
        <w:rPr>
          <w:lang w:val="ar_AE" w:bidi="ar_AE"/>
        </w:rPr>
      </w:r>
    </w:p>
    <w:p>
      <w:pPr>
        <w:bidi/>
      </w:pPr>
      <w:r>
        <w:rPr>
          <w:lang w:val="ar_AE" w:bidi="ar_AE"/>
        </w:rPr>
      </w:r>
      <w:r>
        <w:rPr>
          <w:vertAlign w:val="superscript"/>
          <w:lang w:val="ar_AE" w:bidi="ar_AE"/>
        </w:rPr>
        <w:t>1</w:t>
      </w:r>
      <w:r>
        <w:rPr>
          <w:lang w:val="ar_AE" w:bidi="ar_AE"/>
        </w:rPr>
        <w:t xml:space="preserve"> فَإِنَّهُ هُوَذَا ٱلسَّيِّدُ رَبُّ ٱلْجُنُودِ يَنْزِعُ مِنْ أُورُشَلِيمَ وَمِنْ يَهُوذَا ٱلسَّنَدَ وَٱلرُّكْنَ، كُلَّ سَنَدِ خُبْزٍ، وَكُلَّ سَنَدِ 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ٱلْجَبَّارَ وَرَجُلَ ٱلْحَرْبِ. ٱلْقَاضِيَ وَٱلنَّبِيَّ وَٱلْعَرَّافَ وَٱلشَّيْخَ.</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رَئِيسَ ٱلْخَمْسِينَ وَٱلْمُعْتَبَرَ وَٱلْمُشِيرَ، وَٱلْمَاهِرَ بَيْنَ ٱلصُّنَّاعِ، وَٱلْحَاذِقَ بِٱلرُّقْيَةِ.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وَأَجْعَلُ صُبْيَانًا رُؤَسَاءَ لَهُمْ، وَأَطْفَالًا تَتَسَلَّطُ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وَيَظْلِمُ ٱلشَّعْبُ بَعْضُهُمْ بَعْضًا، وَٱلرَّجُلُ صَاحِبَهُ. يَتَمَرَّدُ ٱلصَّبِيُّ عَلَى ٱلشَّيْخِ، وَٱلدَّنِيءُ عَلَى ٱلشَّرِيفِ.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إِذَا أَمْسَكَ إِنْسَانٌ بِأَخِيهِ فِي بَيْتِ أَبِيهِ قَائِلًا: «لَكَ ثَوْبٌ فَتَكُونُ لَنَا رَئِيسًا، وَهَذَا ٱلْخَرَابُ تَحْتَ يَدِكَ»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يَرْفَعُ صَوْتَهُ فِي ذَلِكَ ٱلْيَوْمِ قَائِلًا: «لَا أَكُونُ عَاصِبًا وَفِي بَيْتِي لَا خُبْزَ وَلَا ثَوْبَ. لَا تَجْعَلُونِي رَئِيسَ ٱلشَّعْبِ».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لِأَنَّ أُورُشَلِيمَ عَثَرَتْ، وَيَهُوذَا سَقَطَتْ، لِأَنَّ لِسَانَهُمَا وَأَفْعَالَهُمَا ضِدَّ ٱلرَّبِّ لِإِغَاظَةِ عَيْنَيْ مَجْدِهِ.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نَظَرُ وُجُوهِهِمْ يَشْهَدُ عَلَيْهِمْ، وَهُمْ يُخْبِرُونَ بِخَطِيَّتِهِمْ كَسَدُومَ. لَا يُخْفُونَهَا. وَيْلٌ لِنُفُوسِهِمْ لِأَنَّهُمْ يَصْنَعُونَ لِأَنْفُسِهِمْ شَرًّا.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قُولُوا لِلصِّدِّيقِ خَيْرٌ! لِأَنَّهُمْ يَأْكُلُونَ ثَمَرَ أَفْعَالِهِمْ.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وَيْلٌ لِلشِّرِّيرِ. شَرٌّ! لِأَنَّ مُجَازَاةَ يَدَيْهِ تُعْمَلُ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شَعْبِي ظَالِمُوهُ أَوْلَادٌ، وَنِسَاءٌ يَتَسَلَّطْنَ عَلَيْهِ. يَا شَعْبِي، مُرْشِدُوكَ مُضِلُّونَ، وَيَبْلَعُونَ طَرِيقَ مَسَالِكِكَ.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قَدِ ٱنْتَصَبَ ٱلرَّبُّ لِلْمُخَاصَمَةِ، وَهُوَ قَائِمٌ لِدَيْنُونَةِ ٱلشُّعُوبِ.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اَلرَّبُّ يَدْخُلُ فِي ٱلْمُحَاكَمَةِ مَعَ شُيُوخِ شَعْبِهِ وَرُؤَسَائِهِمْ: «وَأَنْتُمْ قَدْ أَكَلْتُمُ ٱلْكَرْمَ. سَلَبُ ٱلْبَائِسِ فِي بُيُوتِكُمْ.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مَا لَكُمْ تَسْحَقُونَ شَعْبِي، وَتَطْحَنُونَ وُجُوهَ ٱلْبَائِسِينَ؟ يَقُولُ ٱلسَّيِّدُ رَبُّ ٱلْجُنُودِ».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وَقَالَ ٱلرَّبُّ: «مِنْ أَجْلِ أَنَّ بَنَاتِ صِهْيَوْنَ يَتَشَامَخْنَ، وَيَمْشِينَ مَمْدُودَاتِ ٱلْأَعْنَاقِ، وَغَامِزَاتٍ بِعُيُونِهِنَّ، وَخَاطِرَاتٍ فِي مَشْيِهِنَّ، وَيُخَشْخِشْنَ بِأَرْجُلِهِنَّ،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يُصْلِعُ ٱلسَّيِّدُ هَامَةَ بَنَاتِ صِهْيَوْنَ، وَيُعَرِّي ٱلرَّبُّ عَوْرَتَهُنَّ.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يَنْزِعُ ٱلسَّيِّدُ فِي ذَلِكَ ٱلْيَوْمِ زِينَةَ ٱلْخَلَاخِيلِ وَٱلضَّفَائِرِ وَٱلْأَهِلَّةِ،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وَٱلْحَلَقِ وَٱلْأَسَاوِرِ وَٱلْبَرَاقِعِ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وَٱلْعَصَائِبِ وَٱلسَّلَاسِلِ وَٱلْمَنَاطِقِ وَحَنَاجِرِ ٱلشَّمَّامَاتِ وَٱلْأَحْرَازِ،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وَٱلْخَوَاتِمِ وَخَزَائِمِ ٱلْأَنْفِ،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وَٱلثِّيَابِ ٱلْمُزَخْرَفَةِ وَٱلْعُطْفِ وَٱلْأَرْدِيَةِ وَٱلْأَكْيَاسِ،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وَٱلْمَرَائِي وَٱلْقُمْصَانِ وَٱلْعَمَائِمِ وَٱلْأُزُرِ.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فَيَكُونُ عِوَضَ ٱلطِّيبِ عُفُونَةٌ، وَعِوَضَ ٱلْمِنْطَقَةِ حَبْلٌ، وَعِوَضَ ٱلْجَدَائِلِ قَرْعَةٌ، وَعِوَضَ ٱلدِّيبَاجِ زُنَّارُ مِسْحٍ، وَعِوَضَ ٱلْجَمَالِ كَيٌّ!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رِجَالُكِ يَسْقُطُونَ بِٱلسَّيْفِ، وَأَبْطَالُكِ فِي ٱلْحَرْبِ.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فَتَئِنُّ وَتَنُوحُ أَبْوَابُهَا، وَهِيَ فَارِغَةً تَجْلِسُ عَلَى ٱلْأَرْضِ.</w:t>
      </w:r>
      <w:r>
        <w:rPr>
          <w:lang w:val="ar_AE" w:bidi="ar_AE"/>
        </w:rPr>
      </w:r>
      <w:r>
        <w:rPr>
          <w:lang w:val="ar_AE" w:bidi="ar_AE"/>
        </w:rPr>
      </w:r>
    </w:p>
    <w:p>
      <w:pPr>
        <w:bidi/>
      </w:pPr>
      <w:r>
        <w:rPr>
          <w:lang w:val="ar_AE" w:bidi="ar_AE"/>
        </w:rPr>
      </w:r>
    </w:p>
    <w:p>
      <w:pPr>
        <w:pStyle w:val="Heading2"/>
        <w:bidi/>
      </w:pPr>
      <w:r>
        <w:rPr>
          <w:lang w:val="ar_AE" w:bidi="ar_AE"/>
        </w:rPr>
        <w:t>Isaiah 4:1</w:t>
      </w:r>
      <w:r>
        <w:rPr>
          <w:lang w:val="ar_AE" w:bidi="ar_AE"/>
        </w:rPr>
      </w:r>
    </w:p>
    <w:p>
      <w:pPr>
        <w:bidi/>
      </w:pPr>
      <w:r>
        <w:rPr>
          <w:lang w:val="ar_AE" w:bidi="ar_AE"/>
        </w:rPr>
      </w:r>
      <w:r>
        <w:rPr>
          <w:vertAlign w:val="superscript"/>
          <w:lang w:val="ar_AE" w:bidi="ar_AE"/>
        </w:rPr>
        <w:t>1</w:t>
      </w:r>
      <w:r>
        <w:rPr>
          <w:lang w:val="ar_AE" w:bidi="ar_AE"/>
        </w:rPr>
        <w:t xml:space="preserve"> فَتُمْسِكُ سَبْعُ نِسَاءٍ بِرَجُلٍ وَاحِدٍ فِي ذَلِكَ ٱلْيَوْمِ قَائِلَاتٍ: «نَأْكُلُ خُبْزَنَا وَنَلْبَسُ ثِيَابَنَا. لِيُدْعَ فَقَطِ ٱسْمُكَ عَلَيْنَا. ٱنْزِعْ عَارَنَا».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فِي ذَلِكَ ٱلْيَوْمِ يَكُونُ غُصْنُ ٱلرَّبِّ بَهَاءً وَمَجْدًا، وَثَمَرُ ٱلْأَرْضِ فَخْرًا وَزِينَةً لِلنَّاجِينَ مِنْ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وَيَكُونُ أَنَّ ٱلَّذِي يَبْقَى فِي صِهْيَوْنَ وَٱلَّذِي يُتْرَكُ فِي أُورُشَلِيمَ، يُسَمَّى قُدُّوسًا. كُلُّ مَنْ كُتِبَ لِلْحَيَاةِ فِي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إِذَا غَسَلَ ٱلسَّيِّدُ قَذَرَ بَنَاتِ صِهْيَوْنَ، وَنَقَّى دَمَ أُورُشَلِيمَ مِنْ وَسَطِهَا بِرُوحِ ٱلْقَضَاءِ وَبِرُوحِ ٱلْإِحْرَاقِ،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يَخْلُقُ ٱلرَّبُّ عَلَى كُلِّ مَكَانٍ مِنْ جَبَلِ صِهْيَوْنَ وَعَلَى مَحْفَلِهَا سَحَابَةً نَهَارًا، وَدُخَانًا وَلَمَعَانَ نَارٍ مُلْتَهِبَةٍ لَيْلًا، لِأَنَّ عَلَى كُلِّ مَجْدٍ غِطَاءً.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وَتَكُونُ مِظَلَّةٌ لِلْفَيْءِ نَهَارًا مِنَ ٱلْحَرِّ، وَلِمَلْجَأٍ وَلِمَخْبَأٍ مِنَ ٱلسَّيْلِ وَمِنَ ٱلْمَطَرِ.</w:t>
      </w:r>
      <w:r>
        <w:rPr>
          <w:lang w:val="ar_AE" w:bidi="ar_AE"/>
        </w:rPr>
      </w:r>
      <w:r>
        <w:rPr>
          <w:lang w:val="ar_AE" w:bidi="ar_AE"/>
        </w:rPr>
      </w:r>
    </w:p>
    <w:p>
      <w:pPr>
        <w:bidi/>
      </w:pPr>
      <w:r>
        <w:rPr>
          <w:lang w:val="ar_AE" w:bidi="ar_AE"/>
        </w:rPr>
      </w:r>
    </w:p>
    <w:p>
      <w:pPr>
        <w:pStyle w:val="Heading2"/>
        <w:bidi/>
      </w:pPr>
      <w:r>
        <w:rPr>
          <w:lang w:val="ar_AE" w:bidi="ar_AE"/>
        </w:rPr>
        <w:t>Isaiah 5:1</w:t>
      </w:r>
      <w:r>
        <w:rPr>
          <w:lang w:val="ar_AE" w:bidi="ar_AE"/>
        </w:rPr>
      </w:r>
    </w:p>
    <w:p>
      <w:pPr>
        <w:bidi/>
      </w:pPr>
      <w:r>
        <w:rPr>
          <w:lang w:val="ar_AE" w:bidi="ar_AE"/>
        </w:rPr>
      </w:r>
      <w:r>
        <w:rPr>
          <w:vertAlign w:val="superscript"/>
          <w:lang w:val="ar_AE" w:bidi="ar_AE"/>
        </w:rPr>
        <w:t>1</w:t>
      </w:r>
      <w:r>
        <w:rPr>
          <w:lang w:val="ar_AE" w:bidi="ar_AE"/>
        </w:rPr>
        <w:t xml:space="preserve"> لَأُنْشِدَنَّ عَنْ حَبِيبِي نَشِيدَ مُحِبِّي لِكَرْمِهِ: كَانَ لِحَبِيبِي كَرْمٌ عَلَى أَكَمَةٍ خَصِبَةٍ،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فَنَقَبَهُ وَنَقَّى حِجَارَتَهُ وَغَرَسَهُ كَرْمَ سَوْرَقَ، وَبَنَى بُرْجًا فِي وَسَطِهِ، وَنَقَرَ فِيهِ أَيْضًا مِعْصَرَةً، فَٱنْتَظَرَ أَنْ يَصْنَعَ عِنَبًا فَصَنَعَ عِنَبًا رَدِيئًا.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«وَٱلْآنَ يَا سُكَّانَ أُورُشَلِيمَ وَرِجَالَ يَهُوذَا، ٱحْكُمُوا بَيْنِي وَبَيْنَ كَرْمِي.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مَاذَا يُصْنَعُ أَيْضًا لِكَرْمِي وَأَنَا لَمْ أَصْنَعْهُ لَهُ؟ لِمَاذَا إِذِ ٱنْتَظَرْتُ أَنْ يَصْنَعَ عِنَبًا، صَنَعَ عِنَبًا رَدِيئًا؟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فَٱلْآنَ أُعَرِّفُكُمْ مَاذَا أَصْنَعُ بِكَرْمِي: أَنْزِعُ سِيَاجَهُ فَيَصِيرُ لِلرَّعْيِ. أَهْدِمُ جُدْرَانَهُ فَيَصِيرُ لِلدَّوْسِ.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وَأَجْعَلُهُ خَرَابًا لَا يُقْضَبُ وَلَا يُنْقَبُ، فَيَطْلَعُ شَوْكٌ وَحَسَكٌ. وَأُوصِي ٱلْغَيْمَ أَنْ لَا يُمْطِرَ عَلَيْهِ مَطَرًا».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إِنَّ كَرْمَ رَبِّ ٱلْجُنُودِ هُوَ بَيْتُ إِسْرَائِيلَ، وَغَرْسَ لَذَّتِهِ رِجَالُ يَهُوذَا. فَٱنْتَظَرَ حَقًّا فَإِذَا سَفْكُ دَمٍ، وَعَدْلًا فَإِذَا صُرَاخٌ.</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وَيْلٌ لِلَّذِينَ يَصِلُونَ بَيْتًا بِبَيْتٍ، وَيَقْرِنُونَ حَقْلًا بِحَقْلٍ، حَتَّى لَمْ يَبْقَ مَوْضِعٌ. فَصِرْتُمْ تَسْكُنُونَ وَحْدَكُمْ فِي وَسَطِ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فِي أُذُنَيَّ قَالَ رَبُّ ٱلْجُنُودِ: «أَلَا إِنَّ بُيُوتًا كَثِيرَةً تَصِيرُ خَرَابًا. بُيُوتًا كَبِيرَةً وَحَسَنَةً بِلَا سَاكِنٍ.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لِأَنَّ عَشْرَةَ فَدَادِينِ كَرْمٍ تَصْنَعُ بَثًّا وَاحِدًا، وَحُومَرَ بِذَارٍ يَصْنَعُ إِيفَةً».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وَيْلٌ لِلْمُبَكِّرِينَ صَبَاحًا يَتْبَعُونَ ٱلْمُسْكِرَ، لِلْمُتَأَخِّرِينَ فِي ٱلْعَتَمَةِ تُلْهِبُهُمُ ٱلْخَمْرُ.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وَصَارَ ٱلْعُودُ وَٱلرَّبَابُ وَٱلدُّفُّ وَٱلنَّايُ وَٱلْخَمْرُ وَلَائِمَهُمْ، وَإِلَى فَعْلِ ٱلرَّبِّ لَا يَنْظُرُونَ، وَعَمَلَ يَدَيْهِ لَا يَرَوْنَ.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لِذَلِكَ سُبِيَ شَعْبِي لِعَدَمِ ٱلْمَعْرِفَةِ، وَتَصِيرُ شُرَفَاؤُهُ رِجَالَ جُوعٍ، وَعَامَّتُهُ يَابِسِينَ مِنَ ٱلْعَطَشِ.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لِذَلِكَ وَسَّعَتِ ٱلْهَاوِيَةُ نَفْسَهَا، وَفَغَرَتْ فَاهَا بِلَا حَدٍّ، فَيَنْزِلُ بَهَاؤُهَا وَجُمْهُورُهَا وَضَجِيجُهَا وَٱلْمُبْتَهِجُ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وَيُذَلُّ ٱلْإِنْسَانُ وَيُحَطُّ ٱلرَّجُلُ، وَعُيُونُ ٱلْمُسْتَعْلِينَ تُوضَعُ.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وَيَتَعَالَى رَبُّ ٱلْجُنُودِ بِٱلْعَدْلِ، وَيَتَقَدَّسُ ٱلإِلَهُ ٱلْقُدُّوسُ بِٱلْبِرِّ.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وَتَرْعَى ٱلْخِرْفَانُ حَيْثُمَا تُسَاقُ، وَخِرَبُ ٱلسِّمَانِ تَأْكُلُهَا ٱلْغُرَبَاءُ.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وَيْلٌ لِلْجَاذِبِينَ ٱلْإِثْمَ بِحِبَالِ ٱلْبُطْلِ، وَٱلْخَطِيَّةَ كَأَنَّهُ بِرُبُطِ ٱلْعَجَلَةِ،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ٱلْقَائِلِينَ: «لِيُسْرِعْ، لِيُعَجِّلْ عَمَلَهُ لِكَيْ نَرَى، وَلْيَقْرُبْ وَيَأْتِ مَقْصَدُ قُدُّوسِ إِسْرَائِيلَ لِنَعْلَمَ».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وَيْلٌ لِلْقَائِلِينَ لِلشَّرِّ خَيْرًا وَلِلْخَيْرِ شَرًّا، ٱلْجَاعِلِينَ ٱلظَّلَامَ نُورًا وَٱلنُّورَ ظَلَامًا، ٱلْجَاعِلِينَ ٱلْمُرَّ حُلْوًا وَٱلْحُلْوَ مُرًّا.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وَيْلٌ لِلْحُكَمَاءِ فِي أَعْيُنِ أَنْفُسِهِمْ، وَٱلْفُهَمَاءِ عِنْدَ ذَوَاتِهِمْ.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وَيْلٌ لِلْأَبْطَالِ عَلَى شُرْبِ ٱلْخَمْرِ، وَلِذَوِي ٱلْقُدْرَةِ عَلَى مَزْجِ ٱلْمُسْكِرِ.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ٱلَّذِينَ يُبَرِّرُونَ ٱلشِّرِّيرَ مِنْ أَجْلِ ٱلرُّشْوَةِ، وَأَمَّا حَقُّ ٱلصِّدِّيقِينَ فَيَنْزِعُونَهُ مِنْهُمْ.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لِذَلِكَ كَمَا يَأْكُلُ لَهِيبُ ٱلنَّارِ ٱلْقَشَّ، وَيَهْبِطُ ٱلْحَشِيشُ ٱلْمُلْتَهِبُ، يَكُونُ أَصْلُهُمْ كَٱلْعُفُونَةِ، وَيَصْعَدُ زَهْرُهُمْ كَٱلْغُبَارِ، لِأَنَّهُمْ رَذَلُوا شَرِيعَةَ رَبِّ ٱلْجُنُودِ، وَٱسْتَهَانُوا بِكَلَامِ قُدُّوسِ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مِنْ أَجْلِ ذَلِكَ حَمِيَ غَضَبُ ٱلرَّبِّ عَلَى شَعْبِهِ، وَمَدَّ يَدَهُ عَلَيْهِ وَضَرَبَهُ، حَتَّى ٱرْتَعَدَتِ ٱلْجِبَالُ وَصَارَتْ جُثَثُهُمْ كَٱلزِّبْلِ فِي ٱلْأَزِقَّةِ. مَعَ كُلِّ هَذَا لَمْ يَرْتَدَّ غَضَبُهُ، بَلْ يَدُهُ مَمْدُودَةٌ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فَيَرْفَعُ رَايَةً لِلْأُمَمِ مِنْ بَعِيدٍ، وَيَصْفِرُ لَهُمْ مِنْ أَقْصَى ٱلْأَرْضِ، فَإِذَا هُمْ بِٱلْعَجَلَةِ يَأْتُونَ سَرِيعًا.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لَيْسَ فِيهِمْ رَازِحٌ وَلَا عَاثِرٌ. لَا يَنْعَسُونَ وَلَا يَنَامُونَ، وَلَا تَنْحَلُّ حُزُمُ أَحْقَائِهِمْ، وَلَا تَنْقَطِعُ سُيُورُ أَحْذِيَتِهِمْ.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ٱلَّذِينَ سِهَامُهُمْ مَسْنُونَةٌ، وَجَمِيعُ قِسِيِّهِمْ مَمْدُودَةٌ. حَوَافِرُ خَيْلِهِمْ تُحْسَبُ كَٱلصَّوَّانِ، وَبَكَرَاتُهُمْ كَٱلزَّوْبَعَةِ.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لَهُمْ زَمْجَرَةٌ كَٱللَّبْوَةِ، وَيُزَمْجِرُونَ كَٱلشِّبْلِ، وَيَهِرُّونَ وَيُمْسِكُونَ ٱلْفَرِيسَةَ وَيَسْتَخْلِصُونَهَا وَلَا مُنْقِذَ.</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يَهِرُّونَ عَلَيْهِمْ فِي ذَلِكَ ٱلْيَوْمِ كَهَدِيرِ ٱلْبَحْرِ. فَإِنْ نُظِرَ إِلَى ٱلْأَرْضِ فَهُوَذَا ظَلَامُ ٱلضِّيقِ، وَٱلنُّورُ قَدْ أَظْلَمَ بِسُحُبِهَا.</w:t>
      </w:r>
      <w:r>
        <w:rPr>
          <w:lang w:val="ar_AE" w:bidi="ar_AE"/>
        </w:rPr>
      </w:r>
      <w:r>
        <w:rPr>
          <w:lang w:val="ar_AE" w:bidi="ar_AE"/>
        </w:rPr>
      </w:r>
    </w:p>
    <w:p>
      <w:pPr>
        <w:bidi/>
      </w:pPr>
      <w:r>
        <w:rPr>
          <w:lang w:val="ar_AE" w:bidi="ar_AE"/>
        </w:rPr>
      </w:r>
    </w:p>
    <w:p>
      <w:pPr>
        <w:pStyle w:val="Heading2"/>
        <w:bidi/>
      </w:pPr>
      <w:r>
        <w:rPr>
          <w:lang w:val="ar_AE" w:bidi="ar_AE"/>
        </w:rPr>
        <w:t>Isaiah 6:1</w:t>
      </w:r>
      <w:r>
        <w:rPr>
          <w:lang w:val="ar_AE" w:bidi="ar_AE"/>
        </w:rPr>
      </w:r>
    </w:p>
    <w:p>
      <w:pPr>
        <w:bidi/>
      </w:pPr>
      <w:r>
        <w:rPr>
          <w:lang w:val="ar_AE" w:bidi="ar_AE"/>
        </w:rPr>
      </w:r>
      <w:r>
        <w:rPr>
          <w:vertAlign w:val="superscript"/>
          <w:lang w:val="ar_AE" w:bidi="ar_AE"/>
        </w:rPr>
        <w:t>1</w:t>
      </w:r>
      <w:r>
        <w:rPr>
          <w:lang w:val="ar_AE" w:bidi="ar_AE"/>
        </w:rPr>
        <w:t xml:space="preserve"> فِي سَنَةِ وَفَاةِ عُزِّيَّا ٱلْمَلِكِ، رَأَيْتُ ٱلسَّيِّدَ جَالِسًا عَلَى كُرْسِيٍّ عَالٍ وَمُرْتَفِعٍ، وَأَذْيَالُهُ تَمْلَأُ ٱلْهَيْكَلَ.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ٱلسَّرَافِيمُ وَاقِفُونَ فَوْقَهُ، لِكُلِّ وَاحِدٍ سِتَّةُ أَجْنِحَةٍ، بِٱثْنَيْنِ يُغَطِّي وَجْهَهُ، وَبِٱثْنَيْنِ يُغَطِّي رِجْلَيْهِ، وَبَٱثْنَيْنِ يَطِيرُ.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وَهَذَا نَادَى ذَاكَ وَقَالَ: «قُدُّوسٌ، قُدُّوسٌ، قُدُّوسٌ رَبُّ ٱلْجُنُودِ. مَجْدُهُ مِلْءُ كُلِّ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فَٱهْتَزَّتْ أَسَاسَاتُ ٱلْعَتَبِ مِنْ صَوْتِ ٱلصَّارِخِ، وَٱمْتَلَأَ ٱلْبَيْتُ دُخَانًا.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فَقُلْتُ: «وَيْلٌ لِي! إِنِّي هَلَكْتُ، لِأَنِّي إِنْسَانٌ نَجِسُ ٱلشَّفَتَيْنِ، وَأَنَا سَاكِنٌ بَيْنَ شَعْبٍ نَجِسِ ٱلشَّفَتَيْنِ، لِأَنَّ عَيْنَيَّ قَدْ رَأَتَا ٱلْمَلِكَ رَبَّ ٱلْجُنُودِ».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فَطَارَ إِلَيَّ وَاحِدٌ مِنَ ٱلسَّرَافِيمِ وَبِيَدِهِ جَمْرَةٌ قَدْ أَخَذَهَا بِمِلْقَطٍ مِنْ عَلَى ٱلْمَذْبَحِ،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وَمَسَّ بِهَا فَمِي وَقَالَ: «إِنَّ هَذِهِ قَدْ مَسَّتْ شَفَتَيْكَ، فَٱنْتُزِعَ إِثْمُكَ، وَكُفِّرَ عَنْ خَطِيَّتِكَ».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سَمِعْتُ صَوْتَ ٱلسَّيِّدِ قَائِلًا: «مَنْ أُرْسِلُ؟ وَمَنْ يَذْهَبُ مِنْ أَجْلِنَا؟» فَقُلْتُ: «هَأَنَذَا أَرْسِلْنِي».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فَقَالَ: «ٱذْهَبْ وَقُلْ لِهَذَا ٱلشَّعْبِ: ٱسْمَعُوا سَمْعًا وَلَا تَفْهَمُوا، وَأَبْصِرُوا إِبْصَارًا وَلَا تَعْرِفُوا.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غَلِّظْ قَلْبَ هَذَا ٱلشَّعْبِ وَثَقِّلْ أُذُنَيْهِ وَٱطْمُسْ عَيْنَيْهِ، لِئَلَّا يُبْصِرَ بِعَيْنَيْهِ وَيَسْمَعَ بِأُذُنَيْهِ وَيَفْهَمَ بِقَلْبِهِ، وَيَرْجِعَ فَيُشْفَى».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فَقُلْتُ: «إِلَى مَتَى أَيُّهَا ٱلسَّيِّدُ؟» فَقَالَ: «إِلَى أَنْ تَصِيرَ ٱلْمُدُنُ خَرِبَةً بِلَا سَاكِنٍ، وَٱلْبُيُوتُ بِلَا إِنْسَانٍ، وَتَخْرَبَ ٱلْأَرْضُ وَتُقْفِرَ،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وَيُبْعِدَ ٱلرَّبُّ ٱلْإِنْسَانَ، وَيَكْثُرَ ٱلْخَرَابُ فِي وَسَطِ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وَإِنْ بَقِيَ فِيهَا عُشْرٌ بَعْدُ، فَيَعُودُ وَيَصِيرُ لِلْخَرَابِ، وَلَكِنْ كَٱلْبُطْمَةِ وَٱلْبَلُّوطَةِ، ٱلَّتِي وَإِنْ قُطِعَتْ فَلَهَا سَاقٌ، يَكُونُ سَاقُهُ زَرْعًا مُقَدَّسًا».</w:t>
      </w:r>
      <w:r>
        <w:rPr>
          <w:lang w:val="ar_AE" w:bidi="ar_AE"/>
        </w:rPr>
      </w:r>
      <w:r>
        <w:rPr>
          <w:lang w:val="ar_AE" w:bidi="ar_AE"/>
        </w:rPr>
      </w:r>
    </w:p>
    <w:p>
      <w:pPr>
        <w:bidi/>
      </w:pPr>
      <w:r>
        <w:rPr>
          <w:lang w:val="ar_AE" w:bidi="ar_AE"/>
        </w:rPr>
      </w:r>
    </w:p>
    <w:p>
      <w:pPr>
        <w:pStyle w:val="Heading2"/>
        <w:bidi/>
      </w:pPr>
      <w:r>
        <w:rPr>
          <w:lang w:val="ar_AE" w:bidi="ar_AE"/>
        </w:rPr>
        <w:t>Isaiah 7:1</w:t>
      </w:r>
      <w:r>
        <w:rPr>
          <w:lang w:val="ar_AE" w:bidi="ar_AE"/>
        </w:rPr>
      </w:r>
    </w:p>
    <w:p>
      <w:pPr>
        <w:bidi/>
      </w:pPr>
      <w:r>
        <w:rPr>
          <w:lang w:val="ar_AE" w:bidi="ar_AE"/>
        </w:rPr>
      </w:r>
      <w:r>
        <w:rPr>
          <w:vertAlign w:val="superscript"/>
          <w:lang w:val="ar_AE" w:bidi="ar_AE"/>
        </w:rPr>
        <w:t>1</w:t>
      </w:r>
      <w:r>
        <w:rPr>
          <w:lang w:val="ar_AE" w:bidi="ar_AE"/>
        </w:rPr>
        <w:t xml:space="preserve"> وَحَدَثَ فِي أَيَّامِ آحَازَ بْنِ يُوثَامَ بْنِ عُزِّيَّا مَلِكِ يَهُوذَا، أَنَّ رَصِينَ مَلِكَ أَرَامَ صَعِدَ مَعَ فَقَحَ بْنِ رَمَلْيَا مَلِكِ إِسْرَائِيلَ إِلَى أُورُشَلِيمَ لِمُحَارَبَتِهَا، فَلَمْ يَقْدِرْ أَنْ يُحَارِبَهَا.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وَأُخْبِرَ بَيْتُ دَاوُدَ وَقِيلَ لَهُ: «قَدْ حَلَّتْ أَرَامُ فِي أَفْرَايِمَ». فَرَجَفَ قَلْبُهُ وَقُلُوبُ شَعْبِهِ كَرَجَفَانِ شَجَرِ ٱلْوَعْرِ قُدَّامَ ٱلرِّيحِ.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 ٱلرَّبُّ لِإِشَعْيَاءَ: «ٱخْرُجْ لِمُلَاقَاةِ آحَازَ، أَنْتَ وَشَآرَ يَاشُوبَ ٱبْنُكَ، إِلَى طَرَفِ قَنَاةِ ٱلْبِرْكَةِ ٱلْعُلْيَا، إِلَى سِكَّةِ حَقْلِ ٱلْقَصَّارِ،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وَقُلْ لَهُ: اِحْتَرِزْ وَٱهْدَأْ. لَا تَخَفْ وَلَا يَضْعُفْ قَلْبُكَ مِنْ أَجْلِ ذَنَبَيْ هَاتَيْنِ ٱلشُّعْلَتَيْنِ ٱلْمُدَخِّنَتَيْنِ، بِحُمُوِّ غَضَبِ رَصِينَ وَأَرَامَ وَٱبْنِ رَمَلْيَا.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لِأَنَّ أَرَامَ تَآمَرَتْ عَلَيْكَ بِشَرٍّ مَعَ أَفْرَايِمَ وَٱبْنِ رَمَلْيَا قَائِلَةً: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نَصْعَدُ عَلَى يَهُوذَا وَنُقَوِّضُهَا وَنَسْتَفْتِحُهَا لِأَنْفُسِنَا، وَنُمَلِّكُ فِي وَسَطِهَا مَلِكًا، ٱبْنَ طَبْئِيلَ.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هَكَذَا يَقُولُ ٱلسَّيِّدُ ٱلرَّبُّ: لَا تَقُومُ! لَا تَكُونُ!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لِأَنَّ رَأْسَ أَرَامَ دِمَشْقَ، وَرَأْسَ دِمَشْقَ رَصِينُ. وَفِي مُدَّةِ خَمْسٍ وَسِتِّينَ سَنَةً يَنْكَسِرُ أَفْرَايِمُ حَتَّى لَا يَكُونَ شَعْبًا.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وَرَأْسُ أَفْرَايِمَ ٱلسَّامِرَةُ، وَرَأْسُ ٱلسَّامِرَةِ ٱبْنُ رَمَلْيَا. إِنْ لَمْ تُؤْمِنُوا فَلَا تَأْمَنُوا».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ثُمَّ عَادَ ٱلرَّبُّ فَكَلَّمَ آحَازَ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«اُطْلُبْ لِنَفْسِكَ آيَةً مِنَ ٱلرَّبِّ إِلَهِكَ. عَمِّقْ طَلَبَكَ أَوْ رَفِّعْهُ إِلَى فَوْقٍ».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فَقَالَ آحَازُ: «لَا أَطْلُبُ وَلَا أُجَرِّبُ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فَقَالَ: «ٱسْمَعُوا يَا بَيْتَ دَاوُدَ! هَلْ هُوَ قَلِيلٌ عَلَيْكُمْ أَنْ تُضْجِرُوا ٱلنَّاسَ حَتَّى تُضْجِرُوا إِلَهِي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وَلَكِنْ يُعْطِيكُمُ ٱلسَّيِّدُ نَفْسُهُ آيَةً: هَا ٱلْعَذْرَاءُ تَحْبَلُ وَتَلِدُ ٱبْنًا وَتَدْعُو ٱسْمَهُ «عِمَّانُوئِيلَ».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زُبْدًا وَعَسَلًا يَأْكُلُ مَتَى عَرَفَ أَنْ يَرْفُضَ ٱلشَّرَّ وَيَخْتَارَ ٱلْخَيْرَ.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لِأَنَّهُ قَبْلَ أَنْ يَعْرِفَ ٱلصَّبِيُّ أَنْ يَرْفُضَ ٱلشَّرَّ وَيَخْتَارَ ٱلْخَيْرَ، تُخْلَى ٱلْأَرْضُ ٱلَّتِي أَنْتَ خَاشٍ مِنْ مَلِكَيْهَا».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يَجْلِبُ ٱلرَّبُّ عَلَيْكَ وَعَلَى شَعْبِكَ وَعَلَى بَيْتِ أَبِيكَ، أَيَّامًا لَمْ تَأْتِ مُنْذُ يَوْمِ ٱعْتِزَالِ أَفْرَايِمَ عَنْ يَهُوذَا، أَيْ مَلِكَ أَشُّورَ.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وَيَكُونُ فِي ذَلِكَ ٱلْيَوْمِ أَنَّ ٱلرَّبَّ يَصْفِرُ لِلذُّبَابِ ٱلَّذِي فِي أَقْصَى تُرَعِ مِصْرَ، وَلِلنَّحْلِ ٱلَّذِي فِي أَرْضِ أَشُّورَ،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فَتَأْتِي وَتَحِلُّ جَمِيعُهَا فِي ٱلْأَوْدِيَةِ ٱلْخَرِبَةِ وَفِي شُقُوقِ ٱلصُّخُورِ، وَفِي كُلِّ غَابِ ٱلشَّوْكِ، وَفِي كُلِّ ٱلْمَرَاعِي.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فِي ذَلِكَ ٱلْيَوْمِ يَحْلِقُ ٱلسَّيِّدُ بِمُوسَى مُسْتَأْجَرَةٍ فِي عَبْرِ ٱلنَّهْرِ، بِمَلِكِ أَشُّورَ، ٱلرَّأْسَ وَشَعْرَ ٱلرِّجْلَيْنِ، وَتَنْزِعُ ٱللِّحْيَةَ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وَيَكُونُ فِي ذَلِكَ ٱلْيَوْمِ أَنَّ ٱلْإِنْسَانَ يُرَبِّي عِجْلَةَ بَقَرٍ وَشَاتَيْنِ،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وَيَكُونُ أَنَّهُ مِنْ كَثْرَةِ صُنْعِهَا ٱللَّبَنَ يَأْكُلُ زُبْدًا، فَإِنَّ كُلَّ مَنْ أُبْقِيَ فِي ٱلْأَرْضِ يَأْكُلُ زُبْدًا وَعَسَلًا.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وَيَكُونُ فِي ذَلِكَ ٱلْيَوْمِ أَنَّ كُلَّ مَوْضِعٍ كَانَ فِيهِ أَلْفُ جَفْنَةٍ بِأَلْفٍ مِنَ ٱلْفِضَّةِ، يَكُونُ لِلشَّوْكِ وَٱلْحَسَكِ.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بِٱلسِّهَامِ وَٱلْقَوْسِ يُؤْتَى إِلَى هُنَاكَ، لِأَنَّ كُلَّ ٱلْأَرْضِ تَكُونُ شَوْكًا وَحَسَكًا.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وَجَمِيعُ ٱلْجِبَالِ ٱلَّتِي تُنْقَبُ بِٱلْمِعْوَلِ، لَا يُؤْتَى إِلَيْهَا خَوْفًا مِنَ ٱلشَّوْكِ وَٱلْحَسَكِ، فَتَكُونُ لِسَرْحِ ٱلْبَقَرِ وَلِدَوْسِ ٱلْغَنَمِ.</w:t>
      </w:r>
      <w:r>
        <w:rPr>
          <w:lang w:val="ar_AE" w:bidi="ar_AE"/>
        </w:rPr>
      </w:r>
      <w:r>
        <w:rPr>
          <w:lang w:val="ar_AE" w:bidi="ar_AE"/>
        </w:rPr>
      </w:r>
    </w:p>
    <w:p>
      <w:pPr>
        <w:bidi/>
      </w:pPr>
      <w:r>
        <w:rPr>
          <w:lang w:val="ar_AE" w:bidi="ar_AE"/>
        </w:rPr>
      </w:r>
    </w:p>
    <w:p>
      <w:pPr>
        <w:pStyle w:val="Heading2"/>
        <w:bidi/>
      </w:pPr>
      <w:r>
        <w:rPr>
          <w:lang w:val="ar_AE" w:bidi="ar_AE"/>
        </w:rPr>
        <w:t>Isaiah 8:1</w:t>
      </w:r>
      <w:r>
        <w:rPr>
          <w:lang w:val="ar_AE" w:bidi="ar_AE"/>
        </w:rPr>
      </w:r>
    </w:p>
    <w:p>
      <w:pPr>
        <w:bidi/>
      </w:pPr>
      <w:r>
        <w:rPr>
          <w:lang w:val="ar_AE" w:bidi="ar_AE"/>
        </w:rPr>
      </w:r>
      <w:r>
        <w:rPr>
          <w:vertAlign w:val="superscript"/>
          <w:lang w:val="ar_AE" w:bidi="ar_AE"/>
        </w:rPr>
        <w:t>1</w:t>
      </w:r>
      <w:r>
        <w:rPr>
          <w:lang w:val="ar_AE" w:bidi="ar_AE"/>
        </w:rPr>
        <w:t xml:space="preserve"> وَقَالَ لِي ٱلرَّبُّ: «خُذْ لِنَفْسِكَ لَوْحًا كَبِيرًا، وَٱكْتُبْ عَلَيْهِ بِقَلَمِ إِنْسَانٍ: لِمَهَيْرَ شَلَالَ حَاشَ بَزَ.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وَأَنْ أُشْهِدَ لِنَفْسِي شَاهِدَيْنِ أَمِينَيْنِ: أُورِيَّا ٱلْكَاهِنَ، وَزَكَرِيَّا بْنَ يَبْرَخْيَا».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فَٱقْتَرَبْتُ إِلَى ٱلنَّبِيَّةِ فَحَبِلَتْ وَوَلَدَتِ ٱبْنًا. فَقَالَ لِي ٱلرَّبُّ: «ٱدْعُ ٱسْمَهُ مَهَيْرَ شَلَالَ حَاشَ بَزَ.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لِأَنَّهُ قَبْلَ أَنْ يَعْرِفَ ٱلصَّبِيُّ أَنْ يَدْعُوَ: يَا أَبِي وَيَا أُمِّي، تُحْمَلُ ثَرْوَةُ دِمَشْقَ وَغَنِيمَةُ ٱلسَّامِرَةِ قُدَّامَ مَلِكِ أَشُّورَ».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عَادَ ٱلرَّبُّ يُكَلِّمُنِي أَيْضًا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«لِأَنَّ هَذَا ٱلشَّعْبَ رَذَلَ مِيَاهَ شِيلُوهَ ٱلْجَارِيَةَ بِسُكُوتٍ، وَسُرَّ بِرَصِينَ وَٱبْنِ رَمَلْيَا.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لِذَلِكَ هُوَذَا ٱلسَّيِّدُ يُصْعِدُ عَلَيْهِمْ مِيَاهَ ٱلنَّهْرِ ٱلْقَوِيَّةَ وَٱلْكَثِيرَةَ، مَلِكَ أَشُّورَ وَكُلَّ مَجْدِهِ، فَيَصْعَدُ فَوْقَ جَمِيعِ مَجَارِيهِ وَيَجْرِي فَوْقَ جَمِيعِ شُطُوطِهِ،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وَيَنْدَفِقُ إِلَى يَهُوذَا. يَفِيضُ وَيَعْبُرُ. يَبْلُغُ ٱلْعُنُقَ. وَيَكُونُ بَسْطُ جَنَاحَيْهِ مِلْءَ عَرْضِ بِلَادِكَ يَا عِمَّانُوئِيلُ».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هِيجُوا أَيُّهَا ٱلشُّعُوبُ وَٱنْكَسِرُوا، وَأَصْغِي يَاجَمِيعَ أَقَاصِي ٱلْأَرْضِ. ٱحْتَزِمُوا وَٱنْكَسِرُوا! ٱحْتَزِمُوا وَٱنْكَسِرُوا!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تَشَاوَرُوا مَشُورَةً فَتَبْطُلَ. تَكَلَّمُوا كَلِمَةً فَلَا تَقُومُ، لِأَنَّ ٱللهَ مَعَنَا.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فَإِنَّهُ هَكَذَا قَالَ لِي ٱلرَّبُّ بِشِدَّةِ ٱلْيَدِ، وَأَنْذَرَنِي أَنْ لَا أَسْلُكَ فِي طَرِيقِ هَذَا ٱلشَّعْبِ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«لَا تَقُولُوا: فِتْنَةً لِكُلِّ مَا يَقُولُ لَهُ هَذَا ٱلشَّعْبُ فِتْنَةً، وَلَا تَخَافُوا خَوْفَهُ وَلَا تَرْهَبُوا.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قَدِّسُوا رَبَّ ٱلْجُنُودِ فَهُوَ خَوْفُكُمْ وَهُوَ رَهْبَتُكُمْ.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وَيَكُونُ مَقْدِسًا وَحَجَرَ صَدْمَةٍ وَصَخْرَةَ عَثْرَةٍ لِبَيْتَيْ إِسْرَائِيلَ، وَفَخًّا وَشَرَكًا لِسُكَّانِ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فَيَعْثُرُ بِهَا كَثِيرُونَ وَيَسْقُطُونَ، فَيَنْكَسِرُونَ وَيَعْلَقُونَ فَيُلْقَطُونَ».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صُرَّ ٱلشِّهَادَةَ. ٱخْتِمِ ٱلشَّرِيعَةَ بِتَلَامِيذِي.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فَأَصْطَبِرُ لِلرَّبِّ ٱلسَّاتِرِ وَجْهَهُ عَنْ بَيْتِ يَعْقُوبَ وَأَنْتَظِرُهُ.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هَأَنَذَا وَٱلْأَوْلَادُ ٱلَّذِينَ أَعْطَانِيهِمُ ٱلرَّبُّ آيَاتٍ، وَعَجَائِبَ فِي إِسْرَائِيلَ مِنْ عِنْدِ رَبِّ ٱلْجُنُودِ ٱلسَّاكِنِ فِي جَبَلِ صِهْيَوْنَ.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وَإِذَا قَالُوا لَكُمُ: «ٱطْلُبُوا إِلَى أَصْحَابِ ٱلتَّوَابِعِ وَٱلْعَرَّافِينَ ٱلْمُشَقْشِقِينَ وَٱلْهَامِسِينَ». «أَلَا يَسْأَلُ شَعْبٌ إِلَهَهُ؟ أَيُسْأَلُ ٱلْمَوْتَى لِأَجْلِ ٱلْأَحْيَاءِ؟»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إِلَى ٱلشَّرِيعَةِ وَإِلَى ٱلشَّهَادَةِ. إِنْ لَمْ يَقُولُوا مِثْلَ هَذَا ٱلْقَوْلِ فَلَيْسَ لَهُمْ فَجْرٌ!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فَيَعْبُرُونَ فِيهَا مُضَايَقِينَ وَجَائِعِينَ. وَيَكُونُ حِينَمَا يَجُوعُونَ أَنَّهُمْ يَحْنَقُونَ وَيَسُبُّونَ مَلِكَهُمْ وَإِلَهَهُمْ وَيَلْتَفِتُونَ إِلَى فَوْقُ.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وَيَنْظُرُونَ إِلَى ٱلْأَرْضِ وَإِذَا شِدَّةٌ وَظُلْمَةٌ، قَتَامُ ٱلضِّيقِ، وَإِلَى ٱلظَّلَامِ هُمْ مَطْرُودُونَ.</w:t>
      </w:r>
      <w:r>
        <w:rPr>
          <w:lang w:val="ar_AE" w:bidi="ar_AE"/>
        </w:rPr>
      </w:r>
      <w:r>
        <w:rPr>
          <w:lang w:val="ar_AE" w:bidi="ar_AE"/>
        </w:rPr>
      </w:r>
    </w:p>
    <w:p>
      <w:pPr>
        <w:bidi/>
      </w:pPr>
      <w:r>
        <w:rPr>
          <w:lang w:val="ar_AE" w:bidi="ar_AE"/>
        </w:rPr>
      </w:r>
    </w:p>
    <w:p>
      <w:pPr>
        <w:pStyle w:val="Heading2"/>
        <w:bidi/>
      </w:pPr>
      <w:r>
        <w:rPr>
          <w:lang w:val="ar_AE" w:bidi="ar_AE"/>
        </w:rPr>
        <w:t>Isaiah 9:1</w:t>
      </w:r>
      <w:r>
        <w:rPr>
          <w:lang w:val="ar_AE" w:bidi="ar_AE"/>
        </w:rPr>
      </w:r>
    </w:p>
    <w:p>
      <w:pPr>
        <w:bidi/>
      </w:pPr>
      <w:r>
        <w:rPr>
          <w:lang w:val="ar_AE" w:bidi="ar_AE"/>
        </w:rPr>
      </w:r>
      <w:r>
        <w:rPr>
          <w:vertAlign w:val="superscript"/>
          <w:lang w:val="ar_AE" w:bidi="ar_AE"/>
        </w:rPr>
        <w:t>1</w:t>
      </w:r>
      <w:r>
        <w:rPr>
          <w:lang w:val="ar_AE" w:bidi="ar_AE"/>
        </w:rPr>
        <w:t xml:space="preserve"> وَلَكِنْ لَا يَكُونُ ظَلَامٌ لِلَّتِي عَلَيْهَا ضِيقٌ. كَمَا أَهَانَ ٱلزَّمَانُ ٱلْأَوَّلُ أَرْضَ زَبُولُونَ وَأَرْضَ نَفْتَالِي، يُكْرِمُ ٱلْأَخِيرُ طَرِيقَ ٱلْبَحْرِ، عَبْرَ ٱلْأُرْدُنِّ، جَلِيلَ ٱلْأُمَمِ.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اَلشَّعْبُ ٱلسَّالِكُ فِي ٱلظُّلْمَةِ أَبْصَرَ نُورًا عَظِيمًا. ٱلْجَالِسُونَ فِي أَرْضِ ظِلَالِ ٱلْمَوْتِ أَشْرَقَ عَلَيْهِمْ نُورٌ.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أَكْثَرْتَ ٱلْأُمَّةَ. عَظَّمْتَ لَهَا ٱلْفَرَحَ. يَفْرَحُونَ أَمَامَكَ كَٱلْفَرَحِ فِي ٱلْحَصَادِ. كَٱلَّذِينَ يَبْتَهِجُونَ عِنْدَمَا يَقْتَسِمُونَ غَنِيمَةً.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 نِيرَ ثِقْلِهِ، وَعَصَا كَتِفِهِ، وَقَضِيبَ مُسَخِّرِهِ كَسَّرْتَهُنَّ كَمَا فِي يَوْمِ مِدْيَانَ.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لِأَنَّ كُلَّ سِلَاحِ ٱلْمُتَسَلِّحِ فِي ٱلْوَغَى وَكُلَّ رِدَاءٍ مُدَحْرَجٍ فِي ٱلدِّمَاءِ، يَكُونُ لِلْحَرِيقِ، مَأْكَلًا لِلنَّارِ.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لِأَنَّهُ يُولَدُ لَنَا وَلَدٌ وَنُعْطَى ٱبْنًا، وَتَكُونُ ٱلرِّيَاسَةُ عَلَى كَتِفِهِ، وَيُدْعَى ٱسْمُهُ عَجِيبًا، مُشِيرًا، إِلَهًا قَدِيرًا، أَبًا أَبَدِيًّا، رَئِيسَ ٱلسَّلَامِ.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لِنُمُوِّ رِيَاسَتِهِ، وَلِلسَّلَامِ لَا نِهَايَةَ عَلَى كُرْسِيِّ دَاوُدَ وَعَلَى مَمْلَكَتِهِ، لِيُثَبِّتَهَا وَيَعْضُدَهَا بِٱلْحَقِّ وَٱلْبِرِّ، مِنَ ٱلْآنَ إِلَى ٱلْأَبَدِ. غَيْرَةُ رَبِّ ٱلْجُنُودِ تَصْنَعُ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أَرْسَلَ ٱلرَّبُّ قَوْلًا فِي يَعْقُوبَ فَوَقَعَ فِي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فَيَعْرِفُ ٱلشَّعْبُ كُلُّهُ، أَفْرَايِمُ وَسُكَّانُ ٱلسَّامِرَةِ، ٱلْقَائِلُونَ بِكِبْرِيَاءَ وَبِعَظَمَةِ قَلْبٍ: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«قَدْ هَبَطَ ٱللِّبْنُ فَنَبْنِي بِحِجَارَةٍ مَنْحُوتَةٍ. قُطِعَ ٱلْجُمَّيْزُ فَنَسْتَخْلِفُهُ بِأَرْزٍ».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فَيَرْفَعُ ٱلرَّبُّ أَخْصَامَ رَصِينَ عَلَيْهِ وَيُهَيِّجُ أَعْدَاءَهُ: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ٱلْأَرَامِيِّينَ مِنْ قُدَّامُ وَٱلْفِلِسْطِينِيِّينَ مِنْ وَرَاءُ، فَيَأْكُلُونَ إِسْرَائِيلَ بِكُلِّ ٱلْفَمِ. مَعَ كُلِّ هَذَا لَمْ يَرْتَدَّ غَضَبُهُ، بَلْ يَدُهُ مَمْدُودَةٌ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وَٱلشَّعْبُ لَمْ يَرْجِعْ إِلَى ضَارِبِهِ وَلَمْ يَطْلُبْ رَبَّ ٱلْجُنُودِ.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فَيَقْطَعُ ٱلرَّبُّ مِنْ إِسْرَائِيلَ ٱلرَّأْسَ وَٱلذَّنَبَ، ٱلنَّخْلَ وَٱلْأَسَلَ، فِي يَوْمٍ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اَلشَّيْخُ وَٱلْمُعْتَبَرُ هُوَ ٱلرَّأْسُ، وَٱلنَّبِيُّ ٱلَّذِي يُعَلِّمُ بِٱلْكَذِبِ هُوَ ٱلذَّنَبُ.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وَصَارَ مُرْشِدُو هَذَا ٱلشَّعْبِ مُضِلِّينَ، وَمُرْشَدُوهُ مُبْتَلَعِينَ.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لِأَجْلِ ذَلِكَ لَا يَفْرَحُ ٱلسَّيِّدُ بِفِتْيَانِهِ، وَلَا يَرْحَمُ يَتَامَاهُ وَأَرَامِلَهُ، لِأَنَّ كُلَّ وَاحِدٍ مِنْهُمْ مُنَافِقٌ وَفَاعِلُ شَرٍّ. وَكُلُّ فَمٍ مُتَكَلِّمٌ بِٱلْحَمَاقَةِ. مَعَ كُلِّ هَذَا لَمْ يَرْتَدَّ غَضَبُهُ، بَلْ يَدُهُ مَمْدُودَةٌ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لِأَنَّ ٱلْفُجُورَ يُحْرِقُ كَٱلنَّارِ، تَأْكُلُ ٱلشَّوْكَ وَٱلْحَسَكَ، وَتُشْعِلُ غَابَ ٱلْوَعْرِ فَتَلْتَفُّ عَمُودَ دُخَانٍ.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بِسَخَطِ رَبِّ ٱلْجُنُودِ تُحْرَقُ ٱلْأَرْضُ، وَيَكُونُ ٱلشَّعْبُ كَمَأْكَلٍ لِلنَّارِ. لَا يُشْفِقُ ٱلْإِنْسَانُ عَلَى أَخِيهِ.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يَلْتَهِمُ عَلَى ٱلْيَمِينِ فَيَجُوعُ، وَيَأْكُلُ عَلَى ٱلشَّمَالِ فَلَا يَشْبَعُ. يَأْكُلُونَ كُلُّ وَاحِدٍ لَحْمَ ذِرَاعِهِ: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مَنَسَّى أَفْرَايِمَ، وَأَفْرَايِمُ مَنَسَّى، وَهُمَا مَعًا عَلَى يَهُوذَا. مَعَ كُلِّ هَذَا لَمْ يَرْتَدَّ غَضَبُهُ، بَلْ يَدُهُ مَمْدُودَةٌ بَعْدُ!</w:t>
      </w:r>
      <w:r>
        <w:rPr>
          <w:lang w:val="ar_AE" w:bidi="ar_AE"/>
        </w:rPr>
      </w:r>
      <w:r>
        <w:rPr>
          <w:lang w:val="ar_AE" w:bidi="ar_AE"/>
        </w:rPr>
      </w:r>
    </w:p>
    <w:p>
      <w:pPr>
        <w:bidi/>
      </w:pPr>
      <w:r>
        <w:rPr>
          <w:lang w:val="ar_AE" w:bidi="ar_AE"/>
        </w:rPr>
      </w:r>
    </w:p>
    <w:p>
      <w:pPr>
        <w:pStyle w:val="Heading2"/>
        <w:bidi/>
      </w:pPr>
      <w:r>
        <w:rPr>
          <w:lang w:val="ar_AE" w:bidi="ar_AE"/>
        </w:rPr>
        <w:t>Isaiah 10:1</w:t>
      </w:r>
      <w:r>
        <w:rPr>
          <w:lang w:val="ar_AE" w:bidi="ar_AE"/>
        </w:rPr>
      </w:r>
    </w:p>
    <w:p>
      <w:pPr>
        <w:bidi/>
      </w:pPr>
      <w:r>
        <w:rPr>
          <w:lang w:val="ar_AE" w:bidi="ar_AE"/>
        </w:rPr>
      </w:r>
      <w:r>
        <w:rPr>
          <w:vertAlign w:val="superscript"/>
          <w:lang w:val="ar_AE" w:bidi="ar_AE"/>
        </w:rPr>
        <w:t>1</w:t>
      </w:r>
      <w:r>
        <w:rPr>
          <w:lang w:val="ar_AE" w:bidi="ar_AE"/>
        </w:rPr>
        <w:t xml:space="preserve"> وَيْلٌ لِلَّذِينَ يَقْضُونَ أَقْضِيَةَ ٱلْبُطْلِ، وَلِلْكَتَبَةِ ٱلَّذِينَ يُسَجِّلُونَ جَوْرًا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لِيَصُدُّوا ٱلضُّعَفَاءَ عَنِ ٱلْحُكْمِ، وَيَسْلُبُوا حَقَّ بَائِسِي شَعْبِي، لِتَكُونَ ٱلْأَرَامِلُ غَنِيمَتَهُمْ وَيَنْهَبُوا ٱلْأَيْتَامَ.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وَمَاذَا تَفْعَلُونَ فِي يَوْمِ ٱلْعِقَابِ، حِينَ تَأْتِي ٱلتَّهْلُكَةُ مِنْ بَعِيدٍ؟ إِلَى مَنْ تَهْرُبُونَ لِلْمَعُونَةِ، وَأَيْنَ تَتْرُكُونَ مَجْدَكُمْ؟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إِمَّا يَجْثُونَ بَيْنَ ٱلْأَسْرَى، وَإِمَّا يَسْقُطُونَ تَحْتَ ٱلْقَتْلَى. مَعَ كُلِّ هَذَا لَمْ يَرْتَدَّ غَضَبُهُ، بَلْ يَدُهُ مَمْدُودَةٌ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«وَيْلٌ لِأَشُّورَ قَضِيبِ غَضَبِي، وَٱلْعَصَا فِي يَدِهِمْ هِيَ سَخَطِي.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عَلَى أُمَّةٍ مُنَافِقَةٍ أُرْسِلُهُ، وَعَلَى شَعْبِ سَخَطِي أُوصِيهِ، لِيَغْتَنِمَ غَنِيمَةً وَيَنْهَبَ نَهْبًا، وَيَجْعَلَهُمْ مَدُوسِينَ كَطِينِ ٱلْأَزِقَّةِ.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أَمَّا هُوَ فَلَا يَفْتَكِرُ هَكَذَا، وَلَا يَحْسِبُ قَلْبُهُ هَكَذَا. بَلْ فِي قَلْبِهِ أَنْ يُبِيدَ وَيَقْرِضَ أُمَمًا لَيْسَتْ بِقَلِيلَةٍ.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فَإِنَّهُ يَقُولُ: أَلَيْسَتْ رُؤَسَائِي جَمِيعًا مُلُوكًا؟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أَلَيْسَتْ كَلْنُو مِثْلَ كَرْكَمِيشَ؟ أَلَيْسَتْ حَمَاةُ مِثْلَ أَرْفَادَ؟ أَلَيْسَتِ ٱلسَّامِرَةُ مِثْلَ دِمَشْقَ؟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كَمَا أَصَابَتْ يَدِي مَمَالِكَ ٱلْأَوْثَانِ، وَأَصْنَامُهَا ٱلْمَنْحُوتَةُ هِيَ أَكْثَرُ مِنَ ٱلَّتِي لِأُورُشَلِيمَ وَلِلسَّامِرَةِ،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أَفَلَيْسَ كَمَا صَنَعْتُ بِٱلسَّامِرَةِ وَبِأَوْثَانِهَا أَصْنَعُ بِأُورُشَلِيمَ وَأَصْنَامِهَا؟».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فَيَكُونُ مَتَى أَكْمَلَ ٱلسَّيِّدُ كُلَّ عَمَلِهِ بِجَبَلِ صِهْيَوْنَ وَبِأُورُشَلِيمَ، أَنِّي أُعَاقِبُ ثَمَرَ عَظَمَةِ قَلْبِ مَلِكِ أَشُّورَ وَفَخْرَ رِفْعَةِ عَيْنَيْهِ.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لِأَنَّهُ قَالَ: «بِقُدْرَةِ يَدِي صَنَعْتُ، وَبِحِكْمَتِي. لِأَنِّي فَهِيمٌ. وَنَقَلْتُ تُخُومَ شُعُوبٍ، وَنَهَبْتُ ذَخَائِرَهُمْ، وَحَطَطْتُ ٱلْمُلُوكَ كَبَطَلٍ.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فَأَصَابَتْ يَدِي ثَرْوَةَ ٱلشُّعُوبِ كَعُشٍّ، وَكَمَا يُجْمَعُ بَيْضٌ مَهْجُورٌ، جَمَعْتُ أَنَا كُلَّ ٱلْأَرْضِ، وَلَمْ يَكُنْ مُرَفْرِفُ جَنَاحٍ وَلَا فَاتِحُ فَمٍ وَلَا مُصَفْصِفٌ».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هَلْ تَفْتَخِرُ ٱلْفَأْسُ عَلَى ٱلْقَاطِعِ بِهَا، أَوْ يَتَكَبَّرُ ٱلْمِنْشَارُ عَلَى مُرَدِّدِهِ؟ كَأَنَّ ٱلْقَضِيبَ يُحَرِّكُ رَافِعَهُ! كَأَنَّ ٱلْعَصَا تَرْفَعُ مَنْ لَيْسَ هُوَ عُودًا!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لِذَلِكَ يُرْسِلُ ٱلسَّيِّدُ، سَيِّدُ ٱلْجُنُودِ، عَلَى سِمَانِهِ هُزَالًا، وَيُوقِدُ تَحْتَ مَجْدِهِ وَقِيدًا كَوَقِيدِ ٱلنَّارِ.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وَيَصِيرُ نُورُ إِسْرَائِيلَ نَارًا وَقُدُّوسُهُ لَهِيبًا، فَيُحْرِقُ وَيَأْكُلُ حَسَكَهُ وَشَوْكَهُ فِي يَوْمٍ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وَيُفْنِي مَجْدَ وَعْرِهِ وَبُسْتَانِهِ، ٱلنَّفْسَ وَٱلْجَسَدَ جَمِيعًا. فَيَكُونُ كَذَوَبَانِ ٱلْمَرِيضِ.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وَبَقِيَّةُ أَشْجَارِ وَعْرِهِ تَكُونُ قَلِيلَةً حَتَّى يَكْتُبَهَا صَبِيٌّ.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وَيَكُونُ فِي ذَلِكَ ٱلْيَوْمِ أَنَّ بَقِيَّةَ إِسْرَائِيلَ وَٱلنَّاجِينَ مِنْ بَيْتِ يَعْقُوبَ لَا يَعُودُونَ يَتَوَكَّلُونَ أَيْضًا عَلَى ضَارِبِهِمْ، بَلْ يَتَوَكَّلُونَ عَلَى ٱلرَّبِّ قُدُّوسِ إِسْرَائِيلَ بِٱلْحَقِّ.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تَرْجِعُ ٱلْبَقِيَّةُ، بَقِيَّةُ يَعْقُوبَ، إِلَى ٱللهِ ٱلْقَدِيرِ.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لِأَنَّهُ وَإِنْ كَانَ شَعْبُكَ يَا إِسْرَائِيلُ كَرَمْلِ ٱلْبَحْرِ تَرْجِعُ بَقِيَّةٌ مِنْهُ. قَدْ قُضِيَ بِفَنَاءٍ فَائِضٍ بِٱلْعَدْلِ.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لِأَنَّ ٱلسَّيِّدَ رَبَّ ٱلْجُنُودِ يَصْنَعُ فَنَاءً وَقَضَاءً فِي كُلِّ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وَلَكِنْ هَكَذَا يَقُولُ ٱلسَّيِّدُ رَبُّ ٱلْجُنُودِ: «لَا تَخَفْ مِنْ أَشُّورَ يَا شَعْبِي ٱلسَّاكِنُ فِي صِهْيَوْنَ. يَضْرِبُكَ بِٱلْقَضِيبِ، وَيَرْفَعُ عَصَاهُ عَلَيْكَ عَلَى أُسْلُوبِ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لِأَنَّهُ بَعْدَ قَلِيلٍ جِدًّا يَتِمُّ ٱلسَّخَطُ وَغَضَبِي فِي إِبَادَتِهِمْ».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وَيُقِيمُ عَلَيْهِ رَبُّ ٱلْجُنُودِ سَوْطًا، كَضَرْبَةِ مِدْيَانَ عِنْدَ صَخْرَةِ غُرَابَ، وَعَصَاهُ عَلَى ٱلْبَحْرِ، وَيَرْفَعُهَا عَلَى أُسْلُوبِ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وَيَكُونُ فِي ذَلِكَ ٱلْيَوْمِ أَنَّ حِمْلَهُ يَزُولُ عَنْ كَتِفِكَ، وَنِيرَهُ عَنْ عُنُقِكَ، وَيَتْلَفُ ٱلنِّيرُ بِسَبَبِ ٱلسَّمَانَةِ.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قَدْ جَاءَ إِلَى عَيَّاثَ. عَبَرَ بِمِجْرُونَ. وَضَعَ فِي مِخْمَاشَ أَمْتِعَتَهُ.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عَبَرُوا ٱلْمَعْبَرَ. بَاتُوا فِي جَبَعَ. ٱرْتَعَدَتِ ٱلرَّامَةُ. هَرَبَتْ جِبْعَةُ شَاوُلَ.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اِصْهِلِي بِصَوْتِكِ يَا بِنْتَ جَلِّيمَ. ٱسْمَعِي يَا لَيْشَةُ. مِسْكِينَةٌ هِيَ عَنَاثُوثُ.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هَرَبَتْ مَدْمِينَةُ. ٱحْتَمَى سُكَّانُ جِيبِيمَ.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ٱلْيَوْمَ يَقِفُ فِي نُوبَ. يَهُزُّ يَدَهُ عَلَى جَبَلِ بِنْتِ صِهْيَوْنَ، أَكَمَةِ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هُوَذَا ٱلسَّيِّدُ رَبُّ ٱلْجُنُودِ يَقْضِبُ ٱلْأَغْصَانَ بِرُعْبٍ، وَٱلْمُرْتَفِعُو ٱلْقَامَةِ يُقْطَعُونَ، وَٱلْمُتَشَامِخُونَ يَنْخَفِضُونَ.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وَيُقْطَعُ غَابُ ٱلْوَعْرِ بِٱلْحَدِيدِ، وَيَسْقُطُ لُبْنَانُ بِقَدِيرٍ.</w:t>
      </w:r>
      <w:r>
        <w:rPr>
          <w:lang w:val="ar_AE" w:bidi="ar_AE"/>
        </w:rPr>
      </w:r>
      <w:r>
        <w:rPr>
          <w:lang w:val="ar_AE" w:bidi="ar_AE"/>
        </w:rPr>
      </w:r>
    </w:p>
    <w:p>
      <w:pPr>
        <w:bidi/>
      </w:pPr>
      <w:r>
        <w:rPr>
          <w:lang w:val="ar_AE" w:bidi="ar_AE"/>
        </w:rPr>
      </w:r>
    </w:p>
    <w:p>
      <w:pPr>
        <w:pStyle w:val="Heading2"/>
        <w:bidi/>
      </w:pPr>
      <w:r>
        <w:rPr>
          <w:lang w:val="ar_AE" w:bidi="ar_AE"/>
        </w:rPr>
        <w:t>Isaiah 11:1</w:t>
      </w:r>
      <w:r>
        <w:rPr>
          <w:lang w:val="ar_AE" w:bidi="ar_AE"/>
        </w:rPr>
      </w:r>
    </w:p>
    <w:p>
      <w:pPr>
        <w:bidi/>
      </w:pPr>
      <w:r>
        <w:rPr>
          <w:lang w:val="ar_AE" w:bidi="ar_AE"/>
        </w:rPr>
      </w:r>
      <w:r>
        <w:rPr>
          <w:vertAlign w:val="superscript"/>
          <w:lang w:val="ar_AE" w:bidi="ar_AE"/>
        </w:rPr>
        <w:t>1</w:t>
      </w:r>
      <w:r>
        <w:rPr>
          <w:lang w:val="ar_AE" w:bidi="ar_AE"/>
        </w:rPr>
        <w:t xml:space="preserve"> وَيَخْرُجُ قَضِيبٌ مِنْ جِذْعِ يَسَّى، وَيَنْبُتُ غُصْنٌ مِنْ أُصُولِهِ،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وَيَحُلُّ عَلَيْهِ رُوحُ ٱلرَّبِّ، رُوحُ ٱلْحِكْمَةِ وَٱلْفَهْمِ، رُوحُ ٱلْمَشُورَةِ وَٱلْقُوَّةِ، رُوحُ ٱلْمَعْرِفَةِ وَمَخَافَةِ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وَلَذَّتُهُ تَكُونُ فِي مَخَافَةِ ٱلرَّبِّ، فَلَا يَقْضِي بِحَسَبِ نَظَرِ عَيْنَيْهِ، وَلَا يَحْكُمُ بِحَسَبِ سَمْعِ أُذُنَيْهِ،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بَلْ يَقْضِي بِٱلْعَدْلِ لِلْمَسَاكِينِ، وَيَحْكُمُ بِٱلْإِنْصَافِ لِبَائِسِي ٱلْأَرْضِ، وَيَضْرِبُ ٱلْأَرْضَ بِقَضِيبِ فَمِهِ، وَيُمِيتُ ٱلْمُنَافِقَ بِنَفْخَةِ شَفَتَيْهِ.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وَيَكُونُ ٱلْبِرُّ مِنْطَقَهَ مَتْنَيْهِ، وَٱلْأَمَانَةُ مِنْطَقَةَ حَقْوَيْهِ.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فَيَسْكُنُ ٱلذِّئْبُ مَعَ ٱلْخَرُوفِ، وَيَرْبُضُ ٱلنَّمِرُ مَعَ ٱلْجَدْيِ، وَٱلْعِجْلُ وَٱلشِّبْلُ وَٱلْمُسَمَّنُ مَعًا، وَصَبِيٌّ صَغِيرٌ يَسُوقُهَا.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وَٱلْبَقَرَةُ وَٱلدُّبَّةُ تَرْعَيَانِ. تَرْبُضُ أَوْلَادُهُمَا مَعًا، وَٱلْأَسَدُ كَٱلْبَقَرِ يَأْكُلُ تِبْنًا.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وَيَلْعَبُ ٱلرَّضِيعُ عَلَى سَرَبِ ٱلصِّلِّ، وَيَمُدُّ ٱلْفَطِيمُ يَدَهُ عَلَى جُحْرِ ٱلْأُفْعُوَانِ.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لَا يَسُوؤُونَ وَلَا يُفْسِدُونَ فِي كُلِّ جَبَلِ قُدْسِي، لِأَنَّ ٱلْأَرْضَ تَمْتَلِئُ مِنْ مَعْرِفَةِ ٱلرَّبِّ كَمَا تُغَطِّي ٱلْمِيَاهُ ٱلْبَحْرَ.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وَيَكُونُ فِي ذَلِكَ ٱلْيَوْمِ أَنَّ أَصْلَ يَسَّى ٱلْقَائِمَ رَايَةً لِلشُّعُوبِ، إِيَّاهُ تَطْلُبُ ٱلْأُمَمُ، وَيَكُونُ مَحَلُّهُ مَجْدًا.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وَيَكُونُ فِي ذَلِكَ ٱلْيَوْمِ أَنَّ ٱلسَّيِّدَ يُعِيدُ يَدَهُ ثَانِيَةً لِيَقْتَنِيَ بَقِيَّةَ شَعْبِهِ، ٱلَّتِي بَقِيَتْ، مِنْ أَشُّورَ، وَمِنْ مِصْرَ، وَمِنْ فَتْرُوسَ، وَمِنْ كُوشَ، وَمِنْ عِيلَامَ، وَمِنْ شِنْعَارَ، وَمِنْ حَمَاةَ، وَمِنْ جَزَائِرِ ٱلْبَحْرِ.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وَيَرْفَعُ رَايَةً لِلْأُمَمِ، وَيَجْمَعُ مَنْفِيِّي إِسْرَائِيلَ، وَيَضُمُّ مُشَتَّتِي يَهُوذَا مِنْ أَرْبَعَةِ أَطْرَافِ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فَيَزُولُ حَسَدُ أَفْرَايِمَ، وَيَنْقَرِضُ ٱلْمُضَايِقُونَ مِنْ يَهُوذَا. أَفْرَايِمُ لَا يَحْسِدُ يَهُوذَا، وَيَهُوذَا لَا يُضَايِقُ أَفْرَايِمَ.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وَيَنْقَضَّانِ عَلَى أَكْتَافِ ٱلْفِلِسْطِينِيِّينَ غَرْبًا، وَيَنْهَبُونَ بَنِي ٱلْمَشْرِقِ مَعًا. يَكُونُ عَلَى أَدُومَ وَمُوآبَ ٱمْتِدَادُ يَدِهِمَا، وَبَنُو عَمُّونَ فِي طَاعَتِهِمَا.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وَيُبِيدُ ٱلرَّبُّ لِسَانَ بَحْرِ مِصْرَ، وَيَهُزُّ يَدَهُ عَلَى ٱلنَّهْرِ بِقُوَّةِ رِيحِهِ، وَيَضْرِبُهُ إِلَى سَبْعِ سَوَاقٍ، وَيُجِيزُ فِيهَا بِٱلْأَحْذِيَةِ.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وَتَكُونُ سِكَّةٌ لِبَقِيَّةِ شَعْبِهِ ٱلَّتِي بَقِيَتْ مِنْ أَشُّورَ، كَمَا كَانَ لِإِسْرَائِيلَ يَوْمَ صُعُودِهِ مِنْ أَرْضِ مِصْرَ.</w:t>
      </w:r>
      <w:r>
        <w:rPr>
          <w:lang w:val="ar_AE" w:bidi="ar_AE"/>
        </w:rPr>
      </w:r>
      <w:r>
        <w:rPr>
          <w:lang w:val="ar_AE" w:bidi="ar_AE"/>
        </w:rPr>
      </w:r>
    </w:p>
    <w:p>
      <w:pPr>
        <w:bidi/>
      </w:pPr>
      <w:r>
        <w:rPr>
          <w:lang w:val="ar_AE" w:bidi="ar_AE"/>
        </w:rPr>
      </w:r>
    </w:p>
    <w:p>
      <w:pPr>
        <w:pStyle w:val="Heading2"/>
        <w:bidi/>
      </w:pPr>
      <w:r>
        <w:rPr>
          <w:lang w:val="ar_AE" w:bidi="ar_AE"/>
        </w:rPr>
        <w:t>Isaiah 12:1</w:t>
      </w:r>
      <w:r>
        <w:rPr>
          <w:lang w:val="ar_AE" w:bidi="ar_AE"/>
        </w:rPr>
      </w:r>
    </w:p>
    <w:p>
      <w:pPr>
        <w:bidi/>
      </w:pPr>
      <w:r>
        <w:rPr>
          <w:lang w:val="ar_AE" w:bidi="ar_AE"/>
        </w:rPr>
      </w:r>
      <w:r>
        <w:rPr>
          <w:vertAlign w:val="superscript"/>
          <w:lang w:val="ar_AE" w:bidi="ar_AE"/>
        </w:rPr>
        <w:t>1</w:t>
      </w:r>
      <w:r>
        <w:rPr>
          <w:lang w:val="ar_AE" w:bidi="ar_AE"/>
        </w:rPr>
        <w:t xml:space="preserve"> وَتَقُولُ فِي ذَلِكَ ٱلْيَوْمِ: «أَحْمَدُكَ يَارَبُّ، لِأَنَّهُ إِذْ غَضِبْتَ عَلَيَّ ٱرْتَدَّ غَضَبُكَ فَتُعَزِّينِي.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هُوَذَا ٱللهُ خَلَاصِي فَأَطْمَئِنُّ وَلَا أَرْتَعِبُ، لِأَنَّ يَاهَ يَهْوَهَ قُوَّتِي وَتَرْنِيمَتِي وَقَدْ صَارَ لِي خَلَاصًا».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فَتَسْتَقُونَ مِيَاهًا بِفَرَحٍ مِنْ يَنَابِيعِ ٱلْخَلَاصِ.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وَتَقُولُونَ فِي ذَلِكَ ٱلْيَوْمِ: «ٱحْمَدُوا ٱلرَّبَّ. ٱدْعُوا بِٱسْمِهِ. عَرِّفُوا بَيْنَ ٱلشُّعُوبِ بِأَفْعَالِهِ. ذَكِّرُوا بِأَنَّ ٱسْمَهُ قَدْ تَعَالَى.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رَنِّمُوا لِلرَّبِّ لِأَنَّهُ قَدْ صَنَعَ مُفْتَخَرًا. لِيَكُنْ هَذَا مَعْرُوفًا فِي كُلِّ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صَوِّتِي وَٱهْتِفِي يَا سَاكِنَةَ صِهْيَوْنَ، لِأَنَّ قُدُّوسَ إِسْرَائِيلَ عَظِيمٌ فِي وَسَطِكِ».</w:t>
      </w:r>
      <w:r>
        <w:rPr>
          <w:lang w:val="ar_AE" w:bidi="ar_AE"/>
        </w:rPr>
      </w:r>
      <w:r>
        <w:rPr>
          <w:lang w:val="ar_AE" w:bidi="ar_AE"/>
        </w:rPr>
      </w:r>
    </w:p>
    <w:p>
      <w:pPr>
        <w:bidi/>
      </w:pPr>
      <w:r>
        <w:rPr>
          <w:lang w:val="ar_AE" w:bidi="ar_AE"/>
        </w:rPr>
      </w:r>
    </w:p>
    <w:p>
      <w:pPr>
        <w:pStyle w:val="Heading2"/>
        <w:bidi/>
      </w:pPr>
      <w:r>
        <w:rPr>
          <w:lang w:val="ar_AE" w:bidi="ar_AE"/>
        </w:rPr>
        <w:t>Isaiah 13:1</w:t>
      </w:r>
      <w:r>
        <w:rPr>
          <w:lang w:val="ar_AE" w:bidi="ar_AE"/>
        </w:rPr>
      </w:r>
    </w:p>
    <w:p>
      <w:pPr>
        <w:bidi/>
      </w:pPr>
      <w:r>
        <w:rPr>
          <w:lang w:val="ar_AE" w:bidi="ar_AE"/>
        </w:rPr>
      </w:r>
      <w:r>
        <w:rPr>
          <w:vertAlign w:val="superscript"/>
          <w:lang w:val="ar_AE" w:bidi="ar_AE"/>
        </w:rPr>
        <w:t>1</w:t>
      </w:r>
      <w:r>
        <w:rPr>
          <w:lang w:val="ar_AE" w:bidi="ar_AE"/>
        </w:rPr>
        <w:t xml:space="preserve"> وَحْيٌ مِنْ جِهَةِ بَابِلَ رَآهُ إِشَعْيَاءُ بْنُ آمُوصَ: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أَقِيمُوا رَايَةً عَلَى جَبَلٍ أَقْرَعَ. ٱرْفَعُوا صَوْتًا إِلَيْهِمْ. أَشِيرُوا بِٱلْيَدِ لِيَدْخُلُوا أَبْوَابَ ٱلْعُتَاةِ.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أَنَا أَوْصَيْتُ مُقَدَّسِيَّ، وَدَعَوْتُ أَبْطَالِي لِأَجْلِ غَضَبِي، مُفْتَخِرِي عَظَمَتِي.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صَوْتُ جُمْهُورٍ عَلَى ٱلْجِبَالِ شِبْهَ قَوْمٍ كَثِيرِينَ. صَوْتُ ضَجِيجِ مَمَالِكِ أُمَمٍ مُجْتَمِعَةٍ. رَبُّ ٱلْجُنُودِ يَعْرُضُ جَيْشَ ٱلْحَرْبِ.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يَأْتُونَ مِنْ أَرْضٍ بَعِيدَةٍ، مِنْ أَقْصَى ٱلسَّمَاوَاتِ، ٱلرَّبُّ وَأَدَوَاتُ سَخَطِهِ لِيُخْرِبَ كُلَّ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وَلْوِلُوا لِأَنَّ يَوْمَ ٱلرَّبِّ قَرِيبٌ، قَادِمٌ كَخَرَابٍ مِنَ ٱلْقَادِرِ عَلَى كُلِّ شَيْءٍ.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لِذَلِكَ تَرْتَخِي كُلُّ ٱلْأَيَادِي، وَيَذُوبُ كُلُّ قَلْبِ 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فَيَرْتَاعُونَ. تَأْخُذُهُمْ أَوْجَاعٌ وَمَخَاضٌ. يَتَلَوَّوْنَ كَوَالِدَةٍ. يَبْهَتُونَ بَعْضُهُمْ إِلَى بَعْضٍ. وُجُوهُهُمْ وُجُوهُ لَهِيبٍ.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هُوَذَا يَوْمُ ٱلرَّبِّ قَادِمٌ، قَاسِيًا بِسَخَطٍ وَحُمُوِّ غَضَبٍ، لِيَجْعَلَ ٱلْأَرْضَ خَرَابًا وَيُبِيدَ مِنْهَا خُطَاتَهَا.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فَإِنَّ نُجُومَ ٱلسَّمَاوَاتِ وَجَبَابِرَتَهَا لَا تُبْرِزُ نُورَهَا. تُظْلِمُ ٱلشَّمْسُ عِنْدَ طُلُوعِهَا، وَٱلْقَمَرُ لَا يَلْمَعُ بِضَوْئِهِ.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وَأُعَاقِبُ ٱلْمَسْكُونَةَ عَلَى شَرِّهَا، وَٱلْمُنَافِقِينَ عَلَى إِثْمِهِمْ، وَأُبَطِّلُ تَعَظُّمَ ٱلْمُسْتَكْبِرِينَ، وَأَضَعُ تَجَبُّرَ ٱلْعُتَاةِ.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وَأَجْعَلُ ٱلرَّجُلَ أَعَزَّ مِنَ ٱلذَّهَبِ ٱلْإِبْرِيزِ، وَٱلْإِنْسَانَ أَعَزَّ مِنْ ذَهَبِ أُوفِيرَ.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لِذَلِكَ أُزَلْزِلُ ٱلسَّمَاوَاتِ وَتَتَزَعْزَعُ ٱلْأَرْضُ مِنْ مَكَانِهَا فِي سَخَطِ رَبِّ ٱلْجُنُودِ وَفِي يَوْمِ حُمُوِّ غَضَبِهِ.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وَيَكُونُونَ كَظَبْيٍ طَرِيدٍ، وَكَغَنَمٍ بِلَا مَنْ يَجْمَعُهَا. يَلْتَفِتُونَ كُلُّ وَاحِدٍ إِلَى شَعْبِهِ، وَيَهْرُبُونَ كُلُّ وَاحِدٍ إِلَى أَرْضِهِ.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كُلُّ مَنْ وُجِدَ يُطْعَنُ، وَكُلُّ مَنِ ٱنْحَاشَ يَسْقُطُ بِٱلسَّيْفِ.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وَتُحَطَّمُ أَطْفَالُهُمْ أَمَامَ عُيُونِهِمْ، وَتُنْهَبُ بُيُوتُهُمْ وَتُفْضَحُ نِسَاؤُهُمْ.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هَأَنَذَا أُهَيِّجُ عَلَيْهِمِ ٱلْمَادِيِّينَ ٱلَّذِينَ لَا يَعْتَدُّونَ بِٱلْفِضَّةِ، وَلَا يُسَرُّونَ بِٱلذَّهَبِ،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فَتُحَطِّمُ ٱلْقِسِيُّ ٱلْفِتْيَانَ، ولَا يَرْحَمُونَ ثَمَرَةَ ٱلْبَطْنِ. لَا تُشْفِقُ عُيُونُهُمْ عَلَى ٱلْأَوْلَادِ.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وَتَصِيرُ بَابِلُ، بَهَاءُ ٱلْمَمَالِكِ وَزِينَةُ فَخْرِ ٱلْكِلْدَانِيِّينَ، كَتَقْلِيبِ ٱللهِ سَدُومَ وَعَمُورَةَ.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لَا تُعْمَرُ إِلَى ٱلْأَبَدِ، وَلَا تُسْكَنُ إِلَى دَوْرٍ فَدَوْرٍ، وَلَا يُخَيِّمُ هُنَاكَ أَعْرَابِيٌّ، وَلَا يُرْبِضُ هُنَاكَ رُعَاةٌ،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بَلْ تَرْبُضُ هُنَاكَ وُحُوشُ ٱلْقَفْرِ، وَيَمْلَأُ ٱلْبُومُ بُيُوتَهُمْ، وَتَسْكُنُ هُنَاكَ بَنَاتُ ٱلنَّعَامِ، وَتَرْقُصُ هُنَاكَ مَعْزُ ٱلْوَحْشِ،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وَتَصِيحُ بَنَاتُ آوَى فِي قُصُورِهِمْ، وَٱلذِّئَابُ فِي هَيَاكِلِ ٱلتَّنَعُّمِ، وَوَقْتُهَا قَرِيبُ ٱلْمَجِيءِ وَأَيَّامُهَا لَا تَطُولُ.</w:t>
      </w:r>
      <w:r>
        <w:rPr>
          <w:lang w:val="ar_AE" w:bidi="ar_AE"/>
        </w:rPr>
      </w:r>
      <w:r>
        <w:rPr>
          <w:lang w:val="ar_AE" w:bidi="ar_AE"/>
        </w:rPr>
      </w:r>
    </w:p>
    <w:p>
      <w:pPr>
        <w:bidi/>
      </w:pPr>
      <w:r>
        <w:rPr>
          <w:lang w:val="ar_AE" w:bidi="ar_AE"/>
        </w:rPr>
      </w:r>
    </w:p>
    <w:p>
      <w:pPr>
        <w:pStyle w:val="Heading2"/>
        <w:bidi/>
      </w:pPr>
      <w:r>
        <w:rPr>
          <w:lang w:val="ar_AE" w:bidi="ar_AE"/>
        </w:rPr>
        <w:t>Isaiah 14:1</w:t>
      </w:r>
      <w:r>
        <w:rPr>
          <w:lang w:val="ar_AE" w:bidi="ar_AE"/>
        </w:rPr>
      </w:r>
    </w:p>
    <w:p>
      <w:pPr>
        <w:bidi/>
      </w:pPr>
      <w:r>
        <w:rPr>
          <w:lang w:val="ar_AE" w:bidi="ar_AE"/>
        </w:rPr>
      </w:r>
      <w:r>
        <w:rPr>
          <w:vertAlign w:val="superscript"/>
          <w:lang w:val="ar_AE" w:bidi="ar_AE"/>
        </w:rPr>
        <w:t>1</w:t>
      </w:r>
      <w:r>
        <w:rPr>
          <w:lang w:val="ar_AE" w:bidi="ar_AE"/>
        </w:rPr>
        <w:t xml:space="preserve"> لِأَنَّ ٱلرَّبَّ سَيَرْحَمُ يَعْقُوبَ وَيَخْتَارُ أَيْضًا إِسْرَائِيلَ، وَيُرِيحُهُمْ فِي أَرْضِهِمْ، فَتَقْتَرِنُ بِهِمِ ٱلْغُرَبَاءُ وَيَنْضَمُّونَ إِلَى بَيْتِ يَعْقُوبَ.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وَيَأْخُذُهُمْ شُعُوبٌ وَيَأْتُونَ بِهِمْ إِلَى مَوْضِعِهِمْ، وَيَمْتَلِكُهُمْ بَيْتُ إِسْرَائِيلَ فِي أَرْضِ ٱلرَّبِّ عَبِيدًا وَإِمَاءً، وَيَسْبُونَ ٱلَّذِينَ سَبَوْهُمْ وَيَتَسَلَّطُونَ عَلَى ظَالِمِيهِمْ.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وَيَكُونُ فِي يَوْمٍ يُرِيحُكَ ٱلرَّبُّ مِنْ تَعَبِكَ وَمِنِ ٱنْزِعَاجِكَ، وَمِنَ ٱلْعُبُودِيَّةِ ٱلْقَاسِيَةِ ٱلَّتِي ٱسْتُعْبِدْتَ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أَنَّكَ تَنْطِقُ بِهَذَا ٱلْهَجْوِ عَلَى مَلِكِ بَابِلَ وَتَقُولُ: «كَيْفَ بَادَ ٱلظَّالِمُ، بَادَتِ ٱلْمُغَطْرِسَةُ؟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قَدْ كَسَّرَ ٱلرَّبُّ عَصَا ٱلْأَشْرَارِ، قَضِيبَ ٱلْمُتَسَلِّطِينَ.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ٱلضَّارِبُ ٱلشُّعُوبَ بِسَخَطٍ، ضَرْبَةً بِلَا فُتُورٍ. ٱلْمُتَسَلِّطُ بِغَضَبٍ عَلَى ٱلْأُمَمِ، بِٱضْطِهَادٍ بِلَا إمْسَاكٍ.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اِسْتَرَاحَتِ، ٱطْمَأَنَّتْ كُلُّ ٱلْأَرْضِ. هَتَفُوا تَرَنُّمًا.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حَتَّى ٱلسَّرْوُ يَفْرَحُ عَلَيْكَ، وَأَرْزُ لُبْنَانَ قَائِلًا: مُنْذُ ٱضْطَجَعْتَ لَمْ يَصْعَدْ عَلَيْنَا قَاطِعٌ.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اَلْهَاوِيَةُ مِنْ أَسْفَلُ مُهْتَزَّةٌ لَكَ، لِٱسْتِقْبَالِ قُدُومِكَ، مُنْهِضَةٌ لَكَ ٱلْأَخْيِلَةَ، جَمِيعَ عُظَمَاءِ ٱلْأَرْضِ. أَقَامَتْ كُلَّ مُلُوكِ ٱلْأُمَمِ عَنْ كَرَاسِيِّهِمْ.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كُلُّهُمْ يُجِيبُونَ وَيَقُولُونَ لَكَ: أَأَنْتَ أَيْضًا قَدْ ضَعُفْتَ نَظِيرَنَا وَصِرْتَ مِثْلَنَا؟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أُهْبِطَ إِلَى ٱلْهَاوِيَةِ فَخْرُكَ، رَنَّةُ أَعْوَادِكَ. تَحْتَكَ تُفْرَشُ ٱلرِّمَّةُ، وَغِطَاؤُكَ ٱلدُّودُ.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كَيْفَ سَقَطْتِ مِنَ ٱلسَّمَاءِ يَا زُهَرَةُ، بِنْتَ ٱلصُّبْحِ؟ كَيْفَ قُطِعْتَ إِلَى ٱلْأَرْضِ يَا قَاهِرَ ٱلْأُمَمِ؟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وَأَنْتَ قُلْتَ فِي قَلْبِكَ: أَصْعَدُ إِلَى ٱلسَّمَاوَاتِ. أَرْفَعُ كُرْسِيِّي فَوْقَ كَوَاكِبِ ٱللهِ، وَأَجْلِسُ عَلَى جَبَلِ ٱلِٱجْتِمَاعِ فِي أَقَاصِي ٱلشَّمَالِ.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أَصْعَدُ فَوْقَ مُرْتَفَعَاتِ ٱلسَّحَابِ. أَصِيرُ مِثْلَ ٱلْعَلِيِّ.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لَكِنَّكَ ٱنْحَدَرْتَ إِلَى ٱلْهَاوِيَةِ، إِلَى أَسَافِلِ ٱلْجُبِّ.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اَلَّذِينَ يَرَوْنَكَ يَتَطَلَّعُونَ إِلَيْكَ، يَتَأَمَّلُونَ فِيكَ. أَهَذَا هُوَ ٱلرَّجُلُ ٱلَّذِي زَلْزَلَ ٱلْأَرْضَ وَزَعْزَعَ ٱلْمَمَالِكَ،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ٱلَّذِي جَعَلَ ٱلْعَالَمَ كَقَفْرٍ، وَهَدَمَ مُدُنَهُ، ٱلَّذِي لَمْ يُطْلِقْ أَسْرَاهُ إِلَى بُيُوتِهِمْ؟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كُلُّ مُلُوكِ ٱلْأُمَمِ بِأَجْمَعِهِمِ ٱضْطَجَعُوا بِٱلْكَرَامَةِ كُلُّ وَاحِدٍ فِي بَيْتِهِ.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وَأَمَّا أَنْتَ فَقَدْ طُرِحْتَ مِنْ قَبْرِكَ كَغُصْنٍ أَشْنَعَ، كَلِبَاسِ ٱلْقَتْلَى ٱلْمَضْرُوبِينَ بِٱلسَّيْفِ، ٱلْهَابِطِينَ إِلَى حِجَارَةِ ٱلْجُبِّ، كَجُثَّةٍ مَدُوسَةٍ.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لَا تَتَّحِدُ بِهِمْ فِي ٱلْقَبْرِ لِأَنَّكَ أَخْرَبْتَ أَرْضَكَ، قَتَلْتَ شَعْبَكَ. لَا يُسَمَّى إِلَى ٱلْأَبَدِ نَسْلُ فَاعِلِي ٱلشَّرِّ.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هَيِّئُوا لِبَنِيهِ قَتْلًا بِإِثْمِ آبَائِهِمْ، فَلَا يَقُومُوا وَلَا يَرِثُوا ٱلْأَرْضَ وَلَا يَمْلَأُوا وَجْهَ ٱلْعَالَمِ مُدُنًا».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«فَأَقُومُ عَلَيْهِمْ، يَقُولُ رَبُّ ٱلْجُنُودِ. وَأَقْطَعُ مِنْ بَابِلَ ٱسْمًا وَبَقِيَّةً وَنَسْلًا وَذُرِّيَّةً، يَقُولُ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وَأَجْعَلُهَا مِيرَاثًا لِلْقُنْفُذِ، وَآجَامَ مِيَاهٍ، وَأُكَنِّسُهَا بِمِكْنَسَةِ ٱلْهَلَاكِ، يَقُولُ رَبُّ ٱلْجُنُودِ».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قَدْ حَلَفَ رَبُّ ٱلْجُنُودِ قَائِلًا: «إِنَّهُ كَمَا قَصَدْتُ يَصِيرُ، وَكَمَا نَوَيْتُ يَثْبُتُ: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أَنْ أُحَطِّمَ أَشُّورَ فِي أَرْضِي وَأَدُوسَهُ عَلَى جِبَالِي، فَيَزُولَ عَنْهُمْ نِيرُهُ، وَيَزُولَ عَنْ كَتِفِهِمْ حِمْلُهُ».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هَذَا هُوَ ٱلقَضَاءُ ٱلْمَقْضِيُّ بِهِ عَلَى كُلِّ ٱلْأَرْضِ، وَهَذِهِ هِيَ ٱلْيَدُ ٱلْمَمْدُودَةُ عَلَى كُلِّ ٱلْأُمَمِ.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فَإِنَّ رَبَّ ٱلْجُنُودِ قَدْ قَضَى، فَمَنْ يُبَطِّلُ؟ وَيَدُهُ هِيَ ٱلْمَمْدُودَةُ، فَمَنْ يَرُدُّهَا؟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فِي سَنَةِ وَفَاةِ ٱلْمَلِكِ آحَازَ كَانَ هَذَا ٱلْوَحْيُ: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لَا تَفْرَحِي يَا جَمِيعَ فِلِسْطِينَ، لِأَنَّ ٱلْقَضِيبَ ٱلضَّارِبَكِ ٱنْكَسَرَ، فَإِنَّهُ مِنْ أَصْلِ ٱلْحَيَّةِ يَخْرُجُ أُفْعُوانٌ، وَثَمَرَتُهُ تَكُونُ ثُعْبَانًا مُسِمًّا طَيَّارًا.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وَتَرْعَى أَبْكَارُ ٱلْمَسَاكِينِ، وَيَرْبِضُ ٱلْبَائِسُونَ بِٱلْأَمَانِ، وَأُمِيتُ أَصْلَكِ بِٱلْجُوعِ، فَيَقْتُلُ بَقِيَّتَكِ.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وَلْوِلْ أَيُّهَا ٱلْبَابُ. ٱصْرُخِي أَيَّتُهَا ٱلْمَدِينَةُ. قَدْ ذَابَ جَمِيعُكِ يَا فِلِسْطِينُ، لِأَنَّهُ مِنَ ٱلشَّمَالِ يَأْتِي دُخَانٌ، وَلَيْسَ شَاذٌّ فِي جُيُوشِهِ.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فَبِمَاذَا يُجَابُ رُسُلُ ٱلْأُمَمِ؟ إِنَّ ٱلرَّبَّ أَسَّسَ صِهْيَوْنَ، وَبِهَا يَحْتَمِي بَائِسُو شَعْبِهِ.</w:t>
      </w:r>
      <w:r>
        <w:rPr>
          <w:lang w:val="ar_AE" w:bidi="ar_AE"/>
        </w:rPr>
      </w:r>
      <w:r>
        <w:rPr>
          <w:lang w:val="ar_AE" w:bidi="ar_AE"/>
        </w:rPr>
      </w:r>
    </w:p>
    <w:p>
      <w:pPr>
        <w:bidi/>
      </w:pPr>
      <w:r>
        <w:rPr>
          <w:lang w:val="ar_AE" w:bidi="ar_AE"/>
        </w:rPr>
      </w:r>
    </w:p>
    <w:p>
      <w:pPr>
        <w:pStyle w:val="Heading2"/>
        <w:bidi/>
      </w:pPr>
      <w:r>
        <w:rPr>
          <w:lang w:val="ar_AE" w:bidi="ar_AE"/>
        </w:rPr>
        <w:t>Isaiah 15:1</w:t>
      </w:r>
      <w:r>
        <w:rPr>
          <w:lang w:val="ar_AE" w:bidi="ar_AE"/>
        </w:rPr>
      </w:r>
    </w:p>
    <w:p>
      <w:pPr>
        <w:bidi/>
      </w:pPr>
      <w:r>
        <w:rPr>
          <w:lang w:val="ar_AE" w:bidi="ar_AE"/>
        </w:rPr>
      </w:r>
      <w:r>
        <w:rPr>
          <w:vertAlign w:val="superscript"/>
          <w:lang w:val="ar_AE" w:bidi="ar_AE"/>
        </w:rPr>
        <w:t>1</w:t>
      </w:r>
      <w:r>
        <w:rPr>
          <w:lang w:val="ar_AE" w:bidi="ar_AE"/>
        </w:rPr>
        <w:t xml:space="preserve"> وَحْيٌ مِنْ جِهَةِ مُوآبَ: إِنَّهُ فِي لَيْلَةٍ خَرِبَتْ عَارُ مُوآبَ وَهَلَكَتْ. إِنَّهُ فِي لَيْلَةٍ خَرِبَتْ قِيرُ مُوآبَ وَهَلَكَتْ.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إِلَى ٱلْبَيْتِ وَدِيبُونَ يَصْعَدُونَ إِلَى ٱلْمُرْتَفَعَاتِ لِلْبُكَاءِ. تُوَلْوِلُ مُوآبُ عَلَى نَبُو وَعَلَى مَيْدَبَا. فِي كُلِّ رَأْسٍ مِنْهَا قَرْعَةٌ. كُلُّ لِحْيَةٍ مَجْزُوزَةٌ.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فِي أَزِقَّتِهَا يَأْتَزِرُونَ بِمِسْحٍ. عَلَى سُطُوحِهَا وَفِي سَاحَاتِهَا يُوَلْوِلُ كُلُّ وَاحِدٍ مِنْهَا سَيَّالًا بِٱلْبُكَاءِ.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وَتَصْرُخُ حَشْبُونُ وَأَلْعَالَةُ. يُسْمَعُ صَوْتُهُمَا إِلَى يَاهَصَ. لِذَلِكَ يَصْرُخُ مُتَسَلِّحُو مُوآبَ. نَفْسُهَا تَرْتَعِدُ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يَصْرُخُ قَلْبِي مِنْ أَجْلِ مُوآبَ. ٱلْهَارِبِينَ مِنْهَا إِلَى صُوغَرَ كَعِجْلَةٍ ثُلَاثِيَّةٍ، لِأَنَّهُمْ يَصْعَدُونَ فِي عَقَبَةِ ٱللُّوحِيثِ بِٱلْبُكَاءِ، لِأَنَّهُمْ فِي طَرِيقِ حُورُونَايِمَ يَرْفَعُونَ صُرَاخَ ٱلِٱنْكِسَارِ.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لِأَنَّ مِيَاهَ نِمْرِيمَ تَصِيرُ خَرِبَةً، لِأَنَّ ٱلْعُشْبَ يَبِسَ. ٱلْكَلَأُ فَنِيَ. ٱلْخُضْرَةُ لَا تُوجَدُ.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لِذَلِكَ ٱلثَّرْوَةُ ٱلَّتِي ٱكْتَسَبُوهَا وَذَخَائِرُهُمْ يَحْمِلُونَهَا إِلَى عَبْرِ وَادِي ٱلصَّفْصَافِ.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لِأَنَّ ٱلصُّرَاخَ قَدْ أَحَاطَ بِتُخُومِ مُوآبَ. إِلَى أَجْلَايِمَ وَلْوَلَتُهَا. وَإِلَى بِئْرِ إِيلِيمَ وَلْوَلَتُهَا،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لِأَنَّ مِيَاهَ دِيمُونَ تَمْتَلِئُ دَمًا، لِأَنِّي أَجْعَلُ عَلَى دِيمُونَ زَوَائِدَ. عَلَى ٱلنَّاجِينَ مِنْ مُوآبَ أَسَدًا وَعَلَى بَقِيَّةِ ٱلْأَرْضِ.</w:t>
      </w:r>
      <w:r>
        <w:rPr>
          <w:lang w:val="ar_AE" w:bidi="ar_AE"/>
        </w:rPr>
      </w:r>
      <w:r>
        <w:rPr>
          <w:lang w:val="ar_AE" w:bidi="ar_AE"/>
        </w:rPr>
      </w:r>
    </w:p>
    <w:p>
      <w:pPr>
        <w:bidi/>
      </w:pPr>
      <w:r>
        <w:rPr>
          <w:lang w:val="ar_AE" w:bidi="ar_AE"/>
        </w:rPr>
      </w:r>
    </w:p>
    <w:p>
      <w:pPr>
        <w:pStyle w:val="Heading2"/>
        <w:bidi/>
      </w:pPr>
      <w:r>
        <w:rPr>
          <w:lang w:val="ar_AE" w:bidi="ar_AE"/>
        </w:rPr>
        <w:t>Isaiah 16:1</w:t>
      </w:r>
      <w:r>
        <w:rPr>
          <w:lang w:val="ar_AE" w:bidi="ar_AE"/>
        </w:rPr>
      </w:r>
    </w:p>
    <w:p>
      <w:pPr>
        <w:bidi/>
      </w:pPr>
      <w:r>
        <w:rPr>
          <w:lang w:val="ar_AE" w:bidi="ar_AE"/>
        </w:rPr>
      </w:r>
      <w:r>
        <w:rPr>
          <w:vertAlign w:val="superscript"/>
          <w:lang w:val="ar_AE" w:bidi="ar_AE"/>
        </w:rPr>
        <w:t>1</w:t>
      </w:r>
      <w:r>
        <w:rPr>
          <w:lang w:val="ar_AE" w:bidi="ar_AE"/>
        </w:rPr>
        <w:t xml:space="preserve"> أَرْسِلُوا خِرْفَانَ حَاكِمِ ٱلْأَرْضِ مِنْ سَالِعَ نَحْوَ ٱلْبَرِّيَّةِ إِلَى جَبَلِ ٱبْنَةِ صِهْيَوْنَ.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وَيَحْدُثُ أَنَّهُ كَطَائِرٍ تَائِهٍ، كَفِرَاخٍ مُنَفَّرَةٍ تَكُونُ بَنَاتُ مُوآبَ فِي مَعَابِرِ أَرْنُونَ.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هَاتِي مَشُورَةً، ٱصْنَعِي إِنْصَافًا، ٱجْعَلِي ظِلَّكِ كَٱللَّيْلِ فِي وَسَطِ ٱلظَّهِيرَةِ، ٱسْتُرِي ٱلْمَطْرُودِينَ، لَا تُظْهِرِي ٱلْهَارِبِينَ.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لِيَتَغَرَّبْ عِنْدَكِ مَطْرُودُو مُوآبَ. كُونِي سِتْرًا لَهُمْ مِنْ وَجْهِ ٱلْمُخَرِّبِ، لِأَنَّ ٱلظَّالِمَ يَبِيدُ، وَيَنْتَهِي ٱلْخَرَابُ، وَيَفْنَى عَنِ ٱلْأَرْضِ ٱلدَّائِسُونَ.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فَيُثَبَّتُ ٱلْكُرْسِيُّ بِٱلرَّحْمَةِ، وَيَجْلِسُ عَلَيْهِ بِٱلْأَمَانَةِ فِي خَيْمَةِ دَاوُدَ قَاضٍ، وَيَطْلُبُ ٱلْحَقَّ وَيُبَادِرُ بِٱلْعَدْلِ.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قَدْ سَمِعْنَا بِكِبْرِيَاءِ مُوآبَ ٱلْمُتَكَبِّرَةِ جِدًّا عَظَمَتِهَا وَكِبْرِيَائِهَا وَصَلَفِهَا بُطْلِ ٱفْتِخَارِهَا.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لِذَلِكَ تُوَلْوِلُ مُوآبُ. عَلَى مُوآبَ كُلُّهَا يُوَلْوِلُ. تَئِنُّونَ عَلَى أُسُسِ قِيرَ حَارِسَةَ، إِنَّمَا هِيَ مَضْرُوبَةٌ.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لِأَنَّ حُقُولَ حَشْبُونَ ذَبُلَتْ. كَرْمَةُ سِبْمَةَ كَسَّرَ أُمَرَاءُ ٱلْأُمَمِ أَفْضَلَهَا. وَصَلَتْ إِلَى يَعْزِيرَ. تَاهَتْ فِي ٱلْبَرِّيَّةِ، ٱمْتَدَّتْ أَغْصَانُهَا، عَبَرَتِ ٱلْبَحْرَ.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لِذَلِكَ أَبْكِي بُكَاءَ يَعْزِيرَ عَلَى كَرْمَةِ سِبْمَةَ. أُرْوِيكُمَا بِدُمُوعِي يَا حَشْبُونُ وَأَلْعَالَةُ، لِأَنَّهُ عَلَى قِطَافِكِ وَعَلَى حَصَادِكِ قَدْ وَقَعَتْ جَلَبَةٌ.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وَٱنْتُزِعَ ٱلْفَرَحُ وَٱلِٱبْتِهَاجُ مِنَ ٱلْبُسْتَانِ، وَلَا يُغَنَّى فِي ٱلْكُرُومِ وَلَا يُتَرَنَّمُ، وَلَا يَدُوسُ دَائِسٌ خَمْرًا فِي ٱلْمَعَاصِرِ. أَبْطَلْتُ ٱلْهُتَافَ.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لِذَلِكَ تَرِنُّ أَحْشَائِي كَعُودٍ مِنْ أَجْلِ مُوآبَ وَبَطْنِي مِنْ أَجْلِ قِيرَ حَارِسَ.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وَيَكُونُ إِذَا ظَهَرَتْ، إِذَا تَعِبَتْ مُوآبُ عَلَى ٱلْمُرْتَفَعَةِ وَدَخَلَتْ إِلَى مَقْدِسِهَا تُصَلِّي، أَنَّهَا لَا تَفُوزُ.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هَذَا هُوَ ٱلْكَلَامُ ٱلَّذِي كَلَّمَ بِهِ ٱلرَّبُّ مُوآبَ مُنْذُ زَمَانٍ.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وَٱلْآنَ تَكَلَّمَ ٱلرَّبُّ قَائِلًا: «فِي ثَلَاثِ سِنِينَ كَسِنِي ٱلْأَجِيرِ يُهَانُ مَجْدُ مُوآبَ بِكُلِّ ٱلْجُمْهُورِ ٱلْعَظِيمِ، وَتَكُونُ ٱلْبَقِيَّةُ قَلِيلَةً صَغِيرَةً لَا كَبِيرَةً».</w:t>
      </w:r>
      <w:r>
        <w:rPr>
          <w:lang w:val="ar_AE" w:bidi="ar_AE"/>
        </w:rPr>
      </w:r>
      <w:r>
        <w:rPr>
          <w:lang w:val="ar_AE" w:bidi="ar_AE"/>
        </w:rPr>
      </w:r>
    </w:p>
    <w:p>
      <w:pPr>
        <w:bidi/>
      </w:pPr>
      <w:r>
        <w:rPr>
          <w:lang w:val="ar_AE" w:bidi="ar_AE"/>
        </w:rPr>
      </w:r>
    </w:p>
    <w:p>
      <w:pPr>
        <w:pStyle w:val="Heading2"/>
        <w:bidi/>
      </w:pPr>
      <w:r>
        <w:rPr>
          <w:lang w:val="ar_AE" w:bidi="ar_AE"/>
        </w:rPr>
        <w:t>Isaiah 17:1</w:t>
      </w:r>
      <w:r>
        <w:rPr>
          <w:lang w:val="ar_AE" w:bidi="ar_AE"/>
        </w:rPr>
      </w:r>
    </w:p>
    <w:p>
      <w:pPr>
        <w:bidi/>
      </w:pPr>
      <w:r>
        <w:rPr>
          <w:lang w:val="ar_AE" w:bidi="ar_AE"/>
        </w:rPr>
      </w:r>
      <w:r>
        <w:rPr>
          <w:vertAlign w:val="superscript"/>
          <w:lang w:val="ar_AE" w:bidi="ar_AE"/>
        </w:rPr>
        <w:t>1</w:t>
      </w:r>
      <w:r>
        <w:rPr>
          <w:lang w:val="ar_AE" w:bidi="ar_AE"/>
        </w:rPr>
        <w:t xml:space="preserve"> وَحْيٌ مِنْ جِهَةِ دِمَشْقَ: هُوَذَا دِمَشْقُ تُزَالُ مِنْ بَيْنِ ٱلْمُدُنِ وَتَكُونُ رُجْمَةَ رَدْمٍ.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مُدُنُ عَرُوعِيرَ مَتْرُوكَةٌ. تَكُونُ لِلْقُطْعَانِ، فَتَرْبِضُ وَلَيْسَ مَنْ يُخِيفُ.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وَيَزُولُ ٱلْحِصْنُ مِنْ أَفْرَايِمَ وَٱلْمُلْكُ مِنْ دِمَشْقَ وَبَقِيَّةِ أَرَامَ. فَتَصِيرُ كَمَجْدِ بَنِي إِسْرَائِيلَ، يَقُولُ رَبُّ ٱلْجُنُودِ.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وَيَكُونُ فِي ذَلِكَ ٱلْيَوْمِ أَنَّ مَجْدَ يَعْقُوبَ يُذَلُّ، وَسَمَانَةَ لَحْمِهِ تَهْزُلُ،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وَيَكُونُ كَجَمْعِ ٱلْحَصَّادِينَ ٱلزَّرْعَ، وَذِرَاعُهُ تَحْصِدُ ٱلسَّنَابِلَ، وَيَكُونُ كَمَنْ يَلْقُطُ سَنَابِلَ فِي وَادِي رَفَايِمَ.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وَتَبْقَى فِيهِ خُصَاصَةٌ كَنَفْضِ زَيْتُونَةٍ، حَبَّتَانِ أَوْ ثَلَاثٌ فِي رَأْسِ ٱلْفَرْعِ، وَأَرْبَعٌ أَوْ خَمْسٌ فِي أَفْنَانِ ٱلْمُثْمِرَةِ، يَقُولُ ٱلرَّبُّ إِلَهُ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فِي ذَلِكَ ٱلْيَوْمِ يَلْتَفِتُ ٱلْإِنْسَانُ إِلَى صَانِعِهِ وَتَنْظُرُ عَيْنَاهُ إِلَى قُدُّوسِ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وَلَا يَلْتَفِتُ إِلَى ٱلْمَذَابِحِ صَنْعَةِ يَدَيْهِ، وَلَا يَنْظُرُ إِلَى مَا صَنَعَتْهُ أَصَابِعُهُ: ٱلسَّوَارِيَ وَٱلشَّمْسَاتِ.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فِي ذَلِكَ ٱلْيَوْمِ تَصِيرُ مُدُنُهُ ٱلْحَصِينَةُ كَٱلرَّدْمِ فِي ٱلْغَابِ، وَٱلشَّوَامِخُ ٱلَّتِي تَرَكُوهَا مِنْ وَجْهِ بَنِي إِسْرَائِيلَ فَصَارَتْ خَرَابًا.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لِأَنَّكِ نَسِيتِ إِلَهَ خَلَاصِكِ وَلَمْ تَذْكُرِي صَخْرَةَ حِصْنِكِ، لِذَلِكَ تَغْرِسِينَ أَغْرَاسًا نَزِهَةً وَتَنْصِبِينَ نُصْبَةً غَرِيبَةً.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يَوْمَ غَرْسِكِ تُسَيِّجِينَهَا، وَفِي ٱلصَّبَاحِ تَجْعَلِينَ زَرْعَكِ يُزْهِرُ. وَلَكِنْ يَهْرُبُ ٱلْحَصِيدُ فِي يَوْمِ ٱلضَّرْبَةِ ٱلْمُهْلِكَةِ وَٱلْكَآبَةِ ٱلْعَدِيمَةِ ٱلرَّجَاءِ.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آهِ! ضَجِيجُ شُعُوبٍ كَثِيرَةٍ تَضِجُّ كَضَجِيجِ ٱلْبَحْرِ، وَهَدِيرِ قَبَائِلَ تَهْدِرُ كَهَدِيرِ مِيَاهٍ غَزِيرَةٍ.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قَبَائِلُ تَهْدِرُ كَهَدِيرِ مِيَاهٍ كَثِيرَةٍ. وَلَكِنَّهُ يَنْتَهِرُهَا فَتَهْرُبُ بَعِيدًا، وَتُطْرَدُ كَعُصَافَةِ ٱلْجِبَالِ أَمَامَ ٱلرِّيحِ، وَكَالْجُلِّ أَمَامَ ٱلزَّوْبَعَةِ.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فِي وَقْتِ ٱلْمَسَاءِ إِذَا رُعْبٌ. قَبْلَ ٱلصُّبْحِ لَيْسُوا هُمْ. هَذَا نَصِيبُ نَاهِبِينَا وَحَظُّ سَالِبِينَا.</w:t>
      </w:r>
      <w:r>
        <w:rPr>
          <w:lang w:val="ar_AE" w:bidi="ar_AE"/>
        </w:rPr>
      </w:r>
      <w:r>
        <w:rPr>
          <w:lang w:val="ar_AE" w:bidi="ar_AE"/>
        </w:rPr>
      </w:r>
    </w:p>
    <w:p>
      <w:pPr>
        <w:bidi/>
      </w:pPr>
      <w:r>
        <w:rPr>
          <w:lang w:val="ar_AE" w:bidi="ar_AE"/>
        </w:rPr>
      </w:r>
    </w:p>
    <w:p>
      <w:pPr>
        <w:pStyle w:val="Heading2"/>
        <w:bidi/>
      </w:pPr>
      <w:r>
        <w:rPr>
          <w:lang w:val="ar_AE" w:bidi="ar_AE"/>
        </w:rPr>
        <w:t>Isaiah 18:1</w:t>
      </w:r>
      <w:r>
        <w:rPr>
          <w:lang w:val="ar_AE" w:bidi="ar_AE"/>
        </w:rPr>
      </w:r>
    </w:p>
    <w:p>
      <w:pPr>
        <w:bidi/>
      </w:pPr>
      <w:r>
        <w:rPr>
          <w:lang w:val="ar_AE" w:bidi="ar_AE"/>
        </w:rPr>
      </w:r>
      <w:r>
        <w:rPr>
          <w:vertAlign w:val="superscript"/>
          <w:lang w:val="ar_AE" w:bidi="ar_AE"/>
        </w:rPr>
        <w:t>1</w:t>
      </w:r>
      <w:r>
        <w:rPr>
          <w:lang w:val="ar_AE" w:bidi="ar_AE"/>
        </w:rPr>
        <w:t xml:space="preserve"> يَا أَرْضَ حَفِيفِ ٱلْأَجْنِحَةِ ٱلَّتِي فِي عَبْرِ أَنْهَارِ كُوشَ،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ٱلْمُرْسِلَةَ رُسُلًا فِي ٱلْبَحْرِ وَفِي قَوَارِبَ مِنَ ٱلْبَرْدِيِّ عَلَى وَجْهِ ٱلْمِيَاهِ. ٱذْهَبُوا أَيُّهَا ٱلرُّسُلُ ٱلسَّرِيعُونَ إِلَى أُمَّةٍ طَوِيلَةٍ وَجَرْدَاءَ، إِلَى شَعْبٍ مَخُوفٍ مُنْذُ كَانَ فَصَاعِدًا، أُمَّةِ قُوَّةٍ وَشِدَّةٍ وَدَوْسٍ، قَدْ خَرَقَتِ ٱلْأَنْهَارُ أَرْضَهَا.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يَا جَمِيعَ سُكَّانِ ٱلْمَسْكُونَةِ وَقَاطِنِي ٱلْأَرْضِ، عِنْدَمَا تَرْتَفِعُ ٱلرَّايَةُ عَلَى ٱلْجِبَالِ تَنْظُرُونَ، وَعِنْدَمَا يُضْرَبُ بِٱلْبُوقِ تَسْمَعُونَ.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لِأَنَّهُ هَكَذَا قَالَ لِيَ ٱلرَّبُّ: «إِنِّي أَهْدَأُ وَأَنْظُرُ فِي مَسْكَنِي كَٱلْحَرِّ ٱلصَّافِي عَلَى ٱلْبَقْلِ، كَغَيْمِ ٱلنَّدَى فِي حَرِّ ٱلْحَصَادِ».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فَإِنَّهُ قَبْلَ ٱلْحَصَادِ، عِنْدَ تَمَامِ ٱلزَّهْرِ، وَعِنْدَمَا يَصِيرُ ٱلزَّهْرُ حِصْرِمًا نَضِيجًا، يَقْطَعُ ٱلْقُضْبَانَ بِٱلْمَنَاجِلِ، وَيَنْزِعُ ٱلْأَفْنَانَ وَيَطْرَحُهَا.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تُتْرَكُ مَعًا لِجَوَارِحِ ٱلْجِبَالِ وَلِوُحُوشِ ٱلْأَرْضِ، فَتُصَيِّفُ عَلَيْهَا ٱلْجَوَارِحُ، وَتُشَتِّي عَلَيْهَا جَمِيعُ وُحُوشِ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فِي ذَلِكَ ٱلْيَوْمِ تُقَدَّمُ هَدِيَّةٌ لِرَبِّ ٱلْجُنُودِ مِنْ شَعْبٍ طَوِيلٍ وَأَجْرَدَ، وَمِنْ شَعْبٍ مَخُوفٍ مُنْذُ كَانَ فَصَاعِدًا، مِنْ أُمَّةٍ ذَاتِ قُوَّةٍ وَشِدَّةٍ وَدَوْسٍ، قَدْ خَرَقَتِ ٱلْأَنْهَارُ أَرْضَهَا، إِلَى مَوْضِعِ ٱسْمِ رَبِّ ٱلْجُنُودِ، جَبَلِ صِهْيَوْنَ.</w:t>
      </w:r>
      <w:r>
        <w:rPr>
          <w:lang w:val="ar_AE" w:bidi="ar_AE"/>
        </w:rPr>
      </w:r>
      <w:r>
        <w:rPr>
          <w:lang w:val="ar_AE" w:bidi="ar_AE"/>
        </w:rPr>
      </w:r>
    </w:p>
    <w:p>
      <w:pPr>
        <w:bidi/>
      </w:pPr>
      <w:r>
        <w:rPr>
          <w:lang w:val="ar_AE" w:bidi="ar_AE"/>
        </w:rPr>
      </w:r>
    </w:p>
    <w:p>
      <w:pPr>
        <w:pStyle w:val="Heading2"/>
        <w:bidi/>
      </w:pPr>
      <w:r>
        <w:rPr>
          <w:lang w:val="ar_AE" w:bidi="ar_AE"/>
        </w:rPr>
        <w:t>Isaiah 19:1</w:t>
      </w:r>
      <w:r>
        <w:rPr>
          <w:lang w:val="ar_AE" w:bidi="ar_AE"/>
        </w:rPr>
      </w:r>
    </w:p>
    <w:p>
      <w:pPr>
        <w:bidi/>
      </w:pPr>
      <w:r>
        <w:rPr>
          <w:lang w:val="ar_AE" w:bidi="ar_AE"/>
        </w:rPr>
      </w:r>
      <w:r>
        <w:rPr>
          <w:vertAlign w:val="superscript"/>
          <w:lang w:val="ar_AE" w:bidi="ar_AE"/>
        </w:rPr>
        <w:t>1</w:t>
      </w:r>
      <w:r>
        <w:rPr>
          <w:lang w:val="ar_AE" w:bidi="ar_AE"/>
        </w:rPr>
        <w:t xml:space="preserve"> وَحْيٌ مِنْ جِهَةِ مِصْرَ: هُوَذَا ٱلرَّبُّ رَاكِبٌ عَلَى سَحَابَةٍ سَرِيعَةٍ وَقَادِمٌ إِلَى مِصْرَ، فَتَرْتَجِفُ أَوْثَانُ مِصْرَ مِنْ وَجْهِهِ، وَيَذُوبُ قَلْبُ مِصْرَ دَاخِلَهَا.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وَأُهَيِّجُ مِصْرِيِّينَ عَلَى مِصْرِيِّينَ، فَيُحَارِبُونَ كُلُّ وَاحِدٍ أَخَاهُ وَكُلُّ وَاحِدٍ صَاحِبَهُ: مَدِينَةٌ مَدِينَةً، وَمَمْلَكَةٌ مَمْلَكَةً.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وَتُهْرَاقُ رُوحُ مِصْرَ دَاخِلَهَا، وَأُفْنِي مَشُورَتَهَا، فَيَسْأَلُونَ ٱلْأَوْثَانَ وَٱلْعَازِفِينَ وَأَصْحَابَ ٱلتَّوَابِعِ وَٱلْعَرَّافِينَ.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وَأُغْلِقُ عَلَى ٱلْمِصْرِيِّينَ فِي يَدِ مَوْلًى قَاسٍ، فَيَتَسَلَّطُ عَلَيْهِمْ مَلِكٌ عَزِيزٌ، يَقُولُ ٱلسَّيِّدُ رَبُّ ٱلْجُنُودِ.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وَتُنَشَّفُ ٱلْمِيَاهُ مِنَ ٱلْبَحْرِ، وَيَجِفُّ ٱلنَّهْرُ وَيَيْبَسُ.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وَتُنْتِنُ ٱلْأَنْهَارُ، وَتَضْعُفُ وَتَجِفُّ سَوَاقِي مِصْرَ، وَيَتْلَفُ ٱلْقَصَبُ وَٱلْأَسَلُ.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وَٱلرِّيَاضُ عَلَى ٱلنِّيلِ عَلَى حَافَةِ ٱلنِّيلِ، وَكُلُّ مَزْرَعَةٍ عَلَى ٱلنِّيلِ تَيْبَسُ وَتَتَبَدَّدُ وَلَا تَكُونُ.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وَٱلصَّيَّادُونَ يَئِنُّونَ، وَكُلُّ ٱلَّذِينَ يُلْقُونَ شِصًّا فِي ٱلنِّيلِ يَنُوحُونَ. وَٱلَّذِينَ يَبْسُطُونَ شَبَكَةً عَلَى وَجْهِ ٱلْمِيَاهِ يَحْزَنُونَ،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وَيَخْزَى ٱلَّذِينَ يَعْمَلُونَ ٱلْكَتَّانَ ٱلْمُمَشَّطَ، وَٱلَّذِينَ يَحِيكُونَ ٱلْأَنْسِجَةَ ٱلْبَيْضَاءَ.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وَتَكُونُ عُمُدُهَا مَسْحُوقَةً، وَكُلُّ ٱلْعَامِلِينَ بِٱلْأُجْرَةِ مُكْتَئِبِي ٱلنَّفْسِ.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إِنَّ رُؤَسَاءَ صُوعَنَ أَغْبِيَاءُ! حُكَمَاءُ مُشِيرِي فِرْعَوْنَ مَشُورَتُهُمْ بَهِيمِيَّةٌ! كَيْفَ تَقُولُونَ لِفِرْعَوْنَ: «أَنَا ٱبْنُ حُكَمَاءَ، ٱبْنُ مُلُوكٍ قُدَمَاءَ»؟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فَأَيْنَ هُمْ حُكَمَاؤُكَ؟ فَلْيُخْبِرُوكَ. لِيَعْرِفُوا مَاذَا قَضَى بِهِ رَبُّ ٱلْجُنُودِ عَلَى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رُؤَسَاءُ صُوعَنَ صَارُوا أَغْبِيَاءَ. رُؤَسَاءُ نُوفَ ٱنْخَدَعُوا. وَأَضَلَّ مِصْرَ وُجُوهُ أَسْبَاطِهَا.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مَزَجَ ٱلرَّبُّ فِي وَسَطِهَا رُوحَ غَيٍّ، فَأَضَلُّوا مِصْرَ فِي كُلِّ عَمَلِهَا، كَتَرَنُّحِ ٱلسَّكْرَانِ فِي قَيْئِهِ.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فَلَا يَكُونُ لِمِصْرَ عَمَلٌ يَعْمَلُهُ رَأْسٌ أَوْذَنَبٌ، نَخْلَةٌ أَوْ أَسَلَةٌ.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فِي ذَلِكَ ٱلْيَوْمِ تَكُونُ مِصْرُ كَٱلنِّسَاءِ، فَتَرْتَعِدُ وَتَرْجُفُ مِنْ هَزَّةِ يَدِ رَبِّ ٱلْجُنُودِ ٱلَّتِي يَهُزُّهَا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وَتَكُونُ أَرْضُ يَهُوذَا رُعْبًا لِمِصْرَ. كُلُّ مَنْ تَذَكَّرَهَا يَرْتَعِبُ مِنْ أَمَامِ قَضَاءِ رَبِّ ٱلْجُنُودِ ٱلَّذِي يَقْضِي بِهِ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فِي ذَلِكَ ٱلْيَوْمِ يَكُونُ فِي أَرْضِ مِصْرَ خَمْسُ مُدُنٍ تَتَكَلَّمُ بِلُغَةِ كَنْعَانَ وَتَحْلِفُ لِرَبِّ ٱلْجُنُودِ، يُقَالُ لِإِحْدَاهَا «مَدِينَةُ ٱلشَّمْسِ».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فِي ذَلِكَ ٱلْيَوْمِ يَكُونُ مَذْبَحٌ لِلرَّبِّ فِي وَسَطِ أَرْضِ مِصْرَ، وَعَمُودٌ لِلرَّبِّ عِنْدَ تُخْمِهَا.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فَيَكُونُ عَلَامَةً وَشَهَادَةً لِرَبِّ ٱلْجُنُودِ فِي أَرْضِ مِصْرَ. لِأَنَّهُمْ يَصْرُخُونَ إِلَى ٱلرَّبِّ بِسَبَبِ ٱلْمُضَايِقِينَ، فَيُرْسِلُ لَهُمْ مُخَلِّصًا وَمُحَامِيًا وَيُنْقِذُهُمْ.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فَيُعْرَفُ ٱلرَّبُّ فِي مِصْرَ، وَيَعْرِفُ ٱلْمِصْرِيُّونَ ٱلرَّبَّ فِي ذَلِكَ ٱلْيَوْمِ، وَيُقَدِّمُونَ ذَبِيحَةً وَتَقْدِمَةً، وَيَنْذُرُونَ لِلرَّبِّ نَذْرًا وَيُوفُونَ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وَيَضْرِبُ ٱلرَّبُّ مِصْرَ ضَارِبًا فَشَافِيًا، فَيَرْجِعُونَ إِلَى ٱلرَّبِّ فَيَسْتَجِيبُ لَهُمْ وَيَشْفِيهِمْ.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فِي ذَلِكَ ٱلْيَوْمِ تَكُونُ سِكَّةٌ مِنْ مِصْرَ إِلَى أَشُّورَ، فَيَجِيءُ ٱلْأَشُّورِيُّونَ إِلَى مِصْرَ وَٱلْمِصْرِيُّونَ إِلَى أَشُّورَ، وَيَعْبُدُ ٱلْمِصْرِيُّونَ مَعَ ٱلْأَشُّورِيِّينَ.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فِي ذَلِكَ ٱلْيَوْمِ يَكُونُ إِسْرَائِيلُ ثُلُثًا لِمِصْرَ وَلِأَشُّورَ، بَرَكَةً فِي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بِهَا يُبَارِكُ رَبُّ ٱلْجُنُودِ قَائِلًا: «مُبَارَكٌ شَعْبِي مِصْرُ، وَعَمَلُ يَدَيَّ أَشُّورُ، وَمِيرَاثِي إِسْرَائِيلُ».</w:t>
      </w:r>
      <w:r>
        <w:rPr>
          <w:lang w:val="ar_AE" w:bidi="ar_AE"/>
        </w:rPr>
      </w:r>
      <w:r>
        <w:rPr>
          <w:lang w:val="ar_AE" w:bidi="ar_AE"/>
        </w:rPr>
      </w:r>
    </w:p>
    <w:p>
      <w:pPr>
        <w:bidi/>
      </w:pPr>
      <w:r>
        <w:rPr>
          <w:lang w:val="ar_AE" w:bidi="ar_AE"/>
        </w:rPr>
      </w:r>
    </w:p>
    <w:p>
      <w:pPr>
        <w:pStyle w:val="Heading2"/>
        <w:bidi/>
      </w:pPr>
      <w:r>
        <w:rPr>
          <w:lang w:val="ar_AE" w:bidi="ar_AE"/>
        </w:rPr>
        <w:t>Isaiah 20:1</w:t>
      </w:r>
      <w:r>
        <w:rPr>
          <w:lang w:val="ar_AE" w:bidi="ar_AE"/>
        </w:rPr>
      </w:r>
    </w:p>
    <w:p>
      <w:pPr>
        <w:bidi/>
      </w:pPr>
      <w:r>
        <w:rPr>
          <w:lang w:val="ar_AE" w:bidi="ar_AE"/>
        </w:rPr>
      </w:r>
      <w:r>
        <w:rPr>
          <w:vertAlign w:val="superscript"/>
          <w:lang w:val="ar_AE" w:bidi="ar_AE"/>
        </w:rPr>
        <w:t>1</w:t>
      </w:r>
      <w:r>
        <w:rPr>
          <w:lang w:val="ar_AE" w:bidi="ar_AE"/>
        </w:rPr>
        <w:t xml:space="preserve"> فِي سَنَةِ مَجِيءِ تَرْتَانَ إِلَى أَشْدُودَ، حِينَ أَرْسَلَهُ سَرْجُونُ مَلِكُ أَشُّورَ فَحَارَبَ أَشْدُودَ وَأَخَذَهَا،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فِي ذَلِكَ ٱلْوَقْتِ تَكَلَّمَ ٱلرَّبُّ عَنْ يَدِ إِشَعْيَاءَ بْنِ آمُوصَ قَائِلًا: «اِذْهَبْ وَحُلَّ ٱلْمِسْحَ عَنْ حَقْوَيْكَ وَٱخْلَعْ حِذَاءَكَ عَنْ رِجْلَيْكَ». فَفَعَلَ هَكَذَا وَمَشَى مُعَرًّى وَحَافِيًا.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 ٱلرَّبُّ: «كَمَا مَشَى عَبْدِي إِشَعْيَاءُ مُعَرًّى وَحَافِيًا ثَلَاثَ سِنِينٍ، آيَةً وَأُعْجُوبَةً عَلَى مِصْرَ وَعَلَى كُوشَ،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هَكَذَا يَسُوقُ مَلِكُ أَشُّورَ سَبْيَ مِصْرَ وَجَلَاءَ كُوشَ، ٱلْفِتْيَانَ وَٱلشُّيُوخَ، عُرَاةً وَحُفَاةً وَمَكْشُوفِي ٱلْأَسْتَاهِ خِزْيًا لِمِصْرَ.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فَيَرْتَاعُونَ وَيَخْجَلُونَ مِنْ أَجْلِ كُوشَ رَجَائِهِمْ، وَمِنْ أَجْلِ مِصْرَ فَخْرِهِمْ.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وَيَقُولُ سَاكِنُ هَذَا ٱلسَّاحِلِ فِي ذَلِكَ ٱلْيَوْمِ: هُوَذَا هَكَذَا مَلْجَأُنَا ٱلَّذِي هَرَبْنَا إِلَيْهِ لِلْمَعُونَةِ لِنَنْجُو مِنْ مَلِكِ أَشُّورَ، فَكَيْفَ نَسْلَمُ نَحْنُ؟».</w:t>
      </w:r>
      <w:r>
        <w:rPr>
          <w:lang w:val="ar_AE" w:bidi="ar_AE"/>
        </w:rPr>
      </w:r>
      <w:r>
        <w:rPr>
          <w:lang w:val="ar_AE" w:bidi="ar_AE"/>
        </w:rPr>
      </w:r>
    </w:p>
    <w:p>
      <w:pPr>
        <w:bidi/>
      </w:pPr>
      <w:r>
        <w:rPr>
          <w:lang w:val="ar_AE" w:bidi="ar_AE"/>
        </w:rPr>
      </w:r>
    </w:p>
    <w:p>
      <w:pPr>
        <w:pStyle w:val="Heading2"/>
        <w:bidi/>
      </w:pPr>
      <w:r>
        <w:rPr>
          <w:lang w:val="ar_AE" w:bidi="ar_AE"/>
        </w:rPr>
        <w:t>Isaiah 21:1</w:t>
      </w:r>
      <w:r>
        <w:rPr>
          <w:lang w:val="ar_AE" w:bidi="ar_AE"/>
        </w:rPr>
      </w:r>
    </w:p>
    <w:p>
      <w:pPr>
        <w:bidi/>
      </w:pPr>
      <w:r>
        <w:rPr>
          <w:lang w:val="ar_AE" w:bidi="ar_AE"/>
        </w:rPr>
      </w:r>
      <w:r>
        <w:rPr>
          <w:vertAlign w:val="superscript"/>
          <w:lang w:val="ar_AE" w:bidi="ar_AE"/>
        </w:rPr>
        <w:t>1</w:t>
      </w:r>
      <w:r>
        <w:rPr>
          <w:lang w:val="ar_AE" w:bidi="ar_AE"/>
        </w:rPr>
        <w:t xml:space="preserve"> وَحْيٌ مِنْ جِهَةِ بَرِّيَّةِ ٱلْبَحْرِ: كَزَوَابِعَ فِي ٱلْجَنُوبِ عَاصِفَةٍ، يَأْتِي مِنَ ٱلْبَرِّيَّةِ مِنْ أَرْضٍ مَخُوفَةٍ.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قَدْ أُعْلِنَتْ لِي رُؤْيَا قَاسِيَةٌ: ٱلنَّاهِبُ نَاهِبًا وَٱلْمُخْرِبُ مُخْرِبًا. اِصْعَدِي يَا عِيلَامُ. حَاصِرِي يَا مَادِي. قَدْ أَبْطَلْتُ كُلَّ أَنِينِهَا.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لِذَلِكَ ٱمْتَلَأَتْ حَقْوَايَ وَجَعًا، وَأَخَذَنِي مَخَاضٌ كَمَخَاضِ ٱلْوَالِدَةِ. تَلَوَّيْتُ حَتَّى لَا أَسْمَعُ. اَنْدَهَشْتُ حَتَّى لَا أَنْظُرُ.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تَاهَ قَلْبِي. بَغَتَنِي رُعْبٌ. لَيْلَةُ لَذَّتِي جَعَلَهَا لِي رِعْدَةً.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يُرَتِّبُونَ ٱلْمَائِدَةَ، يَحْرُسُونَ ٱلْحِرَاسَةَ، يَأْكُلُونَ. يَشْرَبُونَ. قُومُوا أَيُّهَا ٱلرُّؤَسَاءُ ٱمْسَحُوا ٱلْمِجَنَّ!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لِأَنَّهُ هَكَذَا قَالَ لِي ٱلسَّيِّدُ: «ٱذْهَبْ أَقِمِ ٱلْحَارِسَ. لِيُخْبِرْ بِمَا يَرَى».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فَرَأَى رُكَّابًا أَزْوَاجَ فُرْسَانٍ. رُكَّابَ حَمِيرٍ. رُكَّابَ جِمَالٍ. فَأَصْغَى إِصْغَاءً شَدِيدًا،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صَرَخَ كَأَسَدٍ: «أَيُّهَا ٱلسَّيِّدُ، أَنَا قَائِمٌ عَلَى ٱلْمَرْصَدِ دَائِمًا فِي ٱلنَّهَارِ، وَأَنَا وَاقِفٌ عَلَى ٱلْمَحْرَسِ كُلَّ ٱللَّيَالِي.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وَهُوَذَا رُكَّابٌ مِنَ ٱلرِّجَالِ. أَزْوَاجٌ مِنَ ٱلْفُرْسَانِ». فَأَجَابَ وَقَالَ: «سَقَطَتْ، سَقَطَتْ بَابِلُ، وَجَمِيعُ تَمَاثِيلِ آلِهَتِهَا ٱلْمَنْحُوتَةِ كَسَّرَهَا إِلَى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يَا دِيَاسَتِي وَبَنِي بَيْدَرِي. مَا سَمِعْتُهُ مِنْ رَبِّ ٱلْجُنُودِ إِلَهِ إِسْرَائِيلَ أَخْبَرْتُكُمْ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وَحْيٌ مِنْ جِهَةِ دُومَةَ: صَرَخَ إِلَيَّ صَارِخٌ مِنْ سَعِيرَ: «يَا حَارِسُ، مَا مِنَ ٱللَّيْلِ؟ يَا حَارِسُ، مَا مِنَ ٱللَّيْلِ؟»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قَالَ ٱلْحَارِسُ: «أَتَى صَبَاحٌ وَأَيْضًا لَيْلٌ. إِنْ كُنْتُمْ تَطْلُبُونَ فَٱطْلُبُوا. ٱرْجِعُوا، تَعَالَوْا».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وَحْيٌ مِنْ جِهَةِ بِلَادِ ٱلْعَرَبِ: فِي ٱلْوَعْرِ فِي بِلَادِ ٱلْعَرَبِ تَبِيتِينَ، يَا قَوَافِلَ ٱلدَّدَانِيِّينَ.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هَاتُوا مَاءً لِمُلَاقَاةِ ٱلْعَطْشَانِ، يَا سُكَّانَ أَرْضِ تَيْمَاءَ. وَافُوا ٱلْهَارِبَ بِخُبْزِهِ.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فَإِنَّهُمْ مِنْ أَمَامِ ٱلسُّيُوفِ قَدْ هَرَبُوا. مِنْ أَمَامِ ٱلسَّيْفِ ٱلْمَسْلُولِ، وَمِنْ أَمَامِ ٱلْقَوْسِ ٱلْمَشْدُودَةِ، وَمِنْ أَمَامِ شِدَّةِ ٱلْحَرْبِ.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فَإِنَّهُ هَكَذَا قَالَ لِيَ ٱلسَّيِّدُ: «فِي مُدَّةِ سَنَةٍ كَسَنَةِ ٱلْأَجِيرِ يَفْنَى كُلُّ مَجْدِ قِيدَارَ،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وَبَقِيَّةُ عَدَدِ قِسِيِّ أَبْطَالِ بَنِي قِيدَارَ تَقِلُّ، لِأَنَّ ٱلرَّبَّ إِلَهَ إِسْرَائِيلَ قَدْ تَكَلَّمَ».</w:t>
      </w:r>
      <w:r>
        <w:rPr>
          <w:lang w:val="ar_AE" w:bidi="ar_AE"/>
        </w:rPr>
      </w:r>
      <w:r>
        <w:rPr>
          <w:lang w:val="ar_AE" w:bidi="ar_AE"/>
        </w:rPr>
      </w:r>
    </w:p>
    <w:p>
      <w:pPr>
        <w:bidi/>
      </w:pPr>
      <w:r>
        <w:rPr>
          <w:lang w:val="ar_AE" w:bidi="ar_AE"/>
        </w:rPr>
      </w:r>
    </w:p>
    <w:p>
      <w:pPr>
        <w:pStyle w:val="Heading2"/>
        <w:bidi/>
      </w:pPr>
      <w:r>
        <w:rPr>
          <w:lang w:val="ar_AE" w:bidi="ar_AE"/>
        </w:rPr>
        <w:t>Isaiah 22:1</w:t>
      </w:r>
      <w:r>
        <w:rPr>
          <w:lang w:val="ar_AE" w:bidi="ar_AE"/>
        </w:rPr>
      </w:r>
    </w:p>
    <w:p>
      <w:pPr>
        <w:bidi/>
      </w:pPr>
      <w:r>
        <w:rPr>
          <w:lang w:val="ar_AE" w:bidi="ar_AE"/>
        </w:rPr>
      </w:r>
      <w:r>
        <w:rPr>
          <w:vertAlign w:val="superscript"/>
          <w:lang w:val="ar_AE" w:bidi="ar_AE"/>
        </w:rPr>
        <w:t>1</w:t>
      </w:r>
      <w:r>
        <w:rPr>
          <w:lang w:val="ar_AE" w:bidi="ar_AE"/>
        </w:rPr>
        <w:t xml:space="preserve"> وَحْيٌ مِنْ جِهَةِ وَادِي ٱلرُّؤْيَا: فَمَا لَكِ أَنَّكِ صَعِدْتِ جَمِيعًا عَلَى ٱلسُّطُوحِ،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مَلآنَةُ مِنَ ٱلْجَلَبَةِ، ٱلْمَدِينَةُ ٱلْعَجَّاجَةُ، ٱلْقَرْيَةُ ٱلْمُفْتَخِرَةُ؟ قَتْلَاكِ لَيْسَ هُمْ قَتْلَى ٱلسَّيْفِ وَلَا مَوْتَى ٱلْحَرْبِ.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جَمِيعُ رُؤَسَائِكِ هَرَبُوا مَعًا. أُسِرُوا بِٱلْقِسِيِّ. كُلُّ ٱلْمَوْجُودِينَ بِكِ أُسِرُوا مَعًا. مِنْ بَعِيدٍ فَرُّوا.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لِذَلِكَ قُلْتُ: «ٱقْتَصِرُوا عَنِّي، فَأَبْكِي بِمَرَارَةٍ. لَا تُلِحُّوا بِتَعْزِيَتِي عَنْ خَرَابِ بِنْتِ شَعْبِي».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إِنَّ لِلسَّيِّدِ رَبِّ ٱلْجُنُودِ فِي وَادِي ٱلرُّؤْيَا يَوْمَ شَغبٍ وَدَوْسٍ وَٱرْتِبَاكٍ. نَقْبُ سُورٍ وَصُرَاخٌ إِلَى ٱلْجَبَلِ.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فَعِيلَامُ قَدْ حَمَلَتِ ٱلْجَعْبَةَ بِمَرْكَبَاتِ رِجَالٍ فُرْسَانٍ، وَقِيرُ قَدْ كَشَفَتِ ٱلْمِجَنَّ.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فَتَكُونُ أَفْضَلُ أَوْدِيَتِكِ مَلآنَةً مَرْكَبَاتٍ، وَٱلْفُرْسَانُ تَصْطَفُّ ٱصْطِفَافًا نَحْوَ ٱلْبَابِ.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وَيَكْشِفُ سِتْرَ يَهُوذَا، فَتَنْظُرُ فِي ذَلِكَ ٱلْيَوْمِ إِلَى أَسْلِحَةِ بَيْتِ ٱلْوَعْرِ.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وَرَأَيْتُمْ شُقُوقَ مَدِينَةِ دَاوُدَ أَنَّهَا صَارَتْ كَثِيرَةً، وَجَمَعْتُمْ مِيَاهَ ٱلْبِرْكَةِ ٱلسُّفْلَى.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وَعَدَدْتُمْ بُيُوتَ أُورُشَلِيمَ وَهَدَمْتُمُ ٱلْبُيُوتَ لِتَحْصِينِ ٱلسُّورِ.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وَصَنَعْتُمْ خَنْدَقًا بَيْنَ ٱلسُّورَيْنِ لِمِيَاهِ ٱلْبِرْكَةِ ٱلْعَتِيقَةِ. لَكِنْ لَمْ تَنْظُرُوا إِلَى صَانِعِهِ، وَلَمْ تَرَوْا مُصَوِّرَهُ مِنْ قَدِيمٍ.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وَدَعَا ٱلسَّيِّدُ رَبُّ ٱلْجُنُودِ فِي ذَلِكَ ٱلْيَوْمِ إِلَى ٱلْبُكَاءِ وَٱلنَّوْحِ وَٱلْقَرَعَةِ وَٱلتَّنَطُّقِ بِٱلْمِسْحِ،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فَهُوَذَا بَهْجَةٌ وَفَرَحٌ، ذَبْحُ بَقَرٍ وَنَحْرُ غَنَمٍ، أَكْلُ لَحْمٍ وَشُرْبُ خَمْرٍ! «لِنَأْكُلْ وَنَشْرَبْ، لِأَنَّنَا غَدًا نَمُوتُ».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فَأَعْلَنَ فِي أُذُنَيَّ رَبُّ ٱلْجُنُودِ: «لَا يُغْفَرَنَّ لَكُمْ هَذَا ٱلْإِثْمُ حَتَّى تَمُوتُوا، يَقُولُ ٱلسَّيِّدُ رَبُّ ٱلْجُنُودِ».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هَكَذَا قَالَ ٱلسَّيِّدُ رَبُّ ٱلْجُنُودِ: «ٱذْهَبِ ٱدْخُلْ إِلَى هَذَا جَلِيسِ ٱلْمَلِكِ، إِلَى شِبْنَا ٱلَّذِي عَلَى ٱلْبَيْتِ: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مَا لَكَ هَهُنَا؟ وَمَنْ لَكَ هَهُنَا حَتَّى نَقَرْتَ لِنَفْسِكَ هَهُنَا قَبْرًا أَيُّهَا ٱلنَّاقِرُ فِي ٱلْعُلُوِّ قَبْرَهُ، ٱلنَّاحِتُ لِنَفْسِهِ فِي ٱلصَّخْرِ مَسْكَنًا؟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هُوَذَا ٱلرَّبُّ يَطْرَحُكَ طَرْحًا يَا رَجُلُ، وَيُغَطِّيكَ تَغْطِيَةً.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يَلُفُّكَ لَفَّ لَفِيفَةٍ كَٱلْكُرَةِ إِلَى أَرْضٍ وَاسِعَةِ ٱلطَّرَفَيْنِ. هُنَاكَ تَمُوتُ، وَهُنَاكَ تَكُونُ مَرْكَبَاتُ مَجْدِكَ، يَا خِزْيَ بَيْتِ سَيِّدِكَ.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وَأَطْرُدُكَ مِنْ مَنْصِبِكَ، وَمِنْ مَقَامِكَ يَحُطُّكَ.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«وَيَكُونُ فِي ذَلِكَ ٱلْيَوْمِ أَنِّي أَدْعُو عَبْدِي أَلِيَاقِيمَ بْنَ حِلْقِيَّا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وَأُلْبِسُهُ ثَوْبَكَ، وَأَشُدُّهُ بِمِنْطَقَتِكَ، وَأَجْعَلُ سُلْطَانَكَ فِي يَدِهِ، فَيَكُونُ أَبًا لِسُكَّانِ أُورُشَلِيمَ وَلِبَيْتِ يَهُوذَا.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وَأَجْعَلُ مِفْتَاحَ بَيْتِ دَاوُدَ عَلَى كَتِفِهِ، فَيَفْتَحُ وَلَيْسَ مَنْ يُغْلِقُ، وَيُغْلِقُ وَلَيْسَ مَنْ يَفْتَحُ.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وَأُثَبِّتُهُ وَتَدًا فِي مَوْضِعٍ أَمِينٍ، وَيَكُونُ كُرْسِيَّ مَجْدٍ لِبَيْتِ أَبِيهِ.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وَيُعَلِّقُونَ عَلَيْهِ كُلَّ مَجْدِ بَيْتِ أَبِيهِ، ٱلْفُرُوعَ وَٱلْقُضْبَانَ، كُلَّ آنِيَةٍ صَغِيرَةٍ مِنْ آنِيَةِ ٱلطُّسُوسِ إِلَى آنِيَةِ ٱلْقَنَّانِيِّ جَمِيعًا.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فِي ذَلِكَ ٱلْيَوْمِ، يَقُولُ رَبُّ ٱلْجُنُودِ، يَزُولُ ٱلْوَتَدُ ٱلْمُثْبَتُ فِي مَوْضِعٍ أَمِينٍ وَيُقْطَعُ وَيَسْقُطُ. وَيُبَادُ ٱلثِّقْلُ ٱلَّذِي عَلَيْهِ، لِأَنَّ ٱلرَّبَّ قَدْ تَكَلَّمَ».</w:t>
      </w:r>
      <w:r>
        <w:rPr>
          <w:lang w:val="ar_AE" w:bidi="ar_AE"/>
        </w:rPr>
      </w:r>
      <w:r>
        <w:rPr>
          <w:lang w:val="ar_AE" w:bidi="ar_AE"/>
        </w:rPr>
      </w:r>
    </w:p>
    <w:p>
      <w:pPr>
        <w:bidi/>
      </w:pPr>
      <w:r>
        <w:rPr>
          <w:lang w:val="ar_AE" w:bidi="ar_AE"/>
        </w:rPr>
      </w:r>
    </w:p>
    <w:p>
      <w:pPr>
        <w:pStyle w:val="Heading2"/>
        <w:bidi/>
      </w:pPr>
      <w:r>
        <w:rPr>
          <w:lang w:val="ar_AE" w:bidi="ar_AE"/>
        </w:rPr>
        <w:t>Isaiah 23:1</w:t>
      </w:r>
      <w:r>
        <w:rPr>
          <w:lang w:val="ar_AE" w:bidi="ar_AE"/>
        </w:rPr>
      </w:r>
    </w:p>
    <w:p>
      <w:pPr>
        <w:bidi/>
      </w:pPr>
      <w:r>
        <w:rPr>
          <w:lang w:val="ar_AE" w:bidi="ar_AE"/>
        </w:rPr>
      </w:r>
      <w:r>
        <w:rPr>
          <w:vertAlign w:val="superscript"/>
          <w:lang w:val="ar_AE" w:bidi="ar_AE"/>
        </w:rPr>
        <w:t>1</w:t>
      </w:r>
      <w:r>
        <w:rPr>
          <w:lang w:val="ar_AE" w:bidi="ar_AE"/>
        </w:rPr>
        <w:t xml:space="preserve"> وَحْيٌ مِنْ جِهَةِ صُورَ: وَلْوِلِي يَاسُفُنَ تَرْشِيشَ، لِأَنَّهَا خَرِبَتْ حَتَّى لَيْسَ بَيْتٌ حَتَّى لَيْسَ مَدْخَلٌ. مِنْ أَرْضِ كِتِّيمَ أُعْلِنَ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اِنْدَهِشُوا يَا سُكَّانَ ٱلسَّاحِلِ. تُجَّارُ صِيدُونُ ٱلْعَابِرُونَ ٱلْبَحْرَ مَلَأُوكِ.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وَغَلَّتُهَا، زَرْعُ شِيحُورَ، حَصَادُ ٱلنِّيلِ، عَلَى مِيَاهٍ كَثِيرَةٍ فَصَارَتْ مَتْجَرَةً 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اِخْجَلِي يَا صِيدُونُ لِأَنَّ ٱلْبَحْرَ، حِصْنَ ٱلْبَحْرِ، نَطَقَ قَائِلًا: «لَمْ أَتَمَخَّضْ وَلَا وَلَدْتُ وَلَا رَبَّيْتُ شَبَابًا وَلَا نَشَّأْتُ عَذَارَى».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عِنْدَ وُصُولِ ٱلْخَبَرِ إِلَى مِصْرَ، يَتَوَجَّعُونَ، عِنْدَ وُصُولِ خَبَرِ صُورَ.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اُعْبُرُوا إِلَى تَرْشِيشَ. وَلْوِلُوا يَا سُكَّانَ ٱلسَّاحِلِ.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أَهَذِهِ لَكُمُ ٱلْمُفْتَخِرَةُ ٱلَّتِي مُنْذُ ٱلْأَيَّامِ ٱلْقَدِيمَةِ قِدَمُهَا؟ تَنْقُلُهَا رِجْلَاهَا بَعِيدًا لِلتَّغَرُّبِ.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مَنْ قَضَى بِهَذَا عَلَى صُورَ ٱلْمُتَوِّجَةِ ٱلَّتِي تُجَّارُهَا رُؤَسَاءُ؟ مُتَسَبِّبُوهَا مُوَقَّرُو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رَبُّ ٱلْجُنُودِ قَضَى بِهِ لِيُدَنِّسَ كِبْرِيَاءَ كُلِّ مَجْدٍ، وَيَهِينَ كُلَّ مُوَقَّرِي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اِجْتَازِي أَرْضَكِ كَٱلنِّيلِ يَابِنْتَ تَرْشِيشَ. لَيْسَ حَصْرٌ فِي مَا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مَدَّ يَدَهُ عَلَى ٱلْبَحْرِ. أَرْعَدَ مَمَالِكَ. أَمَرَ ٱلرَّبُّ مِنْ جِهَةِ كَنْعَانَ أَنْ تُخْرَبَ حُصُونُهَا.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وَقَالَ: «لَا تَعُودِينَ تَفْتَخِرِينَ أَيْضًا أَيَّتُهَا ٱلْمُنْهَتِكَةُ، ٱلْعَذْرَاءُ بِنْتُ صِيْدُونَ. قُومِي إِلَى كِتِّيمَ. ٱعْبُرِي. هُنَاكَ أَيْضًا لَا رَاحَةَ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هُوَذَا أَرْضُ ٱلْكَلْدَانِيِّينَ. هَذَا ٱلشَّعْبُ لَمْ يَكُنْ. أَسَّسَهَا أَشُّورُ لِأَهْلِ ٱلْبَرِّيَّةِ. قَدْ أَقَامُوا أَبْرَاجَهُمْ. دَمَّرُوا قُصُورَهَا. جَعَلَهَا رَدْمًا.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وَلْوِلِي يَا سُفُنَ تَرْشِيشَ لِأَنَّ حِصْنَكِ قَدْ أُخْرِبَ.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وَيَكُونُ فِي ذَلِكَ ٱلْيَوْمِ أَنَّ صُورَ تُنْسَى سَبْعِينَ سَنَةً كَأَيَّامِ مَلِكٍ وَاحِدٍ. مِنْ بَعْدِ سَبْعِينَ سَنَةً يَكُونُ لِصُورَ كَأُغْنِيَّةِ ٱلزَّانِيَةِ: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«خُذِي عُودًا. طُوفِي فِي ٱلْمَدِينَةِ أَيَّتُهَا ٱلزَّانِيَةُ ٱلْمَنْسِيَّةُ. أَحْسِنِي ٱلْعَزْفَ، أَكْثِرِي ٱلْغِنَاءَ لِكَيْ تُذْكَرِي».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وَيَكُونُ مِنْ بَعْدِ سَبْعِينَ سَنَةً أَنَّ ٱلرَّبَّ يَتَعَهَّدُ صُورَ فَتَعُودُ إِلَى أُجْرَتِهَا، وَتَزْنِي مَعَ كُلِّ مَمَالِكِ ٱلْبِلَادِ عَلَى وَجْهِ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وَتَكُونُ تِجَارَتُهَا وَأُجْرَتُهَا قُدْسًا لِلرَّبِّ. لَا تُخْزَنُ وَلَا تُكْنَزُ، بَلْ تَكُونُ تِجَارَتُهَا لِلْمُقِيمِينَ أَمَامَ ٱلرَّبِّ، لِأَكْلٍ إِلَى ٱلشِبَعِ وَلِلِبَاسٍ فَاخِرٍ.</w:t>
      </w:r>
      <w:r>
        <w:rPr>
          <w:lang w:val="ar_AE" w:bidi="ar_AE"/>
        </w:rPr>
      </w:r>
      <w:r>
        <w:rPr>
          <w:lang w:val="ar_AE" w:bidi="ar_AE"/>
        </w:rPr>
      </w:r>
    </w:p>
    <w:p>
      <w:pPr>
        <w:bidi/>
      </w:pPr>
      <w:r>
        <w:rPr>
          <w:lang w:val="ar_AE" w:bidi="ar_AE"/>
        </w:rPr>
      </w:r>
    </w:p>
    <w:p>
      <w:pPr>
        <w:pStyle w:val="Heading2"/>
        <w:bidi/>
      </w:pPr>
      <w:r>
        <w:rPr>
          <w:lang w:val="ar_AE" w:bidi="ar_AE"/>
        </w:rPr>
        <w:t>Isaiah 24:1</w:t>
      </w:r>
      <w:r>
        <w:rPr>
          <w:lang w:val="ar_AE" w:bidi="ar_AE"/>
        </w:rPr>
      </w:r>
    </w:p>
    <w:p>
      <w:pPr>
        <w:bidi/>
      </w:pPr>
      <w:r>
        <w:rPr>
          <w:lang w:val="ar_AE" w:bidi="ar_AE"/>
        </w:rPr>
      </w:r>
      <w:r>
        <w:rPr>
          <w:vertAlign w:val="superscript"/>
          <w:lang w:val="ar_AE" w:bidi="ar_AE"/>
        </w:rPr>
        <w:t>1</w:t>
      </w:r>
      <w:r>
        <w:rPr>
          <w:lang w:val="ar_AE" w:bidi="ar_AE"/>
        </w:rPr>
        <w:t xml:space="preserve"> هُوَذَا ٱلرَّبُّ يُخْلِي ٱلْأَرْضَ وَيُفْرِغُهَا وَيَقْلِبُ وَجْهَهَا وَيُبَدِّدُ سُكَّانَهَا.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وَكَمَا يَكُونُ ٱلشَّعْبُ هَكَذَا ٱلْكَاهِنُ. كَمَا ٱلْعَبْدُ هَكَذَا سَيِّدُهُ. كَمَا ٱلْأَمَةُ هَكَذَا سَيِّدَتُهَا. كَمَا ٱلشَّارِي هَكَذَا ٱلْبَائِعُ. كَمَا ٱلْمُقْرِضُ هَكَذَا ٱلْمُقْتَرِضُ. وَكَمَا ٱلدَّائِنُ هَكَذَا ٱلْمَدْيُونُ.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تُفْرَغُ ٱلْأَرْضُ إِفْرَاغًا وَتُنْهَبُ نَهْبًا، لِأَنَّ ٱلرَّبَّ قَدْ تَكَلَّمَ بِهَذَا ٱلْقَوْلِ.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نَاحَتْ ذَبُلَتِ ٱلْأَرْضُ. حَزِنَتْ ذَبُلَتِ ٱلْمَسْكُونَةُ. حَزِنَ مُرْتَفِعُو شَعْبِ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وَٱلْأَرْضُ تَدَنَّسَتْ تَحْتَ سُكَّانِهَا لِأَنَّهُمْ تَعَدَّوْا ٱلشَّرَائِعَ، غَيَّرُوا ٱلْفَرِيضَةَ، نَكَثُوا ٱلْعَهْدَ ٱلْأَبَدِيَّ.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لِذَلِكَ لَعْنَةٌ أَكَلَتِ ٱلْأَرْضَ وَعُوقِبَ ٱلسَّاكِنُونَ فِيهَا. لِذَلِكَ ٱحْتَرَقَ سُكَّانُ ٱلْأَرْضِ وَبَقِيَ أُنَاسٌ قَلَائِلُ.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نَاحَ ٱلْمِسْطَارُ، ذَبُلَتِ ٱلْكَرْمَةُ، أَنَّ كُلُّ مَسْرُورِي ٱلْقُلُوبِ.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بَطَلَ فَرَحُ ٱلدُّفُوفِ، ٱنْقَطَعَ ضَجِيجُ ٱلْمُبْتَهِجِينَ، بَطَلَ فَرَحُ ٱلْعُودِ.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لَا يَشْرَبُونَ خَمْرًا بِٱلْغِنَاءِ. يَكُونُ ٱلْمُسْكِرُ مُرًّا لِشَارِبِيهِ.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دُمِّرَتْ قَرْيَةُ ٱلْخَرَابِ. أُغْلِقَ كُلُّ بَيْتٍ عَنِ ٱلدُّخُولِ.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صُرَاخٌ عَلَى ٱلْخَمْرِ فِي ٱلْأَزِقَّةِ. غَرَبَ كُلُّ فَرَحٍ. ٱنْتَفَى سُرُورُ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اَلْبَاقِي فِي ٱلْمَدِينَةِ خَرَابٌ، وَضُرِبَ ٱلْبَابُ رَدْمًا.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إِنَّهُ هَكَذَا يَكُونُ فِي وَسَطِ ٱلْأَرْضِ بَيْنَ ٱلشُّعُوبِ كَنُفَاضَةِ زَيْتُونَةٍ، كَٱلْخُصَاصَةِ إِذِ ٱنْتَهَى ٱلْقِطَافُ.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هُمْ يَرْفَعُونَ أَصْوَاتَهُمْ وَيَتَرَنَّمُونَ. لِأَجْلِ عَظَمَةِ ٱلرَّبِّ يُصَوِّتُونَ مِنَ ٱلْبَحْرِ.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لِذَلِكَ فِي ٱلْمَشَارِقِ مَجِّدُوا ٱلرَّبَّ. فِي جَزَائِرِ ٱلْبَحْرِ مَجِّدُوا ٱسْمَ ٱلرَّبِّ إِلَهِ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مِنْ أَطْرَافِ ٱلْأَرْضِ سَمِعْنَا تَرْنِيمَةً: «مَجْدًا لِلْبَارِّ». فَقُلْتُ: «يَا تَلَفِي، يَا تَلَفِي! وَيْلٌ لِي! ٱلنَّاهِبُونَ نَهَبُوا. ٱلنَّاهِبُونَ نَهَبُوا نَهْبًا».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عَلَيْكَ رُعْبٌ وَحُفْرَةٌ وَفَخٌّ يَا سَاكِنَ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وَيَكُونُ أَنَّ ٱلْهَارِبَ مِنْ صَوْتِ ٱلرُّعْبِ يَسْقُطُ فِي ٱلْحُفْرَةِ، وَٱلصَّاعِدَ مِنْ وَسَطِ ٱلْحُفْرَةِ يُؤْخَذُ بِٱلْفَخِّ. لِأَنَّ مَيَازِيبَ مِنَ ٱلْعَلَاءِ ٱنْفَتَحَتْ، وَأُسُسَ ٱلْأَرْضِ تَزَلْزَلَتْ.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اِنْسَحَقَتِ ٱلْأَرْضُ ٱنْسِحَاقًا. تَشَقَّقَتِ ٱلْأَرْضُ تَشَقُّقًا. تَزَعْزَعَتِ ٱلْأَرْضُ تَزَعْزُعًا.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تَرَنَّحَتِ ٱلْأَرْضُ تَرَنُّحًا كَٱلسَّكْرَانِ، وَتَدَلْدَلَتْ كَٱلْعِرْزَالِ، وَثَقُلَ عَلَيْهَا ذَنْبُهَا، فَسَقَطَتْ وَلَا تَعُودُ تَقُومُ.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وَيَكُونُ فِي ذَلِكَ ٱلْيَوْمِ أَنَّ ٱلرَّبَّ يُطَالِبُ جُنْدَ ٱلْعَلَاءِ فِي ٱلْعَلَاءِ، وَمُلُوكَ ٱلْأَرْضِ عَلَى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وَيُجْمَعُونَ جَمْعًا كَأَسَارَى فِي سِجْنٍ، وَيُغْلَقُ عَلَيْهِمْ فِي حَبْسٍ، ثُمَّ بَعْدَ أَيَّامٍ كَثِيرَةٍ يَتَعَهَّدُونَ.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وَيَخْجَلُ ٱلْقَمَرُ وَتُخْزَى ٱلشَّمْسُ، لِأَنَّ رَبَّ ٱلْجُنُودِ قَدْ مَلَكَ فِي جَبَلِ صِهْيَوْنَ وَفِي أُورُشَلِيمَ، وَقُدَّامَ شُيُوخِهِ مَجْدٌ.</w:t>
      </w:r>
      <w:r>
        <w:rPr>
          <w:lang w:val="ar_AE" w:bidi="ar_AE"/>
        </w:rPr>
      </w:r>
      <w:r>
        <w:rPr>
          <w:lang w:val="ar_AE" w:bidi="ar_AE"/>
        </w:rPr>
      </w:r>
    </w:p>
    <w:p>
      <w:pPr>
        <w:bidi/>
      </w:pPr>
      <w:r>
        <w:rPr>
          <w:lang w:val="ar_AE" w:bidi="ar_AE"/>
        </w:rPr>
      </w:r>
    </w:p>
    <w:p>
      <w:pPr>
        <w:pStyle w:val="Heading2"/>
        <w:bidi/>
      </w:pPr>
      <w:r>
        <w:rPr>
          <w:lang w:val="ar_AE" w:bidi="ar_AE"/>
        </w:rPr>
        <w:t>Isaiah 25:1</w:t>
      </w:r>
      <w:r>
        <w:rPr>
          <w:lang w:val="ar_AE" w:bidi="ar_AE"/>
        </w:rPr>
      </w:r>
    </w:p>
    <w:p>
      <w:pPr>
        <w:bidi/>
      </w:pPr>
      <w:r>
        <w:rPr>
          <w:lang w:val="ar_AE" w:bidi="ar_AE"/>
        </w:rPr>
      </w:r>
      <w:r>
        <w:rPr>
          <w:vertAlign w:val="superscript"/>
          <w:lang w:val="ar_AE" w:bidi="ar_AE"/>
        </w:rPr>
        <w:t>1</w:t>
      </w:r>
      <w:r>
        <w:rPr>
          <w:lang w:val="ar_AE" w:bidi="ar_AE"/>
        </w:rPr>
        <w:t xml:space="preserve"> يَارَبُّ، أَنْتَ إِلَهِي أُعَظِّمُكَ. أَحْمَدُ ٱسْمَكَ لِأَنَّكَ صَنَعْتَ عَجَبًا. مَقَاصِدُكَ مُنْذُ ٱلْقَدِيمِ أَمَانَةٌ وَصِدْقٌ.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لِأَنَّكَ جَعَلْتَ مَدِينَةً رُجْمَةً. قَرْيَةً حَصِينَةً رَدْمًا. قَصْرَ أَعَاجِمَ أَنْ لَا تَكُونَ مَدِينَةً. لَا يُبْنَى إِلَى ٱلْأَبَدِ.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لِذَلِكَ يُكْرِمُكَ شَعْبٌ قَوِيٌّ، وَتَخَافُ مِنْكَ قَرْيَةُ أُمَمٍ عُتَاةٍ.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لِأَنَّكَ كُنْتَ حِصْنًا لِلْمِسْكِينِ، حِصْنًا لِلْبَائِسِ فِي ضِيقِهِ، مَلْجَأً مِنَ ٱلسَّيْلِ، ظِلًّا مِنَ ٱلْحَرِّ، إِذْ كَانَتْ نَفْخَةُ ٱلْعُتَاةِ كَسَيْلٍ عَلَى حَائِطٍ.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كَحَرٍّ فِي يَبَسٍ تَخْفِضُ ضَجِيجَ ٱلْأَعَاجِمِ. كَحَرٍّ بِظِلِّ غَيْمٍ يُذَلُّ غِنَاءُ ٱلْعُتَاةِ.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وَيَصْنَعُ رَبُّ ٱلْجُنُودِ لِجَمِيعِ ٱلشُّعُوبِ فِي هَذَا ٱلْجَبَلِ وَلِيمَةَ سَمَائِنَ، وَلِيمَةَ خَمْرٍ عَلَى دَرْدِيٍّ، سَمَائِنَ مُمِخَّةٍ، دَرْدِيٍّ مُصَفًّى.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وَيُفْنِي فِي هَذَا ٱلْجَبَلِ وَجْهَ ٱلنِّقَابِ. ٱلنِّقَابِ ٱلَّذِي عَلَى كُلِّ ٱلشُّعُوبِ، وَٱلْغِطَاءَ ٱلْمُغَطَّى بِهِ عَلَى كُلِّ ٱلْأُمَمِ.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يَبْلَعُ ٱلْمَوْتَ إِلَى ٱلْأَبَدِ، وَيَمْسَحُ ٱلسَّيِّدُ ٱلرَّبُّ ٱلدُّمُوعَ عَنْ كُلِّ ٱلْوُجُوهِ، وَيَنْزِعُ عَارَ شَعْبِهِ عَنْ كُلِّ ٱلْأَرْضِ، لِأَنَّ ٱلرَّبَّ قَدْ تَكَلَّمَ.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وَيُقَالُ فِي ذَلِكَ ٱلْيَوْمِ: «هُوَذَا هَذَا إِلَهُنَا. ٱنْتَظَرْنَاهُ فَخَلَّصَنَا. هَذَا هُوَ ٱلرَّبُّ ٱنْتَظَرْنَاهُ. نَبْتَهِجُ وَنَفْرَحُ بِخَلَاصِهِ».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لِأَنَّ يَدَ ٱلرَّبِّ تَسْتَقِرُّ عَلَى هَذَا ٱلْجَبَلِ، وَيُدَاسُ مُوآبُ فِي مَكَانِهِ كَمَا يُدَاسُ ٱلتِّبْنُ فِي مَاءِ ٱلْمَزْبَلَةِ.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فَيَبْسِطُ يَدَيْهِ فِيهِ كَمَا يَبْسِطُ ٱلسَّابِحُ لِيَسْبَحَ، فَيَضَعُ كِبْرِيَاءَهُ مَعَ مَكَايِدِ يَدَيْهِ.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وَصَرْحَ ٱرْتِفَاعِ أَسْوَارِكِ يَخْفِضُهُ، يَضَعُهُ، يُلْصِقُهُ بِٱلْأَرْضِ إِلَى ٱلتُّرَابِ.</w:t>
      </w:r>
      <w:r>
        <w:rPr>
          <w:lang w:val="ar_AE" w:bidi="ar_AE"/>
        </w:rPr>
      </w:r>
      <w:r>
        <w:rPr>
          <w:lang w:val="ar_AE" w:bidi="ar_AE"/>
        </w:rPr>
      </w:r>
    </w:p>
    <w:p>
      <w:pPr>
        <w:bidi/>
      </w:pPr>
      <w:r>
        <w:rPr>
          <w:lang w:val="ar_AE" w:bidi="ar_AE"/>
        </w:rPr>
      </w:r>
    </w:p>
    <w:p>
      <w:pPr>
        <w:pStyle w:val="Heading2"/>
        <w:bidi/>
      </w:pPr>
      <w:r>
        <w:rPr>
          <w:lang w:val="ar_AE" w:bidi="ar_AE"/>
        </w:rPr>
        <w:t>Isaiah 26:1</w:t>
      </w:r>
      <w:r>
        <w:rPr>
          <w:lang w:val="ar_AE" w:bidi="ar_AE"/>
        </w:rPr>
      </w:r>
    </w:p>
    <w:p>
      <w:pPr>
        <w:bidi/>
      </w:pPr>
      <w:r>
        <w:rPr>
          <w:lang w:val="ar_AE" w:bidi="ar_AE"/>
        </w:rPr>
      </w:r>
      <w:r>
        <w:rPr>
          <w:vertAlign w:val="superscript"/>
          <w:lang w:val="ar_AE" w:bidi="ar_AE"/>
        </w:rPr>
        <w:t>1</w:t>
      </w:r>
      <w:r>
        <w:rPr>
          <w:lang w:val="ar_AE" w:bidi="ar_AE"/>
        </w:rPr>
        <w:t xml:space="preserve"> فِي ذَلِكَ ٱلْيَوْمِ يُغَنَّى بِهَذِهِ ٱلْأُغْنِيَّةِ فِي أَرْضِ يَهُوذَا: لَنَا مَدِينَةٌ قَوِيَّةٌ. يَجْعَلُ ٱلْخَلَاصَ أَسْوَارًا وَمَتْرَسَةً.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اِفْتَحُوا ٱلْأَبْوَابَ لِتَدْخُلَ ٱلْأُمَّةُ ٱلْبَارَّةُ ٱلْحَافِظَةُ ٱلْأَمَانَةَ.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ذُو ٱلرَّأْيِ ٱلْمُمَكَّنِ تَحْفَظُهُ سَالِمًا سَالِمًا، لِأَنَّهُ عَلَيْكَ مُتَوَكِّلٌ.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تَوَكَّلُوا عَلَى ٱلرَّبِّ إِلَى ٱلْأَبَدِ، لِأَنَّ فِي يَاهَ ٱلرَّبِّ صَخْرَ ٱلدُّهُورِ.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لِأَنَّهُ يَخْفِضُ سُكَّانَ ٱلْعَلَاءِ، يَضَعُ ٱلْقَرْيَةَ ٱلْمُرْتَفِعَةَ. يَضَعُهَا إِلَى ٱلْأَرْضِ. يُلْصِقُهَا بِٱلتُّرَابِ.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تَدُوسُهَا ٱلرِّجْلُ، رِجْلَا ٱلْبَائِسِ، أَقْدَامُ ٱلْمَسَاكِينِ.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طَرِيقُ ٱلصِّدِّيقِ ٱسْتِقَامَةٌ. تُمَهِّدُ أَيُّهَا ٱلْمُسْتَقِيمُ سَبِيلَ ٱلصِّدِّيقِ.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فَفِي طَرِيقِ أَحْكَامِكَ يَارَبُّ ٱنْتَظَرْنَاكَ. إِلَى ٱسْمِكَ وَإِلَى ذِكْرِكَ شَهْوَةُ ٱلنَّفْسِ.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بِنَفْسِي ٱشْتَهَيْتُكَ فِي ٱللَّيْلِ. أَيْضًا بِرُوحِي فِي دَاخِلِي إِلَيْكَ أَبْتَكِرُ. لِأَنَّهُ حِينَمَا تَكُونُ أَحْكَامُكَ فِي ٱلْأَرْضِ يَتَعَلَّمُ سُكَّانُ ٱلْمَسْكُونَةِ ٱلْعَدْلَ.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يُرْحَمُ ٱلْمُنَافِقُ وَلَا يَتَعَلَّمُ ٱلْعَدْلَ. فِي أَرْضِ ٱلِٱسْتِقَامَةِ يَصْنَعُ شَرًّا وَلَا يَرَى جَلَالَ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يَارَبُّ، ٱرْتَفَعَتْ يَدُكَ وَلَا يَرَوْنَ. يَرَوْنَ وَيَخْزَوْنَ مِنَ ٱلْغَيْرَةِ عَلَى ٱلشَّعْبِ وَتَأْكُلُهُمْ نَارُ أَعْدَائِكَ.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يَارَبُّ، تَجْعَلُ لَنَا سَلَامًا لِأَنَّكَ كُلَّ أَعْمَالِنَا صَنَعْتَهَا لَنَا.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أَيُّهَا ٱلرَّبُّ إِلَهُنَا، قَدِ ٱسْتَوْلَى عَلَيْنَا سَادَةٌ سِوَاكَ. بِكَ وَحْدَكَ نَذْكُرُ ٱسْمَكَ.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هُمْ أَمْوَاتٌ لَا يَحْيَوْنَ. أَخْيِلَةٌ لَا تَقُومُ. لِذَلِكَ عَاقَبْتَ وَأَهْلَكْتَهُمْ وَأَبَدْتَ كُلَّ ذِكْرِهِمْ.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زِدْتَ ٱلْأُمَّةَ يَارَبُّ، زِدْتَ ٱلْأُمَّةَ. تَمَجَّدْتَ. وَسَّعْتَ كُلَّ أَطْرَافِ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يَارَبُّ فِي ٱلضِّيقِ طَلَبُوكَ. سَكَبُوا مُخَافَتَةً عِنْدَ تَأْدِيبِكَ إِيَّاهُمْ.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كَمَا أَنَّ ٱلْحُبْلَى ٱلَّتِي تُقَارِبُ ٱلْوِلَادَةَ تَتَلَوَّى وَتَصْرُخُ فِي مَخَاضِهَا، هَكَذَا كُنَّا قُدَّامَكَ يَارَبُّ.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حَبِلْنَا تَلَوَّيْنَا كَأَنَّنَا وَلَدْنَا رِيحًا. لَمْ نَصْنَعْ خَلَاصًا فِي ٱلْأَرْضِ، وَلَمْ يَسْقُطْ سُكَّانُ ٱلْمَسْكُونَةِ.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تَحْيَا أَمْوَاتُكَ، تَقُومُ ٱلْجُثَثُ. ٱسْتَيْقِظُوا، تَرَنَّمُوا يَا سُكَّانَ ٱلتُّرَابِ. لِأَنَّ طَلَّكَ طَلُّ أَعْشَابٍ، وَٱلْأَرْضُ تُسْقِطُ ٱلْأَخْيِلَةَ.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هَلُمَّ يَا شَعْبِي ٱدْخُلْ مَخَادِعَكَ، وَأَغْلِقْ أَبْوَابَكَ خَلْفَكَ. ٱخْتَبِئْ نَحْوَ لُحَيْظَةٍ حَتَّى يَعْبُرَ ٱلْغَضَبُ.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لِأَنَّهُ هُوَذَا ٱلرَّبُّ يَخْرُجُ مِنْ مَكَانِهِ لِيُعَاقِبَ إِثْمَ سُكَّانِ ٱلْأَرْضِ فِيهِمْ، فَتَكْشِفُ ٱلْأَرْضُ دِمَاءَهَا وَلَا تُغَطِّي قَتْلَاهَا فِي مَا بَعْدُ.</w:t>
      </w:r>
      <w:r>
        <w:rPr>
          <w:lang w:val="ar_AE" w:bidi="ar_AE"/>
        </w:rPr>
      </w:r>
      <w:r>
        <w:rPr>
          <w:lang w:val="ar_AE" w:bidi="ar_AE"/>
        </w:rPr>
      </w:r>
    </w:p>
    <w:p>
      <w:pPr>
        <w:bidi/>
      </w:pPr>
      <w:r>
        <w:rPr>
          <w:lang w:val="ar_AE" w:bidi="ar_AE"/>
        </w:rPr>
      </w:r>
    </w:p>
    <w:p>
      <w:pPr>
        <w:pStyle w:val="Heading2"/>
        <w:bidi/>
      </w:pPr>
      <w:r>
        <w:rPr>
          <w:lang w:val="ar_AE" w:bidi="ar_AE"/>
        </w:rPr>
        <w:t>Isaiah 27:1</w:t>
      </w:r>
      <w:r>
        <w:rPr>
          <w:lang w:val="ar_AE" w:bidi="ar_AE"/>
        </w:rPr>
      </w:r>
    </w:p>
    <w:p>
      <w:pPr>
        <w:bidi/>
      </w:pPr>
      <w:r>
        <w:rPr>
          <w:lang w:val="ar_AE" w:bidi="ar_AE"/>
        </w:rPr>
      </w:r>
      <w:r>
        <w:rPr>
          <w:vertAlign w:val="superscript"/>
          <w:lang w:val="ar_AE" w:bidi="ar_AE"/>
        </w:rPr>
        <w:t>1</w:t>
      </w:r>
      <w:r>
        <w:rPr>
          <w:lang w:val="ar_AE" w:bidi="ar_AE"/>
        </w:rPr>
        <w:t xml:space="preserve"> فِي ذَلِكَ ٱلْيَوْمِ يُعَاقِبُ ٱلرَّبُّ بِسَيْفِهِ ٱلْقَاسِي ٱلْعَظِيمِ ٱلشَّدِيدِ لَوِيَاثَانَ، ٱلْحَيَّةَ ٱلْهَارِبَةَ. لَوِيَاثَانَ ٱلْحَيَّةَ ٱلْمُتَحَوِّيَةَ، وَيَقْتُلُ ٱلتِّنِّينَ ٱلَّذِي فِي ٱلْبَحْرِ.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فِي ذَلِكَ ٱلْيَوْمِ غَنُّوا لِلْكَرْمَةِ ٱلْمُشَتَهَاةِ: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«أَنَا ٱلرَّبُّ حَارِسُهَا. أَسْقِيهَا كُلَّ لَحْظَةٍ. لِئَلَّا يُوقَعَ بِهَا أَحْرُسُهَا لَيْلًا وَنَهَارًا.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لَيْسَ لِي غَيْظٌ. لَيْتَ عَلَيَّ ٱلشَّوْكَ وَٱلْحَسَكَ فِي ٱلْقِتَالِ فَأَهْجُمَ عَلَيْهَا وَأَحْرِقَهَا مَعًا.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أَوْ يَتَمَسَّكُ بِحِصْنِي فَيَصْنَعُ صُلْحًا مَعِي. صُلْحًا يَصْنَعُ مَعِي».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فِي ٱلْمُسْتَقْبِلِ يَتَأَصَّلُ يَعْقُوبُ. يُزْهِرُ وَيُفْرِعُ إِسْرَائِيلُ، وَيَمْلَأُونَ وَجْهَ ٱلْمَسْكُونَةِ ثِمَارًا.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هَلْ ضَرَبَهُ كَضَرْبَةِ ضَارِبِيهِ، أَوْ قُتِلَ كَقَتْلِ قَتْلَاهُ؟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بِزَجْرٍ إِذْ طَلَّقْتَهَا خَاصَمْتَهَا. أَزَالَهَا بِرِيحِهِ ٱلْعَاصِفَةِ فِي يَوْمِ ٱلشَّرْقِيَّةِ.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لِذَلِكَ بِهَذَا يُكَفَّرُ إِثْمُ يَعْقُوبَ. وَهَذَا كُلُّ ٱلثَّمَرِ نَزْعُ خَطِيَّتِهِ: فِي جَعْلِهِ كُلَّ حِجَارَةِ ٱلْمَذْبَحِ كَحِجَارَةِ كِلْسٍ مُكَسَّرَةٍ. لَا تَقُومُ ٱلسَّوَارِي وَلَا ٱلشَّمْسَاتُ.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لِأَنَّ ٱلْمَدِينَةَ ٱلْحَصِينَةَ مُتَوَحِّدَةٌ. ٱلْمَسْكَنُ مَهْجُورٌ وَمَتْرُوكٌ كَٱلْقَفْرِ. هُنَاكَ يَرْعَى ٱلْعِجْلُ، وَهُنَاكَ يَرْبِضُ وَيُتْلِفُ أَغْصَانَهَا.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حِينَمَا تَيْبَسُ أَغْصَانُهَا تَتَكَسَّرُ، فَتَأْتِي نِسَاءٌ وَتُوقِدُهَا. لِأَنَّهُ لَيْسَ شَعْبًا ذَا فَهْمٍ، لِذَلِكَ لَا يَرْحَمُهُ صَانِعُهُ وَلَا يَتَرَأَّفُ عَلَيْهِ جَابِلُهُ.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وَيَكُونُ فِي ذَلِكَ ٱلْيَوْمِ أَنَّ ٱلرَّبَّ يَجْنِي مِنْ مَجْرَى ٱلنَّهْرِ إِلَى وَادِي مِصْرَ، وَأَنْتُمْ تُلْقَطُونَ وَاحِدًا وَاحِدًا يَا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وَيَكُونُ فِي ذَلِكَ ٱلْيَوْمِ أَنَّهُ يُضْرَبُ بِبُوقٍ عَظِيمٍ، فَيَأْتِي ٱلتَّائِهُونَ فِي أَرْضِ أَشُّورَ، وَٱلْمَنْفِيُّونَ فِي أَرْضِ مِصْرَ، وَيَسْجُدُونَ لِلرَّبِّ فِي ٱلْجَبَلِ ٱلْمُقَدَّسِ فِي أُورُشَلِيمَ.</w:t>
      </w:r>
      <w:r>
        <w:rPr>
          <w:lang w:val="ar_AE" w:bidi="ar_AE"/>
        </w:rPr>
      </w:r>
      <w:r>
        <w:rPr>
          <w:lang w:val="ar_AE" w:bidi="ar_AE"/>
        </w:rPr>
      </w:r>
    </w:p>
    <w:p>
      <w:pPr>
        <w:bidi/>
      </w:pPr>
      <w:r>
        <w:rPr>
          <w:lang w:val="ar_AE" w:bidi="ar_AE"/>
        </w:rPr>
      </w:r>
    </w:p>
    <w:p>
      <w:pPr>
        <w:pStyle w:val="Heading2"/>
        <w:bidi/>
      </w:pPr>
      <w:r>
        <w:rPr>
          <w:lang w:val="ar_AE" w:bidi="ar_AE"/>
        </w:rPr>
        <w:t>Isaiah 28:1</w:t>
      </w:r>
      <w:r>
        <w:rPr>
          <w:lang w:val="ar_AE" w:bidi="ar_AE"/>
        </w:rPr>
      </w:r>
    </w:p>
    <w:p>
      <w:pPr>
        <w:bidi/>
      </w:pPr>
      <w:r>
        <w:rPr>
          <w:lang w:val="ar_AE" w:bidi="ar_AE"/>
        </w:rPr>
      </w:r>
      <w:r>
        <w:rPr>
          <w:vertAlign w:val="superscript"/>
          <w:lang w:val="ar_AE" w:bidi="ar_AE"/>
        </w:rPr>
        <w:t>1</w:t>
      </w:r>
      <w:r>
        <w:rPr>
          <w:lang w:val="ar_AE" w:bidi="ar_AE"/>
        </w:rPr>
        <w:t xml:space="preserve"> وَيْلٌ لِإِكْلِيلِ فَخْرِ سُكَارَى أَفْرَايِمَ، وَلِلزَّهْرِ ٱلذَّابِلِ، جَمَالِ بَهَائِهِ ٱلَّذِي عَلَى رَأْسِ وَادِي سَمَائِنِ، ٱلْمَضْرُوبِينَ بِٱلْخَمْرِ.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هُوَذَا شَدِيدٌ وَقَوِيٌّ لِلسَّيِّدِ كَٱنْهِيَالِ ٱلْبَرَدِ، كَنَوْءٍ مُهْلِكٍ، كَسَيْلِ مِيَاهٍ غَزِيرَةٍ جَارِفَةٍ، قَدْ أَلْقَاهُ إِلَى ٱلْأَرْضِ بِشِدَّةٍ.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بِٱلْأَرْجُلِ يُدَاسُ إِكْلِيلُ فَخْرِ سُكَارَى أَفْرَايِمَ.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وَيَكُونُ ٱلزَّهْرُ ٱلذَّابِلُ، جَمَالُ بَهَائِهِ ٱلَّذِي عَلَى رَأْسِ وَادِي ٱلسَّمَائِنِ كَبَاكُورَةِ ٱلتِّينِ قَبْلَ ٱلصَّيْفِ، ٱلَّتِي يَرَاهَا ٱلنَّاظِرُ فَيَبْلَعُهَا وَهِيَ فِي 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فِي ذَلِكَ ٱلْيَوْمِ يَكُونُ رَبُّ ٱلْجُنُودِ إِكْلِيلَ جَمَالٍ وَتَاجَ بَهَاءٍ لِبَقِيَّةِ شَعْبِهِ،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وَرُوحَ ٱلْقَضَاءِ لِلْجَالِسِ لِلْقَضَاءِ، وَبَأْسًا لِلَّذِينَ يَرُدُّونَ ٱلْحَرْبَ إِلَى ٱلْبَابِ.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وَلَكِنَّ هَؤُلَاءِ أَيْضًا ضَلُّوا بِٱلْخَمْرِ وَتَاهُوا بِٱلْمُسْكِرِ. ٱلْكَاهِنُ وَٱلنَّبِيُّ تَرَنَّحَا بِٱلْمُسْكِرِ. ٱبْتَلَعَتْهُمَا ٱلْخَمْرُ. تَاهَا مِنَ ٱلْمُسْكِرِ، ضَلَّا فِي ٱلرُّؤْيَا، قَلِقَا فِي ٱلْقَضَاءِ.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فَإِنَّ جَمِيعَ ٱلْمَوَائِدِ ٱمْتَلَأَتْ قَيْئًا وَقَذَرًا. لَيْسَ مَكَانٌ.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«لِمَنْ يُعَلِّمُ مَعْرِفَةً، وَلِمَنْ يُفْهِمُ تَعْلِيمًا؟ أَلِلْمَفْطُومِينَ عَنِ ٱللَّبَنِ، لِلْمَفْصُولِينَ عَنِ ٱلثُّدِيِّ؟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لِأَنَّهُ أَمْرٌ عَلَى أَمْرٍ. أَمْرٌ عَلَى أَمْرٍ. فَرْضٌ عَلَى فَرْضٍ. فَرْضٌ عَلَى فَرْضٍ. هُنَا قَلِيلٌ هُنَاكَ قَلِيلٌ».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إِنَّهُ بِشَفَةٍ لَكْنَاءَ وَبِلِسَانٍ آخَرَ يُكَلِّمُ هَذَا ٱلشَّعْبَ،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ٱلَّذِينَ قَالَ لَهُمْ: «هَذِهِ هِيَ ٱلرَّاحَةُ. أَرِيحُوا ٱلرَّازِحَ، وَهَذَا هُوَ ٱلسُّكُونُ». وَلَكِنْ لَمْ يَشَاءُوا أَنْ يَسْمَعُوا.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فَكَانَ لَهُمْ قَوْلُ ٱلرَّبِّ: أَمْرًا عَلَى أَمْرٍ. أَمْرًا عَلَى أَمْرٍ. فَرْضًا عَلَى فَرْضٍ. فَرْضًا عَلَى فَرْضٍ. هُنَا قَلِيلًا هُنَاكَ قَلِيلًا، لِكَيْ يَذْهَبُوا وَيَسْقُطُوا إِلَى ٱلْوَرَاءِ وَيَنْكَسِرُوا وَيُصَادُوا فَيُؤْخَذُوا.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لِذَلِكَ ٱسْمَعُوا كَلَامَ ٱلرَّبِّ يَارِجَالَ ٱلْهُزْءِ، وُلَاةَ هَذَا ٱلشَّعْبِ ٱلَّذِي فِي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لِأَنَّكُمْ قُلْتُمْ: «قَدْ عَقَدْنَا عَهْدًا مَعَ ٱلْمَوْتِ، وَصَنَعْنَا مِيثَاقًا مَعَ ٱلْهَاوِيَةِ. ٱلسَّوْطُ ٱلْجَارِفُ إِذَا عَبَرَ لَا يَأْتِينَا، لِأَنَّنَا جَعَلْنَا ٱلْكَذِبَ مَلْجَأَنَا، وَبِٱلْغِشِّ ٱسْتَتَرْنَا».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لِذَلِكَ هَكَذَا يَقُولُ ٱلسَّيِّدُ ٱلرَّبُّ: «هَأَنَذَا أُؤَسِّسُ فِي صِهْيَوْنَ حَجَرًا، حَجَرَ ٱمْتِحَانٍ، حَجَرَ زَاوِيَةٍ كَرِيمًا، أَسَاسًا مُؤَسَّسًا: مَنْ آمَنَ لَا يَهْرُبُ.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وَأَجْعَلُ ٱلْحَقَّ خَيْطًا وَٱلْعَدْلَ مِطْمَارًا، فَيَخْطَفُ ٱلْبَرَدُ مَلْجَأَ ٱلْكَذِبِ، وَيَجْرُفُ ٱلْمَاءُ ٱلسِّتَارَةَ.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وَيُمْحَى عَهْدُكُمْ مَعَ ٱلْمَوْتِ، وَلَا يَثْبُتُ مِيثَاقُكُمْ مَعَ ٱلْهَاوِيَةِ. ٱلسَّوْطُ ٱلْجَارِفُ إِذَا عَبَرَ تَكُونُونَ لَهُ لِلدَّوْسِ.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كُلَّمَا عَبَرَ يَأْخُذُكُمْ، فَإِنَّهُ كُلَّ صَبَاحٍ يَعْبُرُ، فِي ٱلنَّهَارِ وَفِي ٱللَّيْلِ، وَيَكُونُ فَهْمُ ٱلْخَبَرِ فَقَطِ ٱنْزِعَاجًا».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لِأَنَّ ٱلْفِرَاشَ قَدْ قَصَرَ عَنِ ٱلتَّمَدُّدِ، وَٱلْغِطَاءَ ضَاقَ عَنِ ٱلِٱلْتِحَافِ.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لِأَنَّهُ كَمَا فِي جَبَلِ فَرَاصِيمَ يَقُومُ ٱلرَّبُّ، وَكَمَا فِي ٱلْوَطَاءِ عِنْدَ جِبْعُونَ يَسْخَطُ لِيَفْعَلَ فَعْلَهُ، فَعْلَهُ ٱلْغَرِيبَ، وَلِيَعْمَلَ عَمَلَهُ، عَمَلَهُ ٱلْغَرِيبَ.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فَٱلْآنَ لَا تَكُونُوا مُتَهَكِّمِينَ لِئَلَّا تُشَدَّدَ رُبُطُكُمْ، لِأَنِّي سَمِعْتُ فَنَاءً قُضِيَ بِهِ مِنْ قِبَلِ ٱلسَّيِّدِ رَبِّ ٱلْجُنُودِ عَلَى كُلِّ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اُصْغُوا وَٱسْمَعُوا صَوْتِي. ٱنْصُتُوا وَٱسْمَعُوا قَوْلِي: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هَلْ يَحْرُثُ ٱلْحَارِثُ كُلَّ يَوْمٍ لِيَزْرَعَ، وَيَشُقُّ أَرْضَهُ وَيُمَهِّدُهَا؟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أَلَيْسَ أَنَّهُ إِذَا سَوَّى وَجْهَهَا يَبْذُرُ ٱلشُّونِيزَ وَيُذَرِّي ٱلْكَمُّونَ، وَيَضَعُ ٱلْحِنْطَةَ فِي أَتْلَامٍ، وَٱلشَّعِيرَ فِي مَكَانٍ مُعَيَّنٍ، وَٱلْقَطَانِيَّ فِي حُدُودِهَا؟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فَيُرْشِدُهُ. بِٱلْحَقِّ يُعَلِّمُهُ إِلَهُهُ.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إِنَّ ٱلشُّونِيزَ لَا يُدْرَسُ بِٱلنَّوْرَجِ، وَلَا تُدَارُ بَكَرَةُ ٱلْعَجَلَةِ عَلَى ٱلْكَمُّونِ، بَلْ بِٱلْقَضِيبِ يُخْبَطُ ٱلشُّونِيزُ، وَٱلْكَمُّونُ بِٱلْعَصَا.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يُدَقُّ ٱلْقَمْحُ لِأَنَّهُ لَا يَدْرُسُهُ إِلَى ٱلْأَبَدِ، فَيَسُوقُ بَكَرَةَ عَجَلَتِهِ وَخَيْلَهُ. لَا يَسْحَقُهُ.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هَذَا أَيْضًا خَرَجَ مِنْ قِبَلِ رَبِّ ٱلْجُنُودِ. عَجِيبُ ٱلرَّأْيِ عَظِيمُ ٱلْفَهْمِ.</w:t>
      </w:r>
      <w:r>
        <w:rPr>
          <w:lang w:val="ar_AE" w:bidi="ar_AE"/>
        </w:rPr>
      </w:r>
      <w:r>
        <w:rPr>
          <w:lang w:val="ar_AE" w:bidi="ar_AE"/>
        </w:rPr>
      </w:r>
    </w:p>
    <w:p>
      <w:pPr>
        <w:bidi/>
      </w:pPr>
      <w:r>
        <w:rPr>
          <w:lang w:val="ar_AE" w:bidi="ar_AE"/>
        </w:rPr>
      </w:r>
    </w:p>
    <w:p>
      <w:pPr>
        <w:pStyle w:val="Heading2"/>
        <w:bidi/>
      </w:pPr>
      <w:r>
        <w:rPr>
          <w:lang w:val="ar_AE" w:bidi="ar_AE"/>
        </w:rPr>
        <w:t>Isaiah 29:1</w:t>
      </w:r>
      <w:r>
        <w:rPr>
          <w:lang w:val="ar_AE" w:bidi="ar_AE"/>
        </w:rPr>
      </w:r>
    </w:p>
    <w:p>
      <w:pPr>
        <w:bidi/>
      </w:pPr>
      <w:r>
        <w:rPr>
          <w:lang w:val="ar_AE" w:bidi="ar_AE"/>
        </w:rPr>
      </w:r>
      <w:r>
        <w:rPr>
          <w:vertAlign w:val="superscript"/>
          <w:lang w:val="ar_AE" w:bidi="ar_AE"/>
        </w:rPr>
        <w:t>1</w:t>
      </w:r>
      <w:r>
        <w:rPr>
          <w:lang w:val="ar_AE" w:bidi="ar_AE"/>
        </w:rPr>
        <w:t xml:space="preserve"> وَيْلٌ لِأَرِيئِيلَ، لِأَرِيئِيلَ قَرْيَةٍ نَزَلَ عَلَيْهَا دَاوُدُ. زِيدُوا سَنَةً عَلَى سَنَةٍ. لِتَدُرِ ٱلْأَعْيَادُ.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وَأَنَا أُضَايِقُ أَرِيئِيلَ فَيَكُونُ نَوْحٌ وَحَزَنٌ، وَتَكُونُ لِي كَأَرِيئِيلَ.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وَأُحِيطُ بِكِ كَٱلدَّائِرَةِ، وَأُضَايِقُ عَلَيْكِ بِحِصْنٍ، وَأُقِيمُ عَلَيْكِ مَتَارِسَ.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فَتَتَّضِعِينَ وَتَتَكَلَّمِينَ مِنَ ٱلْأَرْضِ، وَيَنْخَفِضُ قَوْلُكِ مِنَ ٱلتُّرَابِ، وَيَكُونُ صَوْتُكِ كَخَيَالٍ مِنَ ٱلْأَرْضِ، وَيُشَقْشَقُ قَوْلُكِ مِنَ ٱلتُّرَابِ.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وَيَصِيرُ جُمْهُورُ أَعْدَائِكِ كَٱلْغُبَارِ ٱلدَّقِيقِ، وَجُمْهُورُ ٱلْعُتَاةِ كَٱلْعُصَافَةِ ٱلْمَارَّةِ. وَيَكُونُ ذَلِكَ فِي لَحْظَةٍ بَغْتَةً،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مِنْ قِبَلِ رَبِّ ٱلْجُنُودِ تُفْتَقَدُ بِرَعْدٍ وَزَلْزَلَةٍ وَصَوْتٍ عَظِيمٍ، بِزَوْبَعَةٍ وَعَاصِفٍ وَلَهِيبِ نَارٍ آكِلَةٍ.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وَيَكُونُ كَحُلْمٍ، كَرُؤْيَا ٱللَّيْلِ جُمْهُورُ كُلِّ ٱلْأُمَمِ ٱلْمُتَجَنِّدِينَ عَلَى أَرِيئِيلَ، كُلُّ ٱلْمُتَجَنِّدِينَ عَلَيْهَا وَعَلَى قِلَاعِهَا وَٱلَّذِينَ يُضَايِقُونَهَا.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وَيَكُونُ كَمَا يَحْلُمُ ٱلْجَائِعُ أَنَّهُ يَأْكُلُ، ثُمَّ يَسْتَيْقِظُ وَإِذَا نَفْسُهُ فَارِغَةٌ. وَكَمَا يَحْلُمُ ٱلْعَطْشَانُ أَنَّهُ يَشْرَبُ، ثُمَّ يَسْتَيْقِظُ وَإِذَا هُوَ رَازِحٌ وَنَفْسُهُ مُشْتَهِيَةٌ. هَكَذَا يَكُونُ جُمْهُورُ كُلِّ ٱلْأُمَمِ ٱلْمُتَجَنِّدِينَ عَلَى جَبَلِ صِهْيَوْنَ.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تَوَانَوْا وَٱبْهَتُوا. تَلَذَّذُوا وَٱعْمَوْا. قَدْ سَكِرُوا وَلَيْسَ مِنَ ٱلْخَمْرِ. تَرَنَّحُوا وَلَيْسَ مِنَ ٱلْمُسْكِرِ.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لِأَنَّ ٱلرَّبَّ قَدْ سَكَبَ عَلَيْكُمْ رُوحَ سُبَاتٍ وَأَغْمَضَ عُيُونَكُمُ. ٱلْأَنْبِيَاءُ وَرُؤَسَاؤُكُمُ ٱلنَّاظِرُونَ غَطَّاهُمْ.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وَصَارَتْ لَكُمْ رُؤْيَا ٱلْكُلِّ مِثْلَ كَلَامِ ٱلسِّفْرِ ٱلْمَخْتُومِ ٱلَّذِي يَدْفَعُونَهُ لِعَارِفِ ٱلْكِتَابَةِ قَائِلِينَ: «ٱقْرَأْ هَذَا». فَيَقُولُ: «لَا أَسْتَطِيعُ لِأَنَّهُ مَخْتُومٌ».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أَوْ يُدْفَعُ ٱلْكِتَابُ لِمَنْ لَا يَعْرِفُ ٱلْكِتَابَةَ وَيُقَالُ لَهُ: «ٱقْرَأْ هَذَا». فَيَقُولُ: «لَا أَعْرِفُ ٱلْكِتَابَةَ».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فَقَالَ ٱلسَّيِّدُ: «لِأَنَّ هَذَا ٱلشَّعْبَ قَدِ ٱقْتَرَبَ إِلَيَّ بِفَمِهِ وَأَكْرَمَنِي بِشَفَتَيْهِ، وَأَمَّا قَلْبُهُ فَأَبْعَدَهُ عَنِّي، وَصَارَتْ مَخَافَتُهُمْ مِنِّي وَصِيَّةَ ٱلنَّاسِ مُعَلَّمَةً.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لِذَلِكَ هَأَنَذَا أَعُودُ أَصْنَعُ بِهَذَا ٱلشَّعْبِ عَجَبًا وَعَجِيبًا، فَتَبِيدُ حِكْمَةُ حُكَمَائِهِ، وَيَخْتَفِي فَهْمُ فُهَمَائِهِ».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وَيْلٌ لِلَّذِينَ يَتَعَمَّقُونَ لِيَكْتُمُوا رَأْيَهُمْ عَنِ ٱلرَّبِّ، فَتَصِيرُ أَعْمَالُهُمْ فِي ٱلظُّلْمَةِ، وَيَقُولُونَ: «مَنْ يُبْصِرُنَا وَمَنْ يَعْرِفُنَا؟».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يَالَتَحْرِيفِكُمْ! هَلْ يُحْسَبُ ٱلْجَابِلُ كَٱلطِّينِ، حَتَّى يَقُولُ ٱلْمَصْنُوعُ عَنْ صَانِعِهِ: «لَمْ يَصْنَعْنِي». أَوْ تَقُولُ ٱلْجُبْلَةُ عَنْ جَابِلِهَا: «لَمْ يَفْهَمْ»؟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أَلَيْسَ فِي مُدَّةٍ يَسِيرَةٍ جِدًّا يَتَحَوَّلُ لُبْنَانُ بُسْتَانًا، وَٱلْبُسْتَانُ يُحْسَبُ وَعْرًا؟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وَيَسْمَعُ فِي ذَلِكَ ٱلْيَوْمِ ٱلصُّمُّ أَقْوَالَ ٱلسِّفْرِ، وَتَنْظُرُ مِنَ ٱلْقَتَامِ وَٱلظُّلْمَةِ عُيُونُ ٱلْعُمْيِ،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وَيَزْدَادُ ٱلْبَائِسُونَ فَرَحًا بِٱلرَّبِّ، وَيَهْتِفُ مَسَاكِينُ ٱلنَّاسِ بِقُدُّوسِ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لِأَنَّ ٱلْعَاتِيَ قَدْ بَادَ، وَفَنِيَ ٱلْمُسْتَهْزِئُ، وَٱنْقَطَعَ كُلُّ ٱلسَّاهِرِينَ عَلَى ٱلْإِثْمِ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ٱلَّذِينَ جَعَلُوا ٱلْإِنْسَانَ يُخْطِئُ بِكَلِمَةٍ، وَنَصَبُوا فَخًّا لِلْمُنْصِفِ فِي ٱلْبَابِ، وَصَدُّوا ٱلْبَارَّ بِٱلْبُطْلِ.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لِذَلِكَ هَكَذَا يَقُولُ لِبَيْتِ يَعْقُوبَ ٱلرَّبُّ ٱلَّذِي فَدَى إِبْرَاهِيمَ: «لَيْسَ ٱلْآنَ يَخْجَلُ يَعْقُوبُ، وَلَيْسَ ٱلْآنَ يَصْفَارُّ وَجْهُهُ.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بَلْ عِنْدَ رُؤْيَةِ أَوْلَادِهِ عَمَلِ يَدَيَّ فِي وَسَطِهِ يُقَدِّسُونَ ٱسْمِي، وَيُقَدِّسُونَ قُدُّوسَ يَعْقُوبَ، وَيَرْهَبُونَ إِلَهَ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وَيَعْرِفُ ٱلضَّالُّو ٱلْأَرْوَاحِ فَهْمًا، وَيَتَعَلَّمُ ٱلْمُتَمَرِّدُونَ تَعْلِيمًا.</w:t>
      </w:r>
      <w:r>
        <w:rPr>
          <w:lang w:val="ar_AE" w:bidi="ar_AE"/>
        </w:rPr>
      </w:r>
      <w:r>
        <w:rPr>
          <w:lang w:val="ar_AE" w:bidi="ar_AE"/>
        </w:rPr>
      </w:r>
    </w:p>
    <w:p>
      <w:pPr>
        <w:bidi/>
      </w:pPr>
      <w:r>
        <w:rPr>
          <w:lang w:val="ar_AE" w:bidi="ar_AE"/>
        </w:rPr>
      </w:r>
    </w:p>
    <w:p>
      <w:pPr>
        <w:pStyle w:val="Heading2"/>
        <w:bidi/>
      </w:pPr>
      <w:r>
        <w:rPr>
          <w:lang w:val="ar_AE" w:bidi="ar_AE"/>
        </w:rPr>
        <w:t>Isaiah 30:1</w:t>
      </w:r>
      <w:r>
        <w:rPr>
          <w:lang w:val="ar_AE" w:bidi="ar_AE"/>
        </w:rPr>
      </w:r>
    </w:p>
    <w:p>
      <w:pPr>
        <w:bidi/>
      </w:pPr>
      <w:r>
        <w:rPr>
          <w:lang w:val="ar_AE" w:bidi="ar_AE"/>
        </w:rPr>
      </w:r>
      <w:r>
        <w:rPr>
          <w:vertAlign w:val="superscript"/>
          <w:lang w:val="ar_AE" w:bidi="ar_AE"/>
        </w:rPr>
        <w:t>1</w:t>
      </w:r>
      <w:r>
        <w:rPr>
          <w:lang w:val="ar_AE" w:bidi="ar_AE"/>
        </w:rPr>
        <w:t xml:space="preserve"> «وَيْلٌ لِلْبَنِينَ ٱلْمُتَمَرِّدِينَ، يَقُولُ ٱلرَّبُّ، حَتَّى أَنَّهُمْ يُجْرُونَ رَأْيًا وَلَيْسَ مِنِّي، وَيَسْكُبُونَ سَكِيبًا وَلَيْسَ بِرُوحِي، لِيَزِيدُوا خَطِيئَةً عَلَى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ٱلَّذِينَ يَذْهَبُونَ لِيَنْزِلُوا إِلَى مِصْرَ وَلَمْ يَسْأَلُوا فَمِي، لِيَلْتَجِئُوا إِلَى حِصْنِ فِرْعَوْنَ وَيَحْتَمُوا بِظِلِّ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فَيَصِيرُ لَكُمْ حِصْنُ فِرْعَوْنَ خَجَلًا، وَٱلِٱحْتِمَاءُ بِظِلِّ مِصْرَ خِزْيًا.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 رُؤَسَاءَهُ صَارُوا فِي صُوعَنَ، وَبَلَغَ رُسُلُهُ إِلَى حَانِيسَ.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قَدْ خَجِلَ ٱلْجَمِيعُ مِنْ شَعْبٍ لَا يَنْفَعُهُمْ. لَيْسَ لِلْمَعُونَةِ وَلَا لِلْمَنْفَعَةِ، بَلْ لِلْخَجَلِ وَلِلْخِزْيِ».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وَحْيٌ مِنْ جِهَةِ بَهَائِمِ ٱلْجَنُوبِ: فِي أَرْضِ شِدَّةٍ وَضِيقَةٍ، مِنْهَا ٱللَّبْوَةُ وَٱلْأَسَدُ، ٱلْأَفْعَى وَٱلثُّعْبَانُ ٱلسَّامُّ ٱلطَّيَّارُ، يَحْمِلُونَ عَلَى أَكْتَافِ ٱلْحَمِيرِ ثَرْوَتَهُمْ، وَعَلَى أَسْنِمَةِ ٱلْجِمَالِ كُنُوزَهُمْ، إِلَى شَعْبٍ لَا يَنْفَعُ.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فَإِنَّ مِصْرَ تُعِينُ بَاطِلًا وَعَبَثًا، لِذَلِكَ دَعَوْتُهَا «رَهَبَ ٱلْجُلُوسِ».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تَعَالَ ٱلْآنَ ٱكْتُبْ هَذَا عِنْدَهُمْ عَلَى لَوْحٍ وَٱرْسُمْهُ فِي سِفْرٍ، لِيَكُونَ لِزَمَنٍ آتٍ لِلْأَبَدِ إِلَى ٱلدُّهُورِ.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لِأَنَّهُ شَعْبٌ مُتَمَرِّدٌ، أَوْلَادٌ كَذَبَةٌ، أَوْلَادٌ لَمْ يَشَاءُوا أَنْ يَسْمَعُوا شَرِيعَةَ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ٱلَّذِينَ يَقُولُونَ لِلرَّائِينَ: «لَا تَرَوْا»، وَلِلنَّاظِرِينَ: «لَا تَنْظُرُوا لَنَا مُسْتَقِيمَاتٍ. كَلِّمُونَا بِٱلنَّاعِمَاتِ. ٱنْظُرُوا مُخَادِعَاتٍ.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حِيدُوا عَنِ ٱلطَّرِيقِ. مِيلُوا عَنِ ٱلسَّبِيلِ. ٱعْزِلُوا مِنْ أَمَامِنَا قُدُّوسَ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لِذَلِكَ هَكَذَا يَقُولُ قُدُّوسُ إِسْرَائِيلَ: «لِأَنَّكُمْ رَفَضْتُمْ هَذَا ٱلْقَوْلَ وَتَوَكَّلْتُمْ عَلَى ٱلظُّلْمِ وَٱلِٱعْوِجَاجِ وَٱسْتَنَدْتُمْ عَلَيْهِمَا،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لِذَلِكَ يَكُونُ لَكُمْ هَذَا ٱلْإِثْمُ كَصَدْعٍ مُنْقَضٍّ نَاتِئٍ فِي جِدَارٍ مُرْتَفِعٍ، يَأْتِي هَدُّهُ بَغْتَةً فِي لَحْظَةٍ.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وَيُكْسَرُ كَكَسْرِ إِنَاءِ ٱلْخَزَّافِينَ، مَسْحُوقًا بِلَا شَفَقَةٍ، حَتَّى لَا يُوجَدُ فِي مَسْحُوقِهِ شَقَفَةٌ لِأَخْذِ نَارٍ مِنَ ٱلْمَوْقَدَةِ، أَوْ لِغَرْفِ مَاءٍ مِنَ ٱلْجُبِّ».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لِأَنَّهُ هَكَذَا قَالَ ٱلسَّيِّدُ ٱلرَّبُّ قُدُّوسُ إِسْرَائِيلَ: «بِٱلرُّجُوعِ وَٱلسُّكُونِ تَخْلُصُونَ. بِٱلْهُدُوءِ وَٱلطُّمَأْنِينَةِ تَكُونُ قُوَّتُكُمْ». فَلَمْ تَشَاءُوا.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وَقُلْتُمْ: «لَا بَلْ عَلَى خَيْلٍ نَهْرُبُ». لِذَلِكَ تَهْرُبُونَ. «وَعَلَى خَيْلٍ سَرِيعَةٍ نَرْكَبُ». لِذَلِكَ يُسْرُعُ طَارِدُوكُمْ.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يَهْرُبُ أَلْفٌ مِنْ زَجْرَةِ وَاحِدٍ. مِنْ زَجْرَةِ خَمْسَةٍ تَهْرُبُونَ، حَتَّى أَنَّكُمْ تَبْقُونَ كَسَارِيَةٍ عَلَى رَأْسِ جَبَلٍ، وَكَرَايَةٍ عَلَى أَكَمَةٍ.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وَلِذَلِكَ يَنْتَظِرُ ٱلرَّبُّ لِيَتَرَاءَفَ عَلَيْكُمْ. وَلِذَلِكَ يَقُومُ لِيَرْحَمَكُمْ، لِأَنَّ ٱلرَّبَّ إِلَهُ حَقٍّ. طُوبَى لِجَمِيعِ مُنْتَظِرِيهِ.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لِأَنَّ ٱلشَّعْبَ فِي صِهْيَوْنَ يَسْكُنُ فِي أُورُشَلِيمَ. لَا تَبْكِي بُكَاءً. يَتَرَاءَفُ عَلَيْكَ عِنْدَ صَوْتِ صُرَاخِكَ. حِينَمَا يَسْمَعُ يَسْتَجِيبُ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وَيُعْطِيكُمُ ٱلسَّيِّدُ خُبْزًا فِي ٱلضِّيقِ وَمَاءً فِي ٱلشِّدَّةِ. لَا يَخْتَبِئُ مُعَلِّمُوكَ بَعْدُ، بَلْ تَكُونُ عَيْنَاكَ تَرَيَانِ مُعَلِّمِيكَ،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وَأُذُنَاكَ تَسْمَعَانِ كَلِمَةً خَلْفَكَ قَائِلَةً: «هَذِهِ هِيَ ٱلطَّرِيقُ. ٱسْلُكُوا فِيهَا». حِينَمَا تَمِيلُونَ إِلَى ٱلْيَمِينِ وَحِينَمَا تَمِيلُونَ إِلَى ٱلْيَسَارِ.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وَتُنَجِّسُونَ صَفَائِحَ تَمَاثِيلِ فِضَّتِكُمُ ٱلْمَنْحُوتَةِ، وَغِشَاءَ تِمْثَالِ ذَهَبِكُمُ ٱلْمَسْبُوكِ. تَطْرَحُهَا مِثْلَ فِرْصَةِ حَائِضٍ. تَقُولُ لَهَا: «ٱخْرُجِي».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ثُمَّ يُعْطِي مَطَرَ زَرْعِكَ ٱلَّذِي تَزْرَعُ ٱلْأَرْضَ بِهِ، وَخُبْزَ غَلَّةِ ٱلْأَرْضِ، فَيَكُونُ دَسَمًا وَسَمِينًا، وَتَرْعَى مَاشِيَتُكَ فِي ذَلِكَ ٱلْيَوْمِ فِي مَرْعًى وَاسِعٍ.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وَٱلْأَبْقَارُ وَٱلْحَمِيرُ ٱلَّتِي تَعْمَلُ ٱلْأَرْضَ تَأْكُلُ عَلَفًا مُمَلَّحًا مُذَرَّى بِٱلْمِنْسَفِ وَٱلْمِذْرَاةِ.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وَيَكُونُ عَلَى كُلِّ جَبَلٍ عَالٍ وَعَلَى كُلِّ أَكَمَةٍ مُرْتَفِعَةٍ سَوَاقٍ وَمَجَارِي مِيَاهٍ فِي يَوْمِ ٱلْمَقْتَلَةِ ٱلْعَظِيمَةِ، حِينَمَا تَسْقُطُ ٱلْأَبْرَاجُ.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وَيَكُونُ نُورُ ٱلْقَمَرِ كَنُورِ ٱلشَّمْسِ، وَنُورُ ٱلشَّمْسِ يَكُونُ سَبْعَةَ أَضْعَافٍ كَنُورِ سَبْعَةِ أَيَّامٍ، فِي يَوْمٍ يَجْبُرُ ٱلرَّبُّ كَسْرَ شَعْبِهِ وَيَشْفِي رَضَّ ضَرْبِهِ.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هُوَذَا ٱسْمُ ٱلرَّبِّ يَأْتِي مِنْ بَعِيدٍ. غَضَبُهُ مُشْتَعِلٌ وَٱلْحَرِيقُ عَظِيمٌ. شَفَتَاهُ مُمْتَلِئَتَانِ سَخَطًا، وَلِسَانُهُ كَنَارٍ آكِلَةٍ،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وَنَفْخَتُهُ كَنَهْرٍ غَامِرٍ يَبْلُغُ إِلَى ٱلرَّقَبَةِ. لِغَرْبَلَةِ ٱلْأُمَمِ بِغُرْبَالِ ٱلسُّوءِ، وَعَلَى فُكُوكِ ٱلشُّعُوبِ رَسَنٌ مُضِلٌّ.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تَكُونُ لَكُمْ أُغْنِيَّةٌ كَلَيْلَةِ تَقْدِيسِ عِيدٍ، وَفَرَحُ قَلْبٍ كَٱلسَّائِرِ بِٱلنَّايِ، لِيَأْتِيَ إِلَى جَبَلِ ٱلرَّبِّ، إِلَى صَخْرِ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وَيُسَمِّعُ ٱلرَّبُّ جَلَالَ صَوْتِهِ، وَيُرِي نُزُولَ ذِرَاعِهِ بِهَيَجَانِ غَضَبٍ وَلَهِيبِ نَارٍ آكِلَةٍ، نَوْءٍ وَسَيْلٍ وَحِجَارَةِ بَرَدٍ.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لِأَنَّهُ مِنْ صَوْتِ ٱلرَّبِّ يَرْتَاعُ أَشُّورُ. بِٱلْقَضِيبِ يَضْرِبُ.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وَيَكُونُ كُلُّ مُرُورِ عَصَا ٱلْقَضَاءِ ٱلَّتِي يُنْزِلُهَا ٱلرَّبُّ عَلَيْهِ بِٱلدُّفُوفِ وَٱلْعِيدَانِ. وَبِحُرُوبٍ ثَائِرَةٍ يُحَارِبُهُ.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لِأَنَّ «تُفْتَةَ» مُرَتَّبَةٌ مُنْذُ ٱلْأَمْسِ، مُهَيَّأَةٌ هِيَ أَيْضًا لِلْمَلِكِ، عَمِيقَةٌ وَاسِعَةٌ، كُومَتُهَا نَارٌ وَحَطَبٌ بِكَثْرَةٍ. نَفْخَةُ ٱلرَّبِّ كَنَهْرِ كِبْرِيتٍ تُوقِدُهَا.</w:t>
      </w:r>
      <w:r>
        <w:rPr>
          <w:lang w:val="ar_AE" w:bidi="ar_AE"/>
        </w:rPr>
      </w:r>
      <w:r>
        <w:rPr>
          <w:lang w:val="ar_AE" w:bidi="ar_AE"/>
        </w:rPr>
      </w:r>
    </w:p>
    <w:p>
      <w:pPr>
        <w:bidi/>
      </w:pPr>
      <w:r>
        <w:rPr>
          <w:lang w:val="ar_AE" w:bidi="ar_AE"/>
        </w:rPr>
      </w:r>
    </w:p>
    <w:p>
      <w:pPr>
        <w:pStyle w:val="Heading2"/>
        <w:bidi/>
      </w:pPr>
      <w:r>
        <w:rPr>
          <w:lang w:val="ar_AE" w:bidi="ar_AE"/>
        </w:rPr>
        <w:t>Isaiah 31:1</w:t>
      </w:r>
      <w:r>
        <w:rPr>
          <w:lang w:val="ar_AE" w:bidi="ar_AE"/>
        </w:rPr>
      </w:r>
    </w:p>
    <w:p>
      <w:pPr>
        <w:bidi/>
      </w:pPr>
      <w:r>
        <w:rPr>
          <w:lang w:val="ar_AE" w:bidi="ar_AE"/>
        </w:rPr>
      </w:r>
      <w:r>
        <w:rPr>
          <w:vertAlign w:val="superscript"/>
          <w:lang w:val="ar_AE" w:bidi="ar_AE"/>
        </w:rPr>
        <w:t>1</w:t>
      </w:r>
      <w:r>
        <w:rPr>
          <w:lang w:val="ar_AE" w:bidi="ar_AE"/>
        </w:rPr>
        <w:t xml:space="preserve"> وَيْلٌ لِلَّذِينَ يَنْزِلُونَ إِلَى مِصْرَ لِلْمَعُونَةِ، وَيَسْتَنِدُونَ عَلَى ٱلْخَيْلِ وَيَتَوَكَّلُونَ عَلَى ٱلْمَرْكَبَاتِ لِأَنَّهَا كَثِيرَةٌ، وَعَلَى ٱلْفُرْسَانِ لِأَنَّهُمْ أَقْوِيَاءُ جِدًّا، وَلَا يَنْظُرُونَ إِلَى قُدُّوسِ إِسْرَائِيلَ وَلَا يَطْلُبُونَ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وَهُوَ أَيْضًا حَكِيمٌ وَيَأْتِي بِٱلشَّرِّ وَلَا يَرْجِعُ بِكَلَامِهِ، وَيَقُومُ عَلَى بَيْتِ فَاعِلِي ٱلشَّرِّ وَعَلَى مَعُونَةِ فَاعِلِي ٱلْإِثْمِ.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وَأَمَّا ٱلْمِصْرِيُّونَ فَهُمْ أُنَاسٌ لَا آلِهَةٌ، وَخَيْلُهُمْ جَسَدٌ لَا رُوحٌ. وَٱلرَّبُّ يَمُدُّ يَدَهُ فَيَعْثُرُ ٱلْمُعِينُ، وَيَسْقُطُ ٱلْمُعَانُ وَيَفْنَيَانِ كِلَاهُمَا مَعًا.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لِأَنَّهُ هَكَذَا قَالَ لِيَ ٱلرَّبُّ: «كَمَا يَهِرُّ فَوْقَ فَرِيسَتِهِ ٱلْأَسَدُ وَٱلشِّبْلُ ٱلَّذِي يُدْعَى عَلَيْهِ جَمَاعَةٌ مِنَ ٱلرُّعَاةِ وَهُوَ لَا يَرْتَاعُ مِنْ صَوْتِهِمْ وَلَا يَتَذَلَّلُ لِجُمْهُورِهِمْ، هَكَذَا يَنْزِلُ رَبُّ ٱلْجُنُودِ لِلْمُحَارَبَةِ عَنْ جَبَلِ صِهْيَوْنَ وَعَنْ أَكَمَتِهَا.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كَطُيُورٍ مُرِفَّةٍ هَكَذَا يُحَامِي رَبُّ ٱلْجُنُودِ عَنْ أُورُشَلِيمَ. يُحَامِي فَيُنْقِذُ. يَعْفُو فَيُنَجِّي».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اِرْجِعُوا إِلَى ٱلَّذِي ٱرْتَدَّ بَنُو إِسْرَائِيلَ عَنْهُ مُتَعَمِّقِينَ.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لِأَنْ فِي ذَلِكَ ٱلْيَوْمِ يَرْفُضُونَ كُلُّ وَاحِدٍ أَوْثَانَ فِضَّتِهِ وَأَوْثَانَ ذَهَبِهِ ٱلَّتِي صَنَعَتْهَا لَكُمْ أَيْدِيكُمْ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وَيَسْقُطُ أَشُّورُ بِسَيْفِ غَيْرِ رَجُلٍ، وَسَيْفُ غَيْرِ إِنْسَانٍ يَأْكُلُهُ، فَيَهْرُبُ مِنْ أَمَامِ ٱلسَّيْفِ، وَيَكُونُ مُخْتَارُوهُ تَحْتَ ٱلْجِزْيَةِ.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وَصَخْرُهُ مِنَ ٱلْخَوْفِ يَزُولُ، وَمِنَ ٱلرَّايَةِ يَرْتَعِبُ رُؤَسَاؤُهُ، يَقُولُ ٱلرَّبُّ ٱلَّذِي لَهُ نَارٌ فِي صِهْيَوْنَ، وَلَهُ تَنُّورٌ فِي أُورُشَلِيمَ.</w:t>
      </w:r>
      <w:r>
        <w:rPr>
          <w:lang w:val="ar_AE" w:bidi="ar_AE"/>
        </w:rPr>
      </w:r>
      <w:r>
        <w:rPr>
          <w:lang w:val="ar_AE" w:bidi="ar_AE"/>
        </w:rPr>
      </w:r>
    </w:p>
    <w:p>
      <w:pPr>
        <w:bidi/>
      </w:pPr>
      <w:r>
        <w:rPr>
          <w:lang w:val="ar_AE" w:bidi="ar_AE"/>
        </w:rPr>
      </w:r>
    </w:p>
    <w:p>
      <w:pPr>
        <w:pStyle w:val="Heading2"/>
        <w:bidi/>
      </w:pPr>
      <w:r>
        <w:rPr>
          <w:lang w:val="ar_AE" w:bidi="ar_AE"/>
        </w:rPr>
        <w:t>Isaiah 32:1</w:t>
      </w:r>
      <w:r>
        <w:rPr>
          <w:lang w:val="ar_AE" w:bidi="ar_AE"/>
        </w:rPr>
      </w:r>
    </w:p>
    <w:p>
      <w:pPr>
        <w:bidi/>
      </w:pPr>
      <w:r>
        <w:rPr>
          <w:lang w:val="ar_AE" w:bidi="ar_AE"/>
        </w:rPr>
      </w:r>
      <w:r>
        <w:rPr>
          <w:vertAlign w:val="superscript"/>
          <w:lang w:val="ar_AE" w:bidi="ar_AE"/>
        </w:rPr>
        <w:t>1</w:t>
      </w:r>
      <w:r>
        <w:rPr>
          <w:lang w:val="ar_AE" w:bidi="ar_AE"/>
        </w:rPr>
        <w:t xml:space="preserve"> هُوَذَا بِٱلْعَدْلِ يَمْلِكُ مَلِكٌ، وَرُؤَسَاءُ بِٱلْحَقِّ يَتَرَأَّسُونَ.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وَيَكُونُ إِنْسَانٌ كَمَخْبَأٍ مِنَ ٱلرِّيحِ وَسِتَارَةٍ مِنَ ٱلسَّيْلِ، كَسَوَاقِي مَاءٍ فِي مَكَانٍ يَابِسٍ، كَظِلِّ صَخْرَةٍ عَظِيمَةٍ فِي أَرْضٍ مُعْيِيَةٍ.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وَلَا تَحْسِرُ عُيُونُ ٱلنَّاظِرِينَ، وَآذَانُ ٱلسَّامِعِينَ تَصْغَى،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وَقُلُوبُ ٱلْمُتَسَرِّعِينَ تَفْهَمُ عِلْمًا، وَأَلْسِنَةُ ٱلْعَيِيِّينَ تُبَادِرُ إِلَى ٱلتَّكَلُّمِ فَصِيحًا.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وَلَا يُدْعَى ٱللَّئِيمُ بَعْدُ كَرِيمًا، وَلَا ٱلْمَاكِرُ يُقَالُ لَهُ نَبِيلٌ.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لِأَنَّ ٱللَّئِيمَ يَتَكَلَّمُ بِٱللُّؤْمِ، وَقَلْبُهُ يَعْمَلُ إِثْمًا لِيَصْنَعَ نِفَاقًا، وَيَتَكَلَّمَ عَلَى ٱلرَّبِّ بِٱفْتِرَاءٍ، وَيُفْرِغَ نَفْسَ ٱلْجَائِعِ وَيَقْطَعَ شِرْبَ ٱلْعَطْشَانِ.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وَٱلْمَاكِرُ آلَاتُهُ رَدِيئَةٌ. هُوَ يَتَآمَرُ بِٱلْخَبَائِثِ لِيُهْلِكَ ٱلْبَائِسِينَ بِأَقْوَالِ ٱلْكَذِبِ، حَتَّى فِي تَكَلُّمِ ٱلْمِسْكِينِ بِٱلْحَقِّ.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وَأَمَّا ٱلْكَرِيمُ فَبِالْكَرَائِمِ يَتَآمَرُ، وَهُوَ بِٱلْكَرَائِمِ يَقُومُ.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أَيَّتُهَا ٱلنِّسَاءُ ٱلْمُطْمَئِنَّاتُ، قُمْنَ ٱسْمَعْنَ صَوْتِي. أَيَّتُهَا ٱلْبَنَاتُ ٱلْوَاثِقَاتُ، ٱصْغَيْنَ لِقَوْلِي.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أَيَّامًا عَلَى سَنَةٍ تَرْتَعِدْنَ أَيَّتُهَا ٱلْوَاثِقَاتُ، لِأَنَّهُ قَدْ مَضَى ٱلْقِطَافُ. ٱلِٱجْتِنَاءُ لَا يَأْتِي.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اِرْتَجِفْنَ أَيَّتُهَا ٱلْمُطْمَئِنَّاتُ. ٱرْتَعِدْنَ أَيَّتُهَا ٱلْوَاثِقَاتُ. تَجَرَّدْنَ وَتَعَرَّيْنَ وَتَنَطَّقْنَ عَلَى ٱلْأَحْقَاءِ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لَاطِمَاتٍ عَلَى ٱلثُّدِيِّ مِنْ أَجْلِ ٱلْحُقُولِ ٱلْمُشْتَهَاةِ، وَمِنْ أَجْلِ ٱلْكَرْمَةِ ٱلْمُثْمِرَةِ.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عَلَى أَرْضِ شَعْبِي يَطْلَعُ شَوْكٌ وَحَسَكٌ حَتَّى فِي كُلِّ بُيُوتِ ٱلْفَرَحِ مِنَ ٱلْمَدِينَةِ ٱلْمُبْتَهِجَةِ.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لِأَنَّ ٱلْقَصْرَ قَدْ هُدِمَ. جُمْهُورُ ٱلْمَدِينَةِ قَدْ تُرِكَ. ٱلْأَكَمَةُ وَٱلْبُرْجُ صَارَا مَغَايِرَ إِلَى ٱلْأَبَدِ، مَرَحًا لِحَمِيرِ ٱلْوَحْشِ، مَرْعًى لِلْقُطْعَانِ.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إِلَى أَنْ يُسْكَبَ عَلَيْنَا رُوحٌ مِنَ ٱلْعَلَاءِ، فَتَصِيرَ ٱلْبَرِّيَّةُ بُسْتَانًا، وَيُحْسَبَ ٱلْبُسْتَانُ وَعْرًا.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فَيَسْكُنُ فِي ٱلْبَرِّيَّةِ ٱلْحَقُّ، وَٱلْعَدْلُ فِي ٱلْبُسْتَانِ يُقِيمُ.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وَيَكُونُ صُنْعُ ٱلْعَدْلِ سَلَامًا، وَعَمَلُ ٱلْعَدْلِ سُكُونًا وَطُمَأْنِينَةً إِلَى ٱلْأَبَدِ.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وَيَسْكُنُ شَعْبِي فِي مَسْكَنِ ٱلسَّلَامِ، وَفِي مَسَاكِنَ مُطْمَئِنَّةٍ وَفِي مَحَلَّاتٍ أَمِينَةٍ.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وَيَنْزِلُ بَرَدٌ بِهُبُوطِ ٱلْوَعْرِ، وَإِلَى ٱلْحَضِيضِ تُوضَعُ ٱلْمَدِينَةُ.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طُوبَاكُمْ أَيُّهَا ٱلزَّارِعُونَ عَلَى كُلِّ ٱلْمِيَاهِ، ٱلْمُسَرِّحُونَ أَرْجُلَ ٱلثَّوْرِ وَٱلْحِمَارِ.</w:t>
      </w:r>
      <w:r>
        <w:rPr>
          <w:lang w:val="ar_AE" w:bidi="ar_AE"/>
        </w:rPr>
      </w:r>
      <w:r>
        <w:rPr>
          <w:lang w:val="ar_AE" w:bidi="ar_AE"/>
        </w:rPr>
      </w:r>
    </w:p>
    <w:p>
      <w:pPr>
        <w:bidi/>
      </w:pPr>
      <w:r>
        <w:rPr>
          <w:lang w:val="ar_AE" w:bidi="ar_AE"/>
        </w:rPr>
      </w:r>
    </w:p>
    <w:p>
      <w:pPr>
        <w:pStyle w:val="Heading2"/>
        <w:bidi/>
      </w:pPr>
      <w:r>
        <w:rPr>
          <w:lang w:val="ar_AE" w:bidi="ar_AE"/>
        </w:rPr>
        <w:t>Isaiah 33:1</w:t>
      </w:r>
      <w:r>
        <w:rPr>
          <w:lang w:val="ar_AE" w:bidi="ar_AE"/>
        </w:rPr>
      </w:r>
    </w:p>
    <w:p>
      <w:pPr>
        <w:bidi/>
      </w:pPr>
      <w:r>
        <w:rPr>
          <w:lang w:val="ar_AE" w:bidi="ar_AE"/>
        </w:rPr>
      </w:r>
      <w:r>
        <w:rPr>
          <w:vertAlign w:val="superscript"/>
          <w:lang w:val="ar_AE" w:bidi="ar_AE"/>
        </w:rPr>
        <w:t>1</w:t>
      </w:r>
      <w:r>
        <w:rPr>
          <w:lang w:val="ar_AE" w:bidi="ar_AE"/>
        </w:rPr>
        <w:t xml:space="preserve"> وَيْلٌ لَكَ أَيُّهَا ٱلْمُخْرِبُ وَأَنْتَ لَمْ تُخْرَبْ، وَأَيُّهَا ٱلنَّاهِبُ وَلَمْ يَنْهَبُوكَ. حِينَ تَنْتَهِي مِنَ ٱلتَّخْرِيبِ تُخْرَبُ، وَحِينَ تَفْرَغُ مِنَ ٱلنَّهْبِ يَنْهَبُونَكَ.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يَارَبُّ، تَرَاءَفْ عَلَيْنَا. إِيَّاكَ ٱنْتَظَرْنَا. كُنْ عَضُدَهُمْ فِي ٱلْغَدَوَاتِ. خَلَاصَنَا أَيْضًا فِي وَقْتِ ٱلشِّدَّةِ.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مِنْ صَوْتِ ٱلضَّجِيجِ هَرَبَتِ ٱلشُّعُوبُ. مِنِ ٱرْتِفَاعِكَ تَبَدَّدَتِ ٱلْأُمَمُ.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وَيُجْنَى سَلَبُكُمْ جَنَى ٱلْجَرَادِ. كَتَرَاكُضِ ٱلْجُنْدُبِ يُتَرَاكَضُ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تَعَالَى ٱلرَّبُّ لِأَنَّهُ سَاكِنٌ فِي ٱلْعَلَاءِ. مَلَأَ صِهْيَوْنَ حَقًّا وَعَدْلًا.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فَيَكُونُ أَمَانُ أَوْقَاتِكَ وَفْرَةَ خَلَاصٍ وَحِكْمَةٍ وَمَعْرِفَةٍ. مَخَافَةُ ٱلرَّبِّ هِيَ كَنْزُهُ.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هُوَذَا أَبْطَالُهُمْ قَدْ صَرَخُوا خَارِجًا. رُسُلُ ٱلسَّلَامِ يَبْكُونَ بِمَرَارَةٍ.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خَلَتِ ٱلسِّكَكُ. بَادَ عَابِرُ ٱلسَّبِيلِ. نَكَثَ ٱلْعَهْدَ. رَذَلَ ٱلْمُدُنَ. لَمْ يَعْتَدَّ بِإِنْسَانٍ.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نَاحَتْ، ذَبُلَتِ ٱلْأَرْضُ. خَجِلَ لُبْنَانُ وَتَلِفَ. صَارَ شَارُونُ كَٱلْبَادِيَةِ. نُثِرَ بَاشَانُ وَكَرْمَلُ.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«اَلْآنَ أَقُومُ، يَقُولُ ٱلرَّبُّ. ٱلْآنَ أَصْعَدُ. ٱلْآنَ أَرْتَفِعُ.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تَحْبَلُونَ بِحَشِيشٍ، تَلِدُونَ قَشِيشًا. نَفَسُكُمْ نَارٌ تَأْكُلُكمْ.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وَتَصِيرُ ٱلشُّعُوبُ وَقُودَ كِلْسٍ، أَشْوَاكًا مَقْطُوعَةً تُحْرَقُ بِٱلنَّارِ».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اِسْمَعُوا أَيُّهَا ٱلْبَعِيدُونَ مَا صَنَعْتُ، وَٱعْرِفُوا أَيُّهَا ٱلْقَرِيبُونَ بَطْشِي.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ٱرْتَعَبَ فِي صِهْيَوْنَ ٱلْخُطَاةُ. أَخَذَتِ ٱلرِّعْدَةُ ٱلْمُنَافِقِينَ: «مَنْ مِنَّا يَسْكُنُ فِي نَارٍ آكِلَةٍ؟ مَنْ مِنَّا يَسْكُنُ فِي وَقَائِدَ أَبَدِيَّةٍ؟»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ٱلسَّالِكُ بِٱلْحَقِّ وَٱلْمُتَكَلِّمُ بِٱلِٱسْتِقَامَةِ، ٱلرَّاذِلُ مَكْسَبَ ٱلْمَظَالِمِ، ٱلنَّافِضُ يَدَيْهِ مِنْ قَبْضِ ٱلرَّشْوَةِ، ٱلَّذِي يَسُدُّ أُذُنَيْهِ عَنْ سَمْعِ ٱلدِّمَاءِ، وَيُغَمِّضُ عَيْنَيْهِ عَنِ ٱلنَّظَرِ إِلَى ٱلشَّرِّ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هُوَ فِي ٱلْأَعَالِي يَسْكُنُ. حُصُونُ ٱلصُّخُورِ مَلْجَأُهُ. يُعْطَى خُبْزَهُ، وَمِيَاهُهُ مَأْمُونَةٌ.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اَلْمَلِكَ بِبَهَائِهِ تَنْظُرُ عَيْنَاكَ. تَرَيَانِ أَرْضًا بَعِيدَةً.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قَلْبُكَ يَتَذَكَّرُ ٱلرُّعْبَ: «أَيْنَ ٱلْكَاتِبُ؟ أَيْنَ ٱلْجَابِي؟ أَيْنَ ٱلَّذِي عَدَّ ٱلْأَبْرَاجَ؟»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ٱلشَّعْبَ ٱلشَّرِسَ لَا تَرَى. ٱلشَّعْبَ ٱلْغَامِضَ ٱللُّغَةِ عَنِ ٱلْإِدْرَاكِ، ٱلْعَيِيَّ بِلِسَانٍ لَا يُفْهَمُ.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اُنْظُرْ صِهْيَوْنَ مَدِينَةَ أَعْيَادِنَا. عَيْنَاكَ تَرَيَانِ أُورُشَلِيمَ مَسْكِنًا مُطْمَئِنًّا، خَيْمَةً لَا تَنْتَقِلُ، لَا تُقْلَعُ أَوْتَادُهَا إِلَى ٱلْأَبَدِ، وَشَيْءٌ مِنْ أَطْنَابِهَا لَا يَنْقَطِعُ.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بَلْ هُنَاكَ ٱلرَّبُّ ٱلْعَزِيزُ لَنَا مَكَانُ أَنْهَارٍ وَتُرَعٍ وَاسِعَةِ ٱلشَّوَاطِئِ. لَا يَسِيرُ فِيهَا قَارِبٌ بِمِقْذَافٍ، وَسَفِينَةٌ عَظِيمَةٌ لَا تَجْتَازُ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فَإِنَّ ٱلرَّبَّ قَاضِينَا. ٱلرَّبُّ شَارِعُنَا. ٱلرَّبُّ مَلِكُنَا هُوَ يُخَلِّصُنَا.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ٱرْتَخَتْ حِبَالُكِ. لَا يُشَدِّدُونَ قَاعِدَةَ سَارِيَتِهِمْ. لَا يَنْشُرُونَ قِلْعًا. حِينَئِذٍ قُسِمَ سَلَبُ غَنِيمَةٍ كَثِيرَةٍ. ٱلْعُرْجُ نَهَبُوا نَهْبًا.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وَلَا يَقُولُ سَاكِنٌ: «أَنَا مَرِضْتُ». ٱلشَّعْبُ ٱلسَّاكِنُ فِيهَا مَغْفُورُ ٱلْإِثْمِ.</w:t>
      </w:r>
      <w:r>
        <w:rPr>
          <w:lang w:val="ar_AE" w:bidi="ar_AE"/>
        </w:rPr>
      </w:r>
      <w:r>
        <w:rPr>
          <w:lang w:val="ar_AE" w:bidi="ar_AE"/>
        </w:rPr>
      </w:r>
    </w:p>
    <w:p>
      <w:pPr>
        <w:bidi/>
      </w:pPr>
      <w:r>
        <w:rPr>
          <w:lang w:val="ar_AE" w:bidi="ar_AE"/>
        </w:rPr>
      </w:r>
    </w:p>
    <w:p>
      <w:pPr>
        <w:pStyle w:val="Heading2"/>
        <w:bidi/>
      </w:pPr>
      <w:r>
        <w:rPr>
          <w:lang w:val="ar_AE" w:bidi="ar_AE"/>
        </w:rPr>
        <w:t>Isaiah 34:1</w:t>
      </w:r>
      <w:r>
        <w:rPr>
          <w:lang w:val="ar_AE" w:bidi="ar_AE"/>
        </w:rPr>
      </w:r>
    </w:p>
    <w:p>
      <w:pPr>
        <w:bidi/>
      </w:pPr>
      <w:r>
        <w:rPr>
          <w:lang w:val="ar_AE" w:bidi="ar_AE"/>
        </w:rPr>
      </w:r>
      <w:r>
        <w:rPr>
          <w:vertAlign w:val="superscript"/>
          <w:lang w:val="ar_AE" w:bidi="ar_AE"/>
        </w:rPr>
        <w:t>1</w:t>
      </w:r>
      <w:r>
        <w:rPr>
          <w:lang w:val="ar_AE" w:bidi="ar_AE"/>
        </w:rPr>
        <w:t xml:space="preserve"> اِقْتَرِبُوا أَيُّهَا ٱلْأُمَمُ لِتَسْمَعُوا، وَأَيُّهَا ٱلشُّعُوبُ ٱصْغَوْا. لِتَسْمَعِ ٱلْأَرْضُ وَمِلْؤُهَا. ٱلْمَسْكُونَةُ وَكُلُّ نَتَائِجِهَا.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لِأَنَّ لِلرَّبِّ سَخَطًا عَلَى كُلِّ ٱلْأُمَمِ، وَحُمُوًّا عَلَى كُلِّ جَيْشِهِمْ. قَدْ حَرَّمَهُمْ، دَفَعَهُمْ إِلَى ٱلذَّبْحِ.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فَقَتْلَاهُمْ تُطْرَحُ، وَجِيَفُهُمْ تَصْعَدُ نَتَانَتُهَا، وَتَسِيلُ ٱلْجِبَالُ بِدِمَائِهِمْ.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وَيَفْنَى كُلُّ جُنْدِ ٱلسَّمَاوَاتِ، وَتَلْتَفُّ ٱلسَّمَاوَاتُ كَدَرْجٍ، وَكُلُّ جُنْدِهَا يَنْتَثِرُ كَٱنْتِثَارِ ٱلْوَرَقِ مِنَ ٱلْكَرْمَةِ وَٱلسُّقَاطِ مِنَ ٱلتِّينَةِ.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لِأَنَّهُ قَدْ رَوِيَ فِي ٱلسَّمَاوَاتِ سَيْفِي. هُوَذَا عَلَى أَدُومَ يَنْزِلُ، وَعَلَى شَعْبٍ حَرَّمْتُهُ لِلدَّيْنُونَةِ.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لِلرَّبِّ سَيْفٌ قَدِ ٱمْتَلَأَ دَمًا، ٱطَّلَى بِشَحْمٍ، بِدَمِ خِرَافٍ وَتُيُوسٍ، بِشَحْمِ كُلَى كِبَاشٍ. لِأَنَّ لِلرَّبِّ ذَبِيحَةً فِي بُصْرَةَ وَذَبْحًا عَظِيمًا فِي أَرْضِ أَدُومَ.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وَيَسْقُطُ ٱلْبَقَرُ ٱلْوَحْشِيُّ مَعَهَا وَٱلْعُجُولُ مَعَ ٱلثِّيرَانِ، وَتَرْوَى أَرْضُهُمْ مِنَ ٱلدَّمِ، وَتُرَابُهُمْ مِنَ ٱلشَّحْمِ يُسَمَّنُ.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لِأَنَّ لِلرَّبِّ يَوْمَ ٱنْتِقَامٍ، سَنَةَ جَزَاءٍ مِنْ أَجْلِ دَعْوَى صِهْيَوْنَ.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وَتَتَحَوَّلُ أَنْهَارُهَا زِفْتًا، وَتُرَابُهَا كِبْرِيتًا، وَتَصِيرُ أَرْضُهَا زِفْتًا مُشْتَعِلًا.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لَيْلًا وَنَهَارًا لَا تَنْطَفِئُ. إِلَى ٱلْأَبَدِ يَصْعَدُ دُخَانُهَا. مِنْ دَوْرٍ إِلَى دَوْرٍ تُخْرَبُ. إِلَى أَبَدِ ٱلْآبِدِينَ لَا يَكُونُ مَنْ يَجْتَازُ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وَيَرِثُهَا ٱلْقُوقُ وَٱلْقُنْفُذُ، وَٱلْكَرْكِيُّ وَٱلْغُرَابُ يَسْكُنَانِ فِيهَا، وَيُمَدُّ عَلَيْهَا خَيْطُ ٱلْخَرَابِ وَمِطْمَارُ ٱلْخَلَاءِ.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أَشْرَافُهَا لَيْسَ هُنَاكَ مَنْ يَدْعُونَهُ لِلْمُلْكِ، وَكُلُّ رُؤَسَائِهَا يَكُونُونَ عَدَمًا.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وَيَطْلَعُ فِي قُصُورِهَا ٱلشَّوْكُ. ٱلْقَرِيصُ وَٱلْعَوْسَجُ فِي حُصُونِهَا. فَتَكُونُ مَسْكِنًا لِلذِّئَابِ وَدَارًا لِبَنَاتِ ٱلنَّعَامِ.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وَتُلَاقِي وُحُوشُ ٱلْقَفْرِ بَنَاتِ آوَى، وَمَعْزُ ٱلْوَحْشِ يَدْعُو صَاحِبَهُ. هُنَاكَ يَسْتَقِرُّ ٱللَّيْلُ وَيَجِدُ لِنَفْسِهِ مَحَّلًا.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هُنَاكَ تُحْجِرُ ٱلنَّكَّازَةُ وَتَبِيضُ وَتُفْرِخُ وَتُرَبِّي تَحْتَ ظِلِّهَا. وَهُنَاكَ تَجْتَمِعُ ٱلشَّوَاهِينُ بَعْضُهَا بِبَعْضٍ.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فَتِّشُوا فِي سِفْرِ ٱلرَّبِّ وَٱقْرَأُوا. وَاحِدَةٌ مِنْ هَذِهِ لَا تُفْقَدُ. لَا يُغَادِرُ شَيْءٌ صَاحِبَهُ، لِأَنَّ فَمَهُ هُوَ قَدْ أَمَرَ، وَرُوحَهُ هُوَ جَمَعَهَا.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وَهُوَ قَدْ أَلْقَى لَهَا قُرْعَةً، وَيَدُهُ قَسَمَتْهَا لَهَا بِٱلْخَيْطِ. إِلَى ٱلْأَبَدِ تَرِثُهَا. إِلَى دَوْرٍ فَدَوْرٍ تَسْكُنُ فِيهَا.</w:t>
      </w:r>
      <w:r>
        <w:rPr>
          <w:lang w:val="ar_AE" w:bidi="ar_AE"/>
        </w:rPr>
      </w:r>
      <w:r>
        <w:rPr>
          <w:lang w:val="ar_AE" w:bidi="ar_AE"/>
        </w:rPr>
      </w:r>
    </w:p>
    <w:p>
      <w:pPr>
        <w:bidi/>
      </w:pPr>
      <w:r>
        <w:rPr>
          <w:lang w:val="ar_AE" w:bidi="ar_AE"/>
        </w:rPr>
      </w:r>
    </w:p>
    <w:p>
      <w:pPr>
        <w:pStyle w:val="Heading2"/>
        <w:bidi/>
      </w:pPr>
      <w:r>
        <w:rPr>
          <w:lang w:val="ar_AE" w:bidi="ar_AE"/>
        </w:rPr>
        <w:t>Isaiah 35:1</w:t>
      </w:r>
      <w:r>
        <w:rPr>
          <w:lang w:val="ar_AE" w:bidi="ar_AE"/>
        </w:rPr>
      </w:r>
    </w:p>
    <w:p>
      <w:pPr>
        <w:bidi/>
      </w:pPr>
      <w:r>
        <w:rPr>
          <w:lang w:val="ar_AE" w:bidi="ar_AE"/>
        </w:rPr>
      </w:r>
      <w:r>
        <w:rPr>
          <w:vertAlign w:val="superscript"/>
          <w:lang w:val="ar_AE" w:bidi="ar_AE"/>
        </w:rPr>
        <w:t>1</w:t>
      </w:r>
      <w:r>
        <w:rPr>
          <w:lang w:val="ar_AE" w:bidi="ar_AE"/>
        </w:rPr>
        <w:t xml:space="preserve"> تَفْرَحُ ٱلْبَرِّيَّةُ وَٱلْأَرْضُ ٱلْيَابِسَةُ، وَيَبْتَهِجُ ٱلْقَفْرُ وَيُزْهِرُ كَٱلنَّرْجِسِ.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يُزْهِرُ إِزْهَارًا وَيَبْتَهِجُ ٱبْتِهَاجًا وَيُرَنِّمُ. يُدْفَعُ إِلَيْهِ مَجْدُ لُبْنَانَ. بَهَاءُ كَرْمَلَ وَشَارُونَ. هُمْ يَرَوْنَ مَجْدَ ٱلرَّبِّ، بَهَاءَ إِلَهِنَا.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شَدِّدُوا ٱلْأَيَادِيَ ٱلْمُسْتَرْخِيَةَ، وَٱلرُّكَبَ ٱلْمُرْتَعِشَةَ ثَبِّتُوهَا.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قُولُوا لِخَائِفِي ٱلْقُلُوبِ: «تَشَدَّدُوا لَا تَخَافُوا. هُوَذَا إِلَهُكُمُ. ٱلِٱنْتِقَامُ يَأْتِي. جِزَاءُ ٱللهِ. هُوَ يَأْتِي وَيُخَلِّصُكُمْ».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حِينَئِذٍ تَتَفَقَّحُ عُيُونُ ٱلْعُمْيِ، وَآذَانُ ٱلصُّمِّ تَتَفَتَّحُ.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حِينَئِذٍ يَقْفِزُ ٱلْأَعْرَجُ كَٱلْإِيَّلِ وَيَتَرَنَّمُ لِسَانُ ٱلْأَخْرَسِ، لِأَنَّهُ قَدِ ٱنْفَجَرَتْ فِي ٱلْبَرِّيَّةِ مِيَاهٌ، وَأَنْهَارٌ فِي ٱلْقَفْرِ.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وَيَصِيرُ ٱلسَّرَابُ أَجَمًا، وَٱلْمَعْطَشَةُ يَنَابِيعَ مَاءٍ. فِي مَسْكِنِ ٱلذِّئَابِ، فِي مَرْبِضِهَا دَارٌ لِلْقَصَبِ وَٱلْبَرْدِيِّ.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وَتَكُونُ هُنَاكَ سِكَّةٌ وَطَرِيقٌ يُقَالُ لَهَا: «ٱلطَّرِيقُ ٱلْمُقَدَّسَةُ». لَا يَعْبُرُ فِيهَا نَجِسٌ، بَلْ هِيَ لَهُمْ. مَنْ سَلَكَ فِي ٱلطَّرِيقِ حَتَّى ٱلْجُهَّالُ، لَا يَضِلُّ.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لَا يَكُونُ هُنَاكَ أَسَدٌ. وَحْشٌ مُفْتَرِسٌ لَا يَصْعَدُ إِلَيْهَا. لَا يُوجَدُ هُنَاكَ. بَلْ يَسْلُكُ ٱلْمَفْدِيُّونَ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وَمَفْدِيُّو ٱلرَّبِّ يَرْجِعُونَ وَيَأْتُونَ إِلَى صِهْيَوْنَ بِتَرَنُّمٍ، وَفَرَحٌ أَبَدِيٌّ عَلَى رُؤُوسِهِمِ. ٱبْتِهَاجٌ وَفَرَحٌ يُدْرِكَانِهِمْ. وَيَهْرُبُ ٱلْحُزْنُ وَٱلتَّنَهُّدُ.</w:t>
      </w:r>
      <w:r>
        <w:rPr>
          <w:lang w:val="ar_AE" w:bidi="ar_AE"/>
        </w:rPr>
      </w:r>
      <w:r>
        <w:rPr>
          <w:lang w:val="ar_AE" w:bidi="ar_AE"/>
        </w:rPr>
      </w:r>
    </w:p>
    <w:p>
      <w:pPr>
        <w:bidi/>
      </w:pPr>
      <w:r>
        <w:rPr>
          <w:lang w:val="ar_AE" w:bidi="ar_AE"/>
        </w:rPr>
      </w:r>
    </w:p>
    <w:p>
      <w:pPr>
        <w:pStyle w:val="Heading2"/>
        <w:bidi/>
      </w:pPr>
      <w:r>
        <w:rPr>
          <w:lang w:val="ar_AE" w:bidi="ar_AE"/>
        </w:rPr>
        <w:t>Isaiah 36:1</w:t>
      </w:r>
      <w:r>
        <w:rPr>
          <w:lang w:val="ar_AE" w:bidi="ar_AE"/>
        </w:rPr>
      </w:r>
    </w:p>
    <w:p>
      <w:pPr>
        <w:bidi/>
      </w:pPr>
      <w:r>
        <w:rPr>
          <w:lang w:val="ar_AE" w:bidi="ar_AE"/>
        </w:rPr>
      </w:r>
      <w:r>
        <w:rPr>
          <w:vertAlign w:val="superscript"/>
          <w:lang w:val="ar_AE" w:bidi="ar_AE"/>
        </w:rPr>
        <w:t>1</w:t>
      </w:r>
      <w:r>
        <w:rPr>
          <w:lang w:val="ar_AE" w:bidi="ar_AE"/>
        </w:rPr>
        <w:t xml:space="preserve"> وَكَانَ فِي ٱلسَّنَةِ ٱلرَّابِعَةِ عَشَرَةَ لِلْمَلِكِ حَزَقِيَّا أَنَّ سَنْحَارِيبَ مَلِكَ أَشُّورَ صَعِدَ عَلَى كُلِّ مُدُنِ يَهُوذَا ٱلْحَصِينَةِ وَأَخَذَهَا.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وَأَرْسَلَ مَلِكُ أَشُّورَ رَبْشَاقَى مِنْ لَاخِيشَ إِلَى أُورُشَلِيمَ، إِلَى ٱلْمَلِكِ حَزَقِيَّا بِجَيْشٍ عَظِيمٍ، فَوَقَفَ عِنْدَ قَنَاةِ ٱلْبِرْكَةِ ٱلْعُلْيَا فِي طَرِيقِ حَقْلِ ٱلْقَصَّارِ.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فَخَرَجَ إِلَيْهِ أَلِيَاقِيمُ بْنُ حِلْقِيَّا ٱلَّذِي عَلَى ٱلْبَيْتِ، وَشَبْنَةُ ٱلْكَاتِبُ، وَيُوآخُ بْنُ آسَافَ ٱلْمُسَجِّلُ.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فَقَالَ لَهُمْ رَبْشَاقَى: «قُولُوا لِحَزَقِيَّا: هَكَذَا يَقُولُ ٱلْمَلِكُ ٱلْعَظِيمُ مَلِكُ أَشُّورَ: مَا هُوَ هَذَا ٱلِٱتِّكَالُ ٱلَّذِي ٱتَّكَلْتَهُ؟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أَقُولُ إِنَّمَا كَلَامُ ٱلشَّفَتَيْنِ هُوَ مَشُورَةٌ وَبَأْسٌ لِلْحَرْبِ. وَٱلْآنَ عَلَى مَنِ ٱتَّكَلْتَ حَتَّى عَصَيْتَ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إِنَّكَ قَدِ ٱتَّكَلْتَ عَلَى عُكَّازِ هَذِهِ ٱلْقَصَبَةِ ٱلْمَرْضُوضَةِ، عَلَى مِصْرَ، ٱلَّتِي إِذَا تَوَكَّأَ أَحَدٌ عَلَيْهَا دَخَلَتْ فِي كَفِّهِ وَثَقَبَتْهَا. هَكَذَا فِرْعَوْنُ مَلِكُ مِصْرَ لِجَمِيعِ ٱلْمُتَوَكِّلِينَ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وَإِذَا قُلْتَ لِي: عَلَى ٱلرَّبِّ إِلَهِنَا ٱتَّكَلْنَا، أَفَلَيْسَ هُوَ ٱلَّذِي أَزَالَ حَزَقِيَّا مُرْتَفَعَاتِهِ وَمَذَابِحَهُ، وَقَالَ لِيَهُوذَا وَلِأُورُشَلِيمَ: أَمَامَ هَذَا ٱلْمَذْبَحِ تَسْجُدُونَ.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فَٱلْآنَ رَاهِنْ سَيِّدِي مَلِكَ أَشُّورَ، فَأُعْطِيكَ أَلْفَيْ فَرَسٍ إِنِ ٱسْتَطَعْتَ أَنْ تَجْعَلَ عَلَيْهَا رَاكِبِينَ!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فَكَيْفَ تَرُدُّ وَجْهَ وَالٍ وَاحِدٍ مِنْ عَبِيدِ سَيِّدِي ٱلصِّغَارِ، وَتَتَّكِلُ عَلَى مِصْرَ لِأَجْلِ مَرْكَبَاتٍ وَفُرْسَانٍ؟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وَٱلْآنَ هَلْ بِدُونِ ٱلرَّبِّ صَعِدْتُ عَلَى هَذِهِ ٱلْأَرْضِ لِأُخْرِبَهَا؟ ٱلرَّبُّ قَالَ لِي: ٱصْعَدْ إِلَى هَذِهِ ٱلْأَرْضِ وَٱخْرِبْهَا».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فَقَالَ أَلِيَاقِيمُ وَشَبْنَةُ وَيُوآخُ لِرَبْشَاقَى: «كَلِّمْ عَبِيدَكَ بِٱلْأَرَامِيِّ لِأَنَّنَا نَفْهَمُهُ، وَلَا تُكَلِّمْنَا بِٱلْيَهُودِيِّ فِي مَسَامِعِ ٱلشَّعْبِ ٱلَّذِينَ عَلَى ٱلسُّورِ».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فَقَالَ رَبْشَاقَى: «هَلْ إِلَى سَيِّدِكَ وَإِلَيْكَ أَرْسَلَنِي سَيِّدِي لِكَيْ أَتَكَلَّمَ بِهَذَا ٱلْكَلَامِ؟ أَلَيْسَ إِلَى ٱلرِّجَالِ ٱلْجَالِسِينَ عَلَى ٱلسُّورِ، لِيَأْكُلُوا عَذِرَتَهُمْ وَيَشْرَبُوا بَوْلَهُمْ مَعَكُمْ؟».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وَقَفَ رَبْشَاقَى وَنَادَى بِصَوْتٍ عَظِيمٍ بِٱلْيَهُودِيِّ وَقَالَ: «ٱسْمَعُوا كَلَامَ ٱلْمَلِكِ ٱلْعَظِيمِ مَلِكِ أَشُّورَ.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هَكَذَا يَقُولُ ٱلْمَلِكُ: لَا يَخْدَعْكُمْ حَزَقِيَّا لِأَنَّهُ لَا يَقْدِرُ أَنْ يُنْقِذَكُمْ،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وَلَا يَجْعَلْكُمْ حَزَقِيَّا تَتَّكِلُونَ عَلَى ٱلرَّبِّ قَائِلًا: إِنْقَاذًا يُنْقِذُنَا ٱلرَّبُّ. لَا تُدْفَعُ هَذِهِ ٱلْمَدِينَةُ إِلَى يَدِ مَلِكِ أَشُّورَ.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لَا تَسْمَعُوا لِحَزَقِيَّا. لِأَنَّهُ هَكَذَا يَقُولُ مَلِكُ أَشُّورَ: ٱعْقِدُوا مَعِي صُلْحًا، وَٱخْرُجُوا إِلَيَّ وَكُلُوا كُلُّ وَاحِدٍ مِنْ جَفْنَتِهِ، وَكُلُّ وَاحِدٍ مِنْ تِينَتِهِ، وَٱشْرَبُوا كُلُّ وَاحِدٍ مَاءَ بِئْرِهِ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حَتَّى آتِيَ وَآخُذَكُمْ إِلَى أَرْضٍ مِثْلِ أَرْضِكُمْ، أَرْضِ حِنْطَةٍ وَخَمْرٍ، أَرْضِ خُبْزٍ وَكُرُومٍ.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لَا يَغُرَّكُمْ حَزَقِيَّا قَائِلًا: ٱلرَّبُّ يُنْقِذُنَا. هَلْ أَنْقَذَ آلِهَةُ ٱلْأُمَمِ كُلُّ وَاحِدٍ أَرْضَهُ مِنْ يَدِ مَلِكِ أَشُّورَ؟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أَيْنَ آلِهَةُ حَمَاةَ وَأَرْفَادَ؟ أَيْنَ آلِهَةُ سَفَرْوَايِمَ؟ هَلْ أَنْقَذُوا ٱلسَّامِرَةَ مِنْ يَدِي؟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مَنْ مِنْ كُلِّ آلِهَةِ هَذِهِ ٱلْأَرَاضِي أَنْقَذَ أَرْضَهُمْ مِنْ يَدِي، حَتَّى يُنْقِذَ ٱلرَّبُّ أُورُشَلِيمَ مِنْ يَدِي؟».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فَسَكَتُوا وَلَمْ يُجِيبُوا بِكَلِمَةٍ لِأَنَّ أَمْرَ ٱلْمَلِكِ كَانَ قَائِلًا: «لَا تُجِيبُوهُ».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فَجَاءَ أَلِيَاقِيمُ بْنُ حِلْقِيَّا ٱلَّذِي عَلَى ٱلْبَيْتِ وَشَبْنَةُ ٱلْكَاتِبُ وَيُوآخُ بْنُ آسَافَ ٱلْمُسَجِّلُ إِلَى حَزَقِيَّا وَثِيَابُهُمْ مُمَزَّقَةٌ، فَأَخْبَرُوهُ بِكَلَامِ رَبْشَاقَى.</w:t>
      </w:r>
      <w:r>
        <w:rPr>
          <w:lang w:val="ar_AE" w:bidi="ar_AE"/>
        </w:rPr>
      </w:r>
      <w:r>
        <w:rPr>
          <w:lang w:val="ar_AE" w:bidi="ar_AE"/>
        </w:rPr>
      </w:r>
    </w:p>
    <w:p>
      <w:pPr>
        <w:bidi/>
      </w:pPr>
      <w:r>
        <w:rPr>
          <w:lang w:val="ar_AE" w:bidi="ar_AE"/>
        </w:rPr>
      </w:r>
    </w:p>
    <w:p>
      <w:pPr>
        <w:pStyle w:val="Heading2"/>
        <w:bidi/>
      </w:pPr>
      <w:r>
        <w:rPr>
          <w:lang w:val="ar_AE" w:bidi="ar_AE"/>
        </w:rPr>
        <w:t>Isaiah 37:1</w:t>
      </w:r>
      <w:r>
        <w:rPr>
          <w:lang w:val="ar_AE" w:bidi="ar_AE"/>
        </w:rPr>
      </w:r>
    </w:p>
    <w:p>
      <w:pPr>
        <w:bidi/>
      </w:pPr>
      <w:r>
        <w:rPr>
          <w:lang w:val="ar_AE" w:bidi="ar_AE"/>
        </w:rPr>
      </w:r>
      <w:r>
        <w:rPr>
          <w:vertAlign w:val="superscript"/>
          <w:lang w:val="ar_AE" w:bidi="ar_AE"/>
        </w:rPr>
        <w:t>1</w:t>
      </w:r>
      <w:r>
        <w:rPr>
          <w:lang w:val="ar_AE" w:bidi="ar_AE"/>
        </w:rPr>
        <w:t xml:space="preserve"> فَلَمَّا سَمِعَ ٱلْمَلِكُ حَزَقِيَّا ذَلِكَ مَزَّقَ ثِيَابَهُ وَتَغَطَّى بِمِسْحٍ وَدَخَلَ بَيْتَ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وَأَرْسَلَ أَلِيَاقِيمَ ٱلَّذِي عَلَى ٱلْبَيْتِ وَشَبْنَةَ ٱلْكَاتِبَ وَشُيُوخَ ٱلْكَهَنَةِ مُتَغَطِّينَ بِمُسُوحٍ إِلَى إِشَعْيَاءَ بْنِ آمُوصَ ٱلنَّبِيِّ.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فَقَالُوا لَهُ: «هَكَذَا يَقُولُ حَزَقِيَّا: هَذَا ٱلْيَوْمُ يَوْمُ شِدَّةٍ وَتَأْدِيبٍ وَإِهَانَةٍ، لِأَنَّ ٱلْأَجِنَّةَ دَنَتْ إِلَى ٱلْمَوْلِدِ وَلَا قُوَّةَ عَلَى ٱلْوِلَادَةِ.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لَعَلَّ ٱلرَّبَّ إِلَهَكَ يَسْمَعُ كَلَامَ رَبْشَاقَى ٱلَّذِي أَرْسَلَهُ مَلِكُ أَشُّورَ سَيِّدُهُ لِيُعَيِّرَ ٱلْإِلَهَ ٱلْحَيَّ، فَيُوَبِّخَ عَلَى ٱلْكَلَامِ ٱلَّذِي سَمِعَهُ ٱلرَّبُّ إِلَهُكَ. فَٱرْفَعْ صَلَاةً لِأَجْلِ ٱلْبَقِيَّةِ ٱلْمَوْجُودَةِ».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فَجَاءَ عَبِيدُ ٱلْمَلِكِ حَزَقِيَّا إِلَى إِشَعْيَاءَ.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فَقَالَ لَهُمْ إِشَعْيَاءُ: «هَكَذَا تَقُولُونَ لِسَيِّدِكُمْ: هَكَذَا يَقُولُ ٱلرَّبُّ: لَا تَخَفْ بِسَبَبِ ٱلْكَلَامِ ٱلَّذِي سَمِعْتَهُ، ٱلَّذِي جَدَّفَ عَلَيَّ بِهِ غِلْمَانُ مَلِكِ أَشُّورَ.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هَأَنَذَا أَجْعَلُ فِيهِ رُوحًا فَيَسْمَعُ خَبَرًا وَيَرْجِعُ إِلَى أَرْضِهِ، وَأُسْقِطُهُ بِٱلسَّيْفِ فِي أَرْضِهِ».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فَرَجَعَ رَبْشَاقَى وَوَجَدَ مَلِكَ أَشُّورَ يُحَارِبُ لِبْنَةَ، لِأَنَّهُ سَمِعَ أَنَّهُ ٱرْتَحَلَ عَنْ لَخِيشَ.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وَسَمِعَ عَنْ تِرْهَاقَةَ مَلِكِ كُوشَ قَوْلًا: «قَدْ خَرَجَ لِيُحَارِبَكَ». فَلَمَّا سَمِعَ أَرْسَلَ رُسُلًا إِلَى حَزَقِيَّا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«هَكَذَا تُكَلِّمُونَ حَزَقِيَّا مَلِكَ يَهُوذَا قَائِلِينَ: لَا يَخْدَعْكَ إِلَهُكَ ٱلَّذِي أَنْتَ مُتَوَكِّلٌ عَلَيْهِ، قَائِلًا: لَا تُدْفَعُ أُورُشَلِيمُ إِلَى يَدِ مَلِكِ أَشُّورَ.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إِنَّكَ قَدْ سَمِعْتَ مَا فَعَلَ مُلُوكُ أَشُّورَ بِجَمِيعِ ٱلْأَرَاضِي لِتَحْرِيمِهَا. وَهَلْ تَنْجُو أَنْتَ؟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هَلْ أَنْقَذَ آلِهَةُ ٱلْأُمَمِ هَؤُلَاءِ ٱلَّذِينَ أَهْلَكَهُمْ آبَائِي، جُوزَانَ وَحَارَانَ وَرَصَفَ وَبَنِي عَدَنَ، ٱلَّذِينَ فِي تَلَسَّارَ؟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أَيْنَ مَلِكُ حَمَاةَ وَمَلِكُ أَرْفَادَ وَمَلِكُ مَدِينَةِ سَفَرْوَايِمَ وَهَيْنَعَ وَعِوَّا؟».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فَأَخَذَ حَزَقِيَّا ٱلرَّسَائِلَ مِنْ يَدِ ٱلرُّسُلِ وَقَرَأَهَا، ثُمَّ صَعِدَ إِلَى بَيْتِ ٱلرَّبِّ، وَنَشَرَهَا حَزَقِيَّا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وَصَلَّى حَزَقِيَّا إِلَى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«يَارَبَّ ٱلْجُنُودِ، إِلَهَ إِسْرَائِيلَ ٱلْجَالِسَ فَوْقَ ٱلْكَرُوبِيمِ، أَنْتَ هُوَ ٱلْإِلَهُ وَحْدَكَ لِكُلِّ مَمَالِكِ ٱلْأَرْضِ. أَنْتَ صَنَعْتَ ٱلسَّمَاوَاتِ وَٱلْأَرْضَ.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أَمِلْ يَارَبُّ أُذُنَكَ وَٱسْمَعِ. ٱفْتَحْ يَارَبُّ عَيْنَيْكَ وَٱنْظُرْ، وَٱسْمَعْ كُلَّ كَلَامِ سَنْحَارِيبَ ٱلَّذِي أَرْسَلَهُ لِيُعَيِّرَ ٱللهَ ٱلْحَيَّ.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حَقًّا يَارَبُّ إِنَّ مُلُوكَ أَشُّورَ قَدْ خَرَّبُوا كُلَّ ٱلْأُمَمِ وَأَرْضَهُمْ،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وَدَفَعُوا آلِهَتَهُمْ إِلَى ٱلنَّارِ، لِأَنَّهُمْ لَيْسُوا آلِهَةً بَلْ صَنْعَةُ أَيْدِي ٱلنَّاسِ، خَشَبٌ وَحَجَرٌ، فَأَبَادُوهُمْ.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وَٱلْآنَ أَيُّهَا ٱلرَّبُّ إِلَهُنَا خَلِّصْنَا مِنْ يَدِهِ، فَتَعْلَمَ مَمَالِكُ ٱلْأَرْضِ كُلِّهَا أَنَّكَ أَنْتَ ٱلرَّبُّ وَحْدَكَ».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فَأَرْسَلَ إِشَعْيَاءُ بْنُ آمُوصَ إِلَى حَزَقِيَّا قَائِلًا: «هَكَذَا يَقُولُ ٱلرَّبُّ إِلَهُ إِسْرَائِيلَ ٱلَّذِي صَلَّيْتَ إِلَيْهِ مِنْ جِهَةِ سَنْحَارِيبَ مَلِكِ أَشُّورَ: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هَذَا هُوَ ٱلْكَلَامُ ٱلَّذِي تَكَلَّمَ بِهِ ٱلرَّبُّ عَلَيْهِ: اِحْتَقَرَتْكَ. ٱسْتَهْزَأَتْ بِكَ ٱلْعَذْرَاءُ ٱبْنَةُ صِهْيَوْنَ. نَحْوَكَ أَنْغَضَتِ ٱبْنَةُ أُورُشَلِيمَ رَأْسَهَا.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مَنْ عَيَّرْتَ وَجَدَّفْتَ، وَعَلَى مَنْ عَلَّيْتَ صَوْتًا، وَقَدْ رَفَعْتَ إِلَى ٱلْعَلَاءِ عَيْنَيْكَ؟ عَلَى قُدُّوسِ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عَنْ يَدِ عَبِيدِكَ عَيَّرْتَ ٱلسَّيِّدَ، وَقُلْتَ: بِكَثْرَةِ مَرْكَبَاتِي قَدْ صَعِدْتُ إِلَى عُلُوِّ ٱلْجِبَالِ، عِقَابِ لُبْنَانَ، فَأَقْطَعُ أَرْزَهُ ٱلطَّوِيلَ وَأَفْضَلَ سَرْوِهِ، وَأَدْخُلُ أَقْصَى عُلُوِّهِ، وَعْرَ كَرْمَلِهِ.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أَنَا قَدْ حَفَرْتُ وَشَرِبْتُ مِيَاهًا، وَأُنَشِّفُ بِبَطْنِ قَدَمِي جَمِيعَ خُلْجَانِ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أَلَمْ تَسْمَعْ؟ مُنْذُ ٱلْبَعِيدِ صَنَعْتُهُ. مُنْذُ ٱلْأَيَّامِ ٱلْقَدِيمَةِ صَوَّرْتُهُ. ٱلْآنَ أَتَيْتُ بِهِ. فَتَكُونُ لِتَخْرِيبِ مُدُنٍ مُحَصَّنَةٍ حَتَّى تَصِيرَ رَوَابِيَ خَرِبَةً.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فَسُكَّانُهَا قِصَارُ ٱلْأَيْدِي قَدِ ٱرْتَاعُوا وَخَجِلُوا. صَارُوا كَعُشْبِ ٱلْحَقْلِ وَكَٱلنَّبَاتِ ٱلْأَخْضَرِ، كَحَشِيشِ ٱلسُّطُوحِ، وَكَٱلْمَلْفُوحِ قَبْلَ نُمُوِّهِ.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وَلَكِنَّنِي عَالِمٌ بِجُلُوسِكَ وَخُرُوجِكَ وَدُخُولِكَ وَهَيَجَانِكَ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لِأَنَّ هَيَجَانَكَ عَلَيَّ وَعَجْرَفَتَكَ قَدْ صَعِدَا إِلَى أُذُنَيَّ، أَضَعُ خِزَامَتِي فِي أَنْفِكَ وَشَكِيمَتِي فِي شَفَتَيْكَ، وَأَرُدُّكَ فِي ٱلطَّرِيقِ ٱلَّذِي جِئْتَ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«وَهَذِهِ لَكَ ٱلْعَلَامَةُ: تَأْكُلُونَ هَذِهِ ٱلسَّنَةَ زِرِّيعًا، وَفِي ٱلسَّنَةِ ٱلثَّانِيَةِ خِلْفَةً، وَأَمَّا ٱلسَّنَةُ ٱلثَّالِثَةُ فَفِيهَا تَزْرَعُونَ وَتَحْصِدُونَ، وَتَغْرِسُونَ كُرُومًا وَتَأْكُلُونَ أَثْمَارَهَا.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وَيَعُودُ ٱلنَّاجُونَ مِنْ بَيْتِ يَهُوذَا ٱلْبَاقُونَ يَتَأَصَّلُونَ إِلَى أَسْفَلَ، وَيَصْنَعُونَ ثَمَرًا إِلَى مَا فَوْقُ.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لِأَنَّهُ مِنْ أُورُشَلِيمَ تَخْرُجُ بَقِيَّةٌ، وَنَاجُونَ مِنْ جَبَلِ صِهْيَوْنَ. غَيْرَةُ رَبِّ ٱلْجُنُودِ تَصْنَعُ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«لِذَلِكَ هَكَذَا يَقُولُ ٱلرَّبُّ عَنْ مَلِكِ أَشُّورَ: لَا يَدْخُلُ هَذِهِ ٱلْمَدِينَةَ، وَلَا يَرْمِي هُنَاكَ سَهْمًا، وَلَا يَتَقَدَّمُ عَلَيْهَا بِتُرْسٍ، وَلَا يُقِيمُ عَلَيْهَا مِتْرَسَةً.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فِي ٱلطَّرِيقِ ٱلَّذِي جَاءَ فِيهِ يَرْجِعُ، وَإِلَى هَذِهِ ٱلْمَدِينَةِ لَا يَدْخُلُ، يَقُولُ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وَأُحَامِي عَنْ هَذِهِ ٱلْمَدِينَةِ لِأُخَلِّصَهَا مِنْ أَجْلِ نَفْسِي، وَمِنْ أَجْلِ دَاوُدَ عَبْدِي».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فَخَرَجَ مَلَاكُ ٱلرَّبِّ وَضَرَبَ مِنْ جَيْشِ أَشُّورَ مِئَةً وَخَمْسَةً وَثَمَانِينَ أَلْفًا. فَلَمَّا بَكَّرُوا صَبَاحًا إِذَا هُمْ جَمِيعًا جُثَثٌ مَيِّتَةٌ.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فَٱنْصَرَفَ سَنْحَارِيبُ مَلِكُ أَشُّورَ وَذَهَبَ رَاجِعًا وَأَقَامَ فِي نِينَوَى.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وَفِيمَا هُوَ سَاجِدٌ فِي بَيْتِ نِسْرُوخَ إِلَهِهِ ضَرَبَهُ أَدْرَمَّلَكُ وَشَرْآصَرُ ٱبْنَاهُ بِٱلسَّيْفِ، وَنَجَوَا إِلَى أَرْضِ أَرَارَاطَ. وَمَلَكَ أَسَرْحَدُّونَ ٱبْنُهُ عِوَضًا عَنْهُ.</w:t>
      </w:r>
      <w:r>
        <w:rPr>
          <w:lang w:val="ar_AE" w:bidi="ar_AE"/>
        </w:rPr>
      </w:r>
      <w:r>
        <w:rPr>
          <w:lang w:val="ar_AE" w:bidi="ar_AE"/>
        </w:rPr>
      </w:r>
    </w:p>
    <w:p>
      <w:pPr>
        <w:bidi/>
      </w:pPr>
      <w:r>
        <w:rPr>
          <w:lang w:val="ar_AE" w:bidi="ar_AE"/>
        </w:rPr>
      </w:r>
    </w:p>
    <w:p>
      <w:pPr>
        <w:pStyle w:val="Heading2"/>
        <w:bidi/>
      </w:pPr>
      <w:r>
        <w:rPr>
          <w:lang w:val="ar_AE" w:bidi="ar_AE"/>
        </w:rPr>
        <w:t>Isaiah 38:1</w:t>
      </w:r>
      <w:r>
        <w:rPr>
          <w:lang w:val="ar_AE" w:bidi="ar_AE"/>
        </w:rPr>
      </w:r>
    </w:p>
    <w:p>
      <w:pPr>
        <w:bidi/>
      </w:pPr>
      <w:r>
        <w:rPr>
          <w:lang w:val="ar_AE" w:bidi="ar_AE"/>
        </w:rPr>
      </w:r>
      <w:r>
        <w:rPr>
          <w:vertAlign w:val="superscript"/>
          <w:lang w:val="ar_AE" w:bidi="ar_AE"/>
        </w:rPr>
        <w:t>1</w:t>
      </w:r>
      <w:r>
        <w:rPr>
          <w:lang w:val="ar_AE" w:bidi="ar_AE"/>
        </w:rPr>
        <w:t xml:space="preserve"> فِي تِلْكَ ٱلْأَيَّامِ مَرِضَ حَزَقِيَّا لِلْمَوْتِ، فَجَاءَ إِلَيْهِ إِشَعْيَاءُ بْنُ آمُوصَ ٱلنَّبِيُّ وَقَالَ لَهُ: «هَكَذَا يَقُولُ ٱلرَّبُّ: أَوْصِ بَيْتَكَ لِأَنَّكَ تَمُوتُ وَلَا تَعِيشُ».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فَوَجَّهَ حَزَقِيَّا وَجْهَهُ إِلَى ٱلْحَائِطِ وَصَلَّى إِلَى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وَقَالَ: «آهِ يَارَبُّ، ٱذْكُرْ كَيْفَ سِرْتُ أَمَامَكَ بِٱلْأَمَانَةِ وَبِقَلْبٍ سَلِيمٍ وَفَعَلْتُ ٱلْحَسَنَ فِي عَيْنَيْكَ». وَبَكَى حَزَقِيَّا بُكَاءً عَظِيمًا.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فَصَارَ قَوْلُ ٱلرَّبِّ إِلَى إِشَعْيَاءَ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«ٱذْهَبْ وَقُلْ لِحَزَقِيَّا: هَكَذَا يَقُولُ ٱلرَّبُّ إِلَهُ دَاوُدَ أَبِيكَ: قَدْ سَمِعْتُ صَلَاتَكَ. قَدْ رَأَيْتُ دُمُوعَكَ. هَأَنَذَا أُضِيفُ إِلَى أَيَّامِكَ خَمْسَ عَشَرَةَ 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وَمِنْ يَدِ مَلِكِ أَشُّورَ أُنْقِذُكَ وَهَذِهِ ٱلْمَدِينَةَ. وَأُحَامِي عَنْ هَذِهِ ٱلْمَدِينَةِ.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وَهَذِهِ لَكَ ٱلْعَلَامَةُ مِنْ قِبَلِ ٱلرَّبِّ عَلَى أَنَّ ٱلرَّبَّ يَفْعَلُ هَذَا ٱلْأَمْرَ ٱلَّذِي تَكَلَّمَ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هَأَنَذَا أُرَجِّعُ ظِلَّ ٱلدَّرَجَاتِ ٱلَّذِي نَزَلَ فِي دَرَجَاتِ آحَازَ بِٱلشَّمْسِ عَشَرَ دَرَجَاتٍ إِلَى ٱلْوَرَاءِ». فَرَجَعَتِ ٱلشَّمْسُ عَشَرَ دَرَجَاتٍ فِي ٱلدَّرَجَاتِ ٱلَّتِي نَزَلَتْهَا.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كِتَابَةٌ لِحَزَقِيَّا مَلِكِ يَهُوذَا إِذْ مَرِضَ وَشُفِيَ مِنْ مَرَضِهِ: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أَنَا قُلْتُ: «فِي عِزِّ أَيَّامِي أَذْهَبُ إِلَى أَبْوَابِ ٱلْهَاوِيَةِ. قَدْ أُعْدِمْتُ بَقِيَّةَ سِنِيَّ.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قُلْتُ: لَا أَرَى ٱلرَّبَّ. ٱلرَّبَّ فِي أَرْضِ ٱلْأَحْيَاءِ. لَا أَنْظُرُ إِنْسَانًا بَعْدُ مَعَ سُكَّانِ ٱلْفَانِيَةِ.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مَسْكِنِي قَدِ ٱنْقَلَعَ وَٱنْتَقَلَ عَنِّي كَخَيْمَةِ ٱلرَّاعِي. لَفَفْتُ كَٱلْحَائِكِ حَيَاتِي. مِنَ ٱلنَّوْلِ يَقْطَعُنِي. ٱلنَّهَارَ وَٱللَّيْلَ تُفْنِينِي.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صَرَخْتُ إِلَى ٱلصَّبَاحِ. كَٱلْأَسَدِ هَكَذَا يُهَشِّمُ جَمِيعَ عِظَامِي. ٱلنَّهَارَ وَٱلَّلَيْلَ تُفْنِينِي.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كَسُنُونةٍ مُزَقْزِقةٍ هَكَذَا أَصِيحُ. أَهْدِرُ كَحَمَامَةٍ. قَدْ ضَعُفَتْ عَيْنَايَ نَاظِرَةً إِلَى ٱلعَلَاءِ. يَارَبُّ، قَدْ تَضَايَقْتُ. كُنْ لِي ضَامِنًا.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بِمَاذَا أَتَكَلَّمُ، فَإِنَّهُ قَالَ لِي وَهُوَ قَدْ فَعَلَ. أَتَمَشَّى مُتَمَهِّلًا كُلَّ سِنِيَّ مِن أَجْلِ مَرَارَةِ نَفْسِي.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أَيُّهَا ٱلسَّيِّدُ، بِهَذِهِ يَحْيَوْنَ، وَبِهَا كُلُّ حَيَاةِ رُوحِي فَتَشْفِينِي وَتُحْيِينِي.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هُوَذَا لِلسَّلَامَةِ قَدْ تَحَوَّلَتْ لِيَ ٱلْمَرَارَةُ، وَأَنْتَ تَعَلَّقْتَ بِنَفْسِي مِنْ وَهْدَةِ ٱلْهَلَاكِ، فَإِنَّكَ طَرَحْتَ وَرَاءَ ظَهْرِكَ كُلَّ خَطَايَايَ.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لِأَنَّ ٱلْهَاوِيَةَ لَا تَحْمَدُكَ. ٱلْمَوْتُ لَا يُسَبِّحُكَ. لَا يَرْجُو ٱلْهَابِطُونَ إِلَى ٱلْجُبِّ أَمَانَتَكَ.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ٱلْحَيُّ ٱلْحَيُّ هُوَ يَحْمَدُكَ كَمَا أَنَا ٱلْيَوْمَ. ٱلْأَبُ يُعَرِّفُ ٱلْبَنِينَ حَقَّكَ.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ٱلرَّبُّ لِخَلَاصِي. فَنَعْزِفُ بِأَوْتَارِنَا كُلَّ أَيَّامِ حَيَاتِنَا فِي بَيْتِ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وَكَانَ إِشَعْيَاءُ قَدْ قَالَ: «لِيَأْخُذُوا قُرْصَ تِينٍ وَيَضْمُدُوهُ عَلَى ٱلدَّبْلِ فَيَبْرَأَ».</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وَحَزَقِيَّا قَالَ: «مَا هِيَ ٱلْعَلَامَةُ أَنِّي أَصْعَدُ إِلَى بَيْتِ ٱلرَّبِّ؟».</w:t>
      </w:r>
      <w:r>
        <w:rPr>
          <w:lang w:val="ar_AE" w:bidi="ar_AE"/>
        </w:rPr>
      </w:r>
      <w:r>
        <w:rPr>
          <w:lang w:val="ar_AE" w:bidi="ar_AE"/>
        </w:rPr>
      </w:r>
    </w:p>
    <w:p>
      <w:pPr>
        <w:bidi/>
      </w:pPr>
      <w:r>
        <w:rPr>
          <w:lang w:val="ar_AE" w:bidi="ar_AE"/>
        </w:rPr>
      </w:r>
    </w:p>
    <w:p>
      <w:pPr>
        <w:pStyle w:val="Heading2"/>
        <w:bidi/>
      </w:pPr>
      <w:r>
        <w:rPr>
          <w:lang w:val="ar_AE" w:bidi="ar_AE"/>
        </w:rPr>
        <w:t>Isaiah 39:1</w:t>
      </w:r>
      <w:r>
        <w:rPr>
          <w:lang w:val="ar_AE" w:bidi="ar_AE"/>
        </w:rPr>
      </w:r>
    </w:p>
    <w:p>
      <w:pPr>
        <w:bidi/>
      </w:pPr>
      <w:r>
        <w:rPr>
          <w:lang w:val="ar_AE" w:bidi="ar_AE"/>
        </w:rPr>
      </w:r>
      <w:r>
        <w:rPr>
          <w:vertAlign w:val="superscript"/>
          <w:lang w:val="ar_AE" w:bidi="ar_AE"/>
        </w:rPr>
        <w:t>1</w:t>
      </w:r>
      <w:r>
        <w:rPr>
          <w:lang w:val="ar_AE" w:bidi="ar_AE"/>
        </w:rPr>
        <w:t xml:space="preserve"> فِي ذَلِكَ ٱلزَّمَانِ أَرْسَلَ مَرُودَخُ بَلَادَانَ بْنُ بَلَادَانَ مَلِكُ بَابِلَ رَسَائِلَ وَهَدِيَّةً إِلَى حَزَقِيَّا، لِأَنَّهُ سَمِعَ أَنَّهُ مَرِضَ ثُمَّ صَحَّ.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فَفَرِحَ بِهِمْ حَزَقِيَّا وَأَرَاهُمْ بَيْتَ ذَخَائِرِهِ: ٱلْفِضَّةَ وَٱلذَّهَبَ وَٱلْأَطْيَابَ وَٱلزَّيْتَ ٱلطَّيِّبَ، وَكُلَّ بَيْتِ أَسْلِحَتِهِ وَكُلَّ مَا وُجِدَ فِي خَزَائِنِهِ. لَمْ يَكُنْ شَيْءٌ لَمْ يُرِهِمْ إِيَّاهُ حَزَقِيَّا فِي بَيْتِهِ وَفِي كُلِّ مُلْكِهِ.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فَجَاءَ إِشَعْيَاءُ ٱلنَّبِيُّ إِلَى ٱلْمَلِكِ حَزَقِيَّا وَقَالَ لَهُ: «مَاذَا قَالَ هَؤُلَاءِ ٱلرِّجَالُ، وَمِنْ أَيْنَ جَاءُوا إِلَيْكَ؟» فَقَالَ حَزَقِيَّا: «جَاءُوا إِلَيَّ مِنْ أَرْضٍ بَعِيدَةٍ، مِنْ بَابِلَ».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فَقَالَ: «مَاذَا رَأَوْا فِي بَيْتِكَ؟» فَقَالَ حَزَقِيَّا: «رَأَوْا كُلَّ مَا فِي بَيْتِي. لَيْسَ فِي خَزَائِنِي شَيْءٌ لَمْ أُرِهِمْ إِيَّاهُ».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فَقَالَ إِشَعْيَاءُ لِحَزَقِيَّا: «ٱسْمَعْ قَوْلَ رَبِّ ٱلْجُنُودِ: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هُوَذَا تَأْتِي أَيَّامٌ يُحْمَلُ فِيهَا كُلُّ مَا فِي بَيْتِكَ، وَمَا خَزَنَهُ آبَاؤُكَ إِلَى هَذَا ٱلْيَوْمِ، إِلَى بَابِلَ. لَا يُتْرَكُ شَيْءٌ، يَقُولُ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وَمِنْ بَنِيكَ ٱلَّذِينَ يَخْرُجُونَ مِنْكَ ٱلَّذِينَ تَلِدُهُمْ، يَأْخُذُونَ، فَيَكُونُونَ خِصْيَانًا فِي قَصْرِ مَلِكِ بَابِلَ».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فَقَالَ حَزَقِيَّا لِإِشَعْيَاءَ: «جَيِّدٌ هُوَ قَوْلُ ٱلرَّبِّ ٱلَّذِي تَكَلَّمْتَ بِهِ». وَقَالَ: «فَإِنَّهُ يَكُونُ سَلَامٌ وَأَمَانٌ فِي أَيَّامِي».</w:t>
      </w:r>
      <w:r>
        <w:rPr>
          <w:lang w:val="ar_AE" w:bidi="ar_AE"/>
        </w:rPr>
      </w:r>
      <w:r>
        <w:rPr>
          <w:lang w:val="ar_AE" w:bidi="ar_AE"/>
        </w:rPr>
      </w:r>
    </w:p>
    <w:p>
      <w:pPr>
        <w:bidi/>
      </w:pPr>
      <w:r>
        <w:rPr>
          <w:lang w:val="ar_AE" w:bidi="ar_AE"/>
        </w:rPr>
      </w:r>
    </w:p>
    <w:p>
      <w:pPr>
        <w:pStyle w:val="Heading2"/>
        <w:bidi/>
      </w:pPr>
      <w:r>
        <w:rPr>
          <w:lang w:val="ar_AE" w:bidi="ar_AE"/>
        </w:rPr>
        <w:t>Isaiah 40:1</w:t>
      </w:r>
      <w:r>
        <w:rPr>
          <w:lang w:val="ar_AE" w:bidi="ar_AE"/>
        </w:rPr>
      </w:r>
    </w:p>
    <w:p>
      <w:pPr>
        <w:bidi/>
      </w:pPr>
      <w:r>
        <w:rPr>
          <w:lang w:val="ar_AE" w:bidi="ar_AE"/>
        </w:rPr>
      </w:r>
      <w:r>
        <w:rPr>
          <w:vertAlign w:val="superscript"/>
          <w:lang w:val="ar_AE" w:bidi="ar_AE"/>
        </w:rPr>
        <w:t>1</w:t>
      </w:r>
      <w:r>
        <w:rPr>
          <w:lang w:val="ar_AE" w:bidi="ar_AE"/>
        </w:rPr>
        <w:t xml:space="preserve"> عَزُّوا، عَزُّوا شَعْبِي، يَقُولُ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طَيِّبُوا قَلْبَ أُورُشَلِيمَ وَنَادُوهَا بِأَنَّ جِهَادَهَا قَدْ كَمُلَ، أَنَّ إِثْمَهَا قَدْ عُفِيَ عَنْهُ، أَنَّهَا قَدْ قَبِلَتْ مِنْ يَدِ ٱلرَّبِّ ضِعْفَيْنِ عَنْ كُلِّ خَطَايَاهَا.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صَوْتُ صَارِخٍ فِي ٱلْبَرِّيَّةِ: «أَعِدُّوا طَرِيقَ ٱلرَّبِّ. قَوِّمُوا فِي ٱلْقَفْرِ سَبِيلًا لِإِلَهِنَا.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كُلُّ وَطَاءٍ يَرْتَفِعُ، وَكُلُّ جَبَلٍ وَأَكَمَةٍ يَنْخَفِضُ، وَيَصِيرُ ٱلْمُعْوَجُّ مُسْتَقِيمًا، وَٱلْعَرَاقِيبُ سَهْلًا.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فَيُعْلَنُ مَجْدُ ٱلرَّبِّ وَيَرَاهُ كُلُّ بَشَرٍ جَمِيعًا، لِأَنَّ فَمَ ٱلرَّبِّ تَكَلَّمَ».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صَوْتُ قَائِلٍ: «نَادِ». فَقَالَ: «بِمَاذَا أُنَادِي؟» «كُلُّ جَسَدٍ عُشْبٌ، وَكُلُّ جَمَالِهِ كَزَهْرِ ٱلْحَقْلِ.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يَبِسَ ٱلْعُشْبُ، ذَبُلَ ٱلزَّهْرُ، لِأَنَّ نَفْخَةَ ٱلرَّبِّ هَبَّتْ عَلَيْهِ. حَقًّا ٱلشَّعْبُ عُشْبٌ!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يَبِسَ ٱلْعُشْبُ، ذَبُلَ ٱلزَّهْرُ. وَأَمَّا كَلِمَةُ إِلَهِنَا فَتَثْبُتُ إِلَى ٱلْأَبَدِ».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عَلَى جَبَلٍ عَالٍ ٱصْعَدِي، يَا مُبَشِّرَةَ صِهْيَوْنَ. ٱرْفَعِي صَوْتَكِ بِقُوَّةٍ، يَا مُبَشِّرَةَ أُورُشَلِيمَ. ٱرْفَعِي لَا تَخَافِي. قُولِي لِمُدُنِ يَهُوذَا: «هُوَذَا إِلَهُكِ.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هُوَذَا ٱلسَّيِّدُ ٱلرَّبُّ بِقُوَّةٍ يَأْتِي وَذِرَاعُهُ تَحْكُمُ لَهُ. هُوَذَا أُجْرَتُهُ مَعَهُ وَعُمْلَتُهُ قُدَّامَهُ.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كَرَاعٍ يَرْعَى قَطِيعَهُ. بِذِرَاعِهِ يَجْمَعُ ٱلْحُمْلَانَ، وَفِي حِضْنِهِ يَحْمِلُهَا، وَيَقُودُ ٱلْمُرْضِعَاتِ».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مَنْ كَالَ بِكَفِّهِ ٱلْمِيَاهَ، وَقَاسَ ٱلسَّمَاوَاتِ بِٱلشِّبْرِ، وَكَالَ بِٱلْكَيْلِ تُرَابَ ٱلْأَرْضِ، وَوَزَنَ ٱلْجِبَالَ بِٱلْقَبَّانِ، وَٱلْآكَامَ بِٱلْمِيزَانِ؟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مَنْ قَاسَ رُوحَ ٱلرَّبِّ، وَمَنْ مُشِيرُهُ يُعَلِّمُهُ؟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مَنِ ٱسْتَشَارَهُ فَأَفْهَمَهُ وَعَلَّمَهُ فِي طَرِيقِ ٱلْحَقِّ، وَعَلَّمَهُ مَعْرِفَةً وَعَرَّفَهُ سَبِيلَ ٱلْفَهْمِ.؟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هُوَذَا ٱلْأُمَمُ كَنُقْطَةٍ مِنْ دَلْوٍ، وَكَغُبَارِ ٱلْمِيزَانِ تُحْسَبُ. هُوَذَا ٱلْجَزَائِرُ يَرْفَعُهَا كَدُقَّةٍ!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وَلُبْنَانُ لَيْسَ كَافِيًا لِلْإِيقَادِ، وَحَيَوَانُهُ لَيْسَ كَافِيًا لِمُحْرَقَةٍ.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كُلُّ ٱلْأُمَمِ كَلَا شَيْءٍ قُدَّامَهُ. مِنَ ٱلْعَدَمِ وَٱلْبَاطِلِ تُحْسَبُ عِنْدَهُ.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فَبِمَنْ تُشَبِّهُونَ ٱللهَ، وَأَيَّ شَبَهٍ تُعَادِلُونَ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اَلصَّنَمُ يَسْبِكُهُ ٱلصَّانِعُ، وَٱلصَّائِغُ يُغَشِّيهِ بِذَهَبٍ وَيَصُوغُ سَلَاسِلَ 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ٱلْفَقِيرُ عَنِ ٱلتَّقْدِمَةِ يَنْتَخِبُ خَشَبًا لَا يُسَوِّسُ، يَطْلُبُ لَهُ صَانِعًا مَاهِرًا لِيَنْصُبَ صَنَمًا لَا يَتَزَعْزَعُ!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أَلَا تَعْلَمُونَ؟ أَلَا تَسْمَعُونَ؟ أَلَمْ تُخْبَرُوا مِنَ ٱلْبَدَاءَةِ؟ أَلَمْ تَفْهَمُوا مِنْ أَسَاسَاتِ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ٱلْجَالِسُ عَلَى كُرَةِ ٱلْأَرْضِ وَسُكَّانُهَا كَٱلْجُنْدُبِ. ٱلَّذِي يَنْشُرُ ٱلسَّمَاوَاتِ كَسَرَادِقَ، وَيَبْسُطُهَا كَخَيْمَةٍ لِلسَّكَنِ.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ٱلَّذِي يَجْعَلُ ٱلْعُظَمَاءَ لَا شَيْئًا، وَيُصَيِّرُ قُضَاةَ ٱلْأَرْضِ كَٱلْبَاطِلِ.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لَمْ يُغْرَسُوا بَلْ لَمْ يُزْرَعُوا وَلَمْ يَتَأَصَّلْ فِي ٱلْأَرْضِ سَاقُهُمْ. فَنَفَخَ أَيْضًا عَلَيْهِمْ فَجَفُّوا، وَٱلْعَاصِفُ كَٱلْعَصْفِ يَحْمِلُهُمْ.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«فَبِمَنْ تُشَبِّهُونَنِي فَأُسَاوِيَهُ؟» يَقُولُ ٱلْقُدُّوسُ.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ٱرْفَعُوا إِلَى ٱلْعَلَاءِ عُيُونَكُمْ وَٱنْظُرُوا، مَنْ خَلَقَ هَذِهِ؟ مَنِ ٱلَّذِي يُخْرِجُ بِعَدَدٍ جُنْدَهَا، يَدْعُو كُلَّهَا بِأَسْمَاءٍ؟ لِكَثْرَةِ ٱلْقُوَّةِ وَكَوْنِهِ شَدِيدَ ٱلْقُدْرَةِ لَا يُفْقَدُ أَحَدٌ.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لِمَاذَا تَقُولُ يَا يَعْقُوبُ وَتَتَكَلَّمُ يَا إِسْرَائِيلُ: «قَدِ ٱخْتَفَتْ طَرِيقِي عَنِ ٱلرَّبِّ وَفَاتَ حَقِّي إِلَهِي»؟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أَمَا عَرَفْتَ أَمْ لَمْ تَسْمَعْ؟ إِلَهُ ٱلدَّهْرِ ٱلرَّبُّ خَالِقُ أَطْرَافِ ٱلْأَرْضِ لَا يَكِلُّ وَلَا يَعْيَا. لَيْسَ عَنْ فَهْمِهِ فَحْصٌ.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يُعْطِي ٱلْمُعْيِيَ قُدْرَةً، وَلِعَدِيمِ ٱلْقُوَّةِ يُكَثِّرُ شِدَّةً.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اَلْغِلْمَانُ يُعْيُونَ وَيَتْعَبُونَ، وَٱلْفِتْيَانُ يَتَعَثَّرُونَ تَعَثُّرًا.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وَأَمَّا مُنْتَظِرُو ٱلرَّبِّ فَيُجَدِّدُونَ قُوَّةً. يَرْفَعُونَ أَجْنِحَةً كَٱلنُّسُورِ. يَرْكُضُونَ وَلَا يَتْعَبُونَ. يَمْشُونَ وَلَا يُعْيُونَ.</w:t>
      </w:r>
      <w:r>
        <w:rPr>
          <w:lang w:val="ar_AE" w:bidi="ar_AE"/>
        </w:rPr>
      </w:r>
      <w:r>
        <w:rPr>
          <w:lang w:val="ar_AE" w:bidi="ar_AE"/>
        </w:rPr>
      </w:r>
    </w:p>
    <w:p>
      <w:pPr>
        <w:bidi/>
      </w:pPr>
      <w:r>
        <w:rPr>
          <w:lang w:val="ar_AE" w:bidi="ar_AE"/>
        </w:rPr>
      </w:r>
    </w:p>
    <w:p>
      <w:pPr>
        <w:pStyle w:val="Heading2"/>
        <w:bidi/>
      </w:pPr>
      <w:r>
        <w:rPr>
          <w:lang w:val="ar_AE" w:bidi="ar_AE"/>
        </w:rPr>
        <w:t>Isaiah 41:1</w:t>
      </w:r>
      <w:r>
        <w:rPr>
          <w:lang w:val="ar_AE" w:bidi="ar_AE"/>
        </w:rPr>
      </w:r>
    </w:p>
    <w:p>
      <w:pPr>
        <w:bidi/>
      </w:pPr>
      <w:r>
        <w:rPr>
          <w:lang w:val="ar_AE" w:bidi="ar_AE"/>
        </w:rPr>
      </w:r>
      <w:r>
        <w:rPr>
          <w:vertAlign w:val="superscript"/>
          <w:lang w:val="ar_AE" w:bidi="ar_AE"/>
        </w:rPr>
        <w:t>1</w:t>
      </w:r>
      <w:r>
        <w:rPr>
          <w:lang w:val="ar_AE" w:bidi="ar_AE"/>
        </w:rPr>
        <w:t xml:space="preserve"> «اُنْصُتِي إِلَيَّ أَيَّتُهَا ٱلْجَزَائِرُ وَلْتُجَدِّدِ ٱلْقَبَائِلُ قُوَّةً. لِيَقْتَرِبُوا ثُمَّ يَتَكَلَّمُوا. لِنَتَقَدَّمْ مَعًا إِلَى ٱلْمُحَاكَمَةِ.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مَنْ أَنْهَضَ مِنَ ٱلْمَشْرِقِ ٱلَّذِي يُلَاقِيهِ ٱلنَّصْرُ عِنْدَ رِجْلَيْهِ؟ دَفَعَ أَمَامَهُ أُمَمًا وَعَلَى مُلُوكٍ سَلَّطَهُ. جَعَلَهُمْ كَٱلتُّرَابِ بِسَيْفِهِ، وَكَالْقَشِّ ٱلْمُنْذَرِي بِقَوْسِهِ.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طَرَدَهُمْ. مَرَّ سَالِمًا فِي طَرِيقٍ لَمْ يَسْلُكْهُ بِرِجْلَيْهِ.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مَنْ فَعَلَ وَصَنَعَ دَاعِيًا ٱلْأَجْيَالَ مِنَ ٱلْبَدْءِ؟ أَنَا ٱلرَّبُّ ٱلْأَوَّلُ، وَمَعَ ٱلْآخِرِينَ أَنَا هُوَ».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نَظَرَتِ ٱلْجَزَائِرُ فَخَافَتْ. أَطْرَافُ ٱلْأَرْضِ ٱرْتَعَدَتِ. ٱقْتَرَبَتْ وَجَاءَتْ.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كُلُّ وَاحِدٍ يُسَاعِدُ صَاحِبَهُ وَيَقُولُ لِأَخِيهِ: «تَشَدَّدْ».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فَشَدَّدَ ٱلنَّجَّارُ ٱلصَّائِغَ. ٱلصَّاقِلُ بِٱلْمِطْرَقَةِ ٱلضَّارِبَ عَلَى ٱلسَّنْدَانِ، قَائِلًا عَنِ ٱلْإِلْحَامِ: «هُوَ جَيِّدٌ». فَمَكَّنَهُ بِمَسَامِيرَ حَتَّى لَا يَتَقَلْقَلَ.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«وَأَمَّا أَنْتَ يَا إِسْرَائِيلُ عَبْدِي، يَا يَعْقُوبُ ٱلَّذِي ٱخْتَرْتُهُ، نَسْلَ إِبْرَاهِيمَ خَلِيلِي،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ٱلَّذِي أَمْسَكْتُهُ مِنْ أَطْرَافِ ٱلْأَرْضِ، وَمِنْ أَقْطَارِهَا دَعَوْتُهُ، وَقُلْتُ لَكَ: أَنْتَ عَبْدِيَ. ٱخْتَرْتُكَ وَلَمْ أَرْفُضْكَ.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لَا تَخَفْ لِأَنِّي مَعَكَ. لَا تَتَلَفَّتْ لِأَنِّي إِلَهُكَ. قَدْ أَيَّدْتُكَ وَأَعَنْتُكَ وَعَضَدْتُكَ بِيَمِينِ بِرِّي.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إِنَّهُ سَيَخْزَى وَيَخْجَلُ جَمِيعُ ٱلْمُغْتَاظِينَ عَلَيْكَ. يَكُونُ كَلَا شَيْءٍ مُخَاصِمُوكَ وَيَبِيدُونَ.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تُفَتِّشُ عَلَى مُنَازِعِيكَ وَلَا تَجِدُهُمْ. يَكُونُ مُحَارِبُوكَ كَلَا شَيْءٍ وَكَالْعَدَمِ.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لِأَنِّي أَنَا ٱلرَّبُّ إِلَهُكَ ٱلْمُمْسِكُ بِيَمِينِكَ، ٱلْقَائِلُ لَكَ: لَا تَخَفْ. أَنَا أُعِينُكَ.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«لَا تَخَفْ يَا دُودَةَ يَعْقُوبَ، يَا شِرْذِمَةَ إِسْرَائِيلَ. أَنَا أُعِينُكَ، يَقُولُ ٱلرَّبُّ، وَفَادِيكَ قُدُّوسُ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هَأَنَذَا قَدْ جَعَلْتُكَ نَوْرَجًا مُحَدَّدًا جَدِيدًا ذَا أَسْنَانٍ. تَدْرُسُ ٱلْجِبَالَ وَتَسْحَقُهَا، وَتَجْعَلُ ٱلْآكَامَ كَٱلْعُصَافَةِ.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تُذَرِّيهَا فَٱلرِّيحُ تَحْمِلُهَا وَٱلْعَاصِفُ تُبَدِّدُهَا، وَأَنْتَ تَبْتَهِجُ بِٱلرَّبِّ. بِقُدُّوسِ إِسْرَائِيلَ تَفْتَخِرُ.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«اَلْبَائِسُونَ وَٱلْمَسَاكِينُ طَالِبُونَ مَاءً وَلَا يُوجَدُ. لِسَانُهُمْ مِنَ ٱلْعَطَشِ قَدْ يَبِسَ. أَنَا ٱلرَّبَّ أَسْتَجِيبُ لَهُمْ. أَنَا إِلَهَ إِسْرَائِيلَ لَا أَتْرُكُهُمْ.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أَفْتَحُ عَلَى ٱلْهِضَابِ أَنْهَارًا، وَفِي وَسَطِ ٱلْبِقَاعِ يَنَابِيعَ. أَجْعَلُ ٱلْقَفْرَ أَجَمَةَ مَاءٍ، وَٱلْأَرْضَ ٱلْيَابِسَةَ مَفَاجِرَ مِيَاهٍ.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أَجْعَلُ فِي ٱلْبَرِّيَّةِ ٱلْأَرْزَ وَٱلسَّنْطَ وَٱلْآسَ وَشَجَرَةَ ٱلزَّيْتِ. أَضَعُ فِي ٱلْبَادِيَةِ ٱلسَّرْوَ وَٱلسِّنْدِيَانَ وَٱلشَّرْبِينَ مَعًا.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لِكَيْ يَنْظُرُوا وَيَعْرِفُوا وَيَتَنَبَّهُوا وَيَتَأَمَّلُوا مَعًا أَنَّ يَدَ ٱلرَّبِّ فَعَلَتْ هَذَا وَقُدُّوسَ إِسْرَائِيلَ أَبْدَعَهُ.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«قَدِّمُوا دَعْوَاكُمْ، يَقُولُ ٱلرَّبُّ. أَحْضِرُوا حُجَجَكُمْ، يَقُولُ مَلِكُ يَعْقُوبَ.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لِيُقَدِّمُوهَا وَيُخْبِرُونَا بِمَا سَيَعْرِضُ. مَا هِيَ ٱلْأَوَّلِيَّاتُ؟ أَخْبِرُوا فَنَجْعَلَ عَلَيْهَا قُلُوبَنَا وَنَعْرِفَ آخِرَتَهَا، أَوْ أَعْلِمُونَا ٱلْمُسْتَقْبِلَاتِ.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أَخْبِرُوا بِٱلْآتِيَاتِ فِيمَا بَعْدُ فَنَعْرِفَ أَنَّكُمْ آلِهَةٌ، وَٱفْعَلُوا خَيْرًا أَوْ شَرًّا فَنَلْتَفِتَ وَنَنْظُرَ مَعًا.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هَا أَنْتُمْ مِنْ لَا شَيْءٍ، وَعَمَلُكُمْ مِنَ ٱلْعَدَمِ. رِجْسٌ هُوَ ٱلَّذِي يَخْتَارُكُمْ.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«قَدْ أَنْهَضْتُهُ مِنَ ٱلشَّمَالِ فَأَتَى. مِنْ مَشْرِقِ ٱلشَّمْسِ يَدْعُو بِٱسْمِي. يَأْتِي عَلَى ٱلْوُلَاةِ كَمَا عَلَى ٱلْمِلَاطِ، وَكَخَزَّافٍ يَدُوسُ ٱلطِّينَ.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مَنْ أَخْبَرَ مِنَ ٱلْبَدْءِ حَتَّى نَعْرِفَ، وَمِنْ قَبْلُ حَتَّى نَقُولَ: هُوَ صَادِقٌ؟ لَا مُخْبِرٌ وَلَا مُسْمِعٌ وَلَا سَامِعٌ أَقْوَالَكُمْ.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أَنَا أَوَّلًا قُلْتُ لِصِهْيَوْنَ: هَا! هَا هُمْ. وَلِأُورُشَلِيمَ جَعَلْتُ مُبَشِّرًا.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وَنَظَرْتُ فَلَيْسَ إِنْسَانٌ، وَمِنْ هَؤُلَاءِ فَلَيْسَ مُشِيرٌ حَتَّى أَسْأَلَهُمْ فَيَرُدُّونَ كَلِمَةً.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هَا كُلُّهُمْ بَاطِلٌ، وَأَعْمَالُهُمْ عَدَمٌ، وَمَسْبُوكَاتُهُمْ رِيحٌ وَخَلَاءٌ.</w:t>
      </w:r>
      <w:r>
        <w:rPr>
          <w:lang w:val="ar_AE" w:bidi="ar_AE"/>
        </w:rPr>
      </w:r>
      <w:r>
        <w:rPr>
          <w:lang w:val="ar_AE" w:bidi="ar_AE"/>
        </w:rPr>
      </w:r>
    </w:p>
    <w:p>
      <w:pPr>
        <w:bidi/>
      </w:pPr>
      <w:r>
        <w:rPr>
          <w:lang w:val="ar_AE" w:bidi="ar_AE"/>
        </w:rPr>
      </w:r>
    </w:p>
    <w:p>
      <w:pPr>
        <w:pStyle w:val="Heading2"/>
        <w:bidi/>
      </w:pPr>
      <w:r>
        <w:rPr>
          <w:lang w:val="ar_AE" w:bidi="ar_AE"/>
        </w:rPr>
        <w:t>Isaiah 42:1</w:t>
      </w:r>
      <w:r>
        <w:rPr>
          <w:lang w:val="ar_AE" w:bidi="ar_AE"/>
        </w:rPr>
      </w:r>
    </w:p>
    <w:p>
      <w:pPr>
        <w:bidi/>
      </w:pPr>
      <w:r>
        <w:rPr>
          <w:lang w:val="ar_AE" w:bidi="ar_AE"/>
        </w:rPr>
      </w:r>
      <w:r>
        <w:rPr>
          <w:vertAlign w:val="superscript"/>
          <w:lang w:val="ar_AE" w:bidi="ar_AE"/>
        </w:rPr>
        <w:t>1</w:t>
      </w:r>
      <w:r>
        <w:rPr>
          <w:lang w:val="ar_AE" w:bidi="ar_AE"/>
        </w:rPr>
        <w:t xml:space="preserve"> «هُوَذَا عَبْدِي ٱلَّذِي أَعْضُدُهُ، مُخْتَارِي ٱلَّذِي سُرَّتْ بِهِ نَفْسِي. وَضَعْتُ رُوحِي عَلَيْهِ فَيُخْرِجُ ٱلْحَقَّ لِلْأُمَمِ.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لَا يَصِيحُ وَلَا يَرْفَعُ وَلَا يُسْمِعُ فِي ٱلشَّارِعِ صَوْتَهُ.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قَصَبَةً مَرْضُوضَةً لَا يَقْصِفُ، وَفَتِيلَةً خَامِدَةً لَا يُطْفِئُ. إِلَى ٱلْأَمَانِ يُخْرِجُ ٱلْحَقَّ.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لَا يَكِلُّ وَلَا يَنْكَسِرُ حَتَّى يَضَعَ ٱلْحَقَّ فِي ٱلْأَرْضِ، وَتَنْتَظِرُ ٱلْجَزَائِرُ شَرِيعَتَهُ».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هَكَذَا يَقُولُ ٱللهُ ٱلرَّبُّ، خَالِقُ ٱلسَّمَاوَاتِ وَنَاشِرُهَا، بَاسِطُ ٱلْأَرْضِ وَنَتَائِجِهَا، مُعْطِي ٱلشَّعْبِ عَلَيْهَا نَسَمَةً، وَٱلسَّاكِنِينَ فِيهَا رُوحًا: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«أَنَا ٱلرَّبَّ قَدْ دَعَوْتُكَ بِٱلْبِرِّ، فَأُمْسِكُ بِيَدِكَ وَأَحْفَظُكَ وَأَجْعَلُكَ عَهْدًا لِلشَّعْبِ وَنُورًا لِلْأُمَمِ،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لِتَفْتَحَ عُيُونَ ٱلْعُمْيِ، لِتُخْرِجَ مِنَ ٱلْحَبْسِ ٱلْمَأْسُورِينَ، مِنْ بَيْتِ ٱلسِّجْنِ ٱلْجَالِسِينَ فِي ٱلظُّلْمَةِ.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«أَنَا ٱلرَّبُّ هَذَا ٱسْمِي، وَمَجْدِي لَا أُعْطِيهِ لِآخَرَ، وَلَا تَسْبِيحِي لِلْمَنْحُوتَاتِ.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هُوَذَا ٱلْأَوَّلِيَّاتُ قَدْ أَتَتْ، وَٱلْحَدِيثَاتُ أَنَا مُخْبِرٌ بِهَا. قَبْلَ أَنْ تَنْبُتَ أُعْلِمُكُمْ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غَنُّوا لِلرَّبِّ أُغْنِيَةً جَدِيدَةً، تَسْبِيحَهُ مِنْ أَقْصَى ٱلْأَرْضِ. أَيُّهَا ٱلْمُنْحَدِرُونَ فِي ٱلْبَحْرِ وَمِلْؤُهُ وَٱلْجَزَائِرُ وَسُكَّانُهَا،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لِتَرْفَعِ ٱلْبَرِّيَّةُ وَمُدُنُهَا صَوْتَهَا، ٱلدِّيَارُ ٱلَّتِي سَكَنَهَا قِيدَارُ. لِتَتَرَنَّمْ سُكَّانُ سَالِعَ. مِنْ رُؤُوسِ ٱلْجِبَالِ لِيَهْتِفُوا.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لِيُعْطُوا ٱلرَّبَّ مَجْدًا وَيُخْبِرُوا بِتَسْبِيحِهِ فِي ٱلْجَزَائِرِ.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ٱلرَّبُّ كَٱلْجَبَّارِ يَخْرُجُ. كَرَجُلِ حُرُوبٍ يُنْهِضُ غَيْرَتَهُ. يَهْتِفُ وَيَصْرُخُ وَيَقْوَى عَلَى أَعْدَائِهِ.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«قَدْ صَمَتُّ مُنْذُ ٱلدَّهْرِ. سَكَتُّ. تَجَلَّدْتُ. كَٱلْوَالِدَةِ أَصِيحُ. أَنْفُخُ وَأَنَخُرُ مَعًا.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أَخْرِبُ ٱلْجِبَالَ وَٱلْآكَامَ وَأُجَفِّفُ كُلَّ عُشْبِهَا، وَأَجْعَلُ ٱلْأَنْهَارَ يَبَسًا وَأُنَشِّفُ ٱلْآجَامَ،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وَأُسَيِّرُ ٱلْعُمْيَ فِي طَرِيقٍ لَمْ يَعْرِفُوهَا. فِي مَسَالِكَ لَمْ يَدْرُوهَا أُمَشِّيهِمْ. أَجْعَلُ ٱلظُّلْمَةَ أَمَامَهُمْ نُورًا، وَٱلْمُعْوَجَّاتِ مُسْتَقِيمَةً. هَذِهِ ٱلْأُمُورُ أَفْعَلُهَا وَلَاأَتْرُكُهُمْ.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قَدِ ٱرْتَدُّوا إِلَى ٱلْوَرَاءِ. يَخْزَى خِزْيًا ٱلْمُتَّكِلُونَ عَلَى ٱلْمَنْحُوتَاتِ، ٱلْقَائِلُونَ لِلْمَسْبُوكَاتِ: أَنْتُنَّ آلِهَتُنَا!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«أَيُّهَا ٱلصُّمُّ ٱسْمَعُوا. أَيُّهَا ٱلْعُمْيُ ٱنْظُرُوا لِتُبْصِرُوا.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مَنْ هُوَ أَعْمَى إِلَّا عَبْدِي، وَأَصَمُّ كَرَسُولِي ٱلَّذِي أُرْسِلُهُ؟ مَنْ هُوَ أَعْمَى كَٱلْكَامِلِ، وَأَعْمَى كَعَبْدِ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نَاظِرٌ كَثِيرًا وَلَا تُلَاحِظُ. مَفْتُوحُ ٱلْأُذُنَيْنِ وَلَا يَسْمَعُ».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ٱلرَّبُّ قَدْ سُرَّ مِنْ أَجْلِ بِرِّهِ. يُعَظِّمُ ٱلشَّرِيعَةَ وَيُكْرِمُهَا.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وَلَكِنَّهُ شَعْبٌ مَنْهُوبٌ وَمَسْلُوبٌ. قَدِ ٱصْطِيدَ فِي ٱلْحُفَرِ كُلُّهُ، وَفِي بُيُوتِ ٱلْحُبُوسِ ٱخْتَبَأُوا. صَارُوا نَهْبًا وَلَا مُنْقِذَ، وَسَلَبًا وَلَيْسَ مَنْ يَقُولُ: «رُدَّ!».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مَنْ مِنْكُمْ يَسْمَعُ هَذَا؟ يَصْغَى وَيَسْمَعُ لِمَا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مَنْ دَفَعَ يَعْقُوبَ إِلَى ٱلسَّلَبِ وَإِسْرَائِيلَ إِلَى ٱلنَّاهِبِينَ؟ أَلَيْسَ ٱلرَّبُّ ٱلَّذِي أَخْطَأْنَا إِلَيْهِ وَلَمْ يَشَاءُوا أَنْ يَسْلُكُوا فِي طُرُقِهِ وَلَمْ يَسْمَعُوا لِشَرِيعَتِهِ.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فَسَكَبَ عَلَيْهِ حُمُوَّ غَضَبِهِ وَشِدَّةَ ٱلْحَرْبِ، فَأَوْقَدَتْهُ مِنْ كُلِّ نَاحِيَةٍ وَلَمْ يَعْرِفْ، وَأَحْرَقَتْهُ وَلَمْ يَضَعْ فِي قَلْبِهِ.</w:t>
      </w:r>
      <w:r>
        <w:rPr>
          <w:lang w:val="ar_AE" w:bidi="ar_AE"/>
        </w:rPr>
      </w:r>
      <w:r>
        <w:rPr>
          <w:lang w:val="ar_AE" w:bidi="ar_AE"/>
        </w:rPr>
      </w:r>
    </w:p>
    <w:p>
      <w:pPr>
        <w:bidi/>
      </w:pPr>
      <w:r>
        <w:rPr>
          <w:lang w:val="ar_AE" w:bidi="ar_AE"/>
        </w:rPr>
      </w:r>
    </w:p>
    <w:p>
      <w:pPr>
        <w:pStyle w:val="Heading2"/>
        <w:bidi/>
      </w:pPr>
      <w:r>
        <w:rPr>
          <w:lang w:val="ar_AE" w:bidi="ar_AE"/>
        </w:rPr>
        <w:t>Isaiah 43:1</w:t>
      </w:r>
      <w:r>
        <w:rPr>
          <w:lang w:val="ar_AE" w:bidi="ar_AE"/>
        </w:rPr>
      </w:r>
    </w:p>
    <w:p>
      <w:pPr>
        <w:bidi/>
      </w:pPr>
      <w:r>
        <w:rPr>
          <w:lang w:val="ar_AE" w:bidi="ar_AE"/>
        </w:rPr>
      </w:r>
      <w:r>
        <w:rPr>
          <w:vertAlign w:val="superscript"/>
          <w:lang w:val="ar_AE" w:bidi="ar_AE"/>
        </w:rPr>
        <w:t>1</w:t>
      </w:r>
      <w:r>
        <w:rPr>
          <w:lang w:val="ar_AE" w:bidi="ar_AE"/>
        </w:rPr>
        <w:t xml:space="preserve"> وَٱلْآنَ هَكَذَا يَقُولُ ٱلرَّبُّ، خَالِقُكَ يَا يَعْقُوبُ وَجَابِلُكَ يَا إِسْرَائِيلُ: «لَا تَخَفْ لِأَنِّي فَدَيْتُكَ. دَعَوْتُكَ بِٱسْمِكَ. أَنْتَ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إِذَا ٱجْتَزْتَ فِي ٱلْمِيَاهِ فَأَنَا مَعَكَ، وَفِي ٱلْأَنْهَارِ فَلَا تَغْمُرُكَ. إِذَا مَشَيْتَ فِي ٱلنَّارِ فَلَا تُلْذَعُ، وَٱللَّهِيبُ لَا يُحْرِقُكَ.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لِأَنِّي أَنَا ٱلرَّبُّ إِلَهُكَ قُدُّوسُ إِسْرَائِيلَ، مُخَلِّصُكَ. جَعَلْتُ مِصْرَ فِدْيَتَكَ، كُوشَ وَسَبَا عِوَضَكَ.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إِذْ صِرْتَ عَزِيزًا فِي عَيْنَيَّ مُكَرَّمًا، وَأَنَا قَدْ أَحْبَبْتُكَ. أُعْطِي أُنَاسًا عِوَضَكَ وَشُعُوبًا عِوَضَ نَفْسِكَ.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لَا تَخَفْ فَإِنِّي مَعَكَ. مِنَ ٱلْمَشْرِقِ آتِي بِنَسْلِكَ، وَمِنَ ٱلْمَغْرِبِ أَجْمَعُكَ.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أَقُولُ لِلشَّمَالِ: أَعْطِ، وَلِلْجَنُوبِ: لَا تَمْنَعْ. اِيتِ بِبَنِيَّ مِنْ بَعِيدٍ، وَبِبَنَاتِي مِنْ أَقْصَى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بِكُلِّ مَنْ دُعِيَ بِٱسْمِي وَلِمَجْدِي خَلَقْتُهُ وَجَبَلْتُهُ وَصَنَعْتُهُ.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أَخْرِجِ ٱلشَّعْبَ ٱلْأَعْمَى وَلَهُ عُيُونٌ، وَٱلْأَصَمَّ وَلَهُ آذَانٌ.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«اِجْتَمِعُوا يَا كُلَّ ٱلْأُمَمِ مَعًا وَلْتَلْتَئِمِ ٱلْقَبَائِلُ. مَنْ مِنْهُمْ يُخْبِرُ بِهَذَا وَيُعْلِمُنَا بِٱلْأَوَّلِيَّاتِ؟ لِيُقَدِّمُوا شُهُودَهُمْ وَيَتَبَرَّرُوا. أَوْ لِيَسْمَعُوا فَيَقُولُوا: صِدْقٌ.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أَنْتُمْ شُهُودِي، يَقُولُ ٱلرَّبُّ، وَعَبْدِي ٱلَّذِي ٱخْتَرْتُهُ، لِكَيْ تَعْرِفُوا وَتُؤْمِنُوا بِي وَتَفْهَمُوا أَنِّي أَنَا هُوَ. قَبْلِي لَمْ يُصَوَّرْ إِلَهٌ وَبَعْدِي لَا يَكُونُ.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أَنَا أَنَا ٱلرَّبُّ، وَلَيْسَ غَيْرِي مُخَلِّصٌ.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أَنَا أَخْبَرْتُ وَخَلَّصْتُ وَأَعْلَمْتُ وَلَيْسَ بَيْنَكُمْ غَرِيبٌ. وَأَنْتُمْ شُهُودِي، يَقُولُ ٱلرَّبُّ، وَأَنَا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أَيْضًا مِنَ ٱلْيَوْمِ أَنَا هُوَ، وَلَا مُنْقِذَ مِنْ يَدِي. أَفْعَلُ، وَمَنْ يَرُدُّ؟».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هَكَذَا يَقُولُ ٱلرَّبُّ فَادِيكُمْ قُدُّوسُ إِسْرَائِيلَ: «لِأَجْلِكُمْ أَرْسَلْتُ إِلَى بَابِلَ وَأَلْقَيْتُ ٱلْمَغَالِيقَ كُلَّهَا وَٱلْكَلْدَانِيِّينَ فِي سُفُنِ تَرَنُّمِهِمْ.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أَنَا ٱلرَّبُّ قُدُّوسُكُمْ، خَالِقُ إِسْرَائِيلَ، مَلِكُكُمْ.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هَكَذَا يَقُولُ ٱلرَّبُّ ٱلْجَاعِلُ فِي ٱلْبَحْرِ طَرِيقًا وَفِي ٱلْمِيَاهِ ٱلْقَوِيَّةِ مَسْلَكًا.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ٱلْمُخْرِجُ ٱلْمَرْكَبَةَ وَٱلْفَرَسَ، ٱلْجَيْشَ وَٱلْعِزَّ. يَضْطَجِعُونَ مَعًا لَا يَقُومُونَ. قَدْ خَمِدُوا. كَفَتِيلَةٍ ٱنْطَفَأُوا.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«لَا تَذْكُرُوا ٱلْأَوَّلِيَّاتِ، وَٱلْقَدِيمَاتُ لَا تَتَأَمَّلُوا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هَأَنَذَا صَانِعٌ أَمْرًا جَدِيدًا. ٱلْآنَ يَنْبُتُ. أَلَا تَعْرِفُونَهُ؟ أَجْعَلُ فِي ٱلْبَرِّيَّةِ طَرِيقًا، فِي ٱلْقَفْرِ أَنْهَارًا.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يُمَجِّدُنِي حَيَوَانُ ٱلصَّحْرَاءِ، ٱلذِّئَابُ وَبَنَاتُ ٱلنَّعَامِ، لِأَنِّي جَعَلْتُ فِي ٱلْبَرِّيَّةِ مَاءً، أَنْهَارًا فِي ٱلْقَفْرِ، لِأَسْقِيَ شَعْبِي مُخْتَارِي.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هَذَا ٱلشَّعْبُ جَبَلْتُهُ لِنَفْسِي. يُحَدِّثُ بِتَسْبِيحِي.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«وَأَنْتَ لَمْ تَدْعُنِي يَا يَعْقُوبُ، حَتَّى تَتْعَبَ مِنْ أَجْلِي يَا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لَمْ تُحْضِرْ لِي شَاةَ مُحْرَقَتِكَ، وَبِذَبَائِحِكَ لَمْ تُكْرِمْنِي. لَمْ أَسْتَخْدِمْكَ بِتَقْدِمَةٍ وَلَا أَتْعَبْتُكَ بِلُبَانٍ.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لَمْ تَشْتَرِ لِي بِفِضَّةٍ قَصَبًا، وَبِشَحْمِ ذَبَائِحِكَ لَمْ تُرْوِنِي. لَكِنِ ٱسْتَخْدَمْتَنِي بِخَطَايَاكَ وَأَتْعَبْتَنِي بِآثَامِكَ.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أَنَا أَنَا هُوَ ٱلْمَاحِي ذُنُوبَكَ لِأَجْلِ نَفْسِي، وَخَطَايَاكَ لَا أَذْكُرُهَا».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«ذَكِّرْنِي فَنَتَحَاكَمَ مَعًا. حَدِّثْ لِكَيْ تَتَبَرَّرَ.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أَبُوكَ ٱلْأَوَّلُ أَخْطَأَ، وَوُسَطَاؤُكَ عَصَوْا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فَدَنَّسْتُ رُؤَسَاءَ ٱلْقُدْسِ، وَدَفَعْتُ يَعْقُوبَ إِلَى ٱللَّعْنِ، وَإِسْرَائِيلَ إِلَى ٱلشَّتَائِمِ.</w:t>
      </w:r>
      <w:r>
        <w:rPr>
          <w:lang w:val="ar_AE" w:bidi="ar_AE"/>
        </w:rPr>
      </w:r>
      <w:r>
        <w:rPr>
          <w:lang w:val="ar_AE" w:bidi="ar_AE"/>
        </w:rPr>
      </w:r>
    </w:p>
    <w:p>
      <w:pPr>
        <w:bidi/>
      </w:pPr>
      <w:r>
        <w:rPr>
          <w:lang w:val="ar_AE" w:bidi="ar_AE"/>
        </w:rPr>
      </w:r>
    </w:p>
    <w:p>
      <w:pPr>
        <w:pStyle w:val="Heading2"/>
        <w:bidi/>
      </w:pPr>
      <w:r>
        <w:rPr>
          <w:lang w:val="ar_AE" w:bidi="ar_AE"/>
        </w:rPr>
        <w:t>Isaiah 44:1</w:t>
      </w:r>
      <w:r>
        <w:rPr>
          <w:lang w:val="ar_AE" w:bidi="ar_AE"/>
        </w:rPr>
      </w:r>
    </w:p>
    <w:p>
      <w:pPr>
        <w:bidi/>
      </w:pPr>
      <w:r>
        <w:rPr>
          <w:lang w:val="ar_AE" w:bidi="ar_AE"/>
        </w:rPr>
      </w:r>
      <w:r>
        <w:rPr>
          <w:vertAlign w:val="superscript"/>
          <w:lang w:val="ar_AE" w:bidi="ar_AE"/>
        </w:rPr>
        <w:t>1</w:t>
      </w:r>
      <w:r>
        <w:rPr>
          <w:lang w:val="ar_AE" w:bidi="ar_AE"/>
        </w:rPr>
        <w:t xml:space="preserve"> «وَٱلْآنَ ٱسْمَعْ يَا يَعْقُوبُ عَبْدِي، وَإِسْرَائِيلُ ٱلَّذِي ٱخْتَرْتُهُ.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هَكَذَا يَقُولُ ٱلرَّبُّ صَانِعُكَ وَجَابِلُكَ مِنَ ٱلرَّحِمِ، مُعِينُكَ: لَا تَخَفْ يَا عَبْدِي يَعْقُوبُ، وَيَا يَشُورُونُ ٱلَّذِي ٱخْتَرْتُهُ.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لِأَنِّي أَسْكُبُ مَاءً عَلَى ٱلْعَطْشَانِ، وَسُيُولًا عَلَى ٱلْيَابِسَةِ. أَسْكُبُ رُوحِي عَلَى نَسْلِكَ وَبَرَكَتِي عَلَى ذُرِّيَّتِكَ.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فَيَنْبُتُونَ بَيْنَ ٱلْعُشْبِ مِثْلَ ٱلصَّفْصَافِ عَلَى مَجَارِي ٱلْمِيَاهِ.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هَذَا يَقُولُ: أَنَا لِلرَّبِّ، وَهَذَا يُكَنِّي بِٱسْمِ يَعْقُوبَ، وَهَذَا يَكْتُبُ بِيَدِهِ: لِلرَّبِّ، وَبِٱسْمِ إِسْرَائِيلَ يُلَقِّبُ».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هَكَذَا يَقُولُ ٱلرَّبُّ مَلِكُ إِسْرَائِيلَ وَفَادِيهِ، رَبُّ ٱلْجُنُودِ: «أَنَا ٱلْأَوَّلُ وَأَنَا ٱلْآخِرُ، وَلَا إِلَهَ غَيْرِي.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وَمَنْ مِثْلِي؟ يُنَادِي، فَلْيُخْبِرْ بِهِ وَيَعْرِضْهُ لِي مُنْذُ وَضَعْتُ ٱلشَّعْبَ ٱلْقَدِيمَ. وَٱلْمُسْتَقْبِلَاتُ وَمَا سَيَأْتِي لِيُخْبِرُوهُمْ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لَا تَرْتَعِبُوا وَلَا تَرْتَاعُوا. أَمَا أَعْلَمْتُكَ مُنْذُ ٱلْقَدِيمِ وَأَخْبَرْتُكَ؟ فَأَنْتُمْ شُهُودِي. هَلْ يُوجَدُ إِلَهٌ غَيْرِي؟ وَلَا صَخْرَةَ لَا أَعْلَمُ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ٱلَّذِينَ يُصَوِّرُونَ صَنَمًا كُلُّهُمْ بَاطِلٌ، وَمُشْتَهَيَاتُهُمْ لَا تَنْفَعُ، وَشُهُودُهُمْ هِيَ. لَا تُبْصِرُ وَلَا تَعْرِفُ حَتَّى تَخْزَى.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مَنْ صَوَّرَ إِلَهًا وَسَبَكَ صَنَمًا لِغَيْرِ نَفْعٍ؟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هَا كُلُّ أَصْحَابِهِ يَخْزَوْنَ وَٱلصُّنَّاعُ هُمْ مِنَ ٱلنَّاسِ. يَجْتَمِعُونَ كُلُّهُمْ، يَقِفُونَ يَرْتَعِبُونَ وَيَخْزَوْنَ مَعًا.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طَبَعَ ٱلْحَدِيدَ قَدُومًا، وَعَمِلَ فِي ٱلْفَحْمِ، وَبِالْمَطَارِقِ يُصَوِّرُهُ فَيَصْنَعُهُ بِذِرَاعِ قُوَّتِهِ. يَجُوعُ أَيْضًا فَلَيْسَ لَهُ قُوَّةٌ. لَمْ يَشْرَبْ مَاءً وَقَدْ تَعِبَ.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نَجَّرَ خَشَبًا. مَدَّ ٱلْخَيْطَ. بِٱلْمِخْرَزِ يُعَلِّمُهُ، يَصْنَعُهُ بِٱلْأَزَامِيلِ، وَبِالدَّوَّارَةِ يَرْسُمُهُ. فَيَصْنَعُهُ كَشَبَهِ رَجُلٍ، كَجَمَالِ إِنْسَانٍ، لِيَسْكُنَ فِي ٱلْبَيْتِ!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قَطَعَ لِنَفْسِهِ أَرْزًا وَأَخَذَ سِنْدِيَانًا وَبَلُّوطًا، وَٱخْتَارَ لِنَفْسِهِ مِنْ أَشْجَارِ ٱلْوَعْرِ. غَرَسَ سَنُوبَرًا وَٱلْمَطَرُ يُنْمِيهِ.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فَيَصِيرُ لِلنَّاسِ لِلْإِيقَادِ. وَيَأْخُذُ مِنْهُ وَيَتَدَفَّأُ. يُشْعِلُ أَيْضًا وَيَخْبِزُ خُبْزًا، ثُمَّ يَصْنَعُ إِلَهًا فَيَسْجُدُ! قَدْ صَنَعَهُ صَنَمًا وَخَرَّ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نِصْفُهُ أَحْرَقَهُ بِٱلنَّارِ. عَلَى نِصْفِهِ يَأْكُلُ لَحْمًا. يَشْوِي مَشْوِيًّا وَيَشْبَعُ! يَتَدَفَّأُ أَيْضًا وَيَقُولُ: «بَخْ! قَدْ تَدَفَّأْتُ. رَأَيْتُ نَارًا».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وَبَقِيَّتُهُ قَدْ صَنَعَهَا إِلَهًا، صَنَمًا لِنَفْسِهِ! يَخُرُّ لَهُ وَيَسْجُدُ، وَيُصَلِّي إِلَيْهِ وَيَقُولُ: «نَجِّنِي لِأَنَّكَ أَنْتَ إِلَهِي».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لَا يَعْرِفُونَ وَلَا يَفْهَمُونَ لِأَنَّهُ قَدْ طَمَسَتْ عُيُونُهُمْ عَنِ ٱلْإِبْصَارِ، وَقُلُوبُهُمْ عَنِ ٱلتَّعَقُّلِ.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وَلَا يُرَدِّدُ فِي قَلْبِهِ وَلَيْسَ لَهُ مَعْرِفَةٌ وَلَا فَهْمٌ حَتَّى يَقُولَ: «نِصْفَهُ قَدْ أَحْرَقْتُ بِٱلنَّارِ، وَخَبَزْتُ أَيْضًا عَلَى جَمْرِهِ خُبْزًا، شَوَيْتُ لَحْمًا وَأَكَلْتُ. أَفَأَصْنَعُ بَقِيَّتَهُ رِجْسًا، وَلِسَاقِ شَجَرَةٍ أَخُرُّ؟»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يَرْعَى رَمَادًا. قَلْبٌ مَخْدُوعٌ قَدْ أَضَلَّهُ فَلَا يُنَجِّي نَفْسَهُ وَلَا يَقُولُ: «أَلَيْسَ كَذِبٌ فِي يَمِينِي؟».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«اُذْكُرْ هَذِهِ يَا يَعْقُوبُ، يَا إِسْرَائِيلُ، فَإِنَّكَ أَنْتَ عَبْدِي. قَدْ جَبَلْتُكَ. عَبْدٌ لِي أَنْتَ. يَا إِسْرَائِيلُ لَا تُنْسَيِ مِنِّي.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قَدْ مَحَوْتُ كَغَيْمٍ ذُنُوبَكَ وَكَسَحَابَةٍ خَطَايَاكَ. اِرْجِعْ إِلَيَّ لِأَنِّي فَدَيْتُكَ».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تَرَنَّمِي أَيَّتُهَا ٱلسَّمَاوَاتُ لِأَنَّ ٱلرَّبَّ قَدْ فَعَلَ. اِهْتِفِي يَا أَسَافِلَ ٱلْأَرْضِ. أَشِيدِي أَيَّتُهَا ٱلْجِبَالُ تَرَنُّمًا، ٱلْوَعْرُ وَكُلُّ شَجَرَةٍ فِيهِ، لِأَنَّ ٱلرَّبَّ قَدْ فَدَى يَعْقُوبَ، وَفِي إِسْرَائِيلَ تَمَجَّدَ.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هَكَذَا يَقُولُ ٱلرَّبُّ فَادِيكَ وَجَابِلُكَ مِنَ ٱلْبَطْنِ: «أَنَا ٱلرَّبُّ صَانِعٌ كُلَّ شَيْءٍ، نَاشِرٌ ٱلسَّمَاوَاتِ وَحْدِي، بَاسِطٌ ٱلْأَرْضَ. مَنْ مَعِي؟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مُبَطِّلٌ آيَاتِ ٱلْمُخَادِعِينَ وَمُحَمِّقٌ ٱلْعَرَّافِينَ. مُرَجِّعٌ ٱلْحُكَمَاءَ إِلَى ٱلْوَرَاءِ، وَمُجَهِّلٌ مَعْرِفَتَهُمْ.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مُقِيمٌ كَلِمَةَ عَبْدِهِ، وَمُتَمِّمٌ رَأْيَ رُسُلِهِ. ٱلْقَائِلُ عَنْ أُورُشَلِيمَ: سَتُعْمَرُ، وَلِمُدُنِ يَهُوذَا: سَتُبْنَيْنَ، وَخِرَبَهَا أُقِيمُ.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ٱلْقَائِلُ لِلُّجَّةِ: ٱنْشَفِي، وَأَنْهَارَكِ أُجَفِّفُ.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ٱلْقَائِلُ عَنْ كُورَشَ: رَاعِيَّ، فَكُلَّ مَسَرَّتِي يُتَمِّمُ. وَيَقُولُ عَنْ أُورُشَلِيمَ: سَتُبْنَى، وَلِلْهَيْكَلِ: سَتُؤَسَّسُ».</w:t>
      </w:r>
      <w:r>
        <w:rPr>
          <w:lang w:val="ar_AE" w:bidi="ar_AE"/>
        </w:rPr>
      </w:r>
      <w:r>
        <w:rPr>
          <w:lang w:val="ar_AE" w:bidi="ar_AE"/>
        </w:rPr>
      </w:r>
    </w:p>
    <w:p>
      <w:pPr>
        <w:bidi/>
      </w:pPr>
      <w:r>
        <w:rPr>
          <w:lang w:val="ar_AE" w:bidi="ar_AE"/>
        </w:rPr>
      </w:r>
    </w:p>
    <w:p>
      <w:pPr>
        <w:pStyle w:val="Heading2"/>
        <w:bidi/>
      </w:pPr>
      <w:r>
        <w:rPr>
          <w:lang w:val="ar_AE" w:bidi="ar_AE"/>
        </w:rPr>
        <w:t>Isaiah 45:1</w:t>
      </w:r>
      <w:r>
        <w:rPr>
          <w:lang w:val="ar_AE" w:bidi="ar_AE"/>
        </w:rPr>
      </w:r>
    </w:p>
    <w:p>
      <w:pPr>
        <w:bidi/>
      </w:pPr>
      <w:r>
        <w:rPr>
          <w:lang w:val="ar_AE" w:bidi="ar_AE"/>
        </w:rPr>
      </w:r>
      <w:r>
        <w:rPr>
          <w:vertAlign w:val="superscript"/>
          <w:lang w:val="ar_AE" w:bidi="ar_AE"/>
        </w:rPr>
        <w:t>1</w:t>
      </w:r>
      <w:r>
        <w:rPr>
          <w:lang w:val="ar_AE" w:bidi="ar_AE"/>
        </w:rPr>
        <w:t xml:space="preserve"> هَكَذَا يَقُولُ ٱلرَّبُّ لِمَسِيحِهِ، لِكُورَشَ ٱلَّذِي أَمْسَكْتُ بِيَمِينِهِ لِأَدُوسَ أَمَامَهُ أُمَمًا، وَأَحْقَاءَ مُلُوكٍ أَحُلُّ، لِأَفْتَحَ أَمَامَهُ ٱلْمِصْرَاعَيْنِ، وَٱلْأَبْوَابُ لَا تُغْلَقُ: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«أَنَا أَسِيرُ قُدَّامَكَ وَٱلْهِضَابَ أُمَهِّدُ. أُكَسِّرُ مِصْرَاعَيِ ٱلنُّحَاسِ، وَمَغَالِيقَ ٱلْحَدِيدِ أَقْصِفُ.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وَأُعْطِيكَ ذَخَائِرَ ٱلظُّلْمَةِ وَكُنُوزَ ٱلْمَخَابِئِ، لِكَيْ تَعْرِفَ أَنِّي أَنَا ٱلرَّبُّ ٱلَّذِي يَدْعُوكَ بِٱسْمِكَ، إِلَهُ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لِأَجْلِ عَبْدِي يَعْقُوبَ، وَإِسْرَائِيلَ مُخْتَارِي، دَعَوْتُكَ بِٱسْمِكَ. لَقَّبْتُكَ وَأَنْتَ لَسْتَ تَعْرِفُنِي.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أَنَا ٱلرَّبُّ وَلَيْسَ آخَرُ. لَا إِلَهَ سِوَايَ. نَطَّقْتُكَ وَأَنْتَ لَمْ تَعْرِفْنِي.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لِكَيْ يَعْلَمُوا مِنْ مَشْرِقِ ٱلشَّمْسِ وَمِنْ مَغْرِبِهَا أَنْ لَيْسَ غَيْرِي. أَنَا ٱلرَّبُّ وَلَيْسَ آخَرُ.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مُصَوِّرُ ٱلنُّورِ وَخَالِقُ ٱلظُّلْمَةِ، صَانِعُ ٱلسَّلَامِ وَخَالِقُ ٱلشَّرِّ. أَنَا ٱلرَّبُّ صَانِعُ كُلِّ هَذِهِ.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اُقْطُرِي أَيَّتُهَا ٱلسَّمَاوَاتُ مِنْ فَوْقُ، وَلْيُنْزِلُ ٱلْجَوُّ بِرًّا. لِتَنْفَتِحِ ٱلْأَرْضُ فَيُثْمِرَ ٱلْخَلَاصُ، وَلْتُنْبِتْ بِرًّا مَعًا. أَنَا ٱلرَّبَّ قَدْ خَلَقْتُهُ.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«وَيْلٌ لِمَنْ يُخَاصِمُ جَابِلَهُ. خَزَفٌ بَيْنَ أَخْزَافِ ٱلْأَرْضِ. هَلْ يَقُولُ ٱلطِّينُ لِجَابِلِهِ: مَاذَا تَصْنَعُ؟ أَوْ يَقُولُ: عَمَلُكَ لَيْسَ لَهُ يَدَانِ؟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وَيْلٌ لِلَّذِي يَقُولُ لِأَبِيهِ: مَاذَا تَلِدُ؟ وَلِلْمَرْأَةِ: مَاذَا تَلِدِينَ؟».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هَكَذَا يَقُولُ ٱلرَّبُّ قُدُّوسُ إِسْرَائِيلَ وَجَابِلُهُ: «اِسْأَلُونِي عَنِ ٱلْآتِيَاتِ! مِنْ جِهَةِ بَنِيَّ وَمِنْ جِهَةِ عَمَلِ يَدِي أَوْصُونِي!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أَنَا صَنَعْتُ ٱلْأَرْضَ وَخَلَقْتُ ٱلْإِنْسَانَ عَلَيْهَا. يَدَايَ أَنَا نَشَرَتَا ٱلسَّمَاوَاتِ، وَكُلَّ جُنْدِهَا أَنَا أَمَرْتُ.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أَنَا قَدْ أَنْهَضْتُهُ بِٱلنَّصْرِ، وَكُلَّ طُرُقِهِ أُسَهِّلُ. هُوَ يَبْنِي مَدِينَتِي وَيُطْلِقُ سَبْيِي، لَا بِثَمَنٍ وَلَا بِهَدِيَّةٍ، قَالَ رَبُّ ٱلْجُنُودِ».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هَكَذَا قَالَ ٱلرَّبُّ: «تَعَبُ مِصْرَ وَتِجَارَةُ كُوشٍ وَٱلسَّبَئِيُّونَ ذَوُو ٱلْقَامَةِ إِلَيْكِ يَعْبُرُونَ وَلَكِ يَكُونُونَ. خَلْفَكِ يَمْشُونَ. بِٱلْقُيُودِ يَمُرُّونَ وَلَكِ يَسْجُدُونَ. إِلَيْكِ يَتَضَرَّعُونَ قَائِلِينَ: فِيكِ وَحْدَكِ ٱللهُ وَلَيْسَ آخَرُ. لَيْسَ إِلَهٌ».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حَقًّا أَنْتَ إِلَهٌ مُحْتَجِبٌ يَا إِلَهَ إِسْرَائِيلَ ٱلْمُخَلِّصَ.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قَدْ خَزُوا وَخَجِلُوا كُلُّهُمْ. مَضَوْا بِٱلْخَجَلِ جَمِيعًا، ٱلصَّانِعُونَ ٱلتَّمَاثِيلَ.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أَمَّا إِسْرَائِيلُ فَيَخْلُصُ بِٱلرَّبِّ خَلَاصًا أَبَدِيًّا. لَا تَخْزَوْنَ وَلَا تَخْجَلُونَ إِلَى دُهُورِ ٱلْأَبَدِ.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لِأَنَّهُ هَكَذَا قَالَ ٱلرَّبُّ: «خَالِقُ ٱلسَّمَاوَاتِ هُوَ ٱللهُ. مُصَوِّرُ ٱلْأَرْضِ وَصَانِعُهَا. هُوَ قَرَّرَهَا. لَمْ يَخْلُقْهَا بَاطِلًا. لِلسَّكَنِ صَوَّرَهَا. أَنَا ٱلرَّبُّ وَلَيْسَ آخَرُ.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لَمْ أَتَكَلَّمْ بِٱلْخِفَاءِ فِي مَكَانٍ مِنَ ٱلْأَرْضِ مُظْلِمٍ. لَمْ أَقُلْ لِنَسْلِ يَعْقُوبَ: بَاطِلًا ٱطْلُبُونِي. أَنَا ٱلرَّبُّ مُتَكَلِّمٌ بِٱلصِّدْقِ، مُخْبِرٌ بِٱلِٱسْتِقَامَةِ.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«اِجْتَمِعُوا وَهَلُمُّوا تَقَدَّمُوا مَعًا أَيُّهَا ٱلنَّاجُونَ مِنَ ٱلْأُمَمِ. لَا يَعْلَمُ ٱلْحَامِلُونَ خَشَبَ صَنَمِهِمْ، وَٱلْمُصَلُّونَ إِلَى إِلَهٍ لَا يُخَلِّصُ.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أَخْبِرُوا. قَدِّمُوا. وَلْيَتَشَاوَرُوا مَعًا. مَنْ أَعْلَمَ بِهَذِهِ مُنْذُ ٱلْقَدِيمِ، أَخْبَرَ بِهَا مُنْذُ زَمَانٍ؟ أَلَيْسَ أَنَا ٱلرَّبُّ وَلَا إِلَهَ آخَرَ غَيْرِي؟ إِلَهٌ بَارٌّ وَمُخَلِّصٌ. لَيْسَ سِوَايَ.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اِلْتَفِتُوا إِلَيَّ وَٱخْلُصُوا يَا جَمِيعَ أَقَاصِي ٱلْأَرْضِ، لِأَنِّي أَنَا ٱللهُ وَلَيْسَ آخَرَ.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بِذَاتِي أَقْسَمْتُ، خَرَجَ مِنْ فَمِي ٱلصِّدْقُ كَلِمَةٌ لَا تَرْجِعُ: إِنَّهُ لِي تَجْثُو كُلُّ رُكْبَةٍ، يَحْلِفُ كُلُّ لِسَانٍ.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قَالَ لِي: إِنَّمَا بِٱلرَّبِّ ٱلْبِرُّ وَٱلْقُوَّةُ. إِلَيْهِ يَأْتِي، وَيَخْزَى جَمِيعُ ٱلْمُغْتَاظِينَ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بِٱلرَّبِّ يَتَبَرَّرُ وَيَفْتَخِرُ كُلُّ نَسْلِ إِسْرَائِيلَ».</w:t>
      </w:r>
      <w:r>
        <w:rPr>
          <w:lang w:val="ar_AE" w:bidi="ar_AE"/>
        </w:rPr>
      </w:r>
      <w:r>
        <w:rPr>
          <w:lang w:val="ar_AE" w:bidi="ar_AE"/>
        </w:rPr>
      </w:r>
    </w:p>
    <w:p>
      <w:pPr>
        <w:bidi/>
      </w:pPr>
      <w:r>
        <w:rPr>
          <w:lang w:val="ar_AE" w:bidi="ar_AE"/>
        </w:rPr>
      </w:r>
    </w:p>
    <w:p>
      <w:pPr>
        <w:pStyle w:val="Heading2"/>
        <w:bidi/>
      </w:pPr>
      <w:r>
        <w:rPr>
          <w:lang w:val="ar_AE" w:bidi="ar_AE"/>
        </w:rPr>
        <w:t>Isaiah 46:1</w:t>
      </w:r>
      <w:r>
        <w:rPr>
          <w:lang w:val="ar_AE" w:bidi="ar_AE"/>
        </w:rPr>
      </w:r>
    </w:p>
    <w:p>
      <w:pPr>
        <w:bidi/>
      </w:pPr>
      <w:r>
        <w:rPr>
          <w:lang w:val="ar_AE" w:bidi="ar_AE"/>
        </w:rPr>
      </w:r>
      <w:r>
        <w:rPr>
          <w:vertAlign w:val="superscript"/>
          <w:lang w:val="ar_AE" w:bidi="ar_AE"/>
        </w:rPr>
        <w:t>1</w:t>
      </w:r>
      <w:r>
        <w:rPr>
          <w:lang w:val="ar_AE" w:bidi="ar_AE"/>
        </w:rPr>
        <w:t xml:space="preserve"> قَدْ جَثَا بِيلُ، ٱنْحَنَى نَبُو. صَارَتْ تَمَاثِيلُهُمَا عَلَى ٱلْحَيَوَانَاتِ وَٱلْبَهَائِمِ. مَحْمُولَاتُكُمْ مُحَمَّلَةٌ حِمْلًا لِلْمُعْيِي.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قَدِ ٱنْحَنَتْ. جَثَتْ مَعًا. لَمْ تَقْدِرْ أَنْ تُنَجِّيَ ٱلْحِمْلَ، وَهِيَ نَفْسُهَا قَدْ مَضَتْ فِي ٱلسَّبْيِ.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«اِسْمَعُوا لِي يَا بَيْتَ يَعْقُوبَ وَكُلَّ بَقِيَّةِ بَيْتِ إِسْرَائِيلَ، ٱلْمُحَمَّلِينَ عَلَيَّ مِنَ ٱلْبَطْنِ، ٱلْمَحْمُولِينَ مِنَ ٱلرَّحِمِ.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وَإِلَى ٱلشَّيْخُوخَةِ أَنَا هُوَ، وَإِلَى ٱلشَّيْبَةِ أَنَا أَحْمِلُ. قَدْ فَعَلْتُ، وَأَنَا أَرْفَعُ، وَأَنَا أَحْمِلُ وَأُنَجِّي.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بِمَنْ تُشَبِّهُونَنِي وَتُسَوُّونَنِي وَتُمَثِّلُونَنِي لِنَتَشَابَهَ؟.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«اَلَّذِينَ يُفْرِغُونَ ٱلذَّهَبَ مِنَ ٱلْكِيسِ، وَٱلْفِضَّةَ بِٱلْمِيزَانِ يَزِنُونَ. يَسْتَأْجِرُونَ صَائِغًا لِيَصْنَعَهَا إِلَهًا، يَخُرُّونَ وَيَسْجُدُونَ!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يَرْفَعُونَهُ عَلَى ٱلْكَتِفِ. يَحْمِلُونَهُ وَيَضَعُونَهُ فِي مَكَانِهِ لِيَقِفَ. مِنْ مَوْضِعِهِ لَا يَبْرَحُ. يَزْعَقُ أَحَدٌ إِلَيْهِ فَلَا يُجِيبُ. مِنْ شِدَّتِهِ لَا يُخَلِّصُهُ.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«اُذْكُرُوا هَذَا وَكُونُوا رِجَالًا. رَدِّدُوهُ فِي قُلُوبِكُمْ أَيُّهَا ٱلْعُصَاةُ.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اُذْكُرُوا ٱلْأَوَّلِيَّاتِ مُنْذُ ٱلْقَدِيمِ، لِأَنِّي أَنَا ٱللهُ وَلَيْسَ آخَرُ. ٱلْإِلَهُ وَلَيْسَ مِثْلِي.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مُخْبِرٌ مُنْذُ ٱلْبَدْءِ بِٱلْأَخِيرِ، وَمُنْذُ ٱلْقَدِيمِ بِمَا لَمْ يُفْعَلْ، قَائِلًا: رَأْيِي يَقُومُ وَأَفْعَلُ كُلَّ مَسَرَّتِي.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دَاعٍ مِنَ ٱلْمَشْرِقِ ٱلْكَاسِرَ، مِنْ أَرْضٍ بَعِيدَةٍ رَجُلَ مَشُورَتِي. قَدْ تَكَلَّمْتُ فَأُجْرِيهِ. قَضَيْتُ فَأَفْعَلُهُ.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«اِسْمَعُوا لِي يَا أَشِدَّاءَ ٱلْقُلُوبِ ٱلْبَعِيدِينَ عَنِ ٱلْبِرِّ.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قَدْ قَرَّبْتُ بِرِّي، لَا يَبْعُدُ. وَخَلَاصِي لَا يَتَأَخَّرُ. وَأَجْعَلُ فِي صِهْيَوْنَ خَلَاصًا، لِإِسْرَائِيلَ جَلَالِي.</w:t>
      </w:r>
      <w:r>
        <w:rPr>
          <w:lang w:val="ar_AE" w:bidi="ar_AE"/>
        </w:rPr>
      </w:r>
      <w:r>
        <w:rPr>
          <w:lang w:val="ar_AE" w:bidi="ar_AE"/>
        </w:rPr>
      </w:r>
    </w:p>
    <w:p>
      <w:pPr>
        <w:bidi/>
      </w:pPr>
      <w:r>
        <w:rPr>
          <w:lang w:val="ar_AE" w:bidi="ar_AE"/>
        </w:rPr>
      </w:r>
    </w:p>
    <w:p>
      <w:pPr>
        <w:pStyle w:val="Heading2"/>
        <w:bidi/>
      </w:pPr>
      <w:r>
        <w:rPr>
          <w:lang w:val="ar_AE" w:bidi="ar_AE"/>
        </w:rPr>
        <w:t>Isaiah 47:1</w:t>
      </w:r>
      <w:r>
        <w:rPr>
          <w:lang w:val="ar_AE" w:bidi="ar_AE"/>
        </w:rPr>
      </w:r>
    </w:p>
    <w:p>
      <w:pPr>
        <w:bidi/>
      </w:pPr>
      <w:r>
        <w:rPr>
          <w:lang w:val="ar_AE" w:bidi="ar_AE"/>
        </w:rPr>
      </w:r>
      <w:r>
        <w:rPr>
          <w:vertAlign w:val="superscript"/>
          <w:lang w:val="ar_AE" w:bidi="ar_AE"/>
        </w:rPr>
        <w:t>1</w:t>
      </w:r>
      <w:r>
        <w:rPr>
          <w:lang w:val="ar_AE" w:bidi="ar_AE"/>
        </w:rPr>
        <w:t xml:space="preserve"> «اِنْزِلِي وَٱجْلِسِي عَلَى ٱلتُّرَابِ أَيَّتُهَا ٱلْعَذْرَاءُ ٱبْنَةُ بَابِلَ. ٱجْلِسِي عَلَى ٱلْأَرْضِ بِلَا كُرْسِيٍّ يَا ٱبْنَةَ ٱلْكَلْدَانِيِّينَ، لِأَنَّكِ لَا تَعُودِينَ تُدْعَيْنَ نَاعِمَةً وَمُتَرَفِّهَةً.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خُذِي ٱلرَّحَى وَٱطْحَنِي دَقِيقًا. ٱكْشِفِي نِقَابَكِ. شَمِّرِي ٱلذَّيْلَ. ٱكْشِفِي ٱلسَّاقَ. ٱعْبُرِي ٱلْأَنْهَارَ.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تَنْكَشِفُ عَوْرَتُكِ وَتُرَى مَعَارِيكِ. آخُذُ نَقْمَةً وَلَا أُصَالِحُ أَحَدًا».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فَادِينَا رَبُّ ٱلْجُنُودِ ٱسْمُهُ. قُدُّوسُ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«ٱجْلِسِي صَامِتَةً وَٱدْخُلِي فِي ٱلظَّلَامِ يَا ٱبْنَةَ ٱلْكَلْدَانِيِّينَ، لِأَنَّكِ لَا تَعُودِينَ تُدْعَيْنَ سَيِّدَةَ ٱلْمَمَالِكِ.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«غَضِبْتُ عَلَى شَعْبِي. دَنَّسْتُ مِيرَاثِي وَدَفَعْتُهُمْ إِلَى يَدِكِ. لَمْ تَصْنَعِي لَهُمْ رَحْمَةً. عَلَى ٱلشَّيْخِ ثَقَّلْتِ نِيرَكِ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وَقُلْتِ: إِلَى ٱلْأَبَدِ أَكُونُ سَيِّدَةً! حَتَّى لَمْ تَضَعِي هَذِهِ فِي قَلْبِكِ. لَمْ تَذْكُرِي آخِرَتَهَا.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فَٱلْآنَ ٱسْمَعِي هَذَا أَيَّتُهَا ٱلْمُتَنَعِّمَةُ ٱلْجَالِسَةُ بِٱلطُّمَأْنِينَةِ، ٱلْقَائِلَةُ فِي قَلْبِهَا: أَنَا وَلَيْسَ غَيْرِي. لَا أَقْعُدُ أَرْمَلَةً وَلَا أَعْرِفُ ٱلثَّكَلَ.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فَيَأْتِي عَلَيْكِ هَذَانِ ٱلِٱثْنَانِ بَغْتَةً فِي يَوْمٍ وَاحِدٍ: ٱلثَّكَلُ وَٱلتَّرَمُّلُ. بِٱلتَّمَامِ قَدْ أَتَيَا عَلَيْكِ مَعَ كَثْرَةِ سُحُورِكِ، مَعَ وُفُورِ رُقَاكِ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وَأَنْتِ ٱطْمَأْنَنْتِ فِي شَرِّكِ. قُلْتِ: لَيْسَ مَنْ يَرَانِي. حِكْمَتُكِ وَمَعْرِفَتُكِ هُمَا أَفْتَنَاكِ، فَقُلْتِ فِي قَلْبِكِ: أَنَا وَلَيْسَ غَيْرِي.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فَيَأْتِي عَلَيْكِ شَرٌّ لَا تَعْرِفِينَ فَجْرَهُ، وَتَقَعُ عَلَيْكِ مُصِيبَةٌ لَا تَقْدِرِينَ أَنْ تَصُدِّيهَا، وَتَأْتِي عَلَيْكِ بَغْتَةً تَهْلُكَةٌ لَا تَعْرِفِينَ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«قِفِي فِي رُقَاكِ وَفِي كَثْرَةِ سُحُورِكِ ٱلَّتِي فِيهَا تَعِبْتِ مُنْذُ صِبَاكِ، رُبَّمَا يُمْكِنُكِ أَنْ تَنْفَعِي، رُبَّمَا تُرْعِبِينَ.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قَدْ ضَعُفْتِ مِنْ كَثْرَةِ مَشُورَاتِكِ. لِيَقِفْ قَاسِمُو ٱلسَّمَاءِ ٱلرَّاصِدُونَ ٱلنُّجُومَ، ٱلْمُعَرِّفُونَ عِنْدَ رُؤُوسِ ٱلشُّهُورِ، وَيُخَلِّصُوكِ مِمَّا يَأْتِي عَلَيْكِ.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هَا إِنَّهُمْ قَدْ صَارُوا كَٱلْقَشِّ. أَحْرَقَتْهُمُ ٱلنَّارُ. لَا يُنَجُّونَ أَنْفُسَهُمْ مِنْ يَدِ ٱللَّهِيبِ. لَيْسَ هُوَ جَمْرًا لِلِٱسْتِدْفَاءِ وَلَا نَارًا لِلْجُلُوسِ تُجَاهَهَا.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هَكَذَا صَارَ لَكِ ٱلَّذِينَ تَعِبْتِ فِيهِمْ. تُجَّارُكِ مُنْذُ صِبَاكِ قَدْ شَرَدُوا كُلُّ وَاحِدٍ عَلَى وَجْهِهِ، وَلَيْسَ مَنْ يُخَلِّصُكِ.</w:t>
      </w:r>
      <w:r>
        <w:rPr>
          <w:lang w:val="ar_AE" w:bidi="ar_AE"/>
        </w:rPr>
      </w:r>
      <w:r>
        <w:rPr>
          <w:lang w:val="ar_AE" w:bidi="ar_AE"/>
        </w:rPr>
      </w:r>
    </w:p>
    <w:p>
      <w:pPr>
        <w:bidi/>
      </w:pPr>
      <w:r>
        <w:rPr>
          <w:lang w:val="ar_AE" w:bidi="ar_AE"/>
        </w:rPr>
      </w:r>
    </w:p>
    <w:p>
      <w:pPr>
        <w:pStyle w:val="Heading2"/>
        <w:bidi/>
      </w:pPr>
      <w:r>
        <w:rPr>
          <w:lang w:val="ar_AE" w:bidi="ar_AE"/>
        </w:rPr>
        <w:t>Isaiah 48:1</w:t>
      </w:r>
      <w:r>
        <w:rPr>
          <w:lang w:val="ar_AE" w:bidi="ar_AE"/>
        </w:rPr>
      </w:r>
    </w:p>
    <w:p>
      <w:pPr>
        <w:bidi/>
      </w:pPr>
      <w:r>
        <w:rPr>
          <w:lang w:val="ar_AE" w:bidi="ar_AE"/>
        </w:rPr>
      </w:r>
      <w:r>
        <w:rPr>
          <w:vertAlign w:val="superscript"/>
          <w:lang w:val="ar_AE" w:bidi="ar_AE"/>
        </w:rPr>
        <w:t>1</w:t>
      </w:r>
      <w:r>
        <w:rPr>
          <w:lang w:val="ar_AE" w:bidi="ar_AE"/>
        </w:rPr>
        <w:t xml:space="preserve"> «اِسْمَعُوا هَذَا يَا بَيْتَ يَعْقُوبَ، ٱلْمَدْعُوِّينَ بِٱسْمِ إِسْرَائِيلَ، ٱلَّذِينَ خَرَجُوا مِنْ مِيَاهِ يَهُوذَا، ٱلْحَالِفِينَ بِٱسْمِ ٱلرَّبِّ، وَٱلَّذِينَ يَذْكُرُونَ إِلَهَ إِسْرَائِيلَ، لَيْسَ بِٱلصِّدْقِ وَلَا بِٱلْحَقِّ!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فَإِنَّهُمْ يُسَمَّوْنَ مِنْ مَدِينَةِ ٱلْقُدْسِ وَيُسْنَدُونَ إِلَى إِلَهِ إِسْرَائِيلَ. رَبُّ ٱلْجُنُودِ ٱسْمُهُ.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بِٱلْأَوَّلِيَّاتِ مُنْذُ زَمَانٍ أَخْبَرْتُ، وَمِنْ فَمِي خَرَجَتْ وَأَنْبَأْتُ بِهَا. بَغْتَةً صَنَعْتُهَا فَأَتَتْ.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لِمَعْرِفَتِي أَنَّكَ قَاسٍ، وَعَضَلٌ مِنْ حَدِيدٍ عُنُقُكَ، وَجَبْهَتُكَ نُحَاسٌ،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أَخْبَرْتُكَ مُنْذُ زَمَانٍ. قَبْلَمَا أَتَتْ أَنْبَأْتُكَ، لِئَلَّا تَقُولَ: صَنَمِي قَدْ صَنَعَهَا، وَمَنْحُوتِي وَمَسْبُوكِي أَمَرَ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قَدْ سَمِعْتَ فَٱنْظُرْ كُلَّهَا. وَأَنْتُمْ أَلَا تُخْبِرُونَ؟ قَدْ أَنْبَأْتُكَ بِحَدِيثَاتٍ مُنْذُ ٱلْآنَ، وَبِمَخْفِيَّاتٍ لَمْ تَعْرِفْهَا.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ٱلْآنَ خُلِقَتْ وَلَيْسَ مُنْذُ زَمَانٍ، وَقَبْلَ ٱلْيَوْمِ لَمْ تَسْمَعْ بِهَا، لِئَلَّا تَقُولَ: هَأَنَذَا قَدْ عَرَفْتُهَا.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لَمْ تَسْمَعْ وَلَمْ تَعْرِفْ، وَمُنْذُ زَمَانٍ لَمْ تَنْفَتِحْ أُذُنُكَ، فَإِنِّي عَلِمْتُ أَنَّكَ تَغْدُرُ غَدْرًا، وَمِنَ ٱلْبَطْنِ سُمِّيتَ عَاصِيًا.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مِنْ أَجْلِ ٱسْمِي أُبَطِّئُ غَضَبِي، وَمِنْ أَجْلِ فَخْرِي أُمْسِكُ عَنْكَ حَتَّى لَا أَقْطَعَكَ.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هَأَنَذَا قَدْ نَقَّيْتُكَ وَلَيْسَ بِفِضَّةٍ. ٱخْتَرْتُكَ فِي كُورِ ٱلْمَشَقَّةِ.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مِنْ أَجْلِ نَفْسِي، مِنْ أَجْلِ نَفْسِي أَفْعَلُ. لِأَنَّهُ كَيْفَ يُدَنَّسُ ٱسْمِي؟ وَكَرَامَتِي لَا أُعْطِيهَا لِآخَرَ.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«اِسْمَعْ لِي يَا يَعْقُوبُ، وَإِسْرَائِيلُ ٱلَّذِي دَعَوْتُهُ: أَنَا هُوَ. أَنَا ٱلْأَوَّلُ وَأَنَا ٱلْآخِرُ،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وَيَدِي أَسَّسَتِ ٱلْأَرْضَ، وَيَمِينِي نَشَرَتِ ٱلسَّمَاوَاتِ. أَنَا أَدْعُوهُنَّ فَيَقِفْنَ مَعًا.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اِجْتَمِعُوا كُلُّكُمْ وَٱسْمَعُوا. مَنْ مِنْهُمْ أَخْبَرَ بِهَذِهِ؟ قَدْ أَحَبَّهُ ٱلرَّبُّ. يَصْنَعُ مَسَرَّتَهُ بِبَابِلَ، وَيَكُونُ ذِرَاعُهُ عَلَى ٱلْكَلْدَانِيِّينَ.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أَنَا أَنَا تَكَلَّمْتُ وَدَعَوْتُهُ. أَتَيْتُ بِهِ فَيَنْجَحُ طَرِيقُهُ.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تَقَدَّمُوا إِلَيَّ. ٱسْمَعُوا هَذَا: لَمْ أَتَكَلَّمْ مِنَ ٱلْبَدْءِ فِي ٱلْخَفَاءِ. مُنْذُ وُجُودِهِ أَنَا هُنَاكَ» وَٱلْآنَ ٱلسَّيِّدُ ٱلرَّبُّ أَرْسَلَنِي وَرُوحُهُ.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هَكَذَا يَقُولُ ٱلرَّبُّ فَادِيكَ قُدُّوسُ إِسْرَائِيلَ: «أَنَا ٱلرَّبُّ إِلَهُكَ مُعَلِّمُكَ لِتَنْتَفِعَ، وَأُمَشِّيكَ فِي طَرِيقٍ تَسْلُكُ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لَيْتَكَ أَصْغَيْتَ لِوَصَايَايَ، فَكَانَ كَنَهْرٍ سَلَامُكَ وَبِرُّكَ كَلُجَجِ ٱلْبَحْرِ.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وَكَانَ كَٱلرَّمْلِ نَسْلُكَ، وَذُرِّيَّةُ أَحْشَائِكَ كَأَحْشَائِهِ. لَا يَنْقَطِعُ وَلَا يُبَادُ ٱسْمُهُ مِنْ أَمَامِي.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«اُخْرُجُوا مِنْ بَابِلَ، ٱهْرُبُوا مِنْ أَرْضِ ٱلْكَلْدَانِيِّينَ. بِصَوْتِ ٱلتَّرَنُّمِ أَخْبِرُوا. نَادُوا بِهَذَا. شَيِّعُوهُ إِلَى أَقْصَى ٱلْأَرْضِ. قُولُوا: قَدْ فَدَى ٱلرَّبُّ عَبْدَهُ يَعْقُوبَ.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وَلَمْ يَعْطَشُوا فِي ٱلْقِفَارِ ٱلَّتِي سَيَّرَهُمْ فِيهَا. أَجْرَى لَهُمْ مِنَ ٱلصَّخْرِ مَاءً، وَشَقَّ ٱلصَّخْرَ فَفَاضَتِ ٱلْمِيَاهُ.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لَا سَلَامَ، قَالَ ٱلرَّبُّ لِلْأَشْرَارِ».</w:t>
      </w:r>
      <w:r>
        <w:rPr>
          <w:lang w:val="ar_AE" w:bidi="ar_AE"/>
        </w:rPr>
      </w:r>
      <w:r>
        <w:rPr>
          <w:lang w:val="ar_AE" w:bidi="ar_AE"/>
        </w:rPr>
      </w:r>
    </w:p>
    <w:p>
      <w:pPr>
        <w:bidi/>
      </w:pPr>
      <w:r>
        <w:rPr>
          <w:lang w:val="ar_AE" w:bidi="ar_AE"/>
        </w:rPr>
      </w:r>
    </w:p>
    <w:p>
      <w:pPr>
        <w:pStyle w:val="Heading2"/>
        <w:bidi/>
      </w:pPr>
      <w:r>
        <w:rPr>
          <w:lang w:val="ar_AE" w:bidi="ar_AE"/>
        </w:rPr>
        <w:t>Isaiah 49:1</w:t>
      </w:r>
      <w:r>
        <w:rPr>
          <w:lang w:val="ar_AE" w:bidi="ar_AE"/>
        </w:rPr>
      </w:r>
    </w:p>
    <w:p>
      <w:pPr>
        <w:bidi/>
      </w:pPr>
      <w:r>
        <w:rPr>
          <w:lang w:val="ar_AE" w:bidi="ar_AE"/>
        </w:rPr>
      </w:r>
      <w:r>
        <w:rPr>
          <w:vertAlign w:val="superscript"/>
          <w:lang w:val="ar_AE" w:bidi="ar_AE"/>
        </w:rPr>
        <w:t>1</w:t>
      </w:r>
      <w:r>
        <w:rPr>
          <w:lang w:val="ar_AE" w:bidi="ar_AE"/>
        </w:rPr>
        <w:t xml:space="preserve"> اِسْمَعِي لِي أَيَّتُهَا ٱلْجَزَائِرُ، وَٱصْغَوْا أَيُّهَا ٱلْأُمَمُ مِنْ بَعِيدٍ: ٱلرَّبُّ مِنَ ٱلْبَطْنِ دَعَانِي. مِنْ أَحْشَاءِ أُمِّي ذَكَرَ ٱسْمِي،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وَجَعَلَ فَمِي كَسَيْفٍ حَادٍّ. فِي ظِلِّ يَدِهِ خَبَّأَنِي وَجَعَلَنِي سَهْمًا مَبْرِيًّا. فِي كِنَانَتِهِ أَخْفَانِي.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وَقَالَ لِي: «أَنْتَ عَبْدِي إِسْرَائِيلُ ٱلَّذِي بِهِ أَتَمَجَّدُ».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أَمَّا أَنَا فَقُلْتُ: «عَبَثًا تَعِبْتُ. بَاطِلًا وَفَارِغًا أَفْنَيْتُ قُدْرَتِي. لَكِنَّ حَقِّي عِنْدَ ٱلرَّبِّ، وَعَمَلِي عِنْدَ إِلَهِي».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وَٱلْآنَ قَالَ ٱلرَّبُّ جَابِلِي مِنَ ٱلْبَطْنِ عَبْدًا لَهُ، لِإِرْجَاعِ يَعْقُوبَ إِلَيْهِ، فَيَنْضَمُّ إِلَيْهِ إِسْرَائِيلُ فَأَتَمَجَّدُ فِي عَيْنَيِ ٱلرَّبِّ، وَإِلَهِي يَصِيرُ قُوَّتِي.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فَقَالَ: «قَلِيلٌ أَنْ تَكُونَ لِي عَبْدًا لِإِقَامَةِ أَسْبَاطِ يَعْقُوبَ، وَرَدِّ مَحْفُوظِي إِسْرَائِيلَ. فَقَدْ جَعَلْتُكَ نُورًا لِلْأُمَمِ لِتَكُونَ خَلَاصِي إِلَى أَقْصَى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هَكَذَا قَالَ ٱلرَّبُّ فَادِي إِسْرَائِيلَ، قُدُّوسُهُ، لِلْمُهَانِ ٱلنَّفْسِ، لِمَكْرُوهِ ٱلْأُمَّةِ، لِعَبْدِ ٱلْمُتَسَلِّطِينَ: «يَنْظُرُ مُلُوكٌ فَيَقُومُونَ. رُؤَسَاءُ فَيَسْجُدُونَ. لِأَجْلِ ٱلرَّبِّ ٱلَّذِي هُوَ أَمِينٌ، وَقُدُّوسِ إِسْرَائِيلَ ٱلَّذِي قَدِ ٱخْتَارَكَ».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هَكَذَا قَالَ ٱلرَّبُّ: «فِي وَقْتِ ٱلْقُبُولِ ٱسْتَجَبْتُكَ، وَفِي يَوْمِ ٱلْخَلَاصِ أَعَنْتُكَ. فَأَحْفَظُكَ وَأَجْعَلُكَ عَهْدًا لِلشَّعْبِ، لِإِقَامَةِ ٱلْأَرْضِ، لِتَمْلِيكِ أَمْلَاكِ ٱلْبَرَارِيِّ،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قَائِلًا لِلْأَسْرَى: ٱخْرُجُوا. لِلَّذِينَ فِي ٱلظَّلَامِ: ٱظْهَرُوا. عَلَى ٱلطُّرُقِ يَرْعَوْنَ وَفِي كُلِّ ٱلْهِضَابِ مَرْعَاهُمْ.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لَا يَجُوعُونَ وَلَا يَعْطَشُونَ، وَلَا يَضْرِبُهُمْ حَرٌّ وَلَا شَمْسٌ، لِأَنَّ ٱلَّذِي يَرْحَمُهُمْ يَهْدِيهِمْ وَإِلَى يَنَابِيعِ ٱلْمِيَاهِ يُورِدُهُمْ.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وَأَجْعَلُ كُلَّ جِبَالِي طَرِيقًا، وَمَنَاهِجِي تَرْتَفِعُ.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هَؤُلَاءِ مِنْ بَعِيدٍ يَأْتُونَ، وَهَؤُلَاءِ مِنَ ٱلشَّمَالِ وَمِنَ ٱلْمَغْرِبِ، وَهَؤُلَاءِ مِنْ أَرْضِ سِينِيمَ».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تَرَنَّمِي أَيَّتُهَا ٱلسَّمَاوَاتُ، وَٱبْتَهِجِي أَيَّتُهَا ٱلْأَرْضُ. لِتُشِدِ ٱلْجِبَالُ بِٱلتَّرَنُّمِ، لِأَنَّ ٱلرَّبَّ قَدْ عَزَّى شَعْبَهُ، وَعَلَى بَائِسِيهِ يَتَرَحَّمُ.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وَقَالَتْ صِهْيَوْنُ: «قَدْ تَرَكَنِي ٱلرَّبُّ، وَسَيِّدِي نَسِيَنِي».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«هَلْ تَنْسَى ٱلْمَرْأَةُ رَضِيعَهَا فَلَا تَرْحَمَ ٱبْنَ بَطْنِهَا؟ حَتَّى هَؤُلَاءِ يَنْسَيْنَ، وَأَنَا لَا أَنْسَاكِ.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هُوَذَا عَلَى كَفَّيَّ نَقَشْتُكِ. أَسْوَارُكِ أَمَامِي دَائِمًا.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قَدْ أَسْرَعَ بَنُوكِ. هَادِمُوكِ وَمُخْرِبُوكِ مِنْكِ يَخْرُجُونَ.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اِرْفَعِي عَيْنَيْكِ حَوَالَيْكِ وَٱنْظُرِي. كُلُّهُمْ قَدِ ٱجْتَمَعُوا، أَتَوْا إِلَيْكِ. حَيٌّ أَنَا، يَقُولُ ٱلرَّبُّ، إِنَّكِ تَلْبَسِينَ كُلَّهُمْ كَحُلِيٍّ، وَتَتَنَطَّقِينَ بِهِمْ كَعَرُوسٍ.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إِنَّ خِرَبَكِ وَبَرَارِيَّكِ وَأَرْضَ خَرَابِكِ، إِنَّكِ تَكُونِينَ ٱلْآنَ ضَيِّقَةً عَلَى ٱلسُّكَّانِ، وَيَتَبَاعَدُ مُبْتَلِعُوكِ.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يَقُولُ أَيْضًا فِي أُذُنَيْكِ بَنُو ثُكْلِكِ: ضَيِّقٌ عَلَيَّ ٱلْمَكَانُ. وَسِّعِي لِي لِأَسْكُنَ.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فَتَقُولِينَ فِي قَلْبِكِ: مَنْ وَلَدَ لِي هَؤُلَاءِ وَأَنَا ثَكْلَى، وَعَاقِرٌ مَنْفِيَّةٌ وَمَطْرُودَةٌ؟ وَهَؤُلَاءِ مَنْ رَبَّاهُمْ؟ هَأَنَذَا كُنْتُ مَتْرُوكَةً وَحْدِي. هَؤُلَاءِ أَيْنَ كَانُوا؟».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هَكَذَا قَالَ ٱلسَّيِّدُ ٱلرَّبُّ: «هَا إِنِّي أَرْفَعُ إِلَى ٱلْأُمَمِ يَدِي وَإِلَى ٱلشُّعُوبِ أُقِيمُ رَايَتِي، فَيَأْتُونَ بِأَوْلَادِكِ فِي ٱلْأَحْضَانِ، وَبَنَاتُكِ عَلَى ٱلْأَكْتَافِ يُحْمَلْنَ.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وَيَكُونُ ٱلْمُلُوكُ حَاضِنِيكِ وَسَيِّدَاتُهُمْ مُرْضِعَاتِكِ. بِٱلْوُجُوهِ إِلَى ٱلْأَرْضِ يَسْجُدُونَ لَكِ، وَيَلْحَسُونَ غُبَارَ رِجْلَيْكِ، فَتَعْلَمِينَ أَنِّي أَنَا ٱلرَّبُّ ٱلَّذِي لَا يَخْزَى مُنْتَظِرُوهُ».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هَلْ تُسْلَبُ مِنَ ٱلْجَبَّارِ غَنِيمَةٌ؟ وَهَلْ يُفْلِتُ سَبْيُ ٱلْمَنْصُورِ؟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فَإِنَّهُ هَكَذَا قَالَ ٱلرَّبُّ: «حَتَّى سَبْيُ ٱلْجَبَّارِ يُسْلَبُ، وَغَنِيمَةُ ٱلْعَاتِي تُفْلِتُ. وَأَنَا أُخَاصِمُ مُخَاصِمَكِ وَأُخَلِّصُ أَوْلَادَكِ،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وَأُطْعِمُ ظَالِمِيكِ لَحْمَ أَنْفُسِهِمْ، وَيَسْكَرُونَ بِدَمِهِمْ كَمَا مِنْ سُلَافٍ، فَيَعْلَمُ كُلُّ بَشَرٍ أَنِّي أَنَا ٱلرَّبُّ مُخَلِّصُكِ، وَفَادِيكِ عَزِيزُ يَعْقُوبَ».</w:t>
      </w:r>
      <w:r>
        <w:rPr>
          <w:lang w:val="ar_AE" w:bidi="ar_AE"/>
        </w:rPr>
      </w:r>
      <w:r>
        <w:rPr>
          <w:lang w:val="ar_AE" w:bidi="ar_AE"/>
        </w:rPr>
      </w:r>
    </w:p>
    <w:p>
      <w:pPr>
        <w:bidi/>
      </w:pPr>
      <w:r>
        <w:rPr>
          <w:lang w:val="ar_AE" w:bidi="ar_AE"/>
        </w:rPr>
      </w:r>
    </w:p>
    <w:p>
      <w:pPr>
        <w:pStyle w:val="Heading2"/>
        <w:bidi/>
      </w:pPr>
      <w:r>
        <w:rPr>
          <w:lang w:val="ar_AE" w:bidi="ar_AE"/>
        </w:rPr>
        <w:t>Isaiah 50:1</w:t>
      </w:r>
      <w:r>
        <w:rPr>
          <w:lang w:val="ar_AE" w:bidi="ar_AE"/>
        </w:rPr>
      </w:r>
    </w:p>
    <w:p>
      <w:pPr>
        <w:bidi/>
      </w:pPr>
      <w:r>
        <w:rPr>
          <w:lang w:val="ar_AE" w:bidi="ar_AE"/>
        </w:rPr>
      </w:r>
      <w:r>
        <w:rPr>
          <w:vertAlign w:val="superscript"/>
          <w:lang w:val="ar_AE" w:bidi="ar_AE"/>
        </w:rPr>
        <w:t>1</w:t>
      </w:r>
      <w:r>
        <w:rPr>
          <w:lang w:val="ar_AE" w:bidi="ar_AE"/>
        </w:rPr>
        <w:t xml:space="preserve"> هَكَذَا قَالَ ٱلرَّبُّ: «أَيْنَ كِتَابُ طَلَاقِ أُمِّكُمُ ٱلَّتِي طَلَّقْتُهَا، أَوْ مَنْ هُوَ مِنْ غُرَمَائِي ٱلَّذِي بِعْتُهُ إِيَّاكُمْ؟ هُوَذَا مِنْ أَجْلِ آثَامِكُمْ قَدْ بُعْتُمْ، وَمِنْ أَجْلِ ذُنُوبِكُمْ طُلِّقَتْ أُمُّكُمْ.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لِمَاذَا جِئْتُ وَلَيْسَ إِنْسَانٌ، نَادَيْتُ وَلَيْسَ مُجِيبٌ؟ هَلْ قَصَرَتْ يَدِي عَنِ ٱلْفِدَاءِ؟ وَهَلْ لَيْسَ فِيَّ قُدْرَةٌ لِلْإِنْقَاذِ؟ هُوَذَا بِزَجْرَتِي أُنَشِّفُ ٱلْبَحْرَ. أَجْعَلُ ٱلْأَنْهَارَ قَفْرًا. يُنْتِنُ سَمَكُهَا مِنْ عَدَمِ ٱلْمَاءِ، وَيَمُوتُ بِٱلْعَطَشِ.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أُلْبِسُ ٱلسَّمَاوَاتِ ظَلَامًا، وَأَجْعَلُ ٱلْمِسْحَ غِطَاءَهَا».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أَعْطَانِي ٱلسَّيِّدُ ٱلرَّبُّ لِسَانَ ٱلْمُتَعَلِّمِينَ لِأَعْرِفَ أَنْ أُغِيثَ ٱلْمُعْيِيَ بِكَلِمَةٍ. يُوقِظُ كُلَّ صَبَاحٍ، يُوقِظُ لِي أُذُنًا، لِأَسْمَعَ كَٱلْمُتَعَلِّمِينَ.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ٱلسَّيِّدُ ٱلرَّبُّ فَتَحَ لِي أُذُنًا وَأَنَا لَمْ أُعَانِدْ. إِلَى ٱلْوَرَاءِ لَمْ أَرْتَدَّ.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بَذَلْتُ ظَهْرِي لِلضَّارِبِينَ، وَخَدَّيَّ لِلنَّاتِفِينَ. وَجْهِي لَمْ أَسْتُرْ عَنِ ٱلْعَارِ وَٱلْبَصْقِ.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وَٱلسَّيِّدُ ٱلرَّبُّ يُعِينُنِي، لِذَلِكَ لَا أَخْجَلُ. لِذَلِكَ جَعَلْتُ وَجْهِي كَٱلصَّوَّانِ وَعَرَفْتُ أَنِّي لَا أَخْزَى.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قَرِيبٌ هُوَ ٱلَّذِي يُبَرِّرُنِي. مَنْ يُخَاصِمُنِي؟ لِنَتَوَاقَفْ! مَنْ هُوَ صَاحِبُ دَعْوَى مَعِي؟ لِيَتَقَدَّمْ إِلَيَّ!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هُوَذَا ٱلسَّيِّدُ ٱلرَّبُّ يُعِينُنِي. مَنْ هُوَ ٱلَّذِي يَحْكُمُ عَلَيَّ؟ هُوَذَا كُلُّهُمْ كَٱلثَّوْبِ يَبْلَوْنَ. يَأْكُلُهُمُ ٱلْعُثُّ.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مَنْ مِنْكُمْ خَائِفُ ٱلرَّبِّ، سَامِعٌ لِصَوْتِ عَبْدِهِ؟ مَنِ ٱلَّذِي يَسْلُكُ فِي ٱلظُّلُمَاتِ وَلَا نُورَ لَهُ؟ فَلْيَتَّكِلْ عَلَى ٱسْمِ ٱلرَّبِّ وَيَسْتَنِدْ إِلَى إِلَهِهِ.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يَا هَؤُلَاءِ جَمِيعُكُمُ، ٱلْقَادِحِينَ نَارًا، ٱلْمُتَنَطِّقِينَ بِشَرَارٍ، ٱسْلُكُوا بِنُورِ نَارِكُمْ وَبِٱلشَّرَارِ ٱلَّذِي أَوْقَدْتُمُوهُ. مِنْ يَدِي صَارَ لَكُمْ هَذَا. فِي ٱلْوَجَعِ تَضْطَجِعُونَ.</w:t>
      </w:r>
      <w:r>
        <w:rPr>
          <w:lang w:val="ar_AE" w:bidi="ar_AE"/>
        </w:rPr>
      </w:r>
      <w:r>
        <w:rPr>
          <w:lang w:val="ar_AE" w:bidi="ar_AE"/>
        </w:rPr>
      </w:r>
    </w:p>
    <w:p>
      <w:pPr>
        <w:bidi/>
      </w:pPr>
      <w:r>
        <w:rPr>
          <w:lang w:val="ar_AE" w:bidi="ar_AE"/>
        </w:rPr>
      </w:r>
    </w:p>
    <w:p>
      <w:pPr>
        <w:pStyle w:val="Heading2"/>
        <w:bidi/>
      </w:pPr>
      <w:r>
        <w:rPr>
          <w:lang w:val="ar_AE" w:bidi="ar_AE"/>
        </w:rPr>
        <w:t>Isaiah 51:1</w:t>
      </w:r>
      <w:r>
        <w:rPr>
          <w:lang w:val="ar_AE" w:bidi="ar_AE"/>
        </w:rPr>
      </w:r>
    </w:p>
    <w:p>
      <w:pPr>
        <w:bidi/>
      </w:pPr>
      <w:r>
        <w:rPr>
          <w:lang w:val="ar_AE" w:bidi="ar_AE"/>
        </w:rPr>
      </w:r>
      <w:r>
        <w:rPr>
          <w:vertAlign w:val="superscript"/>
          <w:lang w:val="ar_AE" w:bidi="ar_AE"/>
        </w:rPr>
        <w:t>1</w:t>
      </w:r>
      <w:r>
        <w:rPr>
          <w:lang w:val="ar_AE" w:bidi="ar_AE"/>
        </w:rPr>
        <w:t xml:space="preserve"> «اِسْمَعُوا لِي أَيُّهَا ٱلتَّابِعُونَ ٱلْبِرَّ ٱلطَّالِبُونَ ٱلرَّبَّ: ٱنْظُرُوا إِلَى ٱلصَّخْرِ ٱلَّذِي مِنْهُ قُطِعْتُمْ، وَإِلَى نُقْرَةِ ٱلْجُبِّ ٱلَّتِي مِنْهَا حُفِرْتُمُ.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ٱنْظُرُوا إِلَى إِبْرَاهِيمَ أَبِيكُمْ، وَإِلَى سَارَةَ ٱلَّتِي وَلَدَتْكُمْ. لِأَنِّي دَعَوْتُهُ وَهُوَ وَاحِدٌ وَبَارَكْتُهُ وَأَكْثَرْتُهُ.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فَإِنَّ ٱلرَّبَّ قَدْ عَزَّى صِهْيَوْنَ. عَزَّى كُلَّ خِرَبِهَا، وَيَجْعَلُ بَرِّيَّتَهَا كَعَدْنٍ، وَبَادِيَتَهَا كَجَنَّةِ ٱلرَّبِّ. ٱلْفَرَحُ وَٱلِٱبْتِهَاجُ يُوجَدَانِ فِيهَا. ٱلْحَمْدُ وَصَوْتُ ٱلتَّرَنُّمِ.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«اُنْصُتُوا إِلَيَّ يَا شَعْبِي، وَيَا أُمَّتِي ٱصْغِي إِلَيَّ: لِأَنَّ شَرِيعَةً مِنْ عِنْدِي تَخْرُجُ، وَحَقِّي أُثَبِّتُهُ نُورًا لِلشُّعُوبِ.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قَرِيبٌ بِرِّي. قَدْ بَرَزَ خَلَاصِي، وَذِرَاعَايَ يَقْضِيَانِ لِلشُّعُوبِ. إِيَّايَ تَرْجُو ٱلْجَزَائِرُ وَتَنْتَظِرُ ذِرَاعِي.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«اِرْفَعُوا إِلَى ٱلسَّمَاوَاتِ عُيُونَكُمْ، وَٱنْظُرُوا إِلَى ٱلْأَرْضِ مِنْ تَحْتَ. فَإِنَّ ٱلسَّمَاوَاتِ كَٱلدُّخَانِ تَضْمَحِلُّ، وَٱلْأَرْضَ كَٱلثَّوْبِ تَبْلَى، وَسُكَّانَهَا كَٱلْبَعُوضِ يَمُوتُونَ. أَمَّا خَلَاصِي فَإِلَى ٱلْأَبَدِ يَكُونُ وَبِرِّي لَا يُنْقَضُ.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اِسْمَعُوا لِي يَا عَارِفِي ٱلْبِرِّ، ٱلشَّعْبَ ٱلَّذِي شَرِيعَتِي فِي قَلْبِهِ: لَا تَخَافُوا مِنْ تَعْيِيرِ ٱلنَّاسِ، وَمِنْ شَتَائِمِهِمْ لَا تَرْتَاعُوا،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لِأَنَّهُ كَٱلثَّوْبِ يَأْكُلُهُمُ ٱلْعُثُّ، وَكَالصُّوفِ يَأْكُلُهُمُ ٱلسُّوسُ. أَمَّا بِرِّي فَإِلَى ٱلْأَبَدِ يَكُونُ، وَخَلَاصِي إِلَى دَوْرِ ٱلْأَدْوَارِ».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اِسْتَيْقِظِي، ٱسْتَيْقِظِي! ٱلْبَسِي قُوَّةً يَا ذِرَاعَ ٱلرَّبِّ! ٱسْتَيْقِظِي كَمَا فِي أَيَّامِ ٱلْقِدَمِ، كَمَا فِي ٱلْأَدْوَارِ ٱلْقَدِيمَةِ. أَلَسْتِ أَنْتِ ٱلْقَاطِعَةَ رَهَبَ، ٱلطَّاعِنَةَ ٱلتِّنِّينَ؟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أَلَسْتِ أَنْتِ هِيَ ٱلْمُنَشِّفَةَ ٱلْبَحْرَ، مِيَاهَ ٱلْغَمْرِ ٱلْعَظِيمِ، ٱلْجَاعِلَةَ أَعْمَاقَ ٱلْبَحْرِ طَرِيقًا لِعُبُورِ ٱلْمَفْدِيِّينَ؟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وَمَفْدِيُّو ٱلرَّبِّ يَرْجِعُونَ وَيَأْتُونَ إِلَى صِهْيَوْنَ بِٱلتَّرَنُّمِ، وَعَلَى رُؤُوسِهِمْ فَرَحٌ أَبَدِيٌّ. ٱبْتِهَاجٌ وَفَرَحٌ يُدْرِكَانِهِمْ. يَهْرُبُ ٱلْحُزْنُ وَٱلتَّنَهُّدُ.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«أَنَا أَنَا هُوَ مُعَزِّيكُمْ. مَنْ أَنْتِ حَتَّى تَخَافِي مِنْ إِنْسَانٍ يَمُوتُ، وَمِنِ ٱبْنِ ٱلْإِنْسَانِ ٱلَّذِي يُجْعَلُ كَٱلْعُشْبِ؟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وَتَنْسَى ٱلرَّبَّ صَانِعَكَ، بَاسِطَ ٱلسَّمَاوَاتِ وَمُؤَسِّسَ ٱلْأَرْضِ، وَتَفْزَعُ دَائِمًا كُلَّ يَوْمٍ مِنْ غَضَبِ ٱلْمُضَايِقِ عِنْدَمَا هَيَّأَ لِلْإِهْلَاكِ. وَأَيْنَ غَضَبُ ٱلْمُضَايِقِ؟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سَرِيعًا يُطْلَقُ ٱلْمُنْحَنِي، وَلَا يَمُوتُ فِي ٱلْجُبِّ وَلَا يُعْدَمُ خُبْزُهُ.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وَأَنَا ٱلرَّبُّ إِلَهُكَ مُزْعِجُ ٱلْبَحْرِ فَتَعِجُّ لُجَجُهُ. رَبُّ ٱلْجُنُودِ ٱسْمُهُ.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وَقَدْ جَعَلْتُ أَقْوَالِي فِي فَمِكَ، وَبِظِلِّ يَدِي سَتَرْتُكَ لِغَرْسِ ٱلسَّمَاوَاتِ وَتَأْسِيسِ ٱلْأَرْضِ، وَلِتَقُولَ لِصِهْيَوْنَ: أَنْتِ شَعْبِي».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اِنْهَضِي، ٱنْهَضِي! قُومِي يَا أُورُشَلِيمُ ٱلَّتِي شَرِبْتِ مِنْ يَدِ ٱلرَّبِّ كَأْسَ غَضَبِهِ، ثُفْلَ كَأْسِ ٱلتَّرَنُّحِ شَرِبْتِ. مَصَصْتِ.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لَيْسَ لَهَا مَنْ يَقُودُهَا مِنْ جَمِيعِ ٱلْبَنِينَ ٱلَّذِينَ وَلَدَتْهُمْ، وَلَيْسَ مَنْ يُمْسِكُ بِيَدِهَا مِنْ جَمِيعِ ٱلْبَنِينَ ٱلَّذِينَ رَبَّتْهُمْ.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اِثْنَانِ هُمَا مُلَاقِيَاكِ. مَنْ يَرْثِي لَكِ؟ ٱلْخَرَابُ وَالِٱنْسِحَاقُ وَٱلْجُوعُ وَٱلسَّيْفُ. بِمَنْ أُعَزِّيكِ؟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بَنُوكِ قَدْ أَعْيَوْا. ٱضْطَجَعُوا فِي رَأْسِ كُلِّ زُقَاقٍ كَٱلْوَعْلِ فِي شَبَكَةٍ. ٱلْمَلآنُونَ مِنْ غَضَبِ ٱلرَّبِّ، مِنْ زَجْرَةِ إِلَهِكِ.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لِذَلِكَ ٱسْمَعِي هَذَا أَيَّتُهَا ٱلْبَائِسَةُ وَٱلسَّكْرَى وَلَيْسَ بِٱلْخَمْرِ.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هَكَذَا قَالَ سَيِّدُكِ ٱلرَّبُّ، وَإِلَهُكِ ٱلَّذِي يُحَاكِمُ لِشَعْبِهِ: «هَأَنَذَا قَدْ أَخَذْتُ مِنْ يَدِكِ كَأْسَ ٱلتَّرَنُّحِ، ثُفْلَ كَأْسِ غَضَبِي. لَا تَعُودِينَ تَشْرَبِينَهَا فِي مَا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وَأَضَعُهَا فِي يَدِ مُعَذِّبِيكِ ٱلَّذِينَ قَالُوا لِنَفْسِكِ: ٱنْحَنِي لِنَعْبُرَ. فَوَضَعْتِ كَٱلْأَرْضِ ظَهْرَكِ وَكَالزُّقَاقِ لِلْعَابِرِينَ».</w:t>
      </w:r>
      <w:r>
        <w:rPr>
          <w:lang w:val="ar_AE" w:bidi="ar_AE"/>
        </w:rPr>
      </w:r>
      <w:r>
        <w:rPr>
          <w:lang w:val="ar_AE" w:bidi="ar_AE"/>
        </w:rPr>
      </w:r>
    </w:p>
    <w:p>
      <w:pPr>
        <w:bidi/>
      </w:pPr>
      <w:r>
        <w:rPr>
          <w:lang w:val="ar_AE" w:bidi="ar_AE"/>
        </w:rPr>
      </w:r>
    </w:p>
    <w:p>
      <w:pPr>
        <w:pStyle w:val="Heading2"/>
        <w:bidi/>
      </w:pPr>
      <w:r>
        <w:rPr>
          <w:lang w:val="ar_AE" w:bidi="ar_AE"/>
        </w:rPr>
        <w:t>Isaiah 52:1</w:t>
      </w:r>
      <w:r>
        <w:rPr>
          <w:lang w:val="ar_AE" w:bidi="ar_AE"/>
        </w:rPr>
      </w:r>
    </w:p>
    <w:p>
      <w:pPr>
        <w:bidi/>
      </w:pPr>
      <w:r>
        <w:rPr>
          <w:lang w:val="ar_AE" w:bidi="ar_AE"/>
        </w:rPr>
      </w:r>
      <w:r>
        <w:rPr>
          <w:vertAlign w:val="superscript"/>
          <w:lang w:val="ar_AE" w:bidi="ar_AE"/>
        </w:rPr>
        <w:t>1</w:t>
      </w:r>
      <w:r>
        <w:rPr>
          <w:lang w:val="ar_AE" w:bidi="ar_AE"/>
        </w:rPr>
        <w:t xml:space="preserve"> اِسْتَيْقِظِي، ٱسْتَيْقِظِي! ٱلْبَسِي عِزَّكِ يَاصِهْيَوْنُ! ٱلْبَسِي ثِيَابَ جَمَالِكِ يَا أُورُشَلِيمُ، ٱلْمَدِينَةُ ٱلْمُقَدَّسَةُ، لِأَنَّهُ لَا يَعُودُ يَدْخُلُكِ فِي مَا بَعْدُ أَغْلَفُ وَلَا 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اِنْتَفِضِي مِنَ ٱلتُّرَابِ. قُومِي ٱجْلِسِي يَا أُورُشَلِيمُ. ٱنْحَلِّي مِنْ رُبُطِ عُنُقِكِ أَيَّتُهَا ٱلْمَسْبِيَّةُ ٱبْنَةُ صِهْيَوْنَ.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فَإِنَّهُ هَكَذَا قَالَ ٱلرَّبُّ: «مَجَّانًا بُعْتُمْ، وَبِلَا فِضَّةٍ تُفَكُّونَ».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لِأَنَّهُ هَكَذَا قَالَ ٱلسَّيِّدُ ٱلرَّبُّ: «إِلَى مِصْرَ نَزَلَ شَعْبِي أَوَّلًا لِيَتَغَرَّبَ هُنَاكَ. ثُمَّ ظَلَمَهُ أَشُّورُ بِلَا سَبَبٍ.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فَٱلْآنَ مَاذَا لِي هُنَا، يَقُولُ ٱلرَّبُّ، حَتَّى أُخِذَ شَعْبِي مَجَّانًا؟ ٱلْمُتَسَلِّطُونَ عَلَيْهِ يَصِيحُونَ، يَقُولُ ٱلرَّبُّ، وَدَائِمًا كُلَّ يَوْمٍ ٱسْمِي يُهَانُ.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لِذَلِكَ يَعْرِفُ شَعْبِيَ ٱسْمِي. لِذَلِكَ فِي ذَلِكَ ٱلْيَوْمِ يَعْرِفُونَ أَنِّي أَنَا هُوَ ٱلْمُتَكَلِّمُ. هَأَنَذَا».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مَا أَجْمَلَ عَلَى ٱلْجِبَالِ قَدَمَيِ ٱلْمُبَشِّرِ، ٱلْمُخْبِرِ بِٱلسَّلَامِ، ٱلْمُبَشِّرِ بِٱلْخَيْرِ، ٱلْمُخْبِرِ بِٱلْخَلَاصِ، ٱلْقَائِلِ لِصِهْيَوْنَ: «قَدْ مَلَكَ إِلَهُكِ!».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صَوْتُ مُرَاقِبِيكِ. يَرْفَعُونَ صَوْتَهُمْ. يَتَرَنَّمُونَ مَعًا، لِأَنَّهُمْ يُبْصِرُونَ عَيْنًا لِعَيْنٍ عِنْدَ رُجُوعِ ٱلرَّبِّ إِلَى صِهْيَوْنَ.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أَشِيدِي تَرَنَّمِي مَعًا يَا خِرَبَ أُورُشَلِيمَ، لِأَنَّ ٱلرَّبَّ قَدْ عَزَّى شَعْبَهُ. فَدَى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قَدْ شَمَّرَ ٱلرَّبُّ عَنْ ذِرَاعِ قُدْسِهِ أَمَامَ عُيُونِ كُلِّ ٱلْأُمَمِ، فَتَرَى كُلُّ أَطْرَافِ ٱلْأَرْضِ خَلَاصَ إِلَهِنَا.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اِعْتَزِلُوا، ٱعْتَزِلُوا. ٱخْرُجُوا مِنْ هُنَاكَ. لَا تَمَسُّوا نَجِسًا. ٱخْرُجُوا مِنْ وَسَطِهَا. تَطَهَّرُوا يَاحَامِلِي آنِيَةِ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لِأَنَّكُمْ لَا تَخْرُجُونَ بِٱلْعَجَلَةِ، وَلَا تَذْهَبُونَ هَارِبِينَ. لِأَنَّ ٱلرَّبَّ سَائِرٌ أَمَامَكُمْ، وَإِلَهَ إِسْرَائِيلَ يَجْمَعُ سَاقَتَكُمْ.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هُوَذَا عَبْدِي يَعْقِلُ، يَتَعَالَى وَيَرْتَقِي وَيَتَسَامَى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كَمَا ٱنْدَهَشَ مِنْكَ كَثِيرُونَ. كَانَ مَنْظَرُهُ كَذَا مُفْسَدًا أَكْثَرَ مِنَ ٱلرَّجُلِ، وَصُورَتُهُ أَكْثَرَ مِنْ بَنِي آدَمَ.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هَكَذَا يَنْضِحُ أُمَمًا كَثِيرِينَ. مِنْ أَجْلِهِ يَسُدُّ مُلُوكٌ أَفْوَاهَهُمْ، لِأَنَّهُمْ قَدْ أَبْصَرُوا مَا لَمْ يُخْبَرُوا بِهِ، وَمَا لَمْ يَسْمَعُوهُ فَهِمُوهُ.</w:t>
      </w:r>
      <w:r>
        <w:rPr>
          <w:lang w:val="ar_AE" w:bidi="ar_AE"/>
        </w:rPr>
      </w:r>
      <w:r>
        <w:rPr>
          <w:lang w:val="ar_AE" w:bidi="ar_AE"/>
        </w:rPr>
      </w:r>
    </w:p>
    <w:p>
      <w:pPr>
        <w:bidi/>
      </w:pPr>
      <w:r>
        <w:rPr>
          <w:lang w:val="ar_AE" w:bidi="ar_AE"/>
        </w:rPr>
      </w:r>
    </w:p>
    <w:p>
      <w:pPr>
        <w:pStyle w:val="Heading2"/>
        <w:bidi/>
      </w:pPr>
      <w:r>
        <w:rPr>
          <w:lang w:val="ar_AE" w:bidi="ar_AE"/>
        </w:rPr>
        <w:t>Isaiah 53:1</w:t>
      </w:r>
      <w:r>
        <w:rPr>
          <w:lang w:val="ar_AE" w:bidi="ar_AE"/>
        </w:rPr>
      </w:r>
    </w:p>
    <w:p>
      <w:pPr>
        <w:bidi/>
      </w:pPr>
      <w:r>
        <w:rPr>
          <w:lang w:val="ar_AE" w:bidi="ar_AE"/>
        </w:rPr>
      </w:r>
      <w:r>
        <w:rPr>
          <w:vertAlign w:val="superscript"/>
          <w:lang w:val="ar_AE" w:bidi="ar_AE"/>
        </w:rPr>
        <w:t>1</w:t>
      </w:r>
      <w:r>
        <w:rPr>
          <w:lang w:val="ar_AE" w:bidi="ar_AE"/>
        </w:rPr>
        <w:t xml:space="preserve"> مَنْ صَدَّقَ خَبَرَنَا، وَلِمَنِ ٱسْتُعْلِنَتْ ذِرَاعُ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نَبَتَ قُدَّامَهُ كَفَرْخٍ وَكَعِرْقٍ مِنْ أَرْضٍ يَابِسَةٍ، لَا صُورَةَ لَهُ وَلَا جَمَالَ فَنَنْظُرَ إِلَيْهِ، وَلَا مَنْظَرَ فَنَشْتَهِيَهُ.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مُحْتَقَرٌ وَمَخْذُولٌ مِنَ ٱلنَّاسِ، رَجُلُ أَوْجَاعٍ وَمُخْتَبِرُ ٱلْحَزَنِ، وَكَمُسَتَّرٍ عَنْهُ وُجُوهُنَا، مُحْتَقَرٌ فَلَمْ نَعْتَدَّ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لَكِنَّ أَحْزَانَنَا حَمَلَهَا، وَأَوْجَاعَنَا تَحَمَّلَهَا. وَنَحْنُ حَسِبْنَاهُ مُصَابًا مَضْرُوبًا مِنَ ٱللهِ وَمَذْلُولًا.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وَهُوَ مَجْرُوحٌ لِأَجْلِ مَعَاصِينَا، مَسْحُوقٌ لِأَجْلِ آثَامِنَا. تَأْدِيبُ سَلَامِنَا عَلَيْهِ، وَبِحُبُرِهِ شُفِينَا.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كُلُّنَا كَغَنَمٍ ضَلَلْنَا. مِلْنَا كُلُّ وَاحِدٍ إِلَى طَرِيقِهِ، وَٱلرَّبُّ وَضَعَ عَلَيْهِ إِثْمَ جَمِيعِنَا.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ظُلِمَ أَمَّا هُوَ فَتَذَلَّلَ وَلَمْ يَفْتَحْ فَاهُ. كَشَاةٍ تُسَاقُ إِلَى ٱلذَّبْحِ، وَكَنَعْجَةٍ صَامِتَةٍ أَمَامَ جَازِّيهَا فَلَمْ يَفْتَحْ فَاهُ.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مِنَ ٱلضُّغْطَةِ وَمِنَ ٱلدَّيْنُونَةِ أُخِذَ. وَفِي جِيلِهِ مَنْ كَانَ يَظُنُّ أَنَّهُ قُطِعَ مِنْ أَرْضِ ٱلْأَحْيَاءِ، أَنَّهُ ضُرِبَ مِنْ أَجْلِ ذَنْبِ شَعْبِي؟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وَجُعِلَ مَعَ ٱلْأَشْرَارِ قَبْرُهُ، وَمَعَ غَنِيٍّ عِنْدَ مَوْتِهِ. عَلَى أَنَّهُ لَمْ يَعْمَلْ ظُلْمًا، وَلَمْ يَكُنْ فِي فَمِهِ غِشٌّ.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أَمَّا ٱلرَّبُّ فَسُرَّ بِأَنْ يَسْحَقَهُ بِٱلْحَزَنِ. إِنْ جَعَلَ نَفْسَهُ ذَبِيحَةَ إِثْمٍ يَرَى نَسْلًا تَطُولُ أَيَّامُهُ، وَمَسَرَّةُ ٱلرَّبِّ بِيَدِهِ تَنْجَحُ.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مِنْ تَعَبِ نَفْسِهِ يَرَى وَيَشْبَعُ، وَعَبْدِي ٱلْبَارُّ بِمَعْرِفَتِهِ يُبَرِّرُ كَثِيرِينَ، وَآثَامُهُمْ هُوَ يَحْمِلُهَا.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لِذَلِكَ أَقْسِمُ لَهُ بَيْنَ ٱلْأَعِزَّاءِ وَمَعَ ٱلْعُظَمَاءِ يَقْسِمُ غَنِيمَةً، مِنْ أَجْلِ أَنَّهُ سَكَبَ لِلْمَوْتِ نَفْسَهُ وَأُحْصِيَ مَعَ أَثَمَةٍ، وَهُوَ حَمَلَ خَطِيَّةَ كَثِيرِينَ وَشَفَعَ فِي ٱلْمُذْنِبِينَ.</w:t>
      </w:r>
      <w:r>
        <w:rPr>
          <w:lang w:val="ar_AE" w:bidi="ar_AE"/>
        </w:rPr>
      </w:r>
      <w:r>
        <w:rPr>
          <w:lang w:val="ar_AE" w:bidi="ar_AE"/>
        </w:rPr>
      </w:r>
    </w:p>
    <w:p>
      <w:pPr>
        <w:bidi/>
      </w:pPr>
      <w:r>
        <w:rPr>
          <w:lang w:val="ar_AE" w:bidi="ar_AE"/>
        </w:rPr>
      </w:r>
    </w:p>
    <w:p>
      <w:pPr>
        <w:pStyle w:val="Heading2"/>
        <w:bidi/>
      </w:pPr>
      <w:r>
        <w:rPr>
          <w:lang w:val="ar_AE" w:bidi="ar_AE"/>
        </w:rPr>
        <w:t>Isaiah 54:1</w:t>
      </w:r>
      <w:r>
        <w:rPr>
          <w:lang w:val="ar_AE" w:bidi="ar_AE"/>
        </w:rPr>
      </w:r>
    </w:p>
    <w:p>
      <w:pPr>
        <w:bidi/>
      </w:pPr>
      <w:r>
        <w:rPr>
          <w:lang w:val="ar_AE" w:bidi="ar_AE"/>
        </w:rPr>
      </w:r>
      <w:r>
        <w:rPr>
          <w:vertAlign w:val="superscript"/>
          <w:lang w:val="ar_AE" w:bidi="ar_AE"/>
        </w:rPr>
        <w:t>1</w:t>
      </w:r>
      <w:r>
        <w:rPr>
          <w:lang w:val="ar_AE" w:bidi="ar_AE"/>
        </w:rPr>
        <w:t xml:space="preserve"> «تَرَنَّمِي أَيَّتُهَا ٱلْعَاقِرُ ٱلَّتِي لَمْ تَلِدْ. أَشِيدِي بِٱلتَّرَنُّمِ أَيَّتُهَا ٱلَّتِي لَمْ تَمْخَضْ، لِأَنَّ بَنِي ٱلْمُسْتَوْحِشَةِ أَكْثَرُ مِنْ بَنِي ذَاتِ ٱلْبَعْلِ، قَالَ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أَوْسِعِي مَكَانَ خَيْمَتِكِ، وَلْتُبْسَطْ شُقَقُ مَسَاكِنِكِ. لَا تُمْسِكِي. أَطِيلِي أَطْنَابَكِ وَشَدِّدِي أَوْتَادَكِ،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لِأَنَّكِ تَمْتَدِّينَ إِلَى ٱلْيَمِينِ وَإِلَى ٱلْيَسَارِ، وَيَرِثُ نَسْلُكِ أُمَمًا، وَيُعْمِرُ مُدُنًا خَرِبَةً.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لَا تَخَافِي لِأَنَّكِ لَا تَخْزَيْنَ، وَلَا تَخْجَلِي لِأَنَّكِ لَا تَسْتَحِينَ. فَإِنَّكِ تَنْسَيْنَ خِزْيَ صَبَاكِ، وَعَارُ تَرَمُّلِكِ لَا تَذْكُرِينَهُ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لِأَنَّ بَعْلَكِ هُوَ صَانِعُكِ، رَبُّ ٱلْجُنُودِ ٱسْمُهُ، وَوَلِيُّكِ قُدُّوسُ إِسْرَائِيلَ، إِلَهَ كُلِّ ٱلْأَرْضِ يُدْعَى.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لِأَنَّهُ كَٱمْرَأَةٍ مَهْجُورَةٍ وَمَحْزُونَةِ ٱلرُّوحِ دَعَاكِ ٱلرَّبُّ، وَكَزَوْجَةِ ٱلصِّبَا إِذَا رُذِلَتْ، قَالَ إِلَهُكِ.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لُحَيْظَةً تَرَكْتُكِ، وَبِمَرَاحِمَ عَظِيمَةٍ سَأَجْمَعُكِ.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بِفَيَضَانِ ٱلْغَضَبِ حَجَبْتُ وَجْهِي عَنْكِ لَحْظَةً، وَبِإِحْسَانٍ أَبَدِيٍّ أَرْحَمُكِ، قَالَ وَلِيُّكِ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لِأَنَّهُ كَمِيَاهِ نُوحٍ هَذِهِ لِي. كَمَا حَلَفْتُ أَنْ لَا تَعْبُرَ بَعْدُ مِيَاهُ نُوحٍ عَلَى ٱلْأَرْضِ، هَكَذَا حَلَفْتُ أَنْ لَا أَغْضَبَ عَلَيْكِ وَلَا أَزْجُرَكِ.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فَإِنَّ ٱلْجِبَالَ تَزُولُ، وَٱلْآكَامَ تَتَزَعْزَعُ، أَمَّا إِحْسَانِي فَلَا يَزُولُ عَنْكِ، وَعَهْدُ سَلَامِي لَا يَتَزَعْزَعُ، قَالَ رَاحِمُكِ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«أَيَّتُهَا ٱلذَّلِيلَةُ ٱلْمُضْطَرِبَةُ غَيْرُ ٱلْمُتَعَزِّيَةِ، هَأَنَذَا أَبْنِي بِٱلْأُثْمُدِ حِجَارَتَكِ، وَبِٱلْيَاقُوتِ ٱلْأَزْرَقِ أُؤَسِّسُكِ،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وَأَجْعَلُ شُرَفَكِ يَاقُوتًا، وَأَبْوَابَكِ حِجَارَةً بَهْرَمَانِيَّةً، وَكُلَّ تُخُومِكِ حِجَارَةً كَرِيمَةً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وَكُلَّ بَنِيكِ تَلَامِيذَ ٱلرَّبِّ، وَسَلَامَ بَنِيكِ كَثِيرًا.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بِٱلْبِرِّ تُثَبَّتِينَ بَعِيدَةً عَنِ ٱلظُّلْمِ فَلَا تَخَافِينَ، وَعَنِ ٱلِٱرْتِعَابِ فَلَا يَدْنُو مِنْكِ.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هَا إِنَّهُمْ يَجْتَمِعُونَ ٱجْتِمَاعًا لَيْسَ مِنْ عِنْدِي. مَنِ ٱجْتَمَعَ عَلَيْكِ فَإِلَيْكِ يَسْقُطُ.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هَأَنَذَا قَدْ خَلَقْتُ ٱلْحَدَّادَ ٱلَّذِي يَنْفُخُ ٱلْفَحْمَ فِي ٱلنَّارِ وَيُخْرِجُ آلَةً لِعَمَلِهِ، وَأَنَا خَلَقْتُ ٱلْمُهْلِكَ لِيَخْرِبَ.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«كُلُّ آلَةٍ صُوِّرَتْ ضِدَّكِ لَا تَنْجَحُ، وَكُلُّ لِسَانٍ يَقُومُ عَلَيْكِ فِي ٱلْقَضَاءِ تَحْكُمِينَ عَلَيْهِ. هَذَا هُوَ مِيرَاثُ عَبِيدِ ٱلرَّبِّ وَبِرُّهُمْ مِنْ عِنْدِي، يَقُولُ ٱلرَّبُّ.</w:t>
      </w:r>
      <w:r>
        <w:rPr>
          <w:lang w:val="ar_AE" w:bidi="ar_AE"/>
        </w:rPr>
      </w:r>
      <w:r>
        <w:rPr>
          <w:lang w:val="ar_AE" w:bidi="ar_AE"/>
        </w:rPr>
      </w:r>
    </w:p>
    <w:p>
      <w:pPr>
        <w:bidi/>
      </w:pPr>
      <w:r>
        <w:rPr>
          <w:lang w:val="ar_AE" w:bidi="ar_AE"/>
        </w:rPr>
      </w:r>
    </w:p>
    <w:p>
      <w:pPr>
        <w:pStyle w:val="Heading2"/>
        <w:bidi/>
      </w:pPr>
      <w:r>
        <w:rPr>
          <w:lang w:val="ar_AE" w:bidi="ar_AE"/>
        </w:rPr>
        <w:t>Isaiah 55:1</w:t>
      </w:r>
      <w:r>
        <w:rPr>
          <w:lang w:val="ar_AE" w:bidi="ar_AE"/>
        </w:rPr>
      </w:r>
    </w:p>
    <w:p>
      <w:pPr>
        <w:bidi/>
      </w:pPr>
      <w:r>
        <w:rPr>
          <w:lang w:val="ar_AE" w:bidi="ar_AE"/>
        </w:rPr>
      </w:r>
      <w:r>
        <w:rPr>
          <w:vertAlign w:val="superscript"/>
          <w:lang w:val="ar_AE" w:bidi="ar_AE"/>
        </w:rPr>
        <w:t>1</w:t>
      </w:r>
      <w:r>
        <w:rPr>
          <w:lang w:val="ar_AE" w:bidi="ar_AE"/>
        </w:rPr>
        <w:t xml:space="preserve"> «أَيُّهَا ٱلْعِطَاشُ جَمِيعًا هَلُمُّوا إِلَى ٱلْمِيَاهِ، وَٱلَّذِي لَيْسَ لَهُ فِضَّةٌ تَعَالَوْا ٱشْتَرُوا وَكُلُوا. هَلُمُّوا ٱشْتَرُوا بِلَا فِضَّةٍ وَبِلَا ثَمَنٍ خَمْرًا وَلَبَنًا.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لِمَاذَا تَزِنُونَ فِضَّةً لِغَيْرِ خُبْزٍ، وَتَعَبَكُمْ لِغَيْرِ شَبَعٍ؟ ٱسْتَمِعُوا لِي ٱسْتِمَاعًا وَكُلُوا ٱلطَّيِّبَ، وَلْتَتَلَذَّذْ بِٱلدَّسَمِ أَنْفُسُكُمْ.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أَمِيلُوا آذَانَكُمْ وَهَلُمُّوا إِلَيَّ. ٱسْمَعُوا فَتَحْيَا أَنْفُسُكُمْ. وَأَقْطَعَ لَكُمْ عَهْدًا أَبَدِيًّا، مَرَاحِمَ دَاوُدَ ٱلصَّادِقَةَ.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هُوَذَا قَدْ جَعَلْتُهُ شَارِعًا لِلشُّعُوبِ، رَئِيسًا وَمُوصِيًا لِلشُّعُوبِ.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هَا أُمَّةٌ لَا تَعْرِفُهَا تَدْعُوهَا، وَأُمَّةٌ لَمْ تَعْرِفْكَ تَرْكُضُ إِلَيْكَ، مِنْ أَجْلِ ٱلرَّبِّ إِلَهِكَ وَقُدُّوسِ إِسْرَائِيلَ لِأَنَّهُ قَدْ مَجَّدَكَ».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اُطْلُبُوا ٱلرَّبَّ مَا دَامَ يُوجَدُ. ٱدْعُوهُ وَهُوَ قَرِيبٌ.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لِيَتْرُكِ ٱلشِّرِّيرُ طَرِيقَهُ، وَرَجُلُ ٱلْإِثْمِ أَفْكَارَهُ، وَلْيَتُبْ إِلَى ٱلرَّبِّ فَيَرْحَمَهُ، وَإِلَى إِلَهِنَا لِأَنَّهُ يُكْثِرُ ٱلْغُفْرَانَ.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«لِأَنَّ أَفْكَارِي لَيْسَتْ أَفْكَارَكُمْ، وَلَا طُرُقُكُمْ طُرُقِي، يَقُولُ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لِأَنَّهُ كَمَا عَلَتِ ٱلسَّمَاوَاتُ عَنِ ٱلْأَرْضِ، هَكَذَا عَلَتْ طُرُقِي عَنْ طُرُقِكُمْ وَأَفْكَارِي عَنْ أَفْكَارِكُمْ.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لِأَنَّهُ كَمَا يَنْزِلُ ٱلْمَطَرُ وَٱلثَّلْجُ مِنَ ٱلسَّمَاءِ وَلَا يَرْجِعَانِ إِلَى هُنَاكَ، بَلْ يُرْوِيَانِ ٱلْأَرْضَ وَيَجْعَلَانِهَا تَلِدُ وَتُنْبِتُ وَتُعْطِي زَرْعًا لِلزَّارِعِ وَخُبْزًا لِلْآكِلِ،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هَكَذَا تَكُونُ كَلِمَتِي ٱلَّتِي تَخْرُجُ مِنْ فَمِي. لَا تَرْجِعُ إِلَيَّ فَارِغَةً، بَلْ تَعْمَلُ مَا سُرِرْتُ بِهِ وَتَنْجَحُ فِي مَا أَرْسَلْتُهَا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لِأَنَّكُمْ بِفَرَحٍ تَخْرُجُونَ وَبِسَلَامٍ تُحْضَرُونَ. ٱلْجِبَالُ وَٱلْآكَامُ تُشِيدُ أَمَامَكُمْ تَرَنُّمًا، وَكُلُّ شَجَرِ ٱلْحَقْلِ تُصَفِّقُ بِٱلْأَيَادِي.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عِوَضًا عَنِ ٱلشَّوْكِ يَنْبُتُ سَرْوٌ، وَعِوَضًا عَنِ ٱلْقَرِيسِ يَطْلَعُ آسٌ. وَيَكُونُ لِلرَّبِّ ٱسْمًا، عَلَامَةً أَبَدِيَّةً لَا تَنْقَطِعُ».</w:t>
      </w:r>
      <w:r>
        <w:rPr>
          <w:lang w:val="ar_AE" w:bidi="ar_AE"/>
        </w:rPr>
      </w:r>
      <w:r>
        <w:rPr>
          <w:lang w:val="ar_AE" w:bidi="ar_AE"/>
        </w:rPr>
      </w:r>
    </w:p>
    <w:p>
      <w:pPr>
        <w:bidi/>
      </w:pPr>
      <w:r>
        <w:rPr>
          <w:lang w:val="ar_AE" w:bidi="ar_AE"/>
        </w:rPr>
      </w:r>
    </w:p>
    <w:p>
      <w:pPr>
        <w:pStyle w:val="Heading2"/>
        <w:bidi/>
      </w:pPr>
      <w:r>
        <w:rPr>
          <w:lang w:val="ar_AE" w:bidi="ar_AE"/>
        </w:rPr>
        <w:t>Isaiah 56:1</w:t>
      </w:r>
      <w:r>
        <w:rPr>
          <w:lang w:val="ar_AE" w:bidi="ar_AE"/>
        </w:rPr>
      </w:r>
    </w:p>
    <w:p>
      <w:pPr>
        <w:bidi/>
      </w:pPr>
      <w:r>
        <w:rPr>
          <w:lang w:val="ar_AE" w:bidi="ar_AE"/>
        </w:rPr>
      </w:r>
      <w:r>
        <w:rPr>
          <w:vertAlign w:val="superscript"/>
          <w:lang w:val="ar_AE" w:bidi="ar_AE"/>
        </w:rPr>
        <w:t>1</w:t>
      </w:r>
      <w:r>
        <w:rPr>
          <w:lang w:val="ar_AE" w:bidi="ar_AE"/>
        </w:rPr>
        <w:t xml:space="preserve"> هَكَذَا قَالَ ٱلرَّبُّ: «ٱحْفَظُوا ٱلْحَقَّ وَأَجْرُوا ٱلْعَدْلَ. لِأَنَّهُ قَرِيبٌ مَجِيءُ خَلَاصِي وَٱسْتِعْلَانُ بِرِّي.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طُوبَى لِلْإِنْسَانِ ٱلَّذِي يَعْمَلُ هَذَا، وَلِٱبْنِ ٱلْإِنْسَانِ ٱلَّذِي يَتَمَسَّكُ بِهِ، ٱلْحَافِظِ ٱلسَّبْتَ لِئَلَّا يُنَجِّسَهُ، وَٱلْحَافِظِ يَدَهُ مِنْ كُلِّ عَمَلِ 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فَلَا يَتَكَلَّمِ ٱبْنُ ٱلْغَرِيبِ ٱلَّذِي ٱقْتَرَنَ بِٱلرَّبِّ قَائِلًا: «إِفْرَازًا أَفْرَزَنِي ٱلرَّبُّ مِنْ شَعْبِهِ». وَلَا يَقُلِ ٱلْخَصِيُّ: «هَا أَنَا شَجَرَةٌ يَابِسَةٌ».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لِأَنَّهُ هَكَذَا قَالَ ٱلرَّبُّ لِلْخِصْيَانِ ٱلَّذِينَ يَحْفَظُونَ سُبُوتِي، وَيَخْتَارُونَ مَا يَسُرُّنِي، وَيَتَمَسَّكُونَ بِعَهْدِي: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«إِنِّي أُعْطِيهِمْ فِي بَيْتِي وَفِي أَسْوَارِي نُصُبًا وَٱسْمًا أَفْضَلَ مِنَ ٱلْبَنِينَ وَٱلْبَنَاتِ. أُعْطِيهِمْ ٱسْمًا أَبَدِيًّا لَا يَنْقَطِعُ.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وَأَبْنَاءُ ٱلْغَرِيبِ ٱلَّذِينَ يَقْتَرِنُونَ بِٱلرَّبِّ لِيَخْدِمُوهُ وَلِيُحِبُّوا ٱسْمَ ٱلرَّبِّ لِيَكُونُوا لَهُ عَبِيدًا، كُلُّ ٱلَّذِينَ يَحْفَظُونَ ٱلسَّبْتَ لِئَلَّا يُنَجِّسُوهُ، وَيَتَمَسَّكُونَ بِعَهْدِي،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آتِي بِهِمْ إِلَى جَبَلِ قُدْسِي، وَأُفَرِّحُهُمْ فِي بَيْتِ صَلَاتِي، وَتَكُونُ مُحْرَقَاتُهُمْ وَذَبَائِحُهُمْ مَقْبُولَةً عَلَى مَذْبَحِي، لِأَنَّ بَيْتِي بَيْتَ ٱلصَّلَاةِ يُدْعَى لِكُلِّ ٱلشُّعُوبِ».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يَقُولُ ٱلسَّيِّدُ ٱلرَّبُّ جَامِعُ مَنْفِيِّي إِسْرَائِيلَ: «أَجْمَعُ بَعْدُ إِلَيْهِ، إِلَى مَجْمُوعِيهِ».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يَا جَمِيعَ وُحُوشِ ٱلْبَرِّ تَعَالَيْ لِلْأَكْلِ. يَا جَمِيعَ ٱلْوُحُوشِ ٱلَّتِي فِي ٱلْوَعْرِ.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مُرَاقِبُوهُ عُمْيٌ كُلُّهُمْ. لَا يَعْرِفُونَ. كُلُّهُمْ كِلَابٌ بُكْمٌ لَا تَقْدِرُ أَنْ تَنْبَحَ. حَالِمُونَ مُضْطَجِعُونَ، مُحِبُّو ٱلنَّوْمِ.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وَٱلْكِلَابُ شَرِهَةٌ لَا تَعْرِفُ ٱلشَّبَعَ. وَهُمْ رُعَاةٌ لَا يَعْرِفُونَ ٱلْفَهْمَ. ٱلْتَفَتُوا جَمِيعًا إِلَى طُرُقِهِمْ، كُلُّ وَاحِدٍ إِلَى ٱلرِّبْحِ عَنْ أَقْصَى.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«هَلُمُّوا آخُذُ خَمْرًا وَلْنَشْتَفَّ مُسْكِرًا، وَيَكُونُ ٱلْغَدُ كَهَذَا ٱلْيَوْمِ عَظِيمًا بَلْ أَزْيَدَ جِدًّا».</w:t>
      </w:r>
      <w:r>
        <w:rPr>
          <w:lang w:val="ar_AE" w:bidi="ar_AE"/>
        </w:rPr>
      </w:r>
      <w:r>
        <w:rPr>
          <w:lang w:val="ar_AE" w:bidi="ar_AE"/>
        </w:rPr>
      </w:r>
    </w:p>
    <w:p>
      <w:pPr>
        <w:bidi/>
      </w:pPr>
      <w:r>
        <w:rPr>
          <w:lang w:val="ar_AE" w:bidi="ar_AE"/>
        </w:rPr>
      </w:r>
    </w:p>
    <w:p>
      <w:pPr>
        <w:pStyle w:val="Heading2"/>
        <w:bidi/>
      </w:pPr>
      <w:r>
        <w:rPr>
          <w:lang w:val="ar_AE" w:bidi="ar_AE"/>
        </w:rPr>
        <w:t>Isaiah 57:1</w:t>
      </w:r>
      <w:r>
        <w:rPr>
          <w:lang w:val="ar_AE" w:bidi="ar_AE"/>
        </w:rPr>
      </w:r>
    </w:p>
    <w:p>
      <w:pPr>
        <w:bidi/>
      </w:pPr>
      <w:r>
        <w:rPr>
          <w:lang w:val="ar_AE" w:bidi="ar_AE"/>
        </w:rPr>
      </w:r>
      <w:r>
        <w:rPr>
          <w:vertAlign w:val="superscript"/>
          <w:lang w:val="ar_AE" w:bidi="ar_AE"/>
        </w:rPr>
        <w:t>1</w:t>
      </w:r>
      <w:r>
        <w:rPr>
          <w:lang w:val="ar_AE" w:bidi="ar_AE"/>
        </w:rPr>
        <w:t xml:space="preserve"> بَادَ ٱلصِّدِّيقُ وَلَيْسَ أَحَدٌ يَضَعُ ذَلِكَ فِي قَلْبِهِ. وَرِجَالُ ٱلْإِحْسَانِ يُضَمُّونَ، وَلَيْسَ مَنْ يَفْطَنُ بِأَنَّهُ مِنْ وَجْهِ ٱلشَّرِّ يُضَمُّ ٱلصِّدِّيقُ.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يَدْخُلُ ٱلسَّلَامَ. يَسْتَرِيحُونَ فِي مَضَاجِعِهِمِ. ٱلسَّالِكُ بِٱلِٱسْتِقَامَةِ.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«أَمَّا أَنْتُمْ فَتَقَدَّمُوا إِلَى هُنَا يَا بَنِي ٱلسَّاحِرَةِ، نَسْلَ ٱلْفَاسِقِ وَٱلزَّانِيَةِ.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بِمَنْ تَسْخَرُونَ، وَعَلَى مَنْ تَفْغَرُونَ ٱلْفَمَ وَتَدْلَعُونَ ٱللِّسَانَ؟ أَمَا أَنْتُمْ أَوْلَادُ ٱلْمَعْصِيَةِ، نَسْلُ ٱلْكَذِبِ؟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ٱلْمُتَوَقِّدُونَ إِلَى ٱلْأَصْنَامِ تَحْتَ كُلِّ شَجَرَةٍ خَضْرَاءَ، ٱلْقَاتِلُونَ ٱلْأَوْلَادَ فِي ٱلْأَوْدِيَةِ تَحْتَ شُقُوقِ ٱلْمَعَاقِلِ.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فِي حِجَارَةِ ٱلْوَادِي ٱلْمُلْسِ نَصِيبُكِ. تِلْكَ هِيَ قُرْعَتُكِ. لِتِلْكَ سَكَبْتِ سَكِيبًا وَأَصْعَدْتِ تَقْدِمَةً. أَعَنْ هَذِهِ أَتَعَزَّى؟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عَلَى جَبَلٍ عَالٍ وَمُرْتَفِعٍ وَضَعْتِ مَضْجَعَكِ، وَإِلَى هُنَاكَ صَعِدْتِ لِتَذْبَحِي ذَبِيحَةً.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وَرَاءَ ٱلْبَابِ وَٱلْقَائِمَةِ وَضَعْتِ تَذْكَارَكِ، لِأَنَّكِ لِغَيْرِي كَشَفْتِ وَصَعِدْتِ. أَوْسَعْتِ مَضْجَعَكِ وَقَطَعْتِ لِنَفْسِكِ عَهْدًا مَعَهُمْ. أَحْبَبْتِ مَضْجَعَهُمْ. نَظَرْتِ فُرْصَةً.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وَسِرْتِ إِلَى ٱلْمَلِكِ بِٱلدُّهْنِ، وَأَكْثَرْتِ أَطْيَابَكِ، وَأَرْسَلْتِ رُسُلَكِ إِلَى بُعْدٍ وَنَزَلْتِ حَتَّى إِلَى ٱلْهَاوِيَةِ.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بِطُولِ أَسْفَارِكِ أَعْيَيْتِ، وَلَمْ تَقُولِي: يَئِسْتُ. شَهْوَتَكِ وَجَدْتِ، لِذَلِكَ لَمْ تَضْعُفِي.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وَمِمَّنْ خَشِيتِ وَخِفْتِ حَتَّى خُنْتِ، وَإِيَّايَ لَمْ تَذْكُرِي، وَلَا وَضَعْتِ فِي قَلْبِكِ؟ أَمَّا أَنَا سَاكِتٌ، وَذَلِكَ مُنْذُ ٱلْقَدِيمِ، فَإِيَّايَ لَمْ تَخَافِي.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أَنَا أُخْبِرُ بِبِرِّكِ وَبِأَعْمَالِكِ فَلَا تُفِيدُكِ.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إِذْ تَصْرُخِينَ فَلْيُنْقِذْكِ جُمُوعُكِ. وَلَكِنِ ٱلرِّيحُ تَحْمِلُهُمْ كُلَّهُمْ. تَأْخُذُهُمْ نَفَخَةٌ. أَمَّا ٱلْمُتَوَكِّلُ عَلَيَّ فَيَمْلِكُ ٱلْأَرْضَ وَيَرِثُ جَبَلَ قُدْسِي».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وَيَقُولُ: «أَعِدُّوا، أَعِدُّوا. هَيِّئُوا ٱلطَّرِيقَ. ٱرْفَعُوا ٱلْمَعْثَرَةَ مِنْ طَرِيقِ شَعْبِي».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لِأَنَّهُ هَكَذَا قَالَ ٱلْعَلِيُّ ٱلْمُرْتَفِعُ، سَاكِنُ ٱلْأَبَدِ، ٱلْقُدُّوسُ ٱسْمُهُ: «فِي ٱلْمَوْضِعِ ٱلْمُرْتَفِعِ ٱلْمُقَدَّسِ أَسْكُنُ، وَمَعَ ٱلْمُنْسَحِقِ وَٱلْمُتَوَاضِعِ ٱلرُّوحِ، لِأُحْيِيَ رُوحَ ٱلْمُتَوَاضِعِينَ، وَلِأُحْيِيَ قَلْبَ ٱلْمُنْسَحِقِينَ.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لِأَنِّي لَا أُخَاصِمُ إِلَى ٱلْأَبَدِ، وَلَا أَغْضَبُ إِلَى ٱلدَّهْرِ. لِأَنَّ ٱلرُّوحَ يُغْشَى عَلَيْهَا أَمَامِي، وَٱلنَّسَمَاتُ ٱلَّتِي صَنَعْتُهَا.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مِنْ أَجْلِ إِثْمِ مَكْسَبِهِ غَضِبْتُ وَضَرَبْتُهُ. اَسْتَتَرْتُ وَغَضِبْتُ، فَذَهَبَ عَاصِيًا فِي طَرِيقِ قَلْبِهِ.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رَأَيْتُ طُرُقَهُ وَسَأَشْفِيهِ وَأَقُودُهُ، وَأَرُدُّ تَعْزِيَاتٍ لَهُ وَلِنَائِحِيهِ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خَالِقًا ثَمَرَ ٱلشَّفَتَيْنِ. سَلَامٌ سَلَامٌ لِلْبَعِيدِ وَلِلْقَرِيبِ، قَالَ ٱلرَّبُّ، وَسَأَشْفِيهِ.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أَمَّا ٱلْأَشْرَارُ فَكَالْبَحْرِ ٱلْمُضْطَرِبِ لِأَنَّهُ لَا يَسْتَطِيعُ أَنْ يَهْدَأَ، وَتَقْذِفُ مِيَاهُهُ حَمْأَةً وَطِينًا.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لَيْسَ سَلَامٌ، قَالَ إِلَهِي، لِلْأَشْرَارِ.</w:t>
      </w:r>
      <w:r>
        <w:rPr>
          <w:lang w:val="ar_AE" w:bidi="ar_AE"/>
        </w:rPr>
      </w:r>
      <w:r>
        <w:rPr>
          <w:lang w:val="ar_AE" w:bidi="ar_AE"/>
        </w:rPr>
      </w:r>
    </w:p>
    <w:p>
      <w:pPr>
        <w:bidi/>
      </w:pPr>
      <w:r>
        <w:rPr>
          <w:lang w:val="ar_AE" w:bidi="ar_AE"/>
        </w:rPr>
      </w:r>
    </w:p>
    <w:p>
      <w:pPr>
        <w:pStyle w:val="Heading2"/>
        <w:bidi/>
      </w:pPr>
      <w:r>
        <w:rPr>
          <w:lang w:val="ar_AE" w:bidi="ar_AE"/>
        </w:rPr>
        <w:t>Isaiah 58:1</w:t>
      </w:r>
      <w:r>
        <w:rPr>
          <w:lang w:val="ar_AE" w:bidi="ar_AE"/>
        </w:rPr>
      </w:r>
    </w:p>
    <w:p>
      <w:pPr>
        <w:bidi/>
      </w:pPr>
      <w:r>
        <w:rPr>
          <w:lang w:val="ar_AE" w:bidi="ar_AE"/>
        </w:rPr>
      </w:r>
      <w:r>
        <w:rPr>
          <w:vertAlign w:val="superscript"/>
          <w:lang w:val="ar_AE" w:bidi="ar_AE"/>
        </w:rPr>
        <w:t>1</w:t>
      </w:r>
      <w:r>
        <w:rPr>
          <w:lang w:val="ar_AE" w:bidi="ar_AE"/>
        </w:rPr>
        <w:t xml:space="preserve"> «نَادِ بِصَوْتٍ عَالٍ. لَا تُمْسِكْ. اِرْفَعْ صَوْتَكَ كَبُوقٍ وَأَخْبِرْ شَعْبِي بِتَعَدِّيهِمْ، وَبَيْتَ يَعْقُوبَ بِخَطَايَاهُمْ.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وَإِيَّايَ يَطْلُبُونَ يَوْمًا فَيَوْمًا، وَيُسَرُّونَ بِمَعْرِفَةِ طُرُقِي كَأُمَّةٍ عَمِلَتْ بِرًّا، وَلَمْ تَتْرُكْ قَضَاءَ إِلَهِهَا. يَسْأَلُونَنِي عَنْ أَحْكَامِ ٱلْبِرِّ. يُسَرُّونَ بِٱلتَّقَرُّبِ إِلَى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يَقُولُونَ: لِمَاذَا صُمْنَا وَلَمْ تَنْظُرْ، ذَلَّلْنَا أَنْفُسَنَا وَلَمْ تُلَاحِظْ؟ هَا إِنَّكُمْ فِي يَوْمِ صَوْمِكُمْ تُوجِدُونَ مَسَرَّةً، وَبِكُلِّ أَشْغَالِكُمْ تُسَخِّرُونَ.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هَا إِنَّكُمْ لِلْخُصُومَةِ وَٱلنِّزَاعِ تَصُومُونَ، وَلِتَضْرِبُوا بِلَكْمَةِ ٱلشَّرِّ. لَسْتُمْ تَصُومُونَ كَمَا ٱلْيَوْمَ لِتَسْمِيعِ صَوْتِكُمْ فِي ٱلْعَلَاءِ.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أَمِثْلُ هَذَا يَكُونُ صَوْمٌ أَخْتَارُهُ؟ يَوْمًا يُذَلِّلُ ٱلْإِنْسَانُ فِيهِ نَفْسَهُ، يُحْنِي كَٱلْأَسَلَةِ رَأْسَهُ، وَيْفْرُشُ تَحْتَهُ مِسْحًا وَرَمَادًا. هَلْ تُسَمِّي هَذَا صَوْمًا وَيَوْمًا مَقْبُولًا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أَلَيْسَ هَذَا صَوْمًا أَخْتَارُهُ: حَلَّ قُيُودِ ٱلشَّرِّ. فَكَّ عُقَدِ ٱلنِّيرِ، وَإِطْلَاقَ ٱلْمَسْحُوقِينَ أَحْرَارًا، وَقَطْعَ كُلِّ نِيرٍ.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أَلَيْسَ أَنْ تَكْسِرَ لِلْجَائِعِ خُبْزَكَ، وَأَنْ تُدْخِلَ ٱلْمَسَاكِينَ ٱلتَّائِهِينَ إِلَى بَيْتِكَ؟ إِذَا رَأَيْتَ عُرْيَانًا أَنْ تَكْسُوهُ، وَأَنْ لَا تَتَغَاضَى عَنْ لَحْمِكَ.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«حِينَئِذٍ يَنْفَجِرُ مِثْلَ ٱلصُّبْحِ نُورُكَ، وَتَنْبُتُ صِحَّتُكَ سَرِيعًا، وَيَسِيرُ بِرُّكَ أَمَامَكَ، وَمَجْدُ ٱلرَّبِّ يَجْمَعُ سَاقَتَكَ.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حِينَئِذٍ تَدْعُو فَيُجِيبُ ٱلرَّبُّ. تَسْتَغِيثُ فَيَقُولُ: هَأَنَذَا. إِنْ نَزَعْتَ مِنْ وَسَطِكَ ٱلنِّيرَ وَٱلْإِيمَاءَ بِٱلْأصْبُعِ وَكَلَامَ ٱلْإِثْمِ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وَأَنْفَقْتَ نَفْسَكَ لِلْجَائِعِ، وَأَشْبَعْتَ ٱلنَّفْسَ ٱلذَّلِيلَةَ، يُشْرِقُ فِي ٱلظُّلْمَةِ نُورُكَ، وَيَكُونُ ظَلَامُكَ ٱلدَّامِسُ مِثْلَ ٱلظُّهْرِ.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وَيَقُودُكَ ٱلرَّبُّ عَلَى ٱلدَّوَامِ، وَيُشْبِعُ فِي ٱلْجَدُوبِ نَفْسَكَ، وَيُنَشِّطُ عِظَامَكَ فَتَصِيرُ كَجَنَّةٍ رَيَّا وَكَنَبْعِ مِيَاهٍ لَا تَنْقَطِعُ مِيَاهُهُ.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وَمِنْكَ تُبْنَى ٱلْخِرَبُ ٱلْقَدِيمَةُ. تُقِيمُ أَسَاسَاتِ دَوْرٍ فَدَوْرٍ، فَيُسَمُّونَكَ: مُرَمِّمَ ٱلثُّغْرَةِ، مُرْجِعَ ٱلْمَسَالِكِ لِلسُّكْنَى.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«إِنْ رَدَدْتَ عَنِ ٱلسَّبْتِ رِجْلَكَ، عَنْ عَمَلِ مَسَرَّتِكَ يَوْمَ قُدْسِي، وَدَعَوْتَ ٱلسَّبْتَ لَذَّةً، وَمُقَدَّسَ ٱلرَّبِّ مُكَرَّمًا، وَأَكْرَمْتَهُ عَنْ عَمَلِ طُرُقِكَ وَعَنْ إِيجَادِ مَسَرَّتِكَ وَٱلتَّكَلُّمِ بِكَلَامِكَ،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فَإِنَّكَ حِينَئِذٍ تَتَلَذَّذُ بِٱلرَّبِّ، وَأُرَكِّبُكَ عَلَى مُرْتَفَعَاتِ ٱلْأَرْضِ، وَأُطْعِمُكَ مِيرَاثَ يَعْقُوبَ أَبِيكَ، لِأَنَّ فَمَ ٱلرَّبِّ تَكَلَّمَ».</w:t>
      </w:r>
      <w:r>
        <w:rPr>
          <w:lang w:val="ar_AE" w:bidi="ar_AE"/>
        </w:rPr>
      </w:r>
      <w:r>
        <w:rPr>
          <w:lang w:val="ar_AE" w:bidi="ar_AE"/>
        </w:rPr>
      </w:r>
    </w:p>
    <w:p>
      <w:pPr>
        <w:bidi/>
      </w:pPr>
      <w:r>
        <w:rPr>
          <w:lang w:val="ar_AE" w:bidi="ar_AE"/>
        </w:rPr>
      </w:r>
    </w:p>
    <w:p>
      <w:pPr>
        <w:pStyle w:val="Heading2"/>
        <w:bidi/>
      </w:pPr>
      <w:r>
        <w:rPr>
          <w:lang w:val="ar_AE" w:bidi="ar_AE"/>
        </w:rPr>
        <w:t>Isaiah 59:1</w:t>
      </w:r>
      <w:r>
        <w:rPr>
          <w:lang w:val="ar_AE" w:bidi="ar_AE"/>
        </w:rPr>
      </w:r>
    </w:p>
    <w:p>
      <w:pPr>
        <w:bidi/>
      </w:pPr>
      <w:r>
        <w:rPr>
          <w:lang w:val="ar_AE" w:bidi="ar_AE"/>
        </w:rPr>
      </w:r>
      <w:r>
        <w:rPr>
          <w:vertAlign w:val="superscript"/>
          <w:lang w:val="ar_AE" w:bidi="ar_AE"/>
        </w:rPr>
        <w:t>1</w:t>
      </w:r>
      <w:r>
        <w:rPr>
          <w:lang w:val="ar_AE" w:bidi="ar_AE"/>
        </w:rPr>
        <w:t xml:space="preserve"> هَا إِنَّ يَدَ ٱلرَّبِّ لَمْ تَقْصُرْ عَنْ أَنْ تُخَلِّصَ، وَلَمْ تَثْقَلْ أُذُنُهُ عَنْ أَنْ تَسْمَعَ.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بَلْ آثَامُكُمْ صَارَتْ فَاصِلَةً بَيْنَكُمْ وَبَيْنَ إِلَهِكُمْ، وَخَطَايَاكُمْ سَتَرَتْ وَجْهَهُ عَنْكُمْ حَتَّى لَا يَسْمَعَ.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لِأَنَّ أَيْدِيَكُمْ قَدْ تَنَجَّسَتْ بِٱلدَّمِ، وَأَصَابِعَكُمْ بِٱلْإِثْمِ. شِفَاهُكُمْ تَكَلَّمَتْ بِٱلْكَذِبِ، وَلِسَانُكُمْ يَلْهَجُ بِٱلشَّرِّ.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لَيْسَ مَنْ يَدْعُو بِٱلْعَدْلِ، وَلَيْسَ مَنْ يُحَاكِمُ بِٱلْحَقِّ. يَتَّكِلُونَ عَلَى ٱلْبَاطِلِ، وَيَتَكَلَّمُونَ بِٱلْكَذِبِ. قَدْ حَبِلُوا بِتَعَبٍ، وَوَلَدُوا إِثْمًا.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فَقَسُوا بَيْضَ أَفْعَى، وَنَسَجُوا خُيُوطَ ٱلْعَنْكَبُوتِ. ٱلْآكِلُ مِنْ بَيْضِهِمْ يَمُوتُ، وَٱلَّتِي تُكْسَرُ تُخْرِجُ أَفْعَى.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خُيُوطُهُمْ لَا تَصِيرُ ثَوْبًا، وَلَا يَكْتَسُونَ بِأَعْمَالِهِمْ. أَعْمَالُهُمْ أَعْمَالُ إِثْمٍ، وَفَعْلُ ٱلظُّلْمِ فِي أَيْدِيهِمْ.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أَرْجُلُهُمْ إِلَى ٱلشَّرِّ تَجْرِي، وَتُسْرِعُ إِلَى سَفْكِ ٱلدَّمِ ٱلزَّكِيِّ. أَفْكَارُهُمْ أَفْكَارُ إِثْمٍ. فِي طُرُقِهِمِ ٱغْتِصَابٌ وَسَحْقٌ.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طَرِيقُ ٱلسَّلَامِ لَمْ يَعْرِفُوهُ، وَلَيْسَ فِي مَسَالِكِهِمْ عَدْلٌ. جَعَلُوا لِأَنْفُسِهِمْ سُبُلًا مُعْوَجَّةً. كُلُّ مَنْ يَسِيرُ فِيهَا لَا يَعْرِفُ سَلَامًا.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مِنْ أَجْلِ ذَلِكَ ٱبْتَعَدَ ٱلْحَقُّ عَنَّا، وَلَمْ يُدْرِكْنَا ٱلْعَدْلُ. نَنْتَظِرُ نُورًا فَإِذَا ظَلَامٌ. ضِيَاءً فَنَسِيرُ فِي ظَلَامٍ دَامِسٍ.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نَتَلَمَّسُ ٱلْحَائِطَ كَعُمْيٍ، وَكَٱلَّذِي بِلَا أَعْيُنٍ نَتَجَسَّسُ. قَدْ عَثَرْنَا فِي ٱلظُّهْرِ كَمَا فِي ٱلْعَتَمَةِ، فِي ٱلضَّبَابِ كَمَوْتَى.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نَزْأَرُ كُلُّنَا كَدُبَّةٍ، وَكَحَمَامٍ هَدْرًا نَهْدِرُ. نَنْتَظِرُ عَدْلًا وَلَيْسَ هُوَ، وَخَلَاصًا فَيَبْتَعِدُ عَنَّا.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لِأَنَّ مَعَاصِيَنَا كَثُرَتْ أَمَامَكَ، وَخَطَايَانَا تَشْهَدُ عَلَيْنَا، لِأَنَّ مَعَاصِيَنَا مَعَنَا، وَآثَامَنَا نَعْرِفُهَا.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تَعَدَّيْنَا وَكَذِبْنَا عَلَى ٱلرَّبِّ، وَحِدْنَا مِنْ وَرَاءِ إِلَهِنَا. تَكَلَّمْنَا بِٱلظُّلْمِ وَٱلْمَعْصِيَةِ. حَبِلْنَا وَلَهَجْنَا مِنَ ٱلْقَلْبِ بِكَلَامِ ٱلْكَذِبِ.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وَقَدِ ٱرْتَدَّ ٱلْحَقُّ إِلَى ٱلْوَرَاءِ، وَٱلْعَدْلُ يَقِفُ بَعِيدًا. لِأَنَّ ٱلصِّدْقَ سَقَطَ فِي ٱلشَّارِعِ، وَٱلِٱسْتِقَامَةَ لَا تَسْتَطِيعُ ٱلدُّخُولَ.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وَصَارَ ٱلصِّدْقُ مَعْدُومًا، وَٱلْحَائِدُ عَنِ ٱلشَّرِّ يُسْلَبُ. فَرَأَى ٱلرَّبُّ وَسَاءَ فِي عَيْنَيْهِ أَنَّهُ لَيْسَ عَدْلٌ.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فَرَأَى أَنَّهُ لَيْسَ إِنْسَانٌ، وَتَحَيَّرَ مِنْ أَنَّهُ لَيْسَ شَفِيعٌ. فَخَلَّصَتْ ذِرَاعُهُ لِنَفْسِهِ، وَبِرُّهُ هُوَ عَضَدَهُ.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فَلَبِسَ ٱلْبِرَّ كَدِرْعٍ، وَخُوذَةَ ٱلْخَلَاصِ عَلَى رَأْسِهِ. وَلَبِسَ ثِيَابَ ٱلِٱنْتِقَامِ كَلِبَاسٍ، وَٱكْتَسَى بِٱلْغَيْرَةِ كَرِدَاءٍ.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حَسَبَ ٱلْأَعْمَالِ هَكَذَا يُجَازِي مُبْغِضِيهِ سَخَطًا، وَأَعْدَاءَهُ عِقَابًا. جَزَاءً يُجَازِي ٱلْجَزَائِرَ.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فَيَخَافُونَ مِنَ ٱلْمَغْرِبِ ٱسْمَ ٱلرَّبِّ، وَمِنْ مَشْرِقِ ٱلشَّمْسِ مَجْدَهُ. عِنْدَمَا يَأْتِي ٱلْعَدُوُّ كَنَهْرٍ فَنَفْخَةُ ٱلرَّبِّ تَدْفَعُهُ.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«وَيَأْتِي ٱلْفَادِي إِلَى صِهْيَوْنَ وَإِلَى ٱلتَّائِبِينَ عَنِ ٱلْمَعْصِيَةِ فِي يَعْقُوبَ، يَقُولُ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أَمَّا أَنَا فَهَذَا عَهْدِي مَعَهُمْ، قَالَ ٱلرَّبُّ: رُوحِي ٱلَّذِي عَلَيْكَ، وَكَلَامِي ٱلَّذِي وَضَعْتُهُ فِي فَمِكَ لَا يَزُولُ مِنْ فَمِكَ، وَلَا مِنْ فَمِ نَسْلِكَ، وَلَا مِنْ فَمِ نَسْلِ نَسْلِكَ، قَالَ ٱلرَّبُّ، مِنَ ٱلْآنَ وَإِلَى ٱلْأَبَدِ.</w:t>
      </w:r>
      <w:r>
        <w:rPr>
          <w:lang w:val="ar_AE" w:bidi="ar_AE"/>
        </w:rPr>
      </w:r>
      <w:r>
        <w:rPr>
          <w:lang w:val="ar_AE" w:bidi="ar_AE"/>
        </w:rPr>
      </w:r>
    </w:p>
    <w:p>
      <w:pPr>
        <w:bidi/>
      </w:pPr>
      <w:r>
        <w:rPr>
          <w:lang w:val="ar_AE" w:bidi="ar_AE"/>
        </w:rPr>
      </w:r>
    </w:p>
    <w:p>
      <w:pPr>
        <w:pStyle w:val="Heading2"/>
        <w:bidi/>
      </w:pPr>
      <w:r>
        <w:rPr>
          <w:lang w:val="ar_AE" w:bidi="ar_AE"/>
        </w:rPr>
        <w:t>Isaiah 60:1</w:t>
      </w:r>
      <w:r>
        <w:rPr>
          <w:lang w:val="ar_AE" w:bidi="ar_AE"/>
        </w:rPr>
      </w:r>
    </w:p>
    <w:p>
      <w:pPr>
        <w:bidi/>
      </w:pPr>
      <w:r>
        <w:rPr>
          <w:lang w:val="ar_AE" w:bidi="ar_AE"/>
        </w:rPr>
      </w:r>
      <w:r>
        <w:rPr>
          <w:vertAlign w:val="superscript"/>
          <w:lang w:val="ar_AE" w:bidi="ar_AE"/>
        </w:rPr>
        <w:t>1</w:t>
      </w:r>
      <w:r>
        <w:rPr>
          <w:lang w:val="ar_AE" w:bidi="ar_AE"/>
        </w:rPr>
        <w:t xml:space="preserve"> «قُومِي ٱسْتَنِيرِي لِأَنَّهُ قَدْ جَاءَ نُورُكِ، وَمَجْدُ ٱلرَّبِّ أَشْرَقَ عَلَيْكِ.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لِأَنَّهُ هَا هِيَ ٱلظُّلْمَةُ تُغَطِّي ٱلْأَرْضَ وَٱلظَّلَامُ ٱلدَّامِسُ ٱلْأُمَمَ. أَمَّا عَلَيْكِ فَيُشْرِقُ ٱلرَّبُّ، وَمَجْدُهُ عَلَيْكِ يُرَى.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فَتَسِيرُ ٱلْأُمَمُ فِي نُورِكِ، وَٱلْمُلُوكُ فِي ضِيَاءِ إِشْرَاقِكِ.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«اِرْفَعِي عَيْنَيْكِ حَوَالَيْكِ وَٱنْظُرِي. قَدِ ٱجْتَمَعُوا كُلُّهُمْ. جَاءُوا إِلَيْكِ. يَأْتِي بَنُوكِ مِنْ بَعِيدٍ وَتُحْمَلُ بَنَاتُكِ عَلَى ٱلْأَيْدِي.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حِينَئِذٍ تَنْظُرِينَ وَتُنِيرِينَ وَيَخْفُقُ قَلْبُكِ وَيَتَّسِعُ، لِأَنَّهُ تَتَحَوَّلُ إِلَيْكِ ثَرْوَةُ ٱلْبَحْرِ، وَيَأْتِي إِلَيْكِ غِنَى ٱلْأُمَمِ.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تُغَطِّيكِ كَثْرَةُ ٱلْجِمَالِ، بُكْرَانُ مِدْيَانَ وَعِيفَةَ كُلُّهَا تَأْتِي مِنْ شَبَا. تَحْمِلُ ذَهَبًا وَلُبَانًا، وَتُبَشِّرُ بِتَسَابِيحِ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كُلُّ غَنَمِ قِيدَارَ تَجْتَمِعُ إِلَيْكِ. كِبَاشُ نَبَايُوتَ تَخْدِمُكِ. تَصْعَدُ مَقْبُولَةً عَلَى مَذْبَحِي، وَأُزَيِّنُ بَيْتَ جَمَالِي.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مَنْ هَؤُلَاءِ ٱلطَّائِرُونَ كَسَحَابٍ وَكَالْحَمَامِ إِلَى بُيُوتِهَا؟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إِنَّ ٱلْجَزَائِرَ تَنْتَظِرُنِي، وَسُفُنَ تَرْشِيشَ فِي ٱلْأَوَّلِ، لِتَأْتِيَ بِبَنِيكِ مِنْ بَعِيدٍ وَفِضَّتُهُمْ وَذَهَبُهُمْ مَعَهُمْ، لِٱسْمِ ٱلرَّبِّ إِلَهِكِ وَقُدُّوسِ إِسْرَائِيلَ، لِأَنَّهُ قَدْ مَجَّدَكِ.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«وَبَنُو ٱلْغَرِيبِ يَبْنُونَ أَسْوَارَكِ، وَمُلُوكُهُمْ يَخْدِمُونَكِ. لِأَنِّي بِغَضَبِي ضَرَبْتُكِ، وَبِرِضْوَانِي رَحِمْتُكِ.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وَتَنْفَتِحُ أَبْوَابُكِ دَائِمًا. نَهَارًا وَلَيْلًا لَا تُغْلَقُ. لِيُؤْتَى إِلَيْكِ بِغِنَى ٱلْأُمَمِ، وَتُقَادَ مُلُوكُهُمْ.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لِأَنَّ ٱلْأُمَّةَ وَٱلْمَمْلَكَةَ ٱلَّتِي لَا تَخْدِمُكِ تَبِيدُ، وَخَرَابًا تُخْرَبُ ٱلْأُمَمُ.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مَجْدُ لُبْنَانَ إِلَيْكِ يَأْتِي. ٱلسَّرْوُ وَٱلسِّنْدِيَانُ وَٱلشَّرْبِينُ مَعًا لِزِينَةِ مَكَانِ مَقْدِسِي، وَأُمَجِّدُ مَوْضِعَ رِجْلَيَّ.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«وَبَنُو ٱلَّذِينَ قَهَرُوكِ يَسِيرُونَ إِلَيْكِ خَاضِعِينَ، وَكُلُّ ٱلَّذِينَ أَهَانُوكِ يَسْجُدُونَ لَدَى بَاطِنِ قَدَمَيْكِ، وَيَدْعُونَكِ: مَدِينَةَ ٱلرَّبِّ، «صِهْيَوْنَ قُدُّوسِ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عِوَضًا عَنْ كَوْنِكِ مَهْجُورَةً وَمُبْغَضَةً بِلَا عَابِرٍ بِكِ، أَجْعَلُكِ فَخْرًا أَبَدِيًّا فَرَحَ دَوْرٍ فَدَوْرٍ.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وَتَرْضَعِينَ لَبَنَ ٱلْأُمَمِ، وَتَرْضَعِينَ ثُدِيَّ مُلُوكٍ، وَتَعْرِفِينَ أَنِّي أَنَا ٱلرَّبُّ مُخَلِّصُكِ وَوَلِيُّكِ عَزِيزُ يَعْقُوبَ.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عِوَضًا عَنِ ٱلنُّحَاسِ آتِي بِٱلذَّهَبِ، وَعِوَضًا عَنِ ٱلْحَدِيدِ آتِي بِٱلْفِضَّةِ، وَعِوَضًا عَنِ ٱلْخَشَبِ بِٱلنُّحَاسِ، وَعِوَضًا عَنِ ٱلْحِجَارَةِ بِٱلْحَدِيدِ، وَأَجْعَلُ وُكَلَاءَكِ سَلَامًا وَوُلَاتَكِ بِرًّا.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«لَا يُسْمَعُ بَعْدُ ظُلْمٌ فِي أَرْضِكِ، وَلَا خَرَابٌ أَوْ سَحْقٌ فِي تُخُومِكِ، بَلْ تُسَمِّينَ أَسْوَارَكِ: خَلَاصًا وَأَبْوَابَكِ: تَسْبِيحًا.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لَا تَكُونُ لَكِ بَعْدُ ٱلشَّمْسُ نُورًا فِي ٱلنَّهَارِ، وَلَا ٱلْقَمَرُ يُنِيرُ لَكِ مُضِيئًا، بَلِ ٱلرَّبُّ يَكُونُ لَكِ نُورًا أَبَدِيًّا وَإِلَهُكِ زِينَتَكِ.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لَا تَغِيبُ بَعْدُ شَمْسُكِ، وَقَمَرُكِ لَا يَنْقُصُ، لِأَنَّ ٱلرَّبَّ يَكُونُ لَكِ نُورًا أَبَدِيًّا، وَتُكْمَلُ أَيَّامُ نَوْحِكِ.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وَشَعْبُكِ كُلُّهُمْ أَبْرَارٌ. إِلَى ٱلْأَبَدِ يَرِثُونَ ٱلْأَرْضَ، غُصْنُ غَرْسِي عَمَلُ يَدَيَّ لِأَتَمَجَّدَ.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اَلصَّغِيرُ يَصِيرُ أَلْفًا وَٱلْحَقِيرُ أُمَّةً قَوِيَّةً. أَنَا ٱلرَّبُّ فِي وَقْتِهِ أُسْرِعُ بِهِ».</w:t>
      </w:r>
      <w:r>
        <w:rPr>
          <w:lang w:val="ar_AE" w:bidi="ar_AE"/>
        </w:rPr>
      </w:r>
      <w:r>
        <w:rPr>
          <w:lang w:val="ar_AE" w:bidi="ar_AE"/>
        </w:rPr>
      </w:r>
    </w:p>
    <w:p>
      <w:pPr>
        <w:bidi/>
      </w:pPr>
      <w:r>
        <w:rPr>
          <w:lang w:val="ar_AE" w:bidi="ar_AE"/>
        </w:rPr>
      </w:r>
    </w:p>
    <w:p>
      <w:pPr>
        <w:pStyle w:val="Heading2"/>
        <w:bidi/>
      </w:pPr>
      <w:r>
        <w:rPr>
          <w:lang w:val="ar_AE" w:bidi="ar_AE"/>
        </w:rPr>
        <w:t>Isaiah 61:1</w:t>
      </w:r>
      <w:r>
        <w:rPr>
          <w:lang w:val="ar_AE" w:bidi="ar_AE"/>
        </w:rPr>
      </w:r>
    </w:p>
    <w:p>
      <w:pPr>
        <w:bidi/>
      </w:pPr>
      <w:r>
        <w:rPr>
          <w:lang w:val="ar_AE" w:bidi="ar_AE"/>
        </w:rPr>
      </w:r>
      <w:r>
        <w:rPr>
          <w:vertAlign w:val="superscript"/>
          <w:lang w:val="ar_AE" w:bidi="ar_AE"/>
        </w:rPr>
        <w:t>1</w:t>
      </w:r>
      <w:r>
        <w:rPr>
          <w:lang w:val="ar_AE" w:bidi="ar_AE"/>
        </w:rPr>
        <w:t xml:space="preserve"> رُوحُ ٱلسَّيِّدِ ٱلرَّبِّ عَلَيَّ، لِأَنَّ ٱلرَّبَّ مَسَحَنِي لِأُبَشِّرَ ٱلْمَسَاكِينَ، أَرْسَلَنِي لِأَعْصِبَ مُنْكَسِرِي ٱلْقَلْبِ، لِأُنَادِيَ لِلْمَسْبِيِّينَ بِٱلْعِتْقِ، وَلِلْمَأْسُورِينَ بِٱلْإِطْلَاقِ.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لِأُنَادِيَ بِسَنَةٍ مَقْبُولَةٍ لِلرَّبِّ، وَبِيَوْمِ ٱنْتِقَامٍ لِإِلَهِنَا. لِأُعَزِّيَ كُلَّ ٱلنَّائِحِينَ.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لِأَجْعَلَ لِنَائِحِي صِهْيَوْنَ، لِأُعْطِيَهُمْ جَمَالًا عِوَضًا عَنِ ٱلرَّمَادِ، وَدُهْنَ فَرَحٍ عِوَضًا عَنِ ٱلنَّوْحِ، وَرِدَاءَ تَسْبِيحٍ عِوَضًا عَنِ ٱلرُّوحِ ٱلْيَائِسَةِ، فَيُدْعَوْنَ أَشْجَارَ ٱلْبِرِّ، غَرْسَ ٱلرَّبِّ لِلتَّمْجِيدِ.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وَيَبْنُونَ ٱلْخِرَبَ ٱلْقَدِيمَةَ. يُقِيمُونَ ٱلْمُوحِشَاتِ ٱلْأُوَلَ، وَيُجَدِّدُونَ ٱلْمُدُنَ ٱلْخَرِبَةَ، مُوحِشَاتِ دَوْرٍ فَدَوْرٍ.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وَيَقِفُ ٱلْأَجَانِبُ وَيَرْعَوْنَ غَنَمَكُمْ، وَيَكُونُ بَنُو ٱلْغَرِيبِ حَرَّاثِيكُمْ وَكَرَّامِيكُمْ.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أَمَّا أَنْتُمْ فَتُدْعَوْنَ كَهَنَةَ ٱلرَّبِّ، تُسَمَّوْنَ خُدَّامَ إِلَهِنَا. تَأْكُلُونَ ثَرْوَةَ ٱلْأُمَمِ، وَعَلَى مَجْدِهِمْ تَتَأَمَّرُونَ.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عِوَضًا عَنْ خِزْيِكُمْ ضِعْفَانِ، وَعِوَضًا عَنِ ٱلْخَجَلِ يَبْتَهِجُونَ بِنَصِيبِهِمْ. لِذَلِكَ يَرِثُونَ فِي أَرْضِهِمْ ضِعْفَيْنِ. بَهْجَةٌ أَبَدِيَّةٌ تَكُونُ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«لِأَنِّي أَنَا ٱلرَّبُّ مُحِبُّ ٱلْعَدْلِ، مُبْغِضُ ٱلْمُخْتَلِسِ بِٱلظُّلْمِ. وَأَجْعَلُ أُجْرَتَهُمْ أَمِينَةً، وَأَقْطَعُ لَهُمْ عَهْدًا أَبَدِيًّا.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وَيُعْرَفُ بَيْنَ ٱلْأُمَمِ نَسْلُهُمْ، وَذُرِّيَّتُهُمْ فِي وَسَطِ ٱلشُّعُوبِ. كُلُّ ٱلَّذِينَ يَرَوْنَهُمْ يَعْرِفُونَهُمْ أَنَّهُمْ نَسْلٌ بَارَكَهُ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فَرَحًا أَفْرَحُ بِٱلرَّبِّ. تَبْتَهِجُ نَفْسِي بِإِلَهِي، لِأَنَّهُ قَدْ أَلْبَسَنِي ثِيَابَ ٱلْخَلَاصِ. كَسَانِي رِدَاءَ ٱلْبِرِّ، مِثْلَ عَرِيسٍ يَتَزَيَّنُ بِعِمَامَةٍ، وَمِثْلَ عَرُوسٍ تَتَزَيَّنُ بِحُلِيِّهَا.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لِأَنَّهُ كَمَا أَنَّ ٱلْأَرْضَ تُخْرِجُ نَبَاتَهَا، وَكَمَا أَنَّ ٱلْجَنَّةَ تُنْبِتُ مَزْرُوعَاتِهَا، هَكَذَا ٱلسَّيِّدُ ٱلرَّبُّ يُنْبِتُ بِرًّا وَتَسْبِيحًا أَمَامَ كُلِّ ٱلْأُمَمِ.</w:t>
      </w:r>
      <w:r>
        <w:rPr>
          <w:lang w:val="ar_AE" w:bidi="ar_AE"/>
        </w:rPr>
      </w:r>
      <w:r>
        <w:rPr>
          <w:lang w:val="ar_AE" w:bidi="ar_AE"/>
        </w:rPr>
      </w:r>
    </w:p>
    <w:p>
      <w:pPr>
        <w:bidi/>
      </w:pPr>
      <w:r>
        <w:rPr>
          <w:lang w:val="ar_AE" w:bidi="ar_AE"/>
        </w:rPr>
      </w:r>
    </w:p>
    <w:p>
      <w:pPr>
        <w:pStyle w:val="Heading2"/>
        <w:bidi/>
      </w:pPr>
      <w:r>
        <w:rPr>
          <w:lang w:val="ar_AE" w:bidi="ar_AE"/>
        </w:rPr>
        <w:t>Isaiah 62:1</w:t>
      </w:r>
      <w:r>
        <w:rPr>
          <w:lang w:val="ar_AE" w:bidi="ar_AE"/>
        </w:rPr>
      </w:r>
    </w:p>
    <w:p>
      <w:pPr>
        <w:bidi/>
      </w:pPr>
      <w:r>
        <w:rPr>
          <w:lang w:val="ar_AE" w:bidi="ar_AE"/>
        </w:rPr>
      </w:r>
      <w:r>
        <w:rPr>
          <w:vertAlign w:val="superscript"/>
          <w:lang w:val="ar_AE" w:bidi="ar_AE"/>
        </w:rPr>
        <w:t>1</w:t>
      </w:r>
      <w:r>
        <w:rPr>
          <w:lang w:val="ar_AE" w:bidi="ar_AE"/>
        </w:rPr>
        <w:t xml:space="preserve"> مِنْ أَجْلِ صِهْيَوْنَ لَا أَسْكُتُ، وَمِنْ أَجْلِ أُورُشَلِيمَ لَا أَهْدَأُ، حَتَّى يَخْرُجَ بِرُّهَا كَضِيَاءٍ وَخَلَاصُهَا كَمِصْبَاحٍ يَتَّقِدُ.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فَتَرَى ٱلْأُمَمُ بِرَّكِ، وَكُلُّ ٱلْمُلُوكِ مَجْدَكِ، وَتُسَمَّيْنَ بِٱسْمٍ جَدِيدٍ يُعَيِّنُهُ فَمُ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وَتَكُونِينَ إِكْلِيلَ جَمَالٍ بِيَدِ ٱلرَّبِّ، وَتَاجًا مَلِكِيًّا بِكَفِّ إِلَهِكِ.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لَا يُقَالُ بَعْدُ لَكِ: «مَهْجُورَةٌ»، وَلَا يُقَالُ بَعْدُ لِأَرْضِكِ: «مُوحَشَةٌ»، بَلْ تُدْعَيْنَ: «حَفْصِيبَةَ»، وَأَرْضُكِ تُدْعَى: «بَعُولَةَ». لِأَنَّ ٱلرَّبَّ يُسَرُّ بِكِ، وَأَرْضُكِ تَصِيرُ ذَاتِ بَعْلٍ.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لِأَنَّهُ كَمَا يَتَزَوَّجُ ٱلشَّابُّ عَذْرَاءَ، يَتَزَوَّجُكِ بَنُوكِ. وَكَفَرَحِ ٱلْعَرِيسِ بِٱلْعَرُوسِ يَفْرَحُ بِكِ إِلَهُكِ.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عَلَى أَسْوَارِكِ يَا أُورُشَلِيمُ أَقَمْتُ حُرَّاسًا لَا يَسْكُتُونَ كُلَّ ٱلنَّهَارِ وَكُلَّ ٱللَّيْلِ عَلَى ٱلدَّوَامِ. يَاذَاكِرِي ٱلرَّبِّ لَا تَسْكُتُوا،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وَلَا تَدَعُوهُ يَسْكُتُ، حَتَّى يُثَبِّتَ وَيَجْعَلَ أُورُشَلِيمَ تَسْبِيحَةً فِي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حَلَفَ ٱلرَّبُّ بِيَمِينِهِ وَبِذِرَاعِ عِزَّتِهِ قَائِلًا: «إِنِّي لَا أَدْفَعُ بَعْدُ قَمْحَكِ مَأْكَلًا لِأَعْدَائِكِ، وَلَا يَشْرَبُ بَنُو ٱلْغُرَبَاءِ خَمْرَكِ ٱلَّتِي تَعِبْتِ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بَلْ يَأْكُلُهُ ٱلَّذِينَ جَنَوْهُ وَيُسَبِّحُونَ ٱلرَّبَّ، وَيَشْرَبُهُ جَامِعُوهُ فِي دِيَارِ قُدْسِي».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اُعْبُرُوا، ٱعْبُرُوا بِٱلْأَبْوَابِ، هَيِّئُوا طَرِيقَ ٱلشَّعْبِ. أَعِدُّوا، أَعِدُّوا ٱلسَّبِيلَ، نَقُّوهُ مِنَ ٱلْحِجَارَةِ، ٱرْفَعُوا ٱلرَّايَةَ لِلشَّعْبِ.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هُوَذَا ٱلرَّبُّ قَدْ أَخْبَرَ إِلَى أَقْصَى ٱلْأَرْضِ، قُولُوا لِٱبْنَةِ صِهْيَوْنَ: «هُوَذَا مُخَلِّصُكِ آتٍ. هَا أُجْرَتُهُ مَعَهُ وَجِزَاؤُهُ أَمَامَهُ».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وَيُسَمُّونَهُمْ: «شَعْبًا مُقَدَّسًا»، «مَفْدِيِّي ٱلرَّبِّ». وَأَنْتِ تُسَمَّيْنَ: «ٱلْمَطْلُوبَةَ»، «ٱلْمَدِينَةَ غَيْرَ ٱلْمَهْجُورَةِ».</w:t>
      </w:r>
      <w:r>
        <w:rPr>
          <w:lang w:val="ar_AE" w:bidi="ar_AE"/>
        </w:rPr>
      </w:r>
      <w:r>
        <w:rPr>
          <w:lang w:val="ar_AE" w:bidi="ar_AE"/>
        </w:rPr>
      </w:r>
    </w:p>
    <w:p>
      <w:pPr>
        <w:bidi/>
      </w:pPr>
      <w:r>
        <w:rPr>
          <w:lang w:val="ar_AE" w:bidi="ar_AE"/>
        </w:rPr>
      </w:r>
    </w:p>
    <w:p>
      <w:pPr>
        <w:pStyle w:val="Heading2"/>
        <w:bidi/>
      </w:pPr>
      <w:r>
        <w:rPr>
          <w:lang w:val="ar_AE" w:bidi="ar_AE"/>
        </w:rPr>
        <w:t>Isaiah 63:1</w:t>
      </w:r>
      <w:r>
        <w:rPr>
          <w:lang w:val="ar_AE" w:bidi="ar_AE"/>
        </w:rPr>
      </w:r>
    </w:p>
    <w:p>
      <w:pPr>
        <w:bidi/>
      </w:pPr>
      <w:r>
        <w:rPr>
          <w:lang w:val="ar_AE" w:bidi="ar_AE"/>
        </w:rPr>
      </w:r>
      <w:r>
        <w:rPr>
          <w:vertAlign w:val="superscript"/>
          <w:lang w:val="ar_AE" w:bidi="ar_AE"/>
        </w:rPr>
        <w:t>1</w:t>
      </w:r>
      <w:r>
        <w:rPr>
          <w:lang w:val="ar_AE" w:bidi="ar_AE"/>
        </w:rPr>
        <w:t xml:space="preserve"> مَنْ ذَا ٱلْآتِي مِنْ أَدُومَ، بِثِيَابٍ حُمْرٍ مِنْ بُصْرَةَ؟ هَذَا ٱلْبَهِيُّ بِمَلَابِسِهِ، ٱلْمُتَعَظِّمُ بِكَثْرَةِ قُوَّتِهِ. «أَنَا ٱلْمُتَكَلِّمُ بِٱلْبِرِّ، ٱلْعَظِيمُ لِلْخَلَاصِ».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مَا بَالُ لِبَاسِكَ مُحَمَّرٌ، وَثِيَابُكَ كَدَائِسِ ٱلْمِعْصَرَةِ؟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«قَدْ دُسْتُ ٱلْمِعْصَرَةَ وَحْدِي، وَمِنَ ٱلشُّعُوبِ لَمْ يَكُنْ مَعِي أَحَدٌ. فَدُسْتُهُمْ بِغَضَبِي، وَوَطِئْتُهُمْ بِغَيْظِي. فَرُشَّ عَصِيرُهُمْ عَلَى ثِيَابِي، فَلَطَخْتُ كُلَّ مَلَابِسِي.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 يَوْمَ ٱلنَّقْمَةِ فِي قَلْبِي، وَسَنَةَ مَفْدِيِّيَّ قَدْ أَتَتْ.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فَنَظَرْتُ وَلَمْ يَكُنْ مُعِينٌ، وَتَحَيَّرْتُ إِذْ لَمْ يَكُنْ عَاضِدٌ، فَخَلَّصَتْ لِي ذِرَاعِي، وَغَيْظِي عَضَدَنِي.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فَدُسْتُ شُعُوبًا بِغَضَبِي وَأَسْكَرْتُهُمْ بِغَيْظِي، وَأَجْرَيْتُ عَلَى ٱلْأَرْضِ عَصِيرَهُمْ».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إِحْسَانَاتِ ٱلرَّبِّ أَذْكُرُ، تَسَابِيحَ ٱلرَّبِّ، حَسَبَ كُلِّ مَا كَافَأَنَا بِهِ ٱلرَّبُّ، وَٱلْخَيْرَ ٱلْعَظِيمَ لِبَيْتِ إِسْرَائِيلَ ٱلَّذِي كَافَأَهُمْ بِهِ حَسَبَ مَرَاحِمِهِ، وَحَسَبَ كَثْرَةِ إِحْسَانَاتِهِ.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وَقَدْ قَالَ حَقًّا: «إِنَّهُمْ شَعْبِي، بَنُونَ لَا يَخُونُونَ». فَصَارَ لَهُمْ مُخَلِّصًا.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فِي كُلِّ ضِيقِهِمْ تَضَايَقَ، وَمَلَاكُ حَضْرَتِهِ خَلَّصَهُمْ. بِمَحَبَّتِهِ وَرَأْفَتِهِ هُوَ فَكَّهُمْ وَرَفَعَهُمْ وَحَمَلَهُمْ كُلَّ ٱلْأَيَّامِ ٱلْقَدِيمَةِ.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وَلَكِنَّهُمْ تَمَرَّدُوا وَأَحْزَنُوا رُوحَ قُدْسِهِ، فَتَحَوَّلَ لَهُمْ عَدُوًّا، وَهُوَ حَارَبَهُمْ.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ثُمَّ ذَكَرَ ٱلْأَيَّامَ ٱلْقَدِيمَةَ، مُوسَى وَشَعْبَهُ: «أَيْنَ ٱلَّذِي أَصْعَدَهُمْ مِنَ ٱلْبَحْرِ مَعَ رَاعِي غَنَمِهِ؟ أَيْنَ ٱلَّذِي جَعَلَ فِي وَسَطِهِمْ رُوحَ قُدْسِهِ،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ٱلَّذِي سَيَّرَ لِيَمِينِ مُوسَى ذِرَاعَ مَجْدِهِ، ٱلَّذِي شَقَّ ٱلْمِيَاهَ قُدَّامَهُمْ لِيَصْنَعَ لِنَفْسِهِ ٱسْمًا أَبَدِيًّا،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ٱلَّذِي سَيَّرَهُمْ فِي ٱللُّجَجِ، كَفَرَسٍ فِي ٱلْبَرِّيَّةِ فَلَمْ يَعْثُرُوا؟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كَبَهَائِمَ تَنْزِلُ إِلَى وَطَاءٍ، رُوحُ ٱلرَّبِّ أَرَاحَهُمْ». هَكَذَا قُدْتَ شَعْبَكَ لِتَصْنَعَ لِنَفْسِكَ ٱسْمَ مَجْدٍ.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تَطَلَّعْ مِنَ ٱلسَّمَاوَاتِ وَٱنْظُرْ مِنْ مَسْكَنِ قُدْسِكَ وَمَجْدِكَ: أَيْنَ غَيْرَتُكَ وَجَبَرُوتُكَ؟ زَفِيرُ أَحْشَائِكَ وَمَرَاحِمُكَ نَحْوِي ٱمْتَنَعَتْ.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فَإِنَّكَ أَنْتَ أَبُونَا وَإِنْ لَمْ يَعْرِفْنَا إِبْرَاهِيمُ، وَإِنْ لَمْ يَدْرِنَا إِسْرَائِيلُ. أَنْتَ يَارَبُّ أَبُونَا، وَلِيُّنَا مُنْذُ ٱلْأَبَدِ ٱسْمُكَ.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لِمَاذَا أَضْلَلْتَنَا يَارَبُّ عَنْ طُرُقِكَ، قَسَّيْتَ قُلُوبَنَا عَنْ مَخَافَتِكَ؟ ٱرْجِعْ مِنْ أَجْلِ عَبِيدِكَ، أَسْبَاطِ مِيرَاثِكَ.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إِلَى قَلِيلٍ ٱمْتَلَكَ شَعْبُ قُدْسِكَ. مُضَايِقُونَا دَاسُوا مَقْدِسَكَ.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قَدْ كُنَّا مُنْذُ زَمَانٍ كَٱلَّذِينَ لَمْ تَحْكُمْ عَلَيْهِمْ، وَلَمْ يُدْعَ عَلَيْهِمْ بِٱسْمِكَ.</w:t>
      </w:r>
      <w:r>
        <w:rPr>
          <w:lang w:val="ar_AE" w:bidi="ar_AE"/>
        </w:rPr>
      </w:r>
      <w:r>
        <w:rPr>
          <w:lang w:val="ar_AE" w:bidi="ar_AE"/>
        </w:rPr>
      </w:r>
    </w:p>
    <w:p>
      <w:pPr>
        <w:bidi/>
      </w:pPr>
      <w:r>
        <w:rPr>
          <w:lang w:val="ar_AE" w:bidi="ar_AE"/>
        </w:rPr>
      </w:r>
    </w:p>
    <w:p>
      <w:pPr>
        <w:pStyle w:val="Heading2"/>
        <w:bidi/>
      </w:pPr>
      <w:r>
        <w:rPr>
          <w:lang w:val="ar_AE" w:bidi="ar_AE"/>
        </w:rPr>
        <w:t>Isaiah 64:1</w:t>
      </w:r>
      <w:r>
        <w:rPr>
          <w:lang w:val="ar_AE" w:bidi="ar_AE"/>
        </w:rPr>
      </w:r>
    </w:p>
    <w:p>
      <w:pPr>
        <w:bidi/>
      </w:pPr>
      <w:r>
        <w:rPr>
          <w:lang w:val="ar_AE" w:bidi="ar_AE"/>
        </w:rPr>
      </w:r>
      <w:r>
        <w:rPr>
          <w:vertAlign w:val="superscript"/>
          <w:lang w:val="ar_AE" w:bidi="ar_AE"/>
        </w:rPr>
        <w:t>1</w:t>
      </w:r>
      <w:r>
        <w:rPr>
          <w:lang w:val="ar_AE" w:bidi="ar_AE"/>
        </w:rPr>
        <w:t xml:space="preserve"> لَيْتَكَ تَشُقُّ ٱلسَّمَاوَاتِ وَتَنْزِلُ! مِنْ حَضْرَتِكَ تَتَزَلْزَلُ ٱلْجِبَالُ.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كَمَا تُشْعِلُ ٱلنَّارُ ٱلْهَشِيمَ، وَتَجْعَلُ ٱلنَّارُ ٱلْمِيَاهَ تَغْلِي، لِتُعَرِّفَ أَعْدَاءَكَ ٱسْمَكَ، لِتَرْتَعِدَ ٱلْأُمَمُ مِنْ حَضْرَتِكَ.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حِينَ صَنَعْتَ مَخَاوِفَ لَمْ نَنْتَظِرْهَا، نَزَلْتَ، تَزَلْزَلَتِ ٱلْجِبَالُ مِنْ حَضْرَتِكَ.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وَمُنْذُ ٱلْأَزَلِ لَمْ يَسْمَعُوا وَلَمْ يَصْغَوْا. لَمْ تَرَ عَيْنٌ إِلَهًا غَيْرَكَ يَصْنَعُ لِمَنْ يَنْتَظِرُهُ.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تُلَاقِي ٱلْفَرِحَ ٱلصَّانِعَ ٱلْبِرَّ. ٱلَّذِينَ يَذْكُرُونَكَ فِي طُرُقِكَ. هَا أَنْتَ سَخِطْتَ إِذْ أَخْطَأْنَا. هِيَ إِلَى ٱلْأَبَدِ فَنَخْلُصُ.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وَقَدْ صِرْنَا كُلُّنَا كَنَجِسٍ، وَكَثَوْبِ عِدَّةٍ كُلُّ أَعْمَالِ بِرِّنَا، وَقَدْ ذَبُلْنَا كَوَرَقَةٍ، وَآثَامُنَا كَرِيحٍ تَحْمِلُنَا.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وَلَيْسَ مَنْ يَدْعُو بِٱسْمِكَ أَوْ يَنْتَبِهُ لِيَتَمَسَّكَ بِكَ، لِأَنَّكَ حَجَبْتَ وَجْهَكَ عَنَّا، وَأَذَبْتَنَا بِسَبَبِ آثَامِنَا.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وَٱلْآنَ يَارَبُّ أَنْتَ أَبُونَا. نَحْنُ ٱلطِّينُ وَأَنْتَ جَابِلُنَا، وَكُلُّنَا عَمَلُ يَدَيْكَ.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لَا تَسْخَطْ كُلَّ ٱلسَّخْطِ يَارَبُّ، وَلَا تَذْكُرِ ٱلْإِثْمَ إِلَى ٱلْأَبَدِ. هَا ٱنْظُرْ. شَعْبُكَ كُلُّنَا.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مُدُنُ قُدْسِكَ صَارَتْ بَرِّيَّةً. صِهْيَوْنُ صَارَتْ بَرِّيَّةً، وَأُورُشَلِيمُ مُوحَشَةً.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بَيْتُ قُدْسِنَا وَجَمَالِنَا حَيْثُ سَبَّحَكَ آبَاؤُنَا، قَدْ صَارَ حَرِيقَ نَارٍ، وَكُلُّ مُشْتَهَيَاتِنَا صَارَتْ خَرَابًا.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أَلِأَجْلِ هَذِهِ تَتَجَلَّدُ يَارَبُّ؟ أَتَسْكُتُ وَتُذِلُّنَا كُلَّ ٱلذِّلِّ؟</w:t>
      </w:r>
      <w:r>
        <w:rPr>
          <w:lang w:val="ar_AE" w:bidi="ar_AE"/>
        </w:rPr>
      </w:r>
      <w:r>
        <w:rPr>
          <w:lang w:val="ar_AE" w:bidi="ar_AE"/>
        </w:rPr>
      </w:r>
    </w:p>
    <w:p>
      <w:pPr>
        <w:bidi/>
      </w:pPr>
      <w:r>
        <w:rPr>
          <w:lang w:val="ar_AE" w:bidi="ar_AE"/>
        </w:rPr>
      </w:r>
    </w:p>
    <w:p>
      <w:pPr>
        <w:pStyle w:val="Heading2"/>
        <w:bidi/>
      </w:pPr>
      <w:r>
        <w:rPr>
          <w:lang w:val="ar_AE" w:bidi="ar_AE"/>
        </w:rPr>
        <w:t>Isaiah 65:1</w:t>
      </w:r>
      <w:r>
        <w:rPr>
          <w:lang w:val="ar_AE" w:bidi="ar_AE"/>
        </w:rPr>
      </w:r>
    </w:p>
    <w:p>
      <w:pPr>
        <w:bidi/>
      </w:pPr>
      <w:r>
        <w:rPr>
          <w:lang w:val="ar_AE" w:bidi="ar_AE"/>
        </w:rPr>
      </w:r>
      <w:r>
        <w:rPr>
          <w:vertAlign w:val="superscript"/>
          <w:lang w:val="ar_AE" w:bidi="ar_AE"/>
        </w:rPr>
        <w:t>1</w:t>
      </w:r>
      <w:r>
        <w:rPr>
          <w:lang w:val="ar_AE" w:bidi="ar_AE"/>
        </w:rPr>
        <w:t xml:space="preserve"> «أَصْغَيْتُ إِلَى ٱلَّذِينَ لَمْ يَسْأَلُوا. وُجِدْتُ مِنَ ٱلَّذِينَ لَمْ يَطْلُبُونِي. قُلْتُ: هَأَنَذَا، هَأَنَذَا. لِأُمَّةٍ لَمْ تُسَمَّ بِٱسْمِي.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بَسَطْتُ يَدَيَّ طُولَ ٱلنَّهَارِ إِلَى شَعْبٍ مُتَمَرِّدٍ سَائِرٍ فِي طَرِيقٍ غَيْرِ صَالِحٍ وَرَاءَ أَفْكَارِهِ.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شَعْبٍ يُغِيظُنِي بِوَجْهِي. دَائِمًا يَذْبَحُ فِي ٱلْجَنَّاتِ، وَيُبَخِّرُ عَلَى ٱلْآجُرِّ.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يَجْلِسُ فِي ٱلْقُبُورِ، وَيَبِيتُ فِي ٱلْمَدَافِنِ. يَأْكُلُ لَحْمَ ٱلْخِنْزِيرِ، وَفِي آنِيَتِهِ مَرَقُ لُحُومٍ نَجِسَةٍ.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يَقُولُ: قِفْ عِنْدَكَ. لَا تَدْنُ مِنِّي لِأَنِّي أَقْدَسُ مِنْكَ. هَؤُلَاءِ دُخَانٌ فِي أَنْفِي، نَارٌ مُتَّقِدَةٌ كُلَّ ٱلنَّهَارِ.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هَا قَدْ كُتِبَ أَمَامِي. لَا أَسْكُتُ بَلْ أُجَازِي. أُجَازِي فِي حِضْنِهِمْ،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آثَامَكُمْ وَآثَامَ آبَائِكُمْ مَعًا قَالَ ٱلرَّبُّ، ٱلَّذِينَ بَخَّرُوا عَلَى ٱلْجِبَالِ، وَعَيَّرُونِي عَلَى ٱلْآكَامِ، فَأَكِيلُ عَمَلَهُمُ ٱلْأَوَّلَ فِي حِضْنِهِمْ».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هَكَذَا قَالَ ٱلرَّبُّ: «كَمَا أَنَّ ٱلسُّلَافَ يُوجَدُ فِي ٱلْعُنْقُودِ، فَيَقُولُ قَائِلٌ: لَا تُهْلِكْهُ لِأَنَّ فِيهِ بَرَكَةً. هَكَذَا أَعْمَلُ لِأَجْلِ عَبِيدِي حَتَّى لَا أُهْلِكَ ٱلْكُلَّ.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بَلْ أُخْرِجُ مِنْ يَعْقُوبَ نَسْلًا وَمِنْ يَهُوذَا وَارِثًا لِجِبَالِي، فَيَرِثُهَا مُخْتَارِيَّ، وَتَسْكُنُ عَبِيدِي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فَيَكُونُ شَارُونُ مَرْعَى غَنَمٍ، وَوَادِي عَخُورَ مَرْبِضَ بَقَرٍ، لِشَعْبِي ٱلَّذِينَ طَلَبُونِي.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«أَمَّا أَنْتُمُ ٱلَّذِينَ تَرَكُوا ٱلرَّبَّ وَنَسُوا جَبَلَ قُدْسِي، وَرَتَّبُوا لِلسَّعْدِ ٱلْأَكْبَرِ مَائِدَةً، وَمَلَأُوا لِلسَّعْدِ ٱلْأَصْغَرِ خَمْرًا مَمْزُوجَةً،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فَإِنِّي أُعَيِّنُكُمْ لِلسَّيْفِ، وَتَجْثُونَ كُلُّكُمْ لِلذَّبْحِ، لِأَنِّي دَعَوْتُ فَلَمْ تُجِيبُوا، تَكَلَّمْتُ فَلَمْ تَسْمَعُوا، بَلْ عَمِلْتُمُ ٱلشَّرَّ فِي عَيْنَيَّ، وَٱخْتَرْتُمْ مَا لَمْ أُسَرَّ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لِذَلِكَ هَكَذَا قَالَ ٱلسَّيِّدُ ٱلرَّبُّ: هُوَذَا عَبِيدِي يَأْكُلُونَ وَأَنْتُمْ تَجُوعُونَ. هُوَذَا عَبِيدِي يَشْرَبُونَ وَأَنْتُمْ تَعْطَشُونَ. هُوَذَا عَبِيدِي يَفْرَحُونَ وَأَنْتُمْ تَخْزَوْنَ.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هُوَذَا عَبِيدِي يَتَرَنَّمُونَ مِنْ طِيبَةِ ٱلْقَلْبِ وَأَنْتُمْ تَصْرُخُونَ مِنْ كآبَةِ ٱلْقَلْبِ، وَمِنِ ٱنْكِسَارِ ٱلرُّوحِ تُوَلْوِلُونَ.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وَتُخْلِفُونَ ٱسْمَكُمْ لَعْنَةً لِمُخْتَارِيَّ، فَيُمِيتُكَ ٱلسَّيِّدُ ٱلرَّبُّ وَيُسَمِّي عَبِيدَهُ ٱسْمًا آخَرَ.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فَٱلَّذِي يَتَبَرَّكُ فِي ٱلْأَرْضِ يَتَبَرَّكُ بِإِلَهِ ٱلْحَقِّ، وَٱلَّذِي يَحْلِفُ فِي ٱلْأَرْضِ يَحْلِفُ بِإِلَهِ ٱلْحَقِّ، لِأَنَّ ٱلضِّيقَاتِ ٱلْأُولَى قَدْ نُسِيَتْ، وَلِأَنَّهَا ٱسْتَتَرَتْ عَنْ عَيْنَيَّ.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«لِأَنِّي هَأَنَذَا خَالِقٌ سَمَاوَاتٍ جَدِيدَةً وَأَرْضًا جَدِيدَةً، فَلَا تُذْكَرُ ٱلْأُولَى وَلَا تَخْطُرُ عَلَى بَالٍ.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بَلِ ٱفْرَحُوا وَٱبْتَهِجُوا إِلَى ٱلْأَبَدِ فِي مَا أَنَا خَالِقٌ، لِأَنِّي هَأَنَذَا خَالِقٌ أُورُشَلِيمَ بَهْجَةً وَشَعْبَهَا فَرَحًا.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فَأَبْتَهِجُ بِأُورُشَلِيمَ وَأَفْرَحُ بِشَعْبِي، وَلَا يُسْمَعُ بَعْدُ فِيهَا صَوْتُ بُكَاءٍ وَلَا صَوْتُ صُرَاخٍ.</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لَا يَكُونُ بَعْدُ هُنَاكَ طِفْلُ أَيَّامٍ، وَلَا شَيْخٌ لَمْ يُكْمِلْ أَيَّامَهُ. لِأَنَّ ٱلصَّبِيَّ يَمُوتُ ٱبْنَ مِئَةِ سَنَةٍ، وَٱلْخَاطِئُ يُلْعَنُ ٱبْنَ مِئَةِ 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وَيَبْنُونَ بُيُوتًا وَيَسْكُنُونَ فِيهَا، وَيَغْرِسُونَ كُرُومًا وَيَأْكُلُونَ أَثْمَارَهَا.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لَا يَبْنُونَ وَآخَرُ يَسْكُنُ، وَلَا يَغْرِسُونَ وَآخَرُ يَأْكُلُ. لِأَنَّهُ كَأَيَّامِ شَجَرَةٍ أَيَّامُ شَعْبِي، وَيَسْتَعْمِلُ مُخْتَارِيَّ عَمَلَ أَيْدِيهِمْ.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لَا يَتْعَبُونَ بَاطِلًا وَلَا يَلِدُونَ لِلرُّعْبِ، لِأَنَّهُمْ نَسْلُ مُبَارَكِي ٱلرَّبِّ، وَذُرِّيَّتُهُمْ مَعَهُمْ.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وَيَكُونُ أَنِّي قَبْلَمَا يَدْعُونَ أَنَا أُجِيبُ، وَفِيمَا هُمْ يَتَكَلَّمُونَ بَعْدُ أَنَا أَسْمَعُ.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ٱلذِّئْبُ وَٱلْحَمَلُ يَرْعَيَانِ مَعًا، وَٱلْأَسَدُ يَأْكُلُ ٱلتِّبْنَ كَٱلْبَقَرِ. أَمَّا ٱلْحَيَّةُ فَٱلتُّرَابُ طَعَامُهَا. لَا يُؤْذُونَ وَلَا يُهْلِكُونَ فِي كُلِّ جَبَلِ قُدْسِي، قَالَ ٱلرَّبُّ».</w:t>
      </w:r>
      <w:r>
        <w:rPr>
          <w:lang w:val="ar_AE" w:bidi="ar_AE"/>
        </w:rPr>
      </w:r>
      <w:r>
        <w:rPr>
          <w:lang w:val="ar_AE" w:bidi="ar_AE"/>
        </w:rPr>
      </w:r>
    </w:p>
    <w:p>
      <w:pPr>
        <w:bidi/>
      </w:pPr>
      <w:r>
        <w:rPr>
          <w:lang w:val="ar_AE" w:bidi="ar_AE"/>
        </w:rPr>
      </w:r>
    </w:p>
    <w:p>
      <w:pPr>
        <w:pStyle w:val="Heading2"/>
        <w:bidi/>
      </w:pPr>
      <w:r>
        <w:rPr>
          <w:lang w:val="ar_AE" w:bidi="ar_AE"/>
        </w:rPr>
        <w:t>Isaiah 66:1</w:t>
      </w:r>
      <w:r>
        <w:rPr>
          <w:lang w:val="ar_AE" w:bidi="ar_AE"/>
        </w:rPr>
      </w:r>
    </w:p>
    <w:p>
      <w:pPr>
        <w:bidi/>
      </w:pPr>
      <w:r>
        <w:rPr>
          <w:lang w:val="ar_AE" w:bidi="ar_AE"/>
        </w:rPr>
      </w:r>
      <w:r>
        <w:rPr>
          <w:vertAlign w:val="superscript"/>
          <w:lang w:val="ar_AE" w:bidi="ar_AE"/>
        </w:rPr>
        <w:t>1</w:t>
      </w:r>
      <w:r>
        <w:rPr>
          <w:lang w:val="ar_AE" w:bidi="ar_AE"/>
        </w:rPr>
        <w:t xml:space="preserve"> هَكَذَا قَالَ ٱلرَّبُّ: «ٱلسَّمَاوَاتُ كُرْسِيِّي، وَٱلْأَرْضُ مَوْطِئُ قَدَمَيَّ. أَيْنَ ٱلْبَيْتُ ٱلَّذِي تَبْنُونَ لِي؟ وَأَيْنَ مَكَانُ رَاحَتِي؟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وَكُلُّ هَذِهِ صَنَعَتْهَا يَدِي، فَكَانَتْ كُلُّ هَذِهِ، يَقُولُ ٱلرَّبُّ. وَإِلَى هَذَا أَنْظُرُ: إِلَى ٱلْمِسْكِينِ وَٱلْمُنْسَحِقِ ٱلرُّوحِ وَٱلْمُرْتَعِدِ مِنْ كَلَامِي.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مَنْ يَذْبَحُ ثَوْرًا فَهُوَ قَاتِلُ إِنْسَانٍ. مَنْ يَذْبَحُ شَاةً فَهُوَ نَاحِرُ كَلْبٍ. مَنْ يُصْعِدُ تَقْدِمَةً يُصْعِدُ دَمَ خِنْزِيرٍ. مَنْ أَحْرَقَ لُبَانًا فَهُوَ مُبَارِكٌ وَثَنًا. بَلْ هُمُ ٱخْتَارُوا طُرُقَهُمْ، وَبِمَكْرَهَاتِهِمْ سُرَّتْ أَنْفُسُهُمْ.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فَأَنَا أَيْضًا أَخْتَارُ مَصَائِبَهُمْ، وَمَخَاوِفَهُمْ أَجْلِبُهَا عَلَيْهِمْ. مِنْ أَجْلِ أَنِّي دَعَوْتُ فَلَمْ يَكُنْ مُجِيبٌ. تَكَلَّمْتُ فَلَمْ يَسْمَعُوا. بَلْ عَمِلُوا ٱلْقَبِيحَ فِي عَيْنَيَّ، وَٱخْتَارُوا مَا لَمْ أُسَرَّ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اِسْمَعُوا كَلَامَ ٱلرَّبِّ أَيُّهَا ٱلْمُرْتَعِدُونَ مِنْ كَلَامِهِ: «قَالَ إِخْوَتُكُمُ ٱلَّذِينَ أَبْغَضُوكُمْ وَطَرَدُوكُمْ مِنْ أَجْلِ ٱسْمِي: لِيَتَمَجَّدِ ٱلرَّبُّ. فَيَظْهَرُ لِفَرَحِكُمْ، وَأَمَّا هُمْ فَيَخْزَوْنَ.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صَوْتُ ضَجِيجٍ مِنَ ٱلْمَدِينَةِ، صَوْتٌ مِنَ ٱلْهَيْكَلِ، صَوْتُ ٱلرَّبِّ مُجَازِيًا أَعْدَاءَهُ.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قَبْلَ أَنْ يَأْخُذَهَا ٱلطَّلْقُ وَلَدَتْ. قَبْلَ أَنْ يَأْتِيَ عَلَيْهَا ٱلْمَخَاضُ وَلَدَتْ ذَكَرًا.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مَنْ سَمِعَ مِثْلَ هَذَا؟ مَنْ رَأَى مِثْلَ هَذِهِ؟ هَلْ تَمْخَضُ بِلَادٌ فِي يَوْمٍ وَاحِدٍ، أَوْ تُولَدُ أُمَّةٌ دَفْعَةً وَاحِدَةً؟ فَقَدْ مَخَضَتْ صِهْيَوْنُ، بَلْ وَلَدَتْ بَنِيهَا!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هَلْ أَنَا أُمْخِضُ وَلَا أُوَلِّدُ، يَقُولُ ٱلرَّبُّ، أَوْ أَنَا ٱلْمُوَلِّدُ هَلْ أُغْلِقُ ٱلرَّحِمَ، قَالَ إِلَهُكِ؟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ٱفْرَحُوا مَعَ أُورُشَلِيمَ وَٱبْتَهِجُوا مَعَهَا، يَا جَمِيعَ مُحِبِّيهَا. اِفْرَحُوا مَعَهَا فَرَحًا، يَا جَمِيعَ ٱلنَّائِحِينَ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لِكَيْ تَرْضَعُوا وَتَشْبَعُوا مِنْ ثَدْيِ تَعْزِيَاتِهَا، لِكَيْ تَعْصِرُوا وَتَتَلَذَّذُوا مِنْ دِرَّةِ مَجْدِهَا».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لِأَنَّهُ هَكَذَا قَالَ ٱلرَّبُّ: «هَأَنَذَا أُدِيرُ عَلَيْهَا سَلَامًا كَنَهْرٍ، وَمَجْدَ ٱلْأُمَمِ كَسَيْلٍ جَارِفٍ، فَتَرْضَعُونَ، وَعَلَى ٱلْأَيْدِي تُحْمَلُونَ وَعَلَى ٱلرُّكْبَتَيْنِ تُدَلَّلُونَ.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كَإِنْسَانٍ تُعَزِّيهِ أُمُّهُ هَكَذَا أُعَزِّيكُمْ أَنَا، وَفِي أُورُشَلِيمَ تُعَزَّوْنَ.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فَتَرَوْنَ وَتَفْرَحُ قُلُوبُكُمْ، وَتَزْهُو عِظَامُكُمْ كَٱلْعُشْبِ، وَتُعْرَفُ يَدُ ٱلرَّبِّ عِنْدَ عَبِيدِهِ، وَيَحْنَقُ عَلَى أَعْدَائِهِ.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لِأَنَّهُ هُوَذَا ٱلرَّبُّ بِٱلنَّارِ يَأْتِي، وَمَرْكَبَاتُهُ كَزَوْبَعَةٍ لِيَرُدَّ بِحُمُوٍّ غَضَبَهُ، وَزَجْرَهُ بِلَهِيبِ 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لِأَنَّ ٱلرَّبَّ بِٱلنَّارِ يُعَاقِبُ وَبِسَيْفِهِ عَلَى كُلِّ بَشَرٍ، وَيَكْثُرُ قَتْلَى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ٱلَّذِينَ يُقَدِّسُونَ وَيُطَهِّرُونَ أَنْفُسَهُمْ فِي ٱلْجَنَّاتِ وَرَاءَ وَاحِدٍ فِي ٱلْوَسَطِ، آكِلِينَ لَحْمَ ٱلْخِنْزِيرِ وَٱلرِّجْسَ وَٱلْجُرَذَ، يَفْنَوْنَ مَعًا، يَقُولُ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وَأَنَا أُجَازِي أَعْمَالَهُمْ وَأَفْكَارَهُمْ. حَدَثَ لِجَمْعِ كُلِّ ٱلْأُمَمِ وَٱلْأَلْسِنَةِ، فَيَأْتُونَ وَيَرَوْنَ مَجْدِي.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وَأَجْعَلُ فِيهِمْ آيَةً، وَأُرْسِلُ مِنْهُمْ نَاجِينَ إِلَى ٱلْأُمَمِ، إِلَى تَرْشِيشَ وَفُولَ وَلُودَ ٱلنَّازِعِينَ فِي ٱلْقَوْسِ، إِلَى تُوبَالَ وَيَاوَانَ، إِلَى ٱلْجَزَائِرِ ٱلْبَعِيدَةِ ٱلَّتِي لَمْ تَسْمَعْ خَبَرِي وَلَا رَأَتْ مَجْدِي، فَيُخْبِرُونَ بِمَجْدِي بَيْنَ ٱلْأُمَمِ.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وَيُحْضِرُونَ كُلَّ إِخْوَتِكُمْ مِنْ كُلِّ ٱلْأُمَمِ، تَقْدِمَةً لِلرَّبِّ، عَلَى خَيْلٍ وَبِمَرْكَبَاتٍ وَبِهَوَادِجَ وَبِغَالٍ وَهُجُنٍ إِلَى جَبَلِ قُدْسِي أُورُشَلِيمَ، قَالَ ٱلرَّبُّ، كَمَا يُحْضِرُ بَنُو إِسْرَائِيلَ تَقْدِمَةً فِي إِنَاءٍ طَاهِرٍ إِلَى بَيْتِ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وَأَتَّخِذُ أَيْضًا مِنْهُمْ كَهَنَةً وَلَاوِيِّينَ، قَالَ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لِأَنَّهُ كَمَا أَنَّ ٱلسَّمَاوَاتِ ٱلْجَدِيدَةَ وَٱلْأَرْضَ ٱلْجَدِيدَةَ ٱلَّتِي أَنَا صَانِعٌ تَثْبُتُ أَمَامِي، يَقُولُ ٱلرَّبُّ، هَكَذَا يَثْبُتُ نَسْلُكُمْ وَٱسْمُكُمْ.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وَيَكُونُ مِنْ هِلَالٍ إِلَى هِلَالٍ وَمِنْ سَبْتٍ إِلَى سَبْتٍ، أَنَّ كُلَّ ذِي جَسَدٍ يَأْتِي لِيَسْجُدَ أَمَامِي، قَالَ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وَيَخْرُجُونَ وَيَرَوْنَ جُثَثَ ٱلنَّاسِ ٱلَّذِينَ عَصَوْا عَلَيَّ، لِأَنَّ دُودَهُمْ لَا يَمُوتُ وَنَارَهُمْ لَا تُطْفَأُ، وَيَكُونُونَ رَذَالَةً لِكُلِّ ذِي جَسَدٍ».</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