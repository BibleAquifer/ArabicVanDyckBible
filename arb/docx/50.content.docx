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Philippians 1:1</w:t>
      </w:r>
      <w:r>
        <w:rPr>
          <w:lang w:val="ar_AE" w:bidi="ar_AE"/>
        </w:rPr>
      </w:r>
    </w:p>
    <w:p>
      <w:pPr>
        <w:bidi/>
      </w:pPr>
      <w:r>
        <w:rPr>
          <w:lang w:val="ar_AE" w:bidi="ar_AE"/>
        </w:rPr>
      </w:r>
      <w:r>
        <w:rPr>
          <w:vertAlign w:val="superscript"/>
          <w:lang w:val="ar_AE" w:bidi="ar_AE"/>
        </w:rPr>
        <w:t>1</w:t>
      </w:r>
      <w:r>
        <w:rPr>
          <w:lang w:val="ar_AE" w:bidi="ar_AE"/>
        </w:rPr>
        <w:t xml:space="preserve"> بُولُسُ وَتِيمُوثَاوُسُ عَبْدَا يَسُوعَ ٱلْمَسِيحِ، إِلَى جَمِيعِ ٱلْقِدِّيسِينَ فِي ٱلْمَسِيحِ يَسُوعَ، ٱلَّذِينَ فِي فِيلِبِّي، مَعَ أَسَاقِفَةٍ وَشَمَامِسَةٍ: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نِعْمَةٌ لَكُمْ وَسَلَامٌ مِنَ ٱللهِ أَبِينَا وَٱلرَّبِّ 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أَشْكُرُ إِلَهِي عِنْدَ كُلِّ ذِكْرِي إِيَّاكُمْ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دَائِمًا فِي كُلِّ أَدْعِيَتِي، مُقَدِّمًا ٱلطَّلْبَةَ لِأَجْلِ جَمِيعِكُمْ بِفَرَحٍ،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لِسَبَبِ مُشَارَكَتِكُمْ فِي ٱلْإِنْجِيلِ مِنْ أَوَّلِ يَوْمٍ إِلَى ٱلْآنَ.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وَاثِقًا بِهَذَا عَيْنِهِ أَنَّ ٱلَّذِي ٱبْتَدَأَ فِيكُمْ عَمَلًا صَالِحًا يُكَمِّلُ إِلَى يَوْمِ 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كَمَا يَحِقُّ لِي أَنْ أَفْتَكِرَ هَذَا مِنْ جِهَةِ جَمِيعِكُمْ، لِأَنِّي حَافِظُكُمْ فِي قَلْبِي، فِي وُثُقِي، وَفِي ٱلْمُحَامَاةِ عَنِ ٱلْإِنْجِيلِ وَتَثْبِيتِهِ، أَنْتُمُ ٱلَّذِينَ جَمِيعُكُمْ شُرَكَائِي فِي ٱلنِّعْمَةِ.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ٱللهَ شَاهِدٌ لِي كَيْفَ أَشْتَاقُ إِلَى جَمِيعِكُمْ فِي أَحْشَاءِ 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وَهَذَا أُصَلِّيهِ: أَنْ تَزْدَادَ مَحَبَّتُكُمْ أَيْضًا أَكْثَرَ فَأَكْثَرَ فِي ٱلْمَعْرِفَةِ وَفِي كُلِّ 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حَتَّى تُمَيِّزُوا ٱلْأُمُورَ ٱلْمُتَخَالِفَةَ، لِكَيْ تَكُونُوا مُخْلِصِينَ وَبِلَا عَثْرَةٍ إِلَى يَوْمِ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مَمْلُوئِينَ مِنْ ثَمَرِ ٱلْبِرِّ ٱلَّذِي بِيَسُوعَ ٱلْمَسِيحِ، لِمَجْدِ ٱللهِ وَحَمْدِهِ.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أُرِيدُ أَنْ تَعْلَمُوا أَيُّهَا ٱلْإِخْوَةُ أَنَّ أُمُورِي قَدْ آلَتْ أَكْثَرَ إِلَى تَقَدُّمِ ٱلْإِنْجِيلِ،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حَتَّى إِنَّ وُثُقِي صَارَتْ ظَاهِرَةً فِي ٱلْمَسِيحِ فِي كُلِّ دَارِ ٱلْوِلَايَةِ وَفِي بَاقِي ٱلْأَمَاكِنِ أَجْمَعَ.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وَأَكْثَرُ ٱلْإِخْوَةِ، وَهُمْ وَاثِقُونَ فِي ٱلرَّبِّ بِوُثُقِي، يَجْتَرِئُونَ أَكْثَرَ عَلَى ٱلتَّكَلُّمِ بِٱلْكَلِمَةِ بِلَا خَوْفٍ.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قَوْمٌ فَعَنْ حَسَدٍ وَخِصَامٍ يَكْرِزُونَ بِٱلْمَسِيحِ، وَأَمَّا قَوْمٌ فَعَنْ مَسَرَّةٍ.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فَهَؤُلَاءِ عَنْ تَحَزُّبٍ يُنَادُونَ بِٱلْمَسِيحِ لَا عَنْ إِخْلَاصٍ، ظَانِّينَ أَنَّهُمْ يُضِيفُونَ إِلَى وُثُقِي ضِيقًا.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وَأُولَئِكَ عَنْ مَحَبَّةٍ، عَالِمِينَ أَنِّي مَوْضُوعٌ لِحِمَايَةِ ٱلْإِنْجِيلِ.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فَمَاذَا؟ غَيْرَ أَنَّهُ عَلَى كُلِّ وَجْهٍ سَوَاءٌ كَانَ بِعِلَّةٍ أَمْ بِحَقٍّ يُنَادَى بِٱلْمَسِيحِ، وَبِهَذَا أَنَا أَفْرَحُ. بَلْ سَأَفْرَحُ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لِأَنِّي أَعْلَمُ أَنَّ هَذَا يَؤُولُ لِي إِلَى خَلَاصٍ بِطَلْبَتِكُمْ وَمُؤَازَرَةِ رُوحِ 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حَسَبَ ٱنْتِظَارِي وَرَجَائِي أَنِّي لَا أُخْزَى فِي شَيْءٍ، بَلْ بِكُلِّ مُجَاهَرَةٍ كَمَا فِي كُلِّ حِينٍ، كَذَلِكَ ٱلْآنَ، يَتَعَظَّمُ ٱلْمَسِيحُ فِي جَسَدِي، سَوَاءٌ كَانَ بِحَيَاةٍ أَمْ بِمَوْتٍ.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 لِيَ ٱلْحَيَاةَ هِيَ ٱلْمَسِيحُ وَٱلْمَوْتُ هُوَ رِبْحٌ.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 إِنْ كَانَتِ ٱلْحَيَاةُ فِي ٱلْجَسَدِ هِيَ لِي ثَمَرُ عَمَلِي، فَمَاذَا أَخْتَارُ؟ لَسْتُ أَدْرِي!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فَإِنِّي مَحْصُورٌ مِنْ ٱلِٱثْنَيْنِ: لِيَ ٱشْتِهَاءٌ أَنْ أَنْطَلِقَ وَأَكُونَ مَعَ ٱلْمَسِيحِ، ذَاكَ أَفْضَلُ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وَلَكِنْ أَنْ أَبْقَى فِي ٱلْجَسَدِ أَلْزَمُ مِنْ أَجْلِكُمْ.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فَإِذْ أَنَا وَاثِقٌ بِهَذَا أَعْلَمُ أَنِّي أَمْكُثُ وَأَبْقَى مَعَ جَمِيعِكُمْ لِأَجْلِ تَقَدُّمِكُمْ وَفَرَحِكُمْ فِي ٱلْإِيمَانِ،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لِكَيْ يَزْدَادَ ٱفْتِخَارُكُمْ فِي ٱلْمَسِيحِ يَسُوعَ فِيَّ، بِوَاسِطَةِ حُضُورِي أَيْضًا عِنْدَكُمْ.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فَقَطْ عِيشُوا كَمَا يَحِقُّ لِإِنْجِيلِ ٱلْمَسِيحِ، حَتَّى إِذَا جِئْتُ وَرَأَيْتُكُمْ، أَوْ كُنْتُ غَائِبًا أَسْمَعُ أُمُورَكُمْ أَنَّكُمْ تَثْبُتُونَ فِي رُوحٍ وَاحِدٍ، مُجَاهِدِينَ مَعًا بِنَفْسٍ وَاحِدَةٍ لِإِيمَانِ ٱلْإِنْجِيلِ،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غَيْرَ مُخَوَّفِينَ بِشَيْءٍ مِنَ ٱلْمُقَاوِمِينَ، ٱلْأَمْرُ ٱلَّذِي هُوَ لَهُمْ بَيِّنَةٌ لِلْهَلَاكِ، وَأَمَّا لَكُمْ فَلِلْخَلَاصِ، وَذَلِكَ مِنَ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لِأَنَّهُ قَدْ وُهِبَ لَكُمْ لِأَجْلِ ٱلْمَسِيحِ لَا أَنْ تُؤْمِنُوا بِهِ فَقَطْ، بَلْ أَيْضًا أَنْ تَتَأَلَّمُوا لِأَجْلِهِ.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إِذْ لَكُمُ ٱلْجِهَادُ عَيْنُهُ ٱلَّذِي رَأَيْتُمُوهُ فِيَّ، وَٱلْآنَ تَسْمَعُونَ فِيَّ.</w:t>
      </w:r>
      <w:r>
        <w:rPr>
          <w:lang w:val="ar_AE" w:bidi="ar_AE"/>
        </w:rPr>
      </w:r>
      <w:r>
        <w:rPr>
          <w:lang w:val="ar_AE" w:bidi="ar_AE"/>
        </w:rPr>
      </w:r>
    </w:p>
    <w:p>
      <w:pPr>
        <w:bidi/>
      </w:pPr>
      <w:r>
        <w:rPr>
          <w:lang w:val="ar_AE" w:bidi="ar_AE"/>
        </w:rPr>
      </w:r>
    </w:p>
    <w:p>
      <w:pPr>
        <w:pStyle w:val="Heading2"/>
        <w:bidi/>
      </w:pPr>
      <w:r>
        <w:rPr>
          <w:lang w:val="ar_AE" w:bidi="ar_AE"/>
        </w:rPr>
        <w:t>Philippians 2:1</w:t>
      </w:r>
      <w:r>
        <w:rPr>
          <w:lang w:val="ar_AE" w:bidi="ar_AE"/>
        </w:rPr>
      </w:r>
    </w:p>
    <w:p>
      <w:pPr>
        <w:bidi/>
      </w:pPr>
      <w:r>
        <w:rPr>
          <w:lang w:val="ar_AE" w:bidi="ar_AE"/>
        </w:rPr>
      </w:r>
      <w:r>
        <w:rPr>
          <w:vertAlign w:val="superscript"/>
          <w:lang w:val="ar_AE" w:bidi="ar_AE"/>
        </w:rPr>
        <w:t>1</w:t>
      </w:r>
      <w:r>
        <w:rPr>
          <w:lang w:val="ar_AE" w:bidi="ar_AE"/>
        </w:rPr>
        <w:t xml:space="preserve"> فَإِنْ كَانَ وَعْظٌ مَا فِي ٱلْمَسِيحِ. إِنْ كَانَتْ تَسْلِيَةٌ مَا لِلْمَحَبَّةِ. إِنْ كَانَتْ شَرِكَةٌ مَا فِي ٱلرُّوحِ. إِنْ كَانَتْ أَحْشَاءٌ وَرَأْفَةٌ،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فَتَمِّمُوا فَرَحِي حَتَّى تَفْتَكِرُوا فِكْرًا وَاحِدًا وَلَكُمْ مَحَبَّةٌ وَاحِدَةٌ بِنَفْسٍ وَاحِدَةٍ، مُفْتَكِرِينَ شَيْئًا وَاحِدًا،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لَا شَيْئًا بِتَحَزُّبٍ أَوْ بِعُجْبٍ، بَلْ بِتَوَاضُعٍ، حَاسِبِينَ بَعْضُكُمُ ٱلْبَعْضَ أَفْضَلَ مِنْ 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لَا تَنْظُرُوا كُلُّ وَاحِدٍ إِلَى مَا هُوَ لِنَفْسِهِ، بَلْ كُلُّ وَاحِدٍ إِلَى مَا هُوَ لِآخَرِينَ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فَلْيَكُنْ فِيكُمْ هَذَا ٱلْفِكْرُ ٱلَّذِي فِي ٱلْمَسِيحِ يَسُوعَ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ٱلَّذِي إِذْ كَانَ فِي صُورَةِ ٱللهِ، لَمْ يَحْسِبْ خُلْسَةً أَنْ يَكُونَ مُعَادِلًا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لَكِنَّهُ أَخْلَى نَفْسَهُ، آخِذًا صُورَةَ عَبْدٍ، صَائِرًا فِي شِبْهِ ٱلنَّاسِ.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وَإِذْ وُجِدَ فِي ٱلْهَيْئَةِ كَإِنْسَانٍ، وَضَعَ نَفْسَهُ، وَأَطَاعَ حَتَّى ٱلْمَوْتَ، مَوْتَ ٱلصَّلِيبِ.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رَفَّعَهُ ٱللهُ أَيْضًا، وَأَعْطَاهُ ٱسْمًا فَوْقَ كُلِّ ٱسْمٍ،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لِكَيْ تَجْثُوَ بِٱسْمِ يَسُوعَ كُلُّ رُكْبَةٍ مِمَّنْ فِي ٱلسَّمَاءِ، وَمَنْ عَلَى ٱلْأَرْضِ، وَمَنْ تَحْتَ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وَيَعْتَرِفَ كُلُّ لِسَانٍ أَنَّ يَسُوعَ ٱلْمَسِيحَ هُوَ رَبٌّ، لِمَجْدِ ٱللهِ ٱلْآبِ.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إِذًا يَا أَحِبَّائِي، كَمَا أَطَعْتُمْ كُلَّ حِينٍ، لَيْسَ كَمَا فِي حُضُورِي فَقَطْ، بَلِ ٱلْآنَ بِٱلْأَوْلَى جِدًّا فِي غِيَابِي، تَمِّمُوا خَلَاصَكُمْ بِخَوْفٍ وَرِعْدَةٍ،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 ٱللهَ هُوَ ٱلْعَامِلُ فِيكُمْ أَنْ تُرِيدُوا وَأَنْ تَعْمَلُوا مِنْ أَجْلِ ٱلْمَسَرَّةِ.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اِفْعَلُوا كُلَّ شَيْءٍ بِلَا دَمْدَمَةٍ وَلَا مُجَادَلَةٍ،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لِكَيْ تَكُونُوا بِلَا لَوْمٍ، وَبُسَطَاءَ، أَوْلَادًا لِلهِ بِلَا عَيْبٍ فِي وَسَطِ جِيلٍ مُعَوَّجٍ وَمُلْتَوٍ، تُضِيئُونَ بَيْنَهُمْ كَأَنْوَارٍ فِي ٱلْعَالَمِ.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مُتَمَسِّكِينَ بِكَلِمَةِ ٱلْحَيَاةِ لِٱفْتِخَارِي فِي يَوْمِ ٱلْمَسِيحِ، بِأَنِّي لَمْ أَسْعَ بَاطِلًا وَلَا تَعِبْتُ بَاطِلًا.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لَكِنَّنِي وَإِنْ كُنْتُ أَنْسَكِبُ أَيْضًا عَلَى ذَبِيحَةِ إِيمَانِكُمْ وَخِدْمَتِهِ، أُسَرُّ وَأَفْرَحُ مَعَكُمْ أَجْمَعِينَ.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وَبِهَذَا عَيْنِهِ كُونُوا أَنْتُمْ مَسْرُورِينَ أَيْضًا وَٱفْرَحُوا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عَلَى أَنِّي أَرْجُو فِي ٱلرَّبِّ يَسُوعَ أَنْ أُرْسِلَ إِلَيْكُمْ سَرِيعًا تِيمُوثَاوُسَ لِكَيْ تَطِيبَ نَفْسِي إِذَا عَرَفْتُ أَحْوَالَكُمْ.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 لَيْسَ لِي أَحَدٌ آخَرُ نَظِيرُ نَفْسِي يَهْتَمُّ بِأَحْوَالِكُمْ بِإِخْلَاصٍ،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إِذِ ٱلْجَمِيعُ يَطْلُبُونَ مَا هُوَ لِأَنْفُسِهِمْ لَا مَا هُوَ لِيَسُوعَ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وَأَمَّا ٱخْتِبَارُهُ فَأَنْتُمْ تَعْرِفُونَ أَنَّهُ كَوَلَدٍ مَعَ أَبٍ خَدَمَ مَعِي لِأَجْلِ ٱلْإِنْجِيلِ.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هَذَا أَرْجُو أَنْ أُرْسِلَهُ أَوَّلَ مَا أَرَى أَحْوَالِي حَالًا.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وَأَثِقُ بِٱلرَّبِّ أَنِّي أَنَا أَيْضًا سَآتِي إِلَيْكُمْ سَرِيعًا.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وَلَكِنِّي حَسِبْتُ مِنَ ٱللَّازِمِ أَنْ أُرْسِلَ إِلَيْكُمْ أَبَفْرُودِتُسَ أَخِي، وَٱلْعَامِلَ مَعِي، وَٱلْمُتَجَنِّدَ مَعِي، وَرَسُولَكُمْ، وَٱلْخَادِمَ لِحَاجَتِي.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إِذْ كَانَ مُشْتَاقًا إِلَى جَمِيعِكُمْ وَمَغْمُومًا، لِأَنَّكُمْ سَمِعْتُمْ أَنَّهُ كَانَ مَرِيضًا.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فَإِنَّهُ مَرِضَ قَرِيبًا مِنَ ٱلْمَوْتِ، لَكِنَّ ٱللهَ رَحِمَهُ. وَلَيْسَ إِيَّاهُ وَحْدَهُ بَلْ إِيَّايَ أَيْضًا لِئَلَّا يَكُونَ لِي حُزْنٌ عَلَى حُزْنٍ.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فَأَرْسَلْتُهُ إِلَيْكُمْ بِأَوْفَرِ سُرْعَةٍ، حَتَّى إِذَا رَأَيْتُمُوهُ تَفْرَحُونَ أَيْضًا وَأَكُونُ أَنَا أَقَلَّ حُزْنًا.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فَٱقْبَلُوهُ فِي ٱلرَّبِّ بِكُلِّ فَرَحٍ، وَلْيَكُنْ مِثْلُهُ مُكَرَّمًا عِنْدَكُمْ.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لِأَنَّهُ مِنْ أَجْلِ عَمَلِ ٱلْمَسِيحِ قَارَبَ ٱلْمَوْتَ، مُخَاطِرًا بِنَفْسِهِ، لِكَيْ يَجْبُرَ نُقْصَانَ خِدْمَتِكُمْ لِي.</w:t>
      </w:r>
      <w:r>
        <w:rPr>
          <w:lang w:val="ar_AE" w:bidi="ar_AE"/>
        </w:rPr>
      </w:r>
      <w:r>
        <w:rPr>
          <w:lang w:val="ar_AE" w:bidi="ar_AE"/>
        </w:rPr>
      </w:r>
    </w:p>
    <w:p>
      <w:pPr>
        <w:bidi/>
      </w:pPr>
      <w:r>
        <w:rPr>
          <w:lang w:val="ar_AE" w:bidi="ar_AE"/>
        </w:rPr>
      </w:r>
    </w:p>
    <w:p>
      <w:pPr>
        <w:pStyle w:val="Heading2"/>
        <w:bidi/>
      </w:pPr>
      <w:r>
        <w:rPr>
          <w:lang w:val="ar_AE" w:bidi="ar_AE"/>
        </w:rPr>
        <w:t>Philippians 3:1</w:t>
      </w:r>
      <w:r>
        <w:rPr>
          <w:lang w:val="ar_AE" w:bidi="ar_AE"/>
        </w:rPr>
      </w:r>
    </w:p>
    <w:p>
      <w:pPr>
        <w:bidi/>
      </w:pPr>
      <w:r>
        <w:rPr>
          <w:lang w:val="ar_AE" w:bidi="ar_AE"/>
        </w:rPr>
      </w:r>
      <w:r>
        <w:rPr>
          <w:vertAlign w:val="superscript"/>
          <w:lang w:val="ar_AE" w:bidi="ar_AE"/>
        </w:rPr>
        <w:t>1</w:t>
      </w:r>
      <w:r>
        <w:rPr>
          <w:lang w:val="ar_AE" w:bidi="ar_AE"/>
        </w:rPr>
        <w:t xml:space="preserve"> أَخِيرًا يَا إِخْوَتِي، ٱفْرَحُوا فِي ٱلرَّبِّ. كِتَابَةُ هَذِهِ ٱلْأُمُورِ إِلَيْكُمْ لَيْسَتْ عَلَيَّ ثَقِيلَةً، وَأَمَّا لَكُمْ فَهِيَ مُؤَمِّنَةٌ.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اُنْظُرُوا ٱلْكِلَابَ. ٱنْظُرُوا فَعَلَةَ ٱلشَّرِّ. ٱنْظُرُوا ٱلْقَطْعَ.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لِأَنَّنَا نَحْنُ ٱلْخِتَانَ، ٱلَّذِينَ نَعْبُدُ ٱللهَ بِٱلرُّوحِ، وَنَفْتَخِرُ فِي ٱلْمَسِيحِ يَسُوعَ، وَلَا نَتَّكِلُ عَلَى ٱلْجَسَدِ.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مَعَ أَنَّ لِي أَنْ أَتَّكِلَ عَلَى ٱلْجَسَدِ أَيْضًا. إِنْ ظَنَّ وَاحِدٌ آخَرُ أَنْ يَتَّكِلَ عَلَى ٱلْجَسَدِ فَأَنَا بِٱلْأَوْلَى.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مِنْ جِهَةِ ٱلْخِتَانِ مَخْتُونٌ فِي ٱلْيَوْمِ ٱلثَّامِنِ، مِنْ جِنْسِ إِسْرَائِيلَ، مِنْ سِبْطِ بِنْيَامِينَ، عِبْرَانِيٌّ مِنَ ٱلْعِبْرَانِيِّينَ. مِنْ جِهَةِ ٱلنَّامُوسِ فَرِّيسِيٌّ.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مِنْ جِهَةِ ٱلْغَيْرَةِ: مُضْطَهِدُ ٱلْكَنِيسَةِ. مِنْ جِهَةِ ٱلْبِرِّ ٱلَّذِي فِي ٱلنَّامُوسِ: بِلَا لَوْمٍ.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لَكِنْ مَا كَانَ لِي رِبْحًا، فَهَذَا قَدْ حَسِبْتُهُ مِنْ أَجْلِ ٱلْمَسِيحِ خَسَارَةً.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بَلْ إِنِّي أَحْسِبُ كُلَّ شَيْءٍ أَيْضًا خَسَارَةً مِنْ أَجْلِ فَضْلِ مَعْرِفَةِ ٱلْمَسِيحِ يَسُوعَ رَبِّي، ٱلَّذِي مِنْ أَجْلِهِ خَسِرْتُ كُلَّ ٱلْأَشْيَاءِ، وَأَنَا أَحْسِبُهَا نُفَايَةً لِكَيْ أَرْبَحَ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وَأُوجَدَ فِيهِ، وَلَيْسَ لِي بِرِّي ٱلَّذِي مِنَ ٱلنَّامُوسِ، بَلِ ٱلَّذِي بِإِيمَانِ ٱلْمَسِيحِ، ٱلْبِرُّ ٱلَّذِي مِنَ ٱللهِ بِٱلْإِيمَانِ.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لِأَعْرِفَهُ، وَقُوَّةَ قِيَامَتِهِ، وَشَرِكَةَ آلَامِهِ، مُتَشَبِّهًا بِمَوْتِهِ،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لَعَلِّي أَبْلُغُ إِلَى قِيَامَةِ ٱلْأَمْوَاتِ.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لَيْسَ أَنِّي قَدْ نِلْتُ أَوْ صِرْتُ كَامِلًا، وَلَكِنِّي أَسْعَى لَعَلِّي أُدْرِكُ ٱلَّذِي لِأَجْلِهِ أَدْرَكَنِي أَيْضًا ٱلْمَسِيحُ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أَيُّهَا ٱلْإِخْوَةُ، أَنَا لَسْتُ أَحْسِبُ نَفْسِي أَنِّي قَدْ أَدْرَكْتُ. وَلَكِنِّي أَفْعَلُ شَيْئًا وَاحِدًا: إِذْ أَنَا أَنْسَى مَا هُوَ وَرَاءُ وَأَمْتَدُّ إِلَى مَا هُوَ قُدَّامُ،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أَسْعَى نَحْوَ ٱلْغَرَضِ لِأَجْلِ جَعَالَةِ دَعْوَةِ ٱللهِ ٱلْعُلْيَا فِي ٱلْمَسِيحِ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فَلْيَفْتَكِرْ هَذَا جَمِيعُ ٱلْكَامِلِينَ مِنَّا، وَإِنِ ٱفْتَكَرْتُمْ شَيْئًا بِخِلَافِهِ فَٱللهُ سَيُعْلِنُ لَكُمْ هَذَا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وَأَمَّا مَا قَدْ أَدْرَكْنَاهُ، فَلْنَسْلُكْ بِحَسَبِ ذَلِكَ ٱلْقَانُونِ عَيْنِهِ، وَنَفْتَكِرْ ذَلِكَ عَيْنَهُ.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كُونُوا مُتَمَثِّلِينَ بِي مَعًا أَيُّهَا ٱلْإِخْوَةُ، وَلَاحِظُوا ٱلَّذِينَ يَسِيرُونَ هَكَذَا كَمَا نَحْنُ عِنْدَكُمْ قُدْوَةٌ.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 كَثِيرِينَ يَسِيرُونَ مِمَّنْ كُنْتُ أَذْكُرُهُمْ لَكُمْ مِرَارًا، وَٱلْآنَ أَذْكُرُهُمْ أَيْضًا بَاكِيًا، وَهُمْ أَعْدَاءُ صَلِيبِ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ٱلَّذِينَ نِهَايَتُهُمُ ٱلْهَلَاكُ، ٱلَّذِينَ إِلَهُهُمْ بَطْنُهُمْ وَمَجْدُهُمْ فِي خِزْيِهِمِ، ٱلَّذِينَ يَفْتَكِرُونَ فِي ٱلْأَرْضِيَّاتِ.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 سِيرَتَنَا نَحْنُ هِيَ فِي ٱلسَّمَاوَاتِ، ٱلَّتِي مِنْهَا أَيْضًا نَنْتَظِرُ مُخَلِّصًا هُوَ ٱلرَّبُّ يَسُوعُ ٱلْمَسِيحُ،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ٱلَّذِي سَيُغَيِّرُ شَكْلَ جَسَدِ تَوَاضُعِنَا لِيَكُونَ عَلَى صُورَةِ جَسَدِ مَجْدِهِ، بِحَسَبِ عَمَلِ ٱسْتِطَاعَتِهِ أَنْ يُخْضِعَ لِنَفْسِهِ كُلَّ شَيْءٍ.</w:t>
      </w:r>
      <w:r>
        <w:rPr>
          <w:lang w:val="ar_AE" w:bidi="ar_AE"/>
        </w:rPr>
      </w:r>
      <w:r>
        <w:rPr>
          <w:lang w:val="ar_AE" w:bidi="ar_AE"/>
        </w:rPr>
      </w:r>
    </w:p>
    <w:p>
      <w:pPr>
        <w:bidi/>
      </w:pPr>
      <w:r>
        <w:rPr>
          <w:lang w:val="ar_AE" w:bidi="ar_AE"/>
        </w:rPr>
      </w:r>
    </w:p>
    <w:p>
      <w:pPr>
        <w:pStyle w:val="Heading2"/>
        <w:bidi/>
      </w:pPr>
      <w:r>
        <w:rPr>
          <w:lang w:val="ar_AE" w:bidi="ar_AE"/>
        </w:rPr>
        <w:t>Philippians 4:1</w:t>
      </w:r>
      <w:r>
        <w:rPr>
          <w:lang w:val="ar_AE" w:bidi="ar_AE"/>
        </w:rPr>
      </w:r>
    </w:p>
    <w:p>
      <w:pPr>
        <w:bidi/>
      </w:pPr>
      <w:r>
        <w:rPr>
          <w:lang w:val="ar_AE" w:bidi="ar_AE"/>
        </w:rPr>
      </w:r>
      <w:r>
        <w:rPr>
          <w:vertAlign w:val="superscript"/>
          <w:lang w:val="ar_AE" w:bidi="ar_AE"/>
        </w:rPr>
        <w:t>1</w:t>
      </w:r>
      <w:r>
        <w:rPr>
          <w:lang w:val="ar_AE" w:bidi="ar_AE"/>
        </w:rPr>
        <w:t xml:space="preserve"> إِذًا يَا إِخْوَتِي ٱلْأَحِبَّاءَ، وَٱلْمُشْتَاقَ إِلَيْهِمْ، يَا سُرُورِي وَإِكْلِيلِي، ٱثْبُتُوا هَكَذَا فِي ٱلرَّبِّ أَيُّهَا ٱلْأَحِبَّاءُ.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أَطْلُبُ إِلَى أَفُودِيَةَ وَأَطْلُبُ إِلَى سِنْتِيخِي أَنْ تَفْتَكِرَا فِكْرًا وَاحِدًا فِي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نَعَمْ أَسْأَلُكَ أَنْتَ أَيْضًا، يَا شَرِيكِي ٱلْمُخْلِصَ، سَاعِدْ هَاتَيْنِ ٱللَّتَيْنِ جَاهَدَتَا مَعِي فِي ٱلْإِنْجِيلِ، مَعَ أَكْلِيمَنْدُسَ أَيْضًا وَبَاقِي ٱلْعَامِلِينَ مَعِي، ٱلَّذِينَ أَسْمَاؤُهُمْ فِي سِفْرِ ٱلْحَيَاةِ.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اِفْرَحُوا فِي ٱلرَّبِّ كُلَّ حِينٍ، وَأَقُولُ أَيْضًا: ٱفْرَحُوا.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لِيَكُنْ حِلْمُكُمْ مَعْرُوفًا عِنْدَ جَمِيعِ ٱلنَّاسِ. اَلرَّبُّ قَرِيبٌ.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تَهْتَمُّوا بِشَيْءٍ، بَلْ فِي كُلِّ شَيْءٍ بِٱلصَّلَاةِ وَٱلدُّعَاءِ مَعَ ٱلشُّكْرِ، لِتُعْلَمْ طِلْبَاتُكُمْ لَدَى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وَسَلَامُ ٱللهِ ٱلَّذِي يَفُوقُ كُلَّ عَقْلٍ، يَحْفَظُ قُلُوبَكُمْ وَأَفْكَارَكُمْ فِي ٱلْمَسِيحِ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أَخِيرًا أَيُّهَا ٱلْإِخْوَةُ، كُلُّ مَا هُوَ حَقٌّ، كُلُّ مَا هُوَ جَلِيلٌ، كُلُّ مَا هُوَ عَادِلٌ، كُلُّ مَا هُوَ طَاهِرٌ، كُلُّ مَا هُوَ مُسِرٌّ، كُلُّ مَا صِيتُهُ حَسَنٌ، إِنْ كَانَتْ فَضِيلَةٌ وَإِنْ كَانَ مَدْحٌ، فَفِي هَذِهِ ٱفْتَكِرُوا.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وَمَا تَعَلَّمْتُمُوهُ، وَتَسَلَّمْتُمُوهُ، وَسَمِعْتُمُوهُ، وَرَأَيْتُمُوهُ فِيَّ، فَهَذَا ٱفْعَلُوا، وَإِلَهُ ٱلسَّلَامِ يَكُونُ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إِنِّي فَرِحْتُ بِٱلرَّبِّ جِدًّا لِأَنَّكُمُ ٱلْآنَ قَدْ أَزْهَرَ أَيْضًا مَرَّةً ٱعْتِنَاؤُكُمْ بِي ٱلَّذِي كُنْتُمْ تَعْتَنُونَهُ، وَلَكِنْ لَمْ تَكُنْ لَكُمْ فُرْصَةٌ.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لَيْسَ أَنِّي أَقُولُ مِنْ جِهَةِ ٱحْتِيَاجٍ، فَإِنِّي قَدْ تَعَلَّمْتُ أَنْ أَكُونَ مُكْتَفِيًا بِمَا أَنَا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أَعْرِفُ أَنْ أَتَّضِعَ وَأَعْرِفُ أَيْضًا أَنْ أَسْتَفْضِلَ. فِي كُلِّ شَيْءٍ وَفِي جَمِيعِ ٱلْأَشْيَاءِ قَدْ تَدَرَّبْتُ أَنْ أَشْبَعَ وَأَنْ أَجُوعَ، وَأَنْ أَسْتَفْضِلَ وَأَنْ أَنْقُصَ.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أَسْتَطِيعُ كُلَّ شَيْءٍ فِي ٱلْمَسِيحِ ٱلَّذِي يُقَوِّينِي.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غَيْرَ أَنَّكُمْ فَعَلْتُمْ حَسَنًا إِذِ ٱشْتَرَكْتُمْ فِي ضِيقَتِي.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وَأَنْتُمْ أَيْضًا تَعْلَمُونَ أَيُّهَا ٱلْفِيلِبِّيُّونَ أَنَّهُ فِي بَدَاءَةِ ٱلْإِنْجِيلِ،لَمَّا خَرَجْتُ مِنْ مَكِدُونِيَّةَ، لَمْ تُشَارِكْنِي كَنِيسَةٌ وَاحِدَةٌ فِي حِسَابِ ٱلْعَطَاءِ وَٱلْأَخْذِ إِلَّا أَنْتُمْ وَحْدَكُمْ.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فَإِنَّكُمْ فِي تَسَالُونِيكِي أَيْضًا أَرْسَلْتُمْ إِلَيَّ مَرَّةً وَمَرَّتَيْنِ لِحَاجَتِي.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لَيْسَ أَنِّي أَطْلُبُ ٱلْعَطِيَّةَ، بَلْ أَطْلُبُ ٱلثَّمَرَ ٱلْمُتَكَاثِرَ لِحِسَابِكُمْ.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وَلَكِنِّي قَدِ ٱسْتَوْفَيْتُ كُلَّ شَيْءٍ وَٱسْتَفْضَلْتُ. قَدِ ٱمْتَلَأْتُ إِذْ قَبِلْتُ مِنْ أَبَفْرُودِتُسَ ٱلْأَشْيَاءَ ٱلَّتِي مِنْ عِنْدِكُمْ، نَسِيمَ رَائِحَةٍ طَيِّبَةٍ، ذَبِيحَةً مَقْبُولَةً مَرْضِيَّةً عِنْدَ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فَيَمْلَأُ إِلَهِي كُلَّ ٱحْتِيَاجِكُمْ بِحَسَبِ غِنَاهُ فِي ٱلْمَجْدِ فِي ٱلْمَسِيحِ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وَلِلهِ وَأَبِينَا ٱلْمَجْدُ إِلَى دَهْرِ ٱلدَّاهِرِينَ. آمِينَ.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سَلِّمُوا عَلَى كُلِّ قِدِّيسٍ فِي ٱلْمَسِيحِ يَسُوعَ. يُسَلِّمُ عَلَيْكُمُ ٱلْإِخْوَةُ ٱلَّذِينَ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يُسَلِّمُ عَلَيْكُمْ جَمِيعُ ٱلْقِدِّيسِينَ وَلَا سِيَّمَا ٱلَّذِينَ مِنْ بَيْتِ قَيْصَرَ.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نِعْمَةُ رَبِّنَا يَسُوعَ ٱلْمَسِيحِ مَعَ جَمِيعِكُمْ. آمِينَ. -كُتِبَتْ إِلَى أَهْلِ فِيلبيِّ مِنْ رُومِيَةِ عَلَى يَدِ أَبَفْرُودِتُسَ-</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