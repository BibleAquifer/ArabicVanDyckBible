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Arabic Van Dyck Bible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Arabic Van Dyck Bible</w:t>
      </w:r>
      <w:r>
        <w:rPr>
          <w:rtl/>
          <w:cs/>
          <w:lang w:val="ar_AE" w:bidi="ar_AE"/>
        </w:rPr>
        <w:t xml:space="preserve"> © </w:t>
      </w:r>
      <w:hyperlink r:id="rId13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</w:t>
        </w:r>
      </w:hyperlink>
      <w:r>
        <w:rPr>
          <w:rtl/>
          <w:cs/>
          <w:lang w:val="ar_AE" w:bidi="ar_AE"/>
        </w:rPr>
        <w:t xml:space="preserve">, licensed under a </w:t>
      </w:r>
      <w:hyperlink r:id="rId14">
        <w:r>
          <w:rPr>
            <w:rtl/>
            <w:cs/>
            <w:lang w:val="ar_AE" w:bidi="ar_AE"/>
          </w:rPr>
          <w:rPr>
            <w:color w:val="0000EE"/>
            <w:u w:val="single"/>
          </w:rPr>
          <w:t>Public Domain CC0</w:t>
        </w:r>
      </w:hyperlink>
      <w:r>
        <w:rPr>
          <w:rtl/>
          <w:cs/>
          <w:lang w:val="ar_AE" w:bidi="ar_AE"/>
        </w:rPr>
        <w:t>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Arabic Van Dyck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  <w:bidi/>
      </w:pPr>
      <w:r>
        <w:rPr>
          <w:rtl/>
          <w:cs/>
          <w:lang w:val="ar_AE" w:bidi="ar_AE"/>
        </w:rPr>
        <w:t>Malachi 1:1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وَحْيُ كَلِمَةِ ٱلرَّبِّ لِإِسْرَائِيلَ عَنْ يَدِ مَلَاخِي: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«أَحْبَبْتُكُمْ، قَالَ ٱلرَّبُّ. وَقُلْتُمْ: بِمَ أَحْبَبْتَنَا؟ أَلَيْسَ عِيسُو أَخًا لِيَعْقُوبَ، يَقُولُ ٱلرَّبُّ، وَأَحْبَبْتُ يَعْقُوبَ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وَأَبْغَضْتُ عِيسُوَ، وَجَعَلْتُ جِبَالَهُ خَرَابًا وَمِيرَاثَهُ لِذِئَابِ ٱلْبَرِّيَّةِ؟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لِأَنَّ أَدُومَ قَالَ: قَدْ هُدِمْنَا، فَنَعُودُ وَنَبْنِي ٱلْخِرَبُ. هَكَذَا قَالَ رَبُّ ٱلْجُنُودِ: هُمْ يَبْنُونَ وَأَنَا أَهْدِمُ. وَيَدْعُونَهُمْ تُخُومَ ٱلشَّرِّ، وَٱلشَّعْبَ ٱلَّذِي غَضِبَ عَلَيْهِ ٱلرَّبُّ إِلَى ٱلْأَبَدِ.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فَتَرَى أَعْيُنُكُمْ وَتَقُولُونَ: لِيَتَعَظَّمِ ٱلرَّبُّ مِنْ عِنْدِ تُخْمِ إِسْرَائِيلَ.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«ٱلِٱبْنُ يُكْرِمُ أَبَاهُ، وَٱلْعَبْدُ يُكْرِمُ سَيِّدَهُ. فَإِنْ كُنْتُ أَنَا أَبًا، فَأَيْنَ كَرَامَتِي؟ وَإِنْ كُنْتُ سَيِّدًا، فَأَيْنَ هَيْبَتِي؟ قَالَ لَكُمْ رَبُّ ٱلْجُنُودِ. أَيُّهَا ٱلْكَهَنَةُ ٱلْمُحْتَقِرُونَ ٱسْمِي. وَتَقُولُونَ: بِمَ ٱحْتَقَرْنَا ٱسْمَكَ؟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تُقَرِّبُونَ خُبْزًا نَجِسًا عَلَى مَذْبَحِي. وَتَقُولُونَ: بِمَ نَجَّسْنَاكَ؟ بِقَوْلِكُمْ: إِنَّ مَائِدَةَ ٱلرَّبِّ مُحْتَقَرَةٌ.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وَإِنْ قَرَّبْتُمُ ٱلْأَعْمَى ذَبِيحَةً، أَفَلَيْسَ ذَلِكَ شَرًّا؟ وَإِنْ قَرَّبْتُمُ ٱلْأَعْرَجَ وَٱلسَّقِيمَ، أَفَلَيْسَ ذَلِكَ شَرًّا؟ قَرِّبْهُ لِوَالِيكَ، أَفَيَرْضَى عَلَيْكَ أَوْ يَرْفَعُ وَجْهَكَ؟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وَٱلْآنَ تَرَضَّوْا وَجْهَ ٱللهِ فَيَتَرَاءَفَ عَلَيْنَا. هَذِهِ كَانَتْ مِنْ يَدِكُمْ. هَلْ يَرْفَعُ وَجْهَكُمْ؟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«مَنْ فِيكُمْ يُغْلِقُ ٱلْبَابَ! بَلْ لَا تُوقِدُونَ عَلَى مَذْبَحِي مَجَّانًا. لَيْسَتْ لِي مَسَّرَةٌ بِكُمْ، قَالَ رَبُّ ٱلْجُنُودِ، وَلَا أَقْبَلُ تَقْدِمَةً مِنْ يَدِكُمْ.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لِأَنَّهُ مِنْ مَشْرِقِ ٱلشَّمْسِ إِلَى مَغْرِبِهَا ٱسْمِي عَظِيمٌ بَيْنَ ٱلْأُمَمِ، وَفِي كُلِّ مَكَانٍ يُقَرَّبُ لِٱسْمِي بَخُورٌ وَتَقْدِمَةٌ طَاهِرَةٌ، لِأَنَّ ٱسْمِي عَظِيمٌ بَيْنَ ٱلْأُمَمِ،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أَمَّا أَنْتُمْ فَمُنَجِّسُوهُ، بِقَوْلِكُمْ: إِنَّ مَائِدَةَ ٱلرَّبِّ تَنَجَّسَتْ، وَثَمَرَتَهَا مُحْتَقَرٌ طَعَامُهَا.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وَقُلْتُمْ: مَا هَذِهِ ٱلْمَشَقَّةُ؟ وَتَأَفَّفْتُمْ عَلَيْهِ، قَالَ رَبُّ ٱلْجُنُودِ. وَجِئْتُمْ بِٱلْمُغْتَصَبِ وَٱلْأَعْرَجِ وَٱلسَّقِيمِ، فَأَتَيْتُمْ بِٱلتَّقْدِمَةِ. فَهَلْ أَقْبَلُهَا مِنْ يَدِكُمْ؟ قَالَ ٱلرَّبُّ.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وَمَلْعُونٌ ٱلْمَاكِرُ ٱلَّذِي يُوجَدُ فِي قَطِيعِهِ ذَكَرٌ وَيَنْذُرُ وَيَذْبَحُ لِلسَّيِّدِ عَائِبًا. لِأَنِّي أَنَا مَلِكٌ عَظِيمٌ، قَالَ رَبُّ ٱلْجُنُودِ، وَٱسْمِي مَهِيبٌ بَيْنَ ٱلْأُمَمِ.</w:t>
      </w:r>
    </w:p>
    <w:p>
      <w:pPr>
        <w:pStyle w:val="Heading2"/>
        <w:bidi/>
      </w:pPr>
      <w:r>
        <w:rPr>
          <w:rtl/>
          <w:cs/>
          <w:lang w:val="ar_AE" w:bidi="ar_AE"/>
        </w:rPr>
        <w:t>Malachi 2:1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«وَٱلْآنَ إِلَيْكُمْ هَذِهِ ٱلْوَصِيَّةُ أَيُّهَا ٱلْكَهَنَةُ: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إِنْ كُنْتُمْ لَا تَسْمَعُونَ وَلَا تَجْعَلُونَ فِي ٱلْقَلْبِ لِتُعْطُوا مَجْدًا لِٱسْمِي، قَالَ رَبُّ ٱلْجُنُودِ. فَإِنِّي أُرْسِلُ عَلَيْكُمُ ٱللَّعْنَ، وَأَلْعَنُ بَرَكَاتِكُمْ، بَلْ قَدْ لَعَنْتُهَا، لِأَنَّكُمْ لَسْتُمْ جَاعِلِينَ فِي ٱلْقَلْبِ.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هَأَنَذَا أَنْتَهِرُ لَكُمُ ٱلزَّرْعَ، وَأَمُدُّ ٱلْفَرْثَ عَلَى وُجُوهِكُمْ، فَرْثَ أَعْيَادِكُمْ، فَتُنْزَعُونَ مَعَهُ.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فَتَعْلَمُونَ أَنِّي أَرْسَلْتُ إِلَيْكُمْ هَذِهِ ٱلْوَصِيَّةَ لِكَوْنِ عَهْدِي مَعَ لَاوِي،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كَانَ عَهْدِي مَعَهُ لِلْحَيَاةِ وَٱلسَّلَامِ، وَأَعْطَيْتُهُ إِيَّاهُمَا لِلتَّقْوَى. فَٱتَّقَانِي، وَمِنِ ٱسْمِي ٱرْتَاعَ هُوَ.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شَرِيعَةُ ٱلْحَقِّ كَانَتْ فِي فِيهِ، وَإِثْمٌ لَمْ يُوجَدْ فِي شَفَتَيْهِ. سَلَكَ مَعِي فِي ٱلسَّلَامِ وَٱلِٱسْتِقَامَةِ، وَأَرْجَعَ كَثِيرِينَ عَنِ ٱلْإِثْمِ.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لِأَنَّ شَفَتَيِ ٱلْكَاهِنِ تَحْفَظَانِ مَعْرِفَةً، وَمِنْ فَمِهِ يَطْلُبُونَ ٱلشَّرِيعَةَ، لِأَنَّهُ رَسُولُ رَبِّ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أَمَّا أَنْتُمْ فَحِدْتُمْ عَنِ ٱلطَّرِيقِ وَأَعْثَرْتُمْ كَثِيرِينَ بِٱلشَّرِيعَةِ. أَفْسَدْتُمْ عَهْدَ لَاوِي،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فَأَنَا أَيْضًا صَيَّرْتُكُمْ مُحْتَقَرِينَ وَدَنِيئِينَ عِنْدَ كُلِّ ٱلشَّعْبِ، كَمَا أَنَّكُمْ لَمْ تَحْفَظُوا طُرُقِي بَلْ حَابَيْتُمْ فِي ٱلشَّرِيعَةِ».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أَلَيْسَ أَبٌ وَاحِدٌ لِكُلِّنَا؟ أَلَيْسَ إِلَهٌ وَاحِدٌ خَلَقَنَا؟ فَلِمَ نَغْدُرُ ٱلرَّجُلُ بِأَخِيهِ لِتَدْنِيسِ عَهْدِ آبَائِنَا؟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غَدَرَ يَهُوذَا، وَعُمِلَ ٱلرِّجْسُ فِي إِسْرَائِيلَ وَفِي أُورُشَلِيمَ. لِأَنَّ يَهُوذَا قَدْ نَجَّسَ قُدْسَ ٱلرَّبِّ ٱلَّذِي أَحَبَّهُ، وَتَزَوَّجَ بِنْتَ إِلَهٍ غَرِيبٍ.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يَقْطَعُ ٱلرَّبُّ ٱلرَّجُلَ ٱلَّذِي يَفْعَلُ هَذَا، ٱلسَّاهِرَ وَٱلْمُجِيبَ مِنْ خِيَامِ يَعْقُوبَ، وَمَنْ يُقَرِّبُ تَقْدِمَةً لِرَبِّ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وَقَدْ فَعَلْتُمْ هَذَا ثَانِيَةً مُغَطِّينَ مَذْبَحَ ٱلرَّبِّ بِٱلدُّمُوعِ، بِٱلْبُكَاءِ وَٱلصُّرَاخِ، فَلَا تُرَاعَى ٱلتَّقْدِمَةُ بَعْدُ، وَلَا يُقْبَلُ ٱلْمُرْضِي مِنْ يَدِكُمْ.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فَقُلْتُمْ: «لِمَاذَا؟» مِنْ أَجْلِ أَنَّ ٱلرَّبَّ هُوَ ٱلشَّاهِدُ بَيْنَكَ وَبَيْنَ ٱمْرَأَةِ شَبَابِكَ ٱلَّتِي أَنْتَ غَدَرْتَ بِهَا، وَهِيَ قَرِينَتُكَ وَٱمْرَأَةُ عَهْدِكَ.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أَفَلَمْ يَفْعَلْ وَاحِدٌ وَلَهُ بَقِيَّةُ ٱلرُّوحِ؟ وَلِمَاذَا ٱلْوَاحِدُ؟ طَالِبًا زَرْعَ ٱللهِ. فَٱحْذَرُوا لِرُوحِكُمْ وَلَا يَغْدُرْ أَحَدٌ بِٱمْرَأَةِ شَبَابِهِ.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«لِأَنَّهُ يَكْرَهُ ٱلطَّلَاقَ، قَالَ ٱلرَّبُّ إِلَهُ إِسْرَائِيلَ، وَأَنْ يُغَطِّيَ أَحَدٌ ٱلظُّلْمَ بِثَوْبِهِ، قَالَ رَبُّ ٱلْجُنُودِ. فَٱحْذَرُوا لِرُوحِكُمْ لِئَلَّا تَغْدُرُوا».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لَقَدْ أَتْعَبْتُمُ ٱلرَّبَّ بِكَلَامِكُمْ. وَقُلْتُمْ: «بِمَ أَتْعَبْنَاهُ؟» بِقَوْلِكُمْ: «كُلُّ مَنْ يَفْعَلُ ٱلشَّرَّ فَهُوَ صَالِحٌ فِي عَيْنَيِ ٱلرَّبِّ، وَهُوَ يُسَرُّ بِهِمْ». أَوْ: «أَيْنَ إِلَهُ ٱلْعَدْلِ؟».</w:t>
      </w:r>
    </w:p>
    <w:p>
      <w:pPr>
        <w:pStyle w:val="Heading2"/>
        <w:bidi/>
      </w:pPr>
      <w:r>
        <w:rPr>
          <w:rtl/>
          <w:cs/>
          <w:lang w:val="ar_AE" w:bidi="ar_AE"/>
        </w:rPr>
        <w:t>Malachi 3:1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«هَأَنَذَا أُرْسِلُ مَلَاكِي فَيُهَيِّئُ ٱلطَّرِيقَ أَمَامِي. وَيَأْتِي بَغْتَةً إِلَى هَيْكَلِهِ ٱلسَّيِّدُ ٱلَّذِي تَطْلُبُونَهُ، وَمَلَاكُ ٱلْعَهْدِ ٱلَّذِي تُسَرُّونَ بِهِ. هُوَذَا يَأْتِي، قَالَ رَبُّ ٱلْجُنُودِ»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وَمَنْ يَحْتَمِلُ يَوْمَ مَجِيئِهِ؟ وَمَنْ يَثْبُتُ عِنْدَ ظُهُورِهِ؟ لِأَنَّهُ مِثْلُ نَارِ ٱلْمُمَحِّصِ، وَمِثْلُ أَشْنَانِ ٱلْقَصَّارِ.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فَيَجْلِسُ مُمَحِّصًا وَمُنَقِّيًا لِلْفِضَّةِ. فَيُنَقِّي بَنِي لَاوِي وَيُصَفِّيهِمْ كَٱلذَّهَبِ وَٱلْفِضَّةِ، لِيَكُونُوا مُقَرَّبِينَ لِلرَّبِّ، تَقْدِمَةً بِٱلْبِرِّ.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فَتَكُونُ تَقْدِمَةُ يَهُوذَا وَأُورُشَلِيمَ مَرْضِيَّةً لِلرَّبِّ كَمَا فِي أَيَّامِ ٱلْقِدَمِ وَكَمَا فِي ٱلسِّنِينَ ٱلْقَدِيمَةِ.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«وَأَقْتَرِبُ إِلَيْكُمْ لِلْحُكْمِ، وَأَكُونُ شَاهِدًا سَرِيعًا عَلَى ٱلسَّحَرَةِ وَعَلَى ٱلْفَاسِقِينَ وَعَلَى ٱلْحَالِفِينَ زُورًا وَعَلَى ٱلسَّالِبِينَ أُجْرَةَ ٱلْأَجِيرِ: ٱلْأَرْمَلَةِ وَٱلْيَتِيمِ، وَمَنْ يَصُدُّ ٱلْغَرِيبَ وَلَا يَخْشَانِي،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لِأَنِّي أَنَا ٱلرَّبُّ لَا أَتَغَيَّرُ فَأَنْتُمْ يَا بَنِي يَعْقُوبَ لَمْ تَفْنَوْا.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7</w:t>
      </w:r>
      <w:r>
        <w:rPr>
          <w:rtl/>
          <w:cs/>
          <w:lang w:val="ar_AE" w:bidi="ar_AE"/>
        </w:rPr>
        <w:t xml:space="preserve"> «مِنْ أَيَّامِ آبَائِكُمْ حِدْتُمْ عَنْ فَرَائِضِي وَلَمْ تَحْفَظُوهَا. ٱرْجِعُوا إِلَيَّ أَرْجِعْ إِلَيْكُمْ، قَالَ رَبُّ ٱلْجُنُودِ. فَقُلْتُمْ: بِمَاذَا نَرْجِعُ؟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8</w:t>
      </w:r>
      <w:r>
        <w:rPr>
          <w:rtl/>
          <w:cs/>
          <w:lang w:val="ar_AE" w:bidi="ar_AE"/>
        </w:rPr>
        <w:t xml:space="preserve"> أَيَسْلُبُ ٱلْإِنْسَانُ ٱللهَ؟ فَإِنَّكُمْ سَلَبْتُمُونِي. فَقُلْتُمْ: بِمَ سَلَبْنَاكَ؟ فِي ٱلْعُشُورِ وَٱلتَّقْدِمَةِ.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9</w:t>
      </w:r>
      <w:r>
        <w:rPr>
          <w:rtl/>
          <w:cs/>
          <w:lang w:val="ar_AE" w:bidi="ar_AE"/>
        </w:rPr>
        <w:t xml:space="preserve"> قَدْ لُعِنْتُمْ لَعْنًا وَإِيَّايَ أَنْتُمْ سَالِبُونَ، هَذِهِ ٱلْأُمَّةُ كُلُّهَا.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10</w:t>
      </w:r>
      <w:r>
        <w:rPr>
          <w:rtl/>
          <w:cs/>
          <w:lang w:val="ar_AE" w:bidi="ar_AE"/>
        </w:rPr>
        <w:t xml:space="preserve"> هَاتُوا جَمِيعَ ٱلْعُشُورِ إِلَى ٱلْخَزْنَةِ لِيَكُونَ فِي بَيْتِي طَعَامٌ، وَجَرِّبُونِي بِهَذَا، قَالَ رَبُّ ٱلْجُنُودِ، إِنْ كُنْتُ لَا أَفْتَحُ لَكُمْ كُوَى ٱلسَّمَاوَاتِ، وَأَفِيضُ عَلَيْكُمْ بَرَكَةً حَتَّى لَا تُوسَعَ.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11</w:t>
      </w:r>
      <w:r>
        <w:rPr>
          <w:rtl/>
          <w:cs/>
          <w:lang w:val="ar_AE" w:bidi="ar_AE"/>
        </w:rPr>
        <w:t xml:space="preserve"> وَأَنْتَهِرُ مِنْ أَجْلِكُمْ ٱلْآكِلَ فَلَا يُفْسِدُ لَكُمْ ثَمَرَ ٱلْأَرْضِ، وَلَا يُعْقَرُ لَكُمُ ٱلْكَرْمُ فِي ٱلْحَقْلِ،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12</w:t>
      </w:r>
      <w:r>
        <w:rPr>
          <w:rtl/>
          <w:cs/>
          <w:lang w:val="ar_AE" w:bidi="ar_AE"/>
        </w:rPr>
        <w:t xml:space="preserve"> وَيُطَوِّبُكُمْ كُلُّ ٱلْأُمَمِ، لِأَنَّكُمْ تَكُونُونَ أَرْضَ مَسَرَّةٍ،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13</w:t>
      </w:r>
      <w:r>
        <w:rPr>
          <w:rtl/>
          <w:cs/>
          <w:lang w:val="ar_AE" w:bidi="ar_AE"/>
        </w:rPr>
        <w:t xml:space="preserve"> «أَقْوَالُكُمُ ٱشْتَدَّتْ عَلَيَّ، قَالَ ٱلرَّبُّ. وَقُلْتُمْ: مَاذَا قُلْنَا عَلَيْكَ؟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14</w:t>
      </w:r>
      <w:r>
        <w:rPr>
          <w:rtl/>
          <w:cs/>
          <w:lang w:val="ar_AE" w:bidi="ar_AE"/>
        </w:rPr>
        <w:t xml:space="preserve"> قُلْتُمْ: عِبَادَةُ ٱللهِ بَاطِلَةٌ، وَمَا ٱلْمَنْفَعَةُ مِنْ أَنَّنَا حَفِظْنَا شَعَائِرَهُ، وَأَنَّنَا سَلَكْنَا بِٱلْحُزْنِ قُدَّامَ رَبِّ ٱلْجُنُودِ؟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15</w:t>
      </w:r>
      <w:r>
        <w:rPr>
          <w:rtl/>
          <w:cs/>
          <w:lang w:val="ar_AE" w:bidi="ar_AE"/>
        </w:rPr>
        <w:t xml:space="preserve"> وَٱلْآنَ نَحْنُ مُطَوِّبُونَ ٱلْمُسْتَكْبِرِينَ وَأَيْضًا فَاعِلُو ٱلشَّرِّ يُبْنَوْنَ. بَلْ جَرَّبُوا ٱللهَ وَنَجَوْا».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16</w:t>
      </w:r>
      <w:r>
        <w:rPr>
          <w:rtl/>
          <w:cs/>
          <w:lang w:val="ar_AE" w:bidi="ar_AE"/>
        </w:rPr>
        <w:t xml:space="preserve"> حِينَئِذٍ كَلَّمَ مُتَّقُو ٱلرَّبِّ كُلُّ وَاحِدٍ قَرِيبَهُ، وَٱلرَّبُّ أَصْغَى وَسَمِعَ، وَكُتِبَ أَمَامَهُ سِفْرُ تَذْكَرَةٍ لِلَّذِينَ ٱتَّقُوا ٱلرَّبَّ وَلِلْمُفَكِّرِينَ فِي ٱسْمِهِ.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17</w:t>
      </w:r>
      <w:r>
        <w:rPr>
          <w:rtl/>
          <w:cs/>
          <w:lang w:val="ar_AE" w:bidi="ar_AE"/>
        </w:rPr>
        <w:t xml:space="preserve"> «وَيَكُونُونَ لِي، قَالَ رَبُّ ٱلْجُنُودِ، فِي ٱلْيَوْمِ ٱلَّذِي أَنَا صَانِعٌ خَاصَّةً، وَأُشْفِقُ عَلَيْهِمْ كَمَا يُشْفِقُ ٱلْإِنْسَانُ عَلَى ٱبْنِهِ ٱلَّذِي يَخْدِمُهُ.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18</w:t>
      </w:r>
      <w:r>
        <w:rPr>
          <w:rtl/>
          <w:cs/>
          <w:lang w:val="ar_AE" w:bidi="ar_AE"/>
        </w:rPr>
        <w:t xml:space="preserve"> فَتَعُودُونَ وَتُمَيِّزُونَ بَيْنَ ٱلصِّدِّيقِ وَٱلشِّرِّيرِ، بَيْنَ مَنْ يَعْبُدُ ٱللهَ وَمَنْ لَا يَعْبُدُهُ.</w:t>
      </w:r>
    </w:p>
    <w:p>
      <w:pPr>
        <w:pStyle w:val="Heading2"/>
        <w:bidi/>
      </w:pPr>
      <w:r>
        <w:rPr>
          <w:rtl/>
          <w:cs/>
          <w:lang w:val="ar_AE" w:bidi="ar_AE"/>
        </w:rPr>
        <w:t>Malachi 4:1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1</w:t>
      </w:r>
      <w:r>
        <w:rPr>
          <w:rtl/>
          <w:cs/>
          <w:lang w:val="ar_AE" w:bidi="ar_AE"/>
        </w:rPr>
        <w:t xml:space="preserve"> «فَهُوَذَا يَأْتِي ٱلْيَوْمُ ٱلْمُتَّقِدُ كَٱلتَّنُّورِ، وَكُلُّ ٱلْمُسْتَكْبِرِينَ وَكُلُّ فَاعِلِي ٱلشَّرِّ يَكُونُونَ قَشًّا، وَيُحْرِقُهُمُ ٱلْيَوْمُ ٱلْآتِي، قَالَ رَبُّ ٱلْجُنُودِ، فَلَا يُبْقِي لَهُمْ أَصْلًا وَلَا فَرْعًا.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2</w:t>
      </w:r>
      <w:r>
        <w:rPr>
          <w:rtl/>
          <w:cs/>
          <w:lang w:val="ar_AE" w:bidi="ar_AE"/>
        </w:rPr>
        <w:t xml:space="preserve"> «وَلَكُمْ أَيُّهَا ٱلْمُتَّقُونَ ٱسْمِي تُشْرِقُ شَمْسُ ٱلْبِرِّ وَٱلشِّفَاءُ فِي أَجْنِحَتِهَا، فَتَخْرُجُونَ وَتَنْشَأُونَ كَعُجُولِ ٱلصِّيرَةِ.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3</w:t>
      </w:r>
      <w:r>
        <w:rPr>
          <w:rtl/>
          <w:cs/>
          <w:lang w:val="ar_AE" w:bidi="ar_AE"/>
        </w:rPr>
        <w:t xml:space="preserve"> وَتَدُوسُونَ ٱلْأَشْرَارَ لِأَنَّهُمْ يَكُونُونَ رَمَادًا تَحْتَ بُطُونِ أَقْدَامِكُمْ يَوْمَ أَفْعَلُ هَذَا، قَالَ رَبُّ ٱلْجُنُودِ.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4</w:t>
      </w:r>
      <w:r>
        <w:rPr>
          <w:rtl/>
          <w:cs/>
          <w:lang w:val="ar_AE" w:bidi="ar_AE"/>
        </w:rPr>
        <w:t xml:space="preserve"> «اُذْكُرُوا شَرِيعَةَ مُوسَى عَبْدِي ٱلَّتِي أَمَرْتُهُ بِهَا فِي حُورِيبَ عَلَى كُلِّ إِسْرَائِيلَ. ٱلْفَرَائِضَ وَٱلْأَحْكَامَ.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5</w:t>
      </w:r>
      <w:r>
        <w:rPr>
          <w:rtl/>
          <w:cs/>
          <w:lang w:val="ar_AE" w:bidi="ar_AE"/>
        </w:rPr>
        <w:t xml:space="preserve"> «هَأَنَذَا أُرْسِلُ إِلَيْكُمْ إِيلِيَّا ٱلنَّبِيَّ قَبْلَ مَجِيءِ يَوْمِ ٱلرَّبِّ، ٱلْيَوْمِ ٱلْعَظِيمِ وَٱلْمَخُوفِ،</w:t>
      </w:r>
    </w:p>
    <w:p>
      <w:pPr>
        <w:bidi/>
      </w:pPr>
      <w:r>
        <w:rPr>
          <w:rtl/>
          <w:cs/>
          <w:lang w:val="ar_AE" w:bidi="ar_AE"/>
        </w:rPr>
      </w:r>
      <w:r>
        <w:rPr>
          <w:vertAlign w:val="superscript"/>
          <w:rtl/>
          <w:cs/>
          <w:lang w:val="ar_AE" w:bidi="ar_AE"/>
        </w:rPr>
        <w:t>6</w:t>
      </w:r>
      <w:r>
        <w:rPr>
          <w:rtl/>
          <w:cs/>
          <w:lang w:val="ar_AE" w:bidi="ar_AE"/>
        </w:rPr>
        <w:t xml:space="preserve"> فَيَرُدُّ قَلْبَ ٱلْآبَاءِ عَلَى ٱلْأَبْنَاءِ، وَقَلْبَ ٱلْأَبْنَاءِ عَلَى آبَائِهِمْ. لِئَلَّا آتِيَ وَأَضْرِبَ ٱلْأَرْضَ بِلَعْنٍ».</w:t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