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Arabic Van Dyck Bible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Arabic Van Dyck Bible</w:t>
      </w:r>
      <w:r>
        <w:rPr>
          <w:lang w:val="ar_AE" w:bidi="ar_AE"/>
        </w:rPr>
        <w:t xml:space="preserve"> (Arabic) is based on: </w:t>
      </w:r>
      <w:r>
        <w:rPr>
          <w:lang w:val="ar_AE" w:bidi="ar_AE"/>
        </w:rPr>
        <w:t>Van Dyck Bible</w:t>
      </w:r>
      <w:r>
        <w:rPr>
          <w:lang w:val="ar_AE" w:bidi="ar_AE"/>
        </w:rPr>
        <w:t xml:space="preserve">, </w:t>
      </w:r>
      <w:hyperlink r:id="rId13">
        <w:r>
          <w:rPr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lang w:val="ar_AE" w:bidi="ar_AE"/>
        </w:rPr>
        <w:t xml:space="preserve">, None, which is licensed under a </w:t>
      </w:r>
      <w:hyperlink r:id="rId14">
        <w:r>
          <w:rPr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lang w:val="ar_AE" w:bidi="ar_AE"/>
        </w:rPr>
        <w:t>.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>This PDF version is provided under the same license.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Micah 1:1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قَوْلُ ٱلرَّبِّ ٱلَّذِي صَارَ إِلَى مِيخَا ٱلْمُورَشْتِيِّ فِي أَيَّامِ يُوثَامَ وَآحَازَ وَحَزَقِيَّا مُلُوكِ يَهُوذَا، ٱلَّذِي رَآهُ عَلَى ٱلسَّامِرَةِ وَأُورُشَلِيمَ: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اِسْمَعُوا أَيُّهَا ٱلشُّعُوبُ جَمِيعُكُمْ. أَصْغِي أَيَّتُهَا ٱلْأَرْضُ وَمِلْؤُهَا. وَلْيَكُنِ ٱلسَّيِّدُ ٱلرَّبُّ شَاهِدًا عَلَيْكُمُ، ٱلسَّيِّدُ مِنْ هَيْكَلِ قُدْسِهِ.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فَإِنَّهُ هُوَذَا ٱلرَّبُّ يَخْرُجُ مِنْ مَكَانِهِ وَيَنْزِلُ وَيَمْشِي عَلَى شَوَامِخِ ٱلْأَرْضِ،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فَتَذُوبُ ٱلْجِبَالُ تَحْتَهُ، وَتَنْشَقُّ ٱلْوِدْيَانُ كَٱلشَّمْعِ قُدَّامَ ٱلنَّارِ. كَٱلْمَاءِ ٱلْمُنْصَبِّ فِي مُنْحَدَرٍ.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كُلُّ هَذَا مِنْ أَجْلِ إِثْمِ يَعْقُوبَ، وَمِنْ أَجْلِ خَطِيَّةِ بَيْتِ إِسْرَائِيلَ. مَا هُوَ ذَنْبُ يَعْقُوبَ؟ أَلَيْسَ هُوَ ٱلسَّامِرَةَ؟ وَمَا هِيَ مُرْتَفَعَاتُ يَهُوذَا؟ أَلَيْسَتْ هِيَ أُورُشَلِيمَ؟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«فَأَجْعَلُ ٱلسَّامِرَةَ خَرِبَةً فِي ٱلْبَرِّيَّةِ، مَغَارِسَ لِلْكُرُومِ، وَأُلْقِي حِجَارَتَهَا إِلَى ٱلْوَادِي، وَأَكْشِفُ أُسُسَهَا.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وَجَمِيعُ تَمَاثِيلِهَا ٱلْمَنْحُوتَةِ تُحَطَّمُ، وَكُلُّ أَعْقَارِهَا تُحْرَقُ بِٱلنَّارِ، وَجَمِيعُ أَصْنَامِهَا أَجْعَلُهَا خَرَابًا، لِأَنَّهَا مِنْ عُقْرِ ٱلزَّانِيَةِ جَمَعَتْهَا وَإِلَى عُقْرِ ٱلزَّانِيَةِ تَعُودُ».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مِنْ أَجْلِ ذَلِكَ أَنُوحُ وَأُوَلْوِلُ. أَمْشِي حَافِيًا وَعُرْيَانًا. أَصْنَعُ نَحِيبًا كَبَنَاتِ آوَى، وَنَوْحًا كَرِعَالِ ٱلنَّعَامِ.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لِأَنَّ جِرَاحَاتِهَا عَدِيمَةُ ٱلشِّفَاءِ، لِأَنَّهَا قَدْ أَتَتْ إِلَى يَهُوذَا، وَصَلَتْ إِلَى بَابِ شَعْبِي إِلَى أُورُشَلِيمَ.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لَا تُخْبِرُوا فِي جَتَّ، لَا تَبْكُوا فِي عَكَّاءَ. تَمَرَّغِي فِي ٱلتُّرَابِ فِي بَيْتِ عَفْرَةَ.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اُعْبُرِي يَا سَاكِنَةَ شَافِيرَ عُرْيَانَةً وَخَجِلَةً. ٱلسَّاكِنَةُ فِي صَانَانَ لَا تَخْرُجُ. نَوْحُ بَيْتِ هَأَيْصِلَ يَأْخُذُ عِنْدَكُمْ مَقَامَهُ،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لِأَنَّ ٱلسَّاكِنَةَ فِي مَارُوثَ ٱغْتَمَّتْ لِأَجْلِ خَيْرَاتِهَا، لِأَنَّ شَرًّا قَدْ نَزَلَ مِنْ عِنْدِ ٱلرَّبِّ إِلَى بَابِ أُورُشَلِيمَ.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شُدِّي ٱلْمَرْكَبَةَ بِٱلْجَوَادِ يَا سَاكِنَةَ لَاخِيشَ، هِيَ أَوَّلُ خَطِيَّةٍ لِٱبْنَةِ صِهْيَوْنَ، لِأَنَّهُ فِيكِ وُجِدَتْ ذُنُوبُ إِسْرَائِيلَ.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لِذَلِكَ تُعْطِينَ إِطْلَاقًا لِمُورَشَةِ جَتَّ. تَصِيرُ بُيُوتُ أَكْزِيبَ كَاذِبَةً لِمُلُوكِ إِسْرَائِيلَ.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آتِي إِلَيْكِ أَيْضًا بِٱلْوَارِثِ يَا سَاكِنَةَ مَرِيشَةَ. يَأْتِي إِلَى عَدُلَّامَ مَجْدُ إِسْرَائِيلَ.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كُونِي قَرْعَاءَ وَجُزِّي مِنْ أَجْلِ بَنِي تَنَعُّمِكِ. وَسِّعِي قَرْعَتَكِ كَٱلنَّسْرِ، لِأَنَّهُمْ قَدِ ٱنْتَفَوْا عَنْكِ.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Micah 2:1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وَيْلٌ لِلْمُفْتَكِرِينَ بِٱلْبُطْلِ، وَٱلصَّانِعِينَ ٱلشَّرَّ عَلَى مَضَاجِعِهِمْ! فِي نُورِ ٱلصَّبَاحِ يَفْعَلُونَهُ لِأَنَّهُ فِي قُدْرَةِ يَدِهِمْ.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فَإِنَّهُمْ يَشْتَهُونَ ٱلْحُقُولَ وَيَغْتَصِبُونَهَا، وَٱلْبُيُوتَ وَيَأْخُذُونَهَا، وَيَظْلِمُونَ ٱلرَّجُلَ وَبَيْتَهُ وَٱلْإِنْسَانَ وَمِيرَاثَهُ.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لِذَلِكَ هَكَذَا قَالَ ٱلرَّبُّ: «هَأَنَذَا أَفْتَكِرُ عَلَى هَذِهِ ٱلْعَشِيرَةِ بِشَرٍّ لَا تُزِيلُونَ مِنْهُ أَعْنَاقَكُمْ، وَلَا تَسْلُكُونَ بِٱلتَّشَامُخِ لِأَنَّهُ زَمَانٌ رَدِيءٌ.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«فِي ذَلِكَ ٱلْيَوْمِ يُنْطَقُ عَلَيْكُمْ بِهَجْوٍ وَيُرْثَى بِمَرْثَاةٍ، وَيُقَالُ: خَرِبْنَا خَرَابًا. بَدَلَ نَصِيبِ شَعْبِي. كَيْفَ يَنْزِعُهُ عَنِّي؟ يَقْسِمُ لِلْمُرْتَدِّ حُقُولَنَا».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لِذَلِكَ لَا يَكُونُ لَكَ مَنْ يُلْقِي حَبْلًا فِي نَصِيبٍ بَيْنَ جَمَاعَةِ ٱلرَّبِّ.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يَتَنَبَّأُونَ قَائِلِينَ: «لَا تَتَنَبَّأُوا». لَا يَتَنَبَّأُونَ عَنْ هَذِهِ ٱلْأُمُورِ. لَا يَزُولُ ٱلْعَارُ.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أَيُّهَا ٱلْمُسَمَّى بَيْتَ يَعْقُوبَ، هَلْ قَصُرَتْ رُوحُ ٱلرَّبِّ؟ أَهَذِهِ أَفْعَالُهُ؟ «أَلَيْسَتْ أَقْوَالِي صَالِحَةً نَحْوَ مَنْ يَسْلُكُ بِٱلِٱسْتِقَامَةِ؟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وَلَكِنْ بِٱلْأَمْسِ قَامَ شَعْبِي كَعَدُوٍّ. تَنْزِعُونَ ٱلرِّدَاءَ عَنِ ٱلثَّوْبِ مِنَ ٱلْمُجْتَازِينَ بِٱلطُّمَأْنِينَةِ، وَمِنَ ٱلرَّاجِعِينَ مِنَ ٱلْقِتَالِ.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تَطْرُدُونَ نِسَاءَ شَعْبِي مِنْ بَيْتِ تَنَعُّمِهِنَّ. تَأْخُذُونَ عَنْ أَطْفَالِهِنَّ زِينَتِي إِلَى ٱلْأَبَدِ.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«قُومُوا وَٱذْهَبُوا، لِأَنَّهُ لَيْسَتْ هَذِهِ هِيَ ٱلرَّاحَةَ. مِنْ أَجْلِ نَجَاسَةٍ تُهْلِكُ وَٱلْهَلَاكُ شَدِيدٌ.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لَوْ كَانَ أَحَدٌ وَهُوَ سَالِكٌ بِٱلرِّيحِ وَٱلْكَذِبِ يَكْذِبُ قَائِلًا: أَتَنَبَّأُ لَكَ عَنِ ٱلْخَمْرِ وَٱلْمُسْكِرِ لَكَانَ هُوَ نَبِيَّ هَذَا ٱلشَّعْبِ!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«إِنِّي أَجْمَعُ جَمِيعَكَ يَا يَعْقُوبُ. أَضُمُّ بَقِيَّةَ إِسْرَائِيلَ. أَضَعُهُمْ مَعًا كَغَنَمِ ٱلْحَظِيرَةِ، كَقَطِيعٍ فِي وَسَطِ مَرْعَاهُ يَضِجُّ مِنَ ٱلنَّاسِ.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قَدْ صَعِدَ ٱلْفَاتِكُ أَمَامَهُمْ. يَقْتَحِمُونَ وَيَعْبُرُونَ مِنَ ٱلْبَابِ، وَيَخْرُجُونَ مِنْهُ، وَيَجْتَازُ مَلِكُهُمْ أَمَامَهُمْ، وَٱلرَّبُّ فِي رَأْسِهِمْ».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Micah 3:1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وَقُلْتُ: «ٱسْمَعُوا يَا رُؤَسَاءَ يَعْقُوبَ، وَقُضَاةَ بَيْتِ إِسْرَائِيلَ. أَلَيْسَ لَكُمْ أَنْ تَعْرِفُوا ٱلْحَقَّ؟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ٱلْمُبْغِضِينَ ٱلْخَيْرَ وَٱلْمُحِبِّينَ ٱلشَّرَّ، ٱلنَّازِعِينَ جُلُودَهُمْ عَنْهُمْ، وَلَحْمَهُمْ عَنْ عِظَامِهِمْ.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وَٱلَّذِينَ يَأْكُلُونَ لَحْمَ شَعْبِي، وَيَكْشُطُونَ جِلْدَهُمْ عَنْهُمْ، وَيُهَشِّمُونَ عِظَامَهُمْ، وَيُشَقِّقُونَ كَمَا فِي ٱلْقِدْرِ، وَكَٱللَّحْمِ فِي وَسَطِ ٱلْمِقْلَى».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حِينَئِذٍ يَصْرُخُونَ إِلَى ٱلرَّبِّ فَلَا يُجِيبُهُمْ، بَلْ يَسْتُرُ وَجْهَهُ عَنْهُمْ فِي ذَلِكَ ٱلْوَقْتِ كَمَا أَسَاءُوا أَعْمَالَهُمْ.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هَكَذَا قَالَ ٱلرَّبُّ عَلَى ٱلْأَنْبِيَاءِ ٱلَّذِينَ يُضِلُّونَ شَعْبِي، ٱلَّذِينَ يَنْهَشُونَ بِأَسْنَانِهِمْ، وَيُنَادُونَ: «سَلَامٌ»! وَٱلَّذِي لَا يَجْعَلُ فِي أَفْوَاهِهِمْ شَيْئًا، يَفْتَحُونَ عَلَيْهِ حَرْبًا: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«لِذَلِكَ تَكُونُ لَكُمْ لَيْلَةٌ بِلَا رُؤْيَا. ظَلَامٌ لَكُمْ بِدُونِ عِرَافَةٍ. وَتَغِيبُ ٱلشَّمْسُ عَنِ ٱلْأَنْبِيَاءِ، وَيُظْلِمُ عَلَيْهِمِ ٱلنَّهَارُ.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فَيَخْزَى ٱلرَّاؤُونَ، وَيَخْجَلُ ٱلْعَرَّافُونَ، وَيُغَطُّونَ كُلُّهُمْ شَوَارِبَهُمْ، لِأَنَّهُ لَيْسَ جَوَابٌ مِنَ ٱللهِ».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لَكِنَّنِي أَنَا مَلْآنٌ قُوَّةَ رُوحِ ٱلرَّبِّ وَحَقًّا وَبَأْسًا، لِأُخَبِّرَ يَعْقُوبَ بِذَنْبِهِ وَإِسْرَائِيلَ بِخَطِيَّتِهِ.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اِسْمَعُوا هَذَا يَا رُؤَسَاءَ بَيْتِ يَعْقُوبَ وَقُضَاةَ بَيْتِ إِسْرَائِيلَ، ٱلَّذِينَ يَكْرَهُونَ ٱلْحَقَّ وَيُعَوِّجُونَ كُلَّ مُسْتَقِيمٍ.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ٱلَّذِينَ يَبْنُونَ صِهْيَوْنَ بِٱلدِّمَاءِ، وَأُورُشَلِيمَ بِٱلظُّلْمِ.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رُؤَسَاؤُهَا يَقْضُونَ بِٱلرَّشْوَةِ، وَكَهَنَتُهَا يُعَلِّمُونَ بِٱلْأُجْرَةِ، وَأَنْبِيَاؤُهَا يَعْرِفُونَ بِٱلْفِضَّةِ، وَهُمْ يَتَوَكَّلُونَ عَلَى ٱلرَّبِّ قَائِلِينَ: «أَلَيْسَ ٱلرَّبُّ فِي وَسَطِنَا؟ لَا يَأْتِي عَلَيْنَا شَرٌّ!».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لِذَلِكَ بِسَبَبِكُمْ تُفْلَحُ صِهْيَوْنُ كَحَقْلٍ، وَتَصِيرُ أُورُشَلِيمُ خِرَبًا، وَجَبَلُ ٱلْبَيْتِ شَوَامِخَ وَعْرٍ.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Micah 4:1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وَيَكُونُ فِي آخِرِ ٱلْأَيَّامِ أَنَّ جَبَلَ بَيْتِ ٱلرَّبِّ يَكُونُ ثَابِتًا فِي رَأْسِ ٱلْجِبَالِ، وَيَرْتَفِعُ فَوْقَ ٱلتِّلَالِ، وَتَجْرِي إِلَيْهِ شُعُوبٌ.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وَتَسِيرُ أُمَمٌ كَثِيرَةٌ وَيَقُولُونَ: «هَلُمَّ نَصْعَدْ إِلَى جَبَلِ ٱلرَّبِّ، وَإِلَى بَيْتِ إِلَهِ يَعْقُوبَ، فَيُعَلِّمَنَا مِنْ طُرُقِهِ، وَنَسْلُكَ فِي سُبُلِهِ». لِأَنَّهُ مِنْ صِهْيَوْنَ تَخْرُجُ ٱلشَّرِيعَةُ، وَمِنْ أُورُشَلِيمَ كَلِمَةُ ٱلرَّبِّ.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فَيَقْضِي بَيْنَ شُعُوبٍ كَثِيرِينَ. يُنْصِفُ لِأُمَمٍ قَوِيَّةٍ بَعِيدَةٍ، فَيَطْبَعُونَ سُيُوفَهُمْ سِكَكًا، وَرِمَاحَهُمْ مَنَاجِلَ. لَا تَرْفَعُ أُمَّةٌ عَلَى أُمَّةٍ سَيْفًا، وَلَا يَتَعَلَّمُونَ ٱلْحَرْبَ فِي مَا بَعْدُ.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بَلْ يَجْلِسُونَ كُلُّ وَاحِدٍ تَحْتَ كَرْمَتِهِ وَتَحْتَ تِينَتِهِ، وَلَا يَكُونُ مَنْ يُرْعِبُ، لِأَنَّ فَمَ رَبِّ ٱلْجُنُودِ تَكَلَّمَ.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لِأَنَّ جَمِيعَ ٱلشُّعُوبِ يَسْلُكُونَ كُلُّ وَاحِدٍ بِٱسْمِ إِلَهِهِ، وَنَحْنُ نَسْلُكُ بِٱسْمِ ٱلرَّبِّ إِلَهِنَا إِلَى ٱلدَّهْرِ وَٱلْأَبَدِ.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«فِي ذَلِكَ ٱلْيَوْمِ، يَقُولُ ٱلرَّبُّ، أَجْمَعُ ٱلظَّالِعَةَ، وَأَضُمُّ ٱلْمَطْرُودَةَ، وَٱلَّتِي أَضْرَرْتُ بِهَا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وَأَجْعَلُ ٱلظَّالِعَةَ بَقِيَّةً، وَٱلْمُقْصَاةَ أُمَّةً قَوِيَّةً، وَيَمْلِكُ ٱلرَّبُّ عَلَيْهِمْ فِي جَبَلِ صِهْيَوْنَ مِنَ ٱلْآنَ إِلَى ٱلْأَبَدِ.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وَأَنْتَ يَا بُرْجَ ٱلْقَطِيعِ، أَكَمَةَ بِنْتِ صِهْيَوْنَ إِلَيْكِ يَأْتِي. وَيَجِيءُ ٱلْحُكْمُ ٱلْأَوَّلُ مُلْكُ بِنْتِ أُورُشَلِيمَ».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اَلْآنَ لِمَاذَا تَصْرُخِينَ صُرَاخًا؟ أَلَيْسَ فِيكِ مَلِكٌ، أَمْ هَلَكَ مُشِيرُكِ حَتَّى أَخَذَكِ وَجَعٌ كَٱلْوَالِدَةِ؟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تَلَوَّيِ، ٱدْفَعِي يَا بِنْتَ صِهْيَوْنَ كَٱلْوَالِدَةِ، لِأَنَّكِ ٱلْآنَ تَخْرُجِينَ مِنَ ٱلْمَدِينَةِ، وَتَسْكُنِينَ فِي ٱلْبَرِّيَّةِ، وَتَأْتِينَ إِلَى بَابِلَ. هُنَاكَ تُنْقَذِينَ. هُنَاكَ يَفْدِيكِ ٱلرَّبُّ مِنْ يَدِ أَعْدَائِكِ.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وَٱلْآنَ قَدِ ٱجْتَمَعَتْ عَلَيْكِ أُمَمٌ كَثِيرَةٌ، ٱلَّذِينَ يَقُولُونَ: «لِتَتَدَنَّسْ وَلْتَتَفَرَّسْ عُيُونُنَا فِي صِهْيَوْنَ».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وَهُمْ لَا يَعْرِفُونَ أَفْكَارَ ٱلرَّبِّ وَلَا يَفْهَمُونَ قَصْدَهُ، إِنَّهُ قَدْ جَمَعَهُمْ كَحُزَمٍ إِلَى ٱلْبَيْدَرِ.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«قُومِي وَدُوسِي يَا بِنْتَ صِهْيَوْنَ، لِأَنِّي أَجْعَلُ قَرْنَكِ حَدِيدًا، وَأَظْلَافَكِ أَجْعَلُهَا نُحَاسًا، فَتَسْحَقِينَ شُعُوبًا كَثِيرِينَ، وَأُحَرِّمُ غَنِيمَتَهُمْ لِلرَّبِّ، وَثَرْوَتَهُمْ لِسَيِّدِ كُلِّ ٱلْأَرْضِ».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Micah 5:1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اَلْآنَ تَتَجَيَّشِينَ يَا بِنْتَ ٱلْجُيُوشِ. قَدْ أَقَامَ عَلَيْنَا مِتْرَسَةً. يَضْرِبُونَ قَاضِيَ إِسْرَائِيلَ بِقَضِيبٍ عَلَى خَدِّهِ.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«أَمَّا أَنْتِ يَا بَيْتَ لَحْمِ أَفْرَاتَةَ، وَأَنْتِ صَغِيرَةٌ أَنْ تَكُونِي بَيْنَ أُلُوفِ يَهُوذَا، فَمِنْكِ يَخْرُجُ لِي ٱلَّذِي يَكُونُ مُتَسَلِّطًا عَلَى إِسْرَائِيلَ، وَمَخَارِجُهُ مُنْذُ ٱلْقَدِيمِ، مُنْذُ أَيَّامِ ٱلْأَزَلِ».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لِذَلِكَ يُسَلِّمُهُمْ إِلَى حِينَمَا تَكُونُ قَدْ وَلَدَتْ وَالِدَةٌ، ثُمَّ تَرْجِعُ بَقِيَّةُ إِخْوَتِهِ إِلَى بَنِي إِسْرَائِيلَ.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وَيَقِفُ وَيَرْعَى بِقُدْرَةِ ٱلرَّبِّ، بِعَظَمَةِ ٱسْمِ ٱلرَّبِّ إِلَهِهِ، وَيَثْبُتُونَ. لِأَنَّهُ ٱلْآنَ يَتَعَظَّمُ إِلَى أَقَاصِي ٱلْأَرْضِ.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وَيَكُونُ هَذَا سَلَامًا. إِذَا دَخَلَ أَشُّورُ فِي أَرْضِنَا، وَإِذَا دَاسَ فِي قُصُورِنَا، نُقِيمُ عَلَيْهِ سَبْعَةَ رُعَاةٍ وَثَمَانِيَةً مِنْ أُمَرَاءِ ٱلنَّاسِ،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فَيَرْعَوْنَ أَرْضَ أَشُّورَ بِٱلسَّيْفِ، وَأَرْضَ نِمْرُودَ فِي أَبْوَابِهَا، فَيَنْفُذُ مِنْ أَشُّورَ إِذَا دَخَلَ أَرْضَنَا وَإِذَا دَاسَ تُخُومَنَا.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وَتَكُونُ بَقِيَّةُ يَعْقُوبَ فِي وَسَطِ شُعُوبٍ كَثِيرِينَ كَٱلنَّدَى مِنْ عِنْدِ ٱلرَّبِّ، كَٱلْوَابِلِ عَلَى ٱلْعُشْبِ ٱلَّذِي لَا يَنْتَظِرُ إِنْسَانًا وَلَا يَصْبِرُ لِبَنِي ٱلْبَشَرِ.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وَتَكُونُ بَقِيَّةُ يَعْقُوبَ بَيْنَ ٱلْأُمَمِ فِي وَسَطِ شُعُوبٍ كَثِيرِينَ كَٱلْأَسَدِ بَيْنَ وُحُوشِ ٱلْوَعْرِ، كَشِبْلِ ٱلْأَسَدِ بَيْنَ قُطْعَانِ ٱلْغَنَمِ، ٱلَّذِي إِذَا عَبَرَ يَدُوسُ وَيَفْتَرِسُ وَلَيْسَ مَنْ يُنْقِذُ.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لِتَرْتَفِعْ يَدُكَ عَلَى مُبْغِضِيكَ وَيَنْقَرِضْ كُلُّ أَعْدَائِكَ.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«وَيَكُونُ فِي ذَلِكَ ٱلْيَوْمِ، يَقُولُ ٱلرَّبُّ، أَنِّي أَقْطَعُ خَيْلَكَ مِنْ وَسَطِكَ، وَأُبِيدُ مَرْكَبَاتِكَ.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وَأَقْطَعُ مُدُنَ أَرْضِكَ، وَأَهْدِمُ كُلَّ حُصُونِكَ.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وَأَقْطَعُ ٱلسِّحْرَ مِنْ يَدِكَ، وَلَا يَكُونُ لَكَ عَائِفُونَ.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وَأَقْطَعُ تَمَاثِيلَكَ ٱلْمَنْحُوتَةَ وَأَنْصَابَكَ مِنْ وَسَطِكَ، فَلَا تَسْجُدُ لِعَمَلِ يَدَيْكَ فِي مَا بَعْدُ.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وَأَقْلَعُ سَوَارِيَكَ مِنْ وَسَطِكَ وَأُبِيدُ مُدُنَكَ.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وَبِغَضَبٍ وَغَيْظٍ أَنْتَقِمُ مِنَ ٱلْأُمَمِ ٱلَّذِينَ لَمْ يَسْمَعُوا».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Micah 6:1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اِسْمَعُوا مَا قَالَهُ ٱلرَّبُّ: «قُمْ خَاصِمْ لَدَى ٱلْجِبَالِ وَلْتَسْمَعِ ٱلتِّلَالُ صَوْتَكَ.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اِسْمَعِي خُصُومَةَ ٱلرَّبِّ أَيَّتُهَا ٱلْجِبَالُ وَيَا أُسُسَ ٱلْأَرْضِ ٱلدَّائِمَةَ. فَإِنَّ لِلرَّبِّ خُصُومَةً مَعَ شَعْبِهِ وَهُوَ يُحَاكِمُ إِسْرَائِيلَ: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«يَا شَعْبِي، مَاذَا صَنَعْتُ بِكَ وَبِمَاذَا أَضْجَرْتُكَ؟ ٱشْهَدْ عَلَيَّ!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إِنِّي أَصْعَدْتُكَ مِنْ أَرْضِ مِصْرَ، وَفَكَكْتُكَ مِنْ بَيْتِ ٱلْعُبُودِيَّةِ، وَأَرْسَلْتُ أَمَامَكَ مُوسَى وَهَارُونَ وَمَرْيَمَ.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يَا شَعْبِي ٱذْكُرْ بِمَاذَا تَآمَرَ بَالَاقُ مَلِكُ مُوآبَ، وَبِمَاذَا أَجَابَهُ بَلْعَامُ بْنُ بَعُورَ، مِنْ شِطِّيمَ إِلَى ٱلْجِلْجَالِ، لِكَيْ تَعْرِفَ إِجَادَةَ ٱلرَّبِّ».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بِمَ أَتَقَدَّمُ إِلَى ٱلرَّبِّ وَأَنْحَنِي لِلإِلَهِ ٱلْعَلِيِّ؟ هَلْ أَتَقَدَّمُ بِمُحْرَقَاتٍ، بِعُجُولٍ أَبْنَاءِ سَنَةٍ؟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هَلْ يُسَرُّ ٱلرَّبُّ بِأُلُوفِ ٱلْكِبَاشِ، بِرِبَوَاتِ أَنْهَارِ زَيْتٍ؟ هَلْ أُعْطِي بِكْرِي عَنْ مَعْصِيَتِي، ثَمَرَةَ جَسَدِي عَنْ خَطِيَّةِ نَفْسِي؟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قَدْ أَخْبَرَكَ أَيُّهَا ٱلْإِنْسَانُ مَا هُوَ صَالِحٌ، وَمَاذَا يَطْلُبُهُ مِنْكَ ٱلرَّبُّ، إِلَّا أَنْ تَصْنَعَ ٱلْحَقَّ وَتُحِبَّ ٱلرَّحْمَةَ، وَتَسْلُكَ مُتَوَاضِعًا مَعَ إِلَهِكَ.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صَوْتُ ٱلرَّبِّ يُنَادِي لِلْمَدِينَةِ، وَٱلْحِكْمَةُ تَرَى ٱسْمَكَ: «اِسْمَعُوا لِلْقَضِيبِ وَمَنْ رَسَمَهُ.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أَفِي بَيْتِ ٱلشِّرِّيرِ بَعْدُ كُنُوزُ شَرٍّ وَإِيفَةٌ نَاقِصَةٌ مَلْعُونَةٌ؟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هَلْ أَتَزَكَّى مَعَ مَوَازِينِ ٱلشَّرِّ وَمَعَ كِيسِ مَعَايِيرِ ٱلْغِشِّ؟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فَإِنَّ أَغْنِيَاءَهَا مَلْآنُونَ ظُلْمًا، وَسُكَّانَهَا يَتَكَلَّمُونَ بِٱلْكَذِبِ، وَلِسَانَهُمْ فِي فَمِهِمْ غَاشٌّ.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فَأَنَا قَدْ جَعَلْتُ جُرُوحَكَ عَدِيمَةَ ٱلشِّفَاءِ، مُخْرِبًا مِنْ أَجْلِ خَطَايَاكَ.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أَنْتَ تَأْكُلُ وَلَا تَشْبَعُ، وَجُوعُكَ فِي جَوْفِكَ. وَتُعَزِّلُ وَلَا تُنَجِّي، وَٱلَّذِي تُنَجِّيهِ أَدْفَعُهُ إِلَى ٱلسَّيْفِ.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أَنْتَ تَزْرَعُ وَلَا تَحْصُدُ. أَنْتَ تَدُوسُ زَيْتُونًا وَلَا تَدَّهِنُ بِزَيْتٍ، وَسُلَافَةً وَلَا تَشْرَبُ خَمْرًا.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وَتُحْفَظُ فَرَائِضُ: عُمْرِي، وَجَمِيعُ أَعْمَالِ بَيْتِ: أَخْآبَ، وَتَسْلُكُونَ بِمَشُورَاتِهِمْ، لِكَيْ أُسَلِّمَكَ لِلْخَرَابِ، وَسُكَّانَهَا لِلصَّفِيرِ، فَتَحْمِلُونَ عَارَ شَعْبِي».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Micah 7:1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وَيْلٌ لِي! لِأَنِّي صِرْتُ كَجَنَى ٱلصَّيْفِ، كَخُصَاصَةِ ٱلْقِطَافِ، لَا عُنْقُودَ لِلْأَكْلِ وَلَا بَاكُورَةَ تِينَةٍ ٱشْتَهَتْهَا نَفْسِي.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قَدْ بَادَ ٱلتَّقِيُّ مِنَ ٱلْأَرْضِ، وَلَيْسَ مُسْتَقِيمٌ بَيْنَ ٱلنَّاسِ. جَمِيعُهُمْ يَكْمُنُونَ لِلدِّمَاءِ، يَصْطَادُونَ بَعْضُهُمْ بَعْضًا بِشَبَكَةٍ.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اَلْيَدَانِ إِلَى ٱلشَّرِّ مُجْتَهِدَتَانِ. ٱلرَّئِيسُ طَالِبٌ وَٱلْقَاضِي بِٱلْهَدِيَّةِ، وَٱلْكَبِيرُ مُتَكَلِّمٌ بِهَوَى نَفْسِهِ فَيُعَكِّشُونَهَا.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أَحْسَنُهُمْ مِثْلُ ٱلْعَوْسَجِ، وَأَعْدَلُهُمْ مِنْ سِيَاجِ ٱلشَّوْكِ. يَوْمَ مُرَاقِبِيكَ عِقَابُكَ قَدْ جَاءَ. ٱلْآنَ يَكُونُ ٱرْتِبَاكُهُمْ.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لَا تَأْتَمِنُوا صَاحِبًا. لَا تَثِقُوا بِصَدِيقٍ. ٱحْفَظْ أَبْوَابَ فَمِكَ عَنِ ٱلْمُضْطَجِعَةِ فِي حِضْنِكَ.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لِأَنَّ ٱلِٱبْنَ مُسْتَهِينٌ بِٱلْأَبِ، وَٱلْبِنْتَ قَائِمَةٌ عَلَى أُمِّهَا، وَٱلْكَنَّةَ عَلَى حَمَاتِهَا، وَأَعْدَاءُ ٱلْإِنْسَانِ أَهْلُ بَيْتِهِ.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وَلَكِنَّنِي أُرَاقِبُ ٱلرَّبَّ، أَصْبِرُ لِإِلَهِ خَلَاصِي. يَسْمَعُنِي إِلَهِي.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لَا تَشْمَتِي بِي يَا عَدُوَّتِي، إِذَا سَقَطْتُ أَقُومُ. إِذَا جَلَسْتُ فِي ٱلظُّلْمَةِ فَٱلرَّبُّ نُورٌ لِي.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أَحْتَمِلُ غَضَبَ ٱلرَّبِّ لِأَنِّي أَخْطَأْتُ إِلَيْهِ، حَتَّى يُقِيمَ دَعْوَايَ وَيُجْرِيَ حَقِّي. سَيُخْرِجُنِي إِلَى ٱلنُّورِ، سَأَنْظُرُ بِرَّهُ.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وَتَرَى عَدُوَّتِي فَيُغَطِّيهَا ٱلْخِزْيُ، ٱلْقَائِلَةُ لِي: «أَيْنَ هُوَ ٱلرَّبُّ إِلَهُكِ؟» عَيْنَايَ سَتَنْظُرَانِ إِلَيْهَا. اَلْآنَ تَصِيرُ لِلدَّوْسِ كَطِينِ ٱلْأَزِقَّةِ.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يَوْمَ بِنَاءِ حِيطَانِكِ، ذَلِكَ ٱلْيَوْمَ يَبْعُدُ ٱلْمِيعَادُ.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هُوَ يَوْمٌ يَأْتُونَ إِلَيْكِ مِنْ أَشُّورَ وَمُدُنِ مِصْرَ، وَمِنْ مِصْرَ إِلَى ٱلنَّهْرِ. وَمِنَ ٱلْبَحْرِ إِلَى ٱلْبَحْرِ. وَمِنَ ٱلْجَبَلِ إِلَى ٱلْجَبَلِ.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وَلَكِنْ تَصِيرُ ٱلْأَرْضُ خَرِبَةً بِسَبَبِ سُكَّانِهَا، مِنْ أَجْلِ ثَمَرِ أَفْعَالِهِمْ.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اِرْعَ بِعَصَاكَ شَعْبَكَ غَنَمَ مِيرَاثِكَ، سَاكِنَةً وَحْدَهَا فِي وَعْرٍ فِي وَسَطِ ٱلْكَرْمَلِ. لِتَرْعَ فِي بَاشَانَ وَجِلْعَادَ كَأَيَّامِ ٱلْقِدَمِ.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«كَأَيَّامِ خُرُوجِكَ مِنْ أَرْضِ مِصْرَ أُرِيهِ عَجَائِبَ».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يَنْظُرُ ٱلْأُمَمُ وَيَخْجَلُونَ مِنْ كُلِّ بَطْشِهِمْ. يَضَعُونَ أَيْدِيَهُمْ عَلَى أَفْوَاهِهِمْ، وَتَصُمُّ آذَانُهُمْ.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يَلْحَسُونَ ٱلتُّرَابَ كَٱلْحَيَّةِ، كَزَوَاحِفِ ٱلْأَرْضِ. يَخْرُجُونَ بِٱلرِّعْدَةِ مِنْ حُصُونِهِمْ، يَأْتُونَ بِٱلرُّعْبِ إِلَى ٱلرَّبِّ إِلَهِنَا وَيَخَافُونَ مِنْكَ.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مَنْ هُوَ إِلَهٌ مِثْلُكَ غَافِرٌ ٱلْإِثْمَ وَصَافِحٌ عَنِ ٱلذَّنْبِ لِبَقِيَّةِ مِيرَاثِهِ! لَا يَحْفَظُ إِلَى ٱلْأَبَدِ غَضَبَهُ، فَإِنَّهُ يُسَرُّ بِٱلرَّأْفَةِ.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يَعُودُ يَرْحَمُنَا، يَدُوسُ آثَامَنَا، وَتُطْرَحُ فِي أَعْمَاقِ ٱلْبَحْرِ جَمِيعُ خَطَايَاهُمْ.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تَصْنَعُ ٱلْأَمَانَةَ لِيَعْقُوبَ وَٱلرَّأْفَةَ لِإِبْرَاهِيمَ، ٱللَّتَيْنِ حَلَفْتَ لِآبَائِنَا مُنْذُ أَيَّامِ ٱلْقِدَمِ.</w:t>
      </w:r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