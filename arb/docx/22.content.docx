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Song of Songs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نَشِيدُ ٱلْأَنْشَادِ ٱلَّذِي لِسُلَيْمَانَ: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لِيُقَبِّلْنِي بِقُبْلَاتِ فَمِهِ، لِأَنَّ حُبَّكَ أَطْيَبُ مِنَ ٱلْخَمْرِ.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لِرَائِحَةِ أَدْهَانِكَ ٱلطَّيِّبَةِ. ٱسْمُكَ دُهْنٌ مُهْرَاقٌ، لِذَلِكَ أَحَبَّتْكَ ٱلْعَذَارَى.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اُجْذُبْنِي وَرَاءَكَ فَنَجْرِيَ. أَدْخَلَنِي ٱلْمَلِكُ إِلَى حِجَالِهِ. نَبْتَهِجُ وَنَفْرَحُ بِكَ. نَذْكُرُ حُبَّكَ أَكْثَرَ مِنَ ٱلْخَمْرِ. بِٱلْحَقِّ يُحِبُّونَكَ.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أَنَا سَوْدَاءُ وَجَمِيلَةٌ يَا بَنَاتِ أُورُشَلِيمَ، كَخِيَامِ قِيدَارَ، كَشُقَقِ سُلَيْمَانَ.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لَا تَنْظُرْنَ إِلَيَّ لِكَوْنِي سَوْدَاءَ، لِأَنَّ ٱلشَّمْسَ قَدْ لَوَّحَتْنِي. بَنُو أُمِّي غَضِبُوا عَلَيَّ. جَعَلُونِي نَاطُورَةَ ٱلْكُرُومِ. أَمَّا كَرْمِي فَلَمْ أَنْطُرْهُ.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أَخْبِرْنِي يَا مَنْ تُحِبُّهُ نَفْسِي، أَيْنَ تَرْعَى، أَيْنَ تُرْبِضُ عِنْدَ ٱلظَّهِيرَةِ. لِمَاذَا أَنَا أَكُونُ كَمُقَنَّعَةٍ عِنْدَ قُطْعَانِ أَصْحَابِكَ؟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إِنْ لَمْ تَعْرِفِي أَيَّتُهَا ٱلْجَمِيلَةُ بَيْنَ ٱلنِّسَاءِ، فَٱخْرُجِي عَلَى آثَارِ ٱلْغَنَمِ، وَٱرْعَيْ جِدَاءَكِ عِنْدَ مَسَاكِنِ ٱلرُّعَاةِ.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لَقَدْ شَبَّهْتُكِ يَا حَبِيبَتِي بِفَرَسٍ فِي مَرْكَبَاتِ فِرْعَوْنَ.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مَا أَجْمَلَ خَدَّيْكِ بِسُمُوطٍ، وَعُنُقَكِ بِقَلَائِدَ!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نَصْنَعُ لَكِ سَلَاسِلَ مِنْ ذَهَبٍ مَعَ جُمَانٍ مِنْ فِضَّةٍ.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مَا دَامَ ٱلْمَلِكُ فِي مَجْلِسِهِ أَفَاحَ نَارِدِينِي رَائِحَتَهُ.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صُرَّةُ ٱلْمُرِّ حَبِيبِي لِي. بَيْنَ ثَدْيَيَّ يَبِيتُ.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طَاقَةُ فَاغِيَةٍ حَبِيبِي لِي فِي كُرُومِ عَيْنِ جَدْيٍ.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هَا أَنْتِ جَمِيلَةٌ يَا حَبِيبَتِي، هَا أَنْتِ جَمِيلَةٌ. عَيْنَاكِ حَمَامَتَانِ.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هَا أَنْتَ جَمِيلٌ يَا حَبِيبِي وَحُلْوٌ، وَسَرِيرُنَا أَخْضَرُ.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جَوَائِزُ بَيْتِنَا أَرْزٌ، وَرَوَافِدُنَا سَرْوٌ.</w:t>
      </w:r>
    </w:p>
    <w:p>
      <w:pPr>
        <w:pStyle w:val="Heading2"/>
        <w:bidi/>
      </w:pPr>
      <w:r>
        <w:rPr>
          <w:rtl/>
          <w:cs/>
          <w:lang w:val="ar_AE" w:bidi="ar_AE"/>
        </w:rPr>
        <w:t>Song of Songs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أَنَا نَرْجِسُ شَارُونَ، سَوْسَنَةُ ٱلْأَوْدِيَةِ.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كَٱلسَّوْسَنَةِ بَيْنَ ٱلشَّوْكِ كَذَلِكَ حَبِيبَتِي بَيْنَ ٱلْبَنَاتِ.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كَٱلتُّفَّاحِ بَيْنَ شَجَرِ ٱلْوَعْرِ كَذَلِكَ حَبِيبِي بَيْنَ ٱلْبَنِينَ. تَحْتَ ظِلِّهِ ٱشْتَهَيْتُ أَنْ أَجْلِسَ، وَثَمَرَتُهُ حُلْوَةٌ لِحَلْقِي.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أَدْخَلَنِي إِلَى بَيْتِ ٱلْخَمْرِ، وَعَلَمُهُ فَوْقِي مَحَبَّةٌ.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أَسْنِدُونِي بِأَقْرَاصِ ٱلزَّبِيبِ. أَنْعِشُونِي بِٱلتُّفَّاحِ، فَإِنِّي مَرِيضَةٌ حُبًّا.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شِمَالُهُ تَحْتَ رَأْسِي وَيَمِينُهُ تُعَانِقُنِي.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أُحَلِّفُكُنَّ يَا بَنَاتِ أُورُشَلِيمَ بِٱلظِّبَاءِ وَبِأَيَائِلِ ٱلْحُقُولِ، أَلَّا تُيَقِّظْنَ وَلَا تُنَبِّهْنَ ٱلْحَبِيبَ حَتَّى يَشَاءَ.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صَوْتُ حَبِيبِي. هُوَذَا آتٍ طَافِرًا عَلَى ٱلْجِبَالِ، قَافِزًا عَلَى ٱلتِّلَالِ.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حَبِيبِي هُوَ شَبِيهٌ بِٱلظَّبْيِ أَوْ بِغُفْرِ ٱلْأَيَائِلِ. هُوَذَا وَاقِفٌ وَرَاءَ حَائِطِنَا، يَتَطَلَّعُ مِنَ ٱلْكُوَى، يُوَصْوِصُ مِنَ ٱلشَّبَابِيكِ.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أَجَابَ حَبِيبِي وَقَالَ لِي: «قُومِي يَا حَبِيبَتِي، يَاجَمِيلَتِي وَتَعَالَيْ.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ٱلشِّتَاءَ قَدْ مَضَى، وَٱلْمَطَرَ مَرَّ وَزَالَ.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ٱلزُّهُورُ ظَهَرَتْ فِي ٱلْأَرْضِ. بَلَغَ أَوَانُ ٱلْقَضْبِ، وَصَوْتُ ٱلْيَمَامَةِ سُمِعَ فِي أَرْضِنَا.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ٱلتِّينَةُ أَخْرَجَتْ فِجَّهَا، وَقُعَالُ ٱلْكُرُومِ تُفِيحُ رَائِحَتَهَا. قُومِي يَا حَبِيبَتِي، يَا جَمِيلَتِي وَتَعَالَيْ.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يَا حَمَامَتِي فِي مَحَاجِئِ ٱلصَّخْرِ، فِي سِتْرِ ٱلْمَعَاقِلِ، أَرِينِي وَجْهَكِ، أَسْمِعِينِي صَوْتَكِ، لِأَنَّ صَوْتَكِ لَطِيفٌ وَوَجْهَكِ جَمِيلٌ.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خُذُوا لَنَا ٱلثَّعَالِبَ، ٱلثَّعَالِبَ ٱلصِّغَارَ ٱلْمُفْسِدَةَ ٱلْكُرُومِ، لِأَنَّ كُرُومَنَا قَدْ أَقْعَلَتْ.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حَبِيبِي لِي وَأَنَا لَهُ. ٱلرَّاعِي بَيْنَ ٱلسَّوْسَنِ.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إِلَى أَنْ يَفِيحَ ٱلنَّهَارُ وَتَنْهَزِمَ ٱلظِّلَالُ، ٱرْجِعْ وَأَشْبِهْ يَا حَبِيبِي ٱلظَّبْيَ أَوْ غُفْرَ ٱلْأَيَائِلِ عَلَى ٱلْجِبَالِ ٱلْمُشَعَّبَةِ.</w:t>
      </w:r>
    </w:p>
    <w:p>
      <w:pPr>
        <w:pStyle w:val="Heading2"/>
        <w:bidi/>
      </w:pPr>
      <w:r>
        <w:rPr>
          <w:rtl/>
          <w:cs/>
          <w:lang w:val="ar_AE" w:bidi="ar_AE"/>
        </w:rPr>
        <w:t>Song of Songs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فِي ٱللَّيْلِ عَلَى فِرَاشِي طَلَبْتُ مَنْ تُحِبُّهُ نَفْسِي. طَلَبْتُهُ فَمَا وَجَدْتُهُ.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إِنِّي أَقُومُ وَأَطُوفُ فِي ٱلْمَدِينَةِ، فِي ٱلْأَسْوَاقِ وَفِي ٱلشَّوَارِعِ، أَطْلُبُ مَنْ تُحِبُّهُ نَفْسِي. طَلَبْتُهُ فَمَا وَجَدْتُهُ.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وَجَدَنِي ٱلْحَرَسُ ٱلطَّائِفُ فِي ٱلْمَدِينَةِ، فَقُلْتُ: «أَرَأَيْتُمْ مَنْ تُحِبُّهُ نَفْسِي؟»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فَمَا جَاوَزْتُهُمْ إِلَّا قَلِيلًا حَتَّى وَجَدْتُ مَنْ تُحِبُّهُ نَفْسِي، فَأَمْسَكْتُهُ وَلَمْ أَرْخِهِ، حَتَّى أَدْخَلْتُهُ بَيْتَ أُمِّي وَحُجْرَةَ مَنْ حَبِلَتْ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أُحَلِّفُكُنَّ يَا بَنَاتِ أُورُشَلِيمَ بِٱلظِّبَاءِ وَبِأَيَائِلِ ٱلْحَقْلِ، أَلَّا تُيَقِّظْنَ وَلَا تُنَبِّهْنَ ٱلْحَبِيبَ حَتَّى يَشَاءَ.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مَنْ هَذِهِ ٱلطَّالِعَةُ مِنَ ٱلْبَرِّيَّةِ كَأَعْمِدَةٍ مِنْ دُخَانٍ، مُعَطَّرَةً بِٱلْمُرِّ وَٱللُّبَانِ وَبِكُلِّ أَذِرَّةِ ٱلتَّاجِرِ؟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هُوَذَا تَخْتُ سُلَيْمَانَ حَوْلَهُ سِتُّونَ جَبَّارًا مِنْ جَبَابِرَةِ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كُلُّهُمْ قَابِضُونَ سُيُوفًا وَمُتَعَلِّمُونَ ٱلْحَرْبَ. كُلُّ رَجُلٍ سَيْفُهُ عَلَى فَخْذِهِ مِنْ هَوْلِ ٱللَّيْلِ.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اَلْمَلِكُ سُلَيْمَانُ عَمِلَ لِنَفْسِهِ تَخْتًا مِنْ خَشَبِ 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عَمِلَ أَعْمِدَتَهُ فِضَّةً، وَرَوَافِدَهُ ذَهَبًا، وَمَقْعَدَهُ أُرْجُوانًا، وَوَسَطَهُ مَرْصُوفًا مَحَبَّةً مِنْ بَنَاتِ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اُخْرُجْنَ يَا بَنَاتِ صِهْيَوْنَ، وَٱنْظُرْنَ ٱلْمَلِكَ سُلَيْمَانَ بِٱلتَّاجِ ٱلَّذِي تَوَّجَتْهُ بِهِ أُمُّهُ فِي يَوْمِ عُرْسِهِ، وَفِي يَوْمِ فَرَحِ قَلْبِهِ.</w:t>
      </w:r>
    </w:p>
    <w:p>
      <w:pPr>
        <w:pStyle w:val="Heading2"/>
        <w:bidi/>
      </w:pPr>
      <w:r>
        <w:rPr>
          <w:rtl/>
          <w:cs/>
          <w:lang w:val="ar_AE" w:bidi="ar_AE"/>
        </w:rPr>
        <w:t>Song of Songs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هَا أَنْتِ جَمِيلَةٌ يَا حَبِيبَتِي، هَا أَنْتِ جَمِيلَةٌ! عَيْنَاكِ حَمَامَتَانِ مِنْ تَحْتِ نَقَابِكِ. شَعْرُكِ كَقَطِيعِ مِعْزٍ رَابِضٍ عَلَى جَبَلِ جِلْعَادَ.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أَسْنَانُكِ كَقَطِيعِ ٱلْجَزَائِزِ ٱلصَّادِرَةِ مِنَ ٱلْغَسْلِ، ٱللَّوَاتِي كُلُّ وَاحِدَةٍ مُتْئِمٌ، وَلَيْسَ فِيهِنَّ عَقِيمٌ.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شَفَتَاكِ كَسِلْكَةٍ مِنَ ٱلْقِرْمِزِ، وَفَمُكِ حُلْوٌ. خَدُّكِ كَفِلْقَةِ رُمَّانَةٍ تَحْتَ نَقَابِكِ.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عُنُقُكِ كَبُرْجِ دَاوُدَ ٱلْمَبْنِيِّ لِلْأَسْلِحَةِ. أَلْفُ مِجَنٍّ عُلِّقَ عَلَيْهِ، كُلُّهَا أَتْرَاسُ ٱلْجَبَابِرَةِ.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ثَدْيَاكِ كَخِشْفَتَيْ ظَبْيَةٍ، تَوْأَمَيْنِ يَرْعَيَانِ بَيْنَ ٱلسَّوْسَنِ.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إِلَى أَنْ يَفِيحَ ٱلنَّهَارُ وَتَنْهَزِمَ ٱلظِّلَالُ، أَذْهَبُ إِلَى جَبَلِ ٱلْمُرِّ وَإِلَى تَلِّ ٱللُّبَانِ.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كُلُّكِ جَمِيلٌ يَا حَبِيبَتِي لَيْسَ فِيكِ عَيْبَةٌ.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هَلُمِّي مَعِي مِنْ لُبْنَانَ يَا عَرُوسُ، مَعِي مِنْ لُبْنَانَ! ٱنْظُرِي مِنْ رَأْسِ أَمَانَةَ، مِنْ رَأْسِ شَنِيرَ وَحَرْمُونَ، مِنْ خُدُورِ ٱلْأُسُودِ، مِنْ جِبَالِ ٱلنُّمُورِ.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قَدْ سَبَيْتِ قَلْبِي يَا أُخْتِي ٱلْعَرُوسُ. قَدْ سَبَيْتِ قَلْبِي بِإِحْدَى عَيْنَيْكِ، بِقَلَادَةٍ وَاحِدَةٍ مِنْ عُنُقِكِ.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مَا أَحْسَنَ حُبَّكِ يَا أُخْتِي ٱلْعَرُوسُ! كَمْ مَحَبَّتُكِ أَطْيَبُ مِنَ ٱلْخَمْرِ! وَكَمْ رَائِحَةُ أَدْهَانِكِ أَطْيَبُ مِنْ كُلِّ ٱلْأَطْيَابِ!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شَفَتَاكِ يَا عَرُوسُ تَقْطُرَانِ شَهْدًا. تَحْتَ لِسَانِكِ عَسَلٌ وَلَبَنٌ، وَرَائِحَةُ ثِيَابِكِ كَرَائِحَةِ 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أُخْتِي ٱلْعَرُوسُ جَنَّةٌ مُغْلَقَةٌ، عَيْنٌ مُقْفَلَةٌ، يَنْبُوعٌ مَخْتُومٌ.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أَغْرَاسُكِ فِرْدَوْسُ رُمَّانٍ مَعَ أَثْمَارٍ نَفِيسَةٍ، فَاغِيَةٍ وَنَارِدِينٍ.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نَارِدِينٍ وَكُرْكُمٍ. قَصَبِ ٱلذَّرِيرَةِ وَقِرْفَةٍ، مَعَ كُلِّ عُودِ ٱللُّبَانِ. مُرٌّ وَعُودٌ مَعَ كُلِّ أَنْفَسِ ٱلْأَطْيَابِ.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يَنْبُوعُ جَنَّاتٍ، بِئْرُ مِيَاهٍ حَيَّةٍ، وَسُيُولٌ مِنْ لُبْنَانَ.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اِسْتَيْقِظِي يَا رِيحَ ٱلشَّمَالِ، وَتَعَالَيْ يَا رِيحَ ٱلْجَنُوبِ! هَبِّي عَلَى جَنَّتِي فَتَقْطُرَ أَطْيَابُهَا. لِيَأْتِ حَبِيبِي إِلَى جَنَّتِهِ وَيَأْكُلْ ثَمَرَهُ ٱلنَّفِيسَ.</w:t>
      </w:r>
    </w:p>
    <w:p>
      <w:pPr>
        <w:pStyle w:val="Heading2"/>
        <w:bidi/>
      </w:pPr>
      <w:r>
        <w:rPr>
          <w:rtl/>
          <w:cs/>
          <w:lang w:val="ar_AE" w:bidi="ar_AE"/>
        </w:rPr>
        <w:t>Song of Songs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قَدْ دَخَلْتُ جَنَّتِي يَا أُخْتِي ٱلْعَرُوسُ. قَطَفْتُ مُرِّي مَعَ طِيبِي. أَكَلْتُ شَهْدِي مَعَ عَسَلِي. شَرِبْتُ خَمْرِي مَعَ لَبَنِي. كُلُوا أَيُّهَا ٱلْأَصْحَابُ. ٱشْرَبُوا وَٱسْكَرُوا أَيُّهَا ٱلْأَحِبَّاءُ.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أَنَا نَائِمَةٌ وَقَلْبِي مُسْتَيْقِظٌ. صَوْتُ حَبِيبِي قَارِعًا: «اِفْتَحِي لِي يَا أُخْتِي، يَا حَبِيبَتِي، يَاحَمَامَتِي، يَا كَامِلَتِي! لِأَنَّ رَأْسِي ٱمْتَلَأَ مِنَ ٱلطَّلِّ، وَقُصَصِي مِنْ نُدَى ٱللَّيْلِ».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قَدْ خَلَعْتُ ثَوْبِي، فَكَيْفَ أَلْبَسُهُ؟ قَدْ غَسَلْتُ رِجْلَيَّ، فَكَيْفَ أُوَسِّخُهُمَا؟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حَبِيبِي مَدَّ يَدَهُ مِنَ ٱلْكَوَّةِ، فَأَنَّتْ عَلَيْهِ أَحْشَائِي.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قُمْتُ لِأَفْتَحَ لِحَبِيبِي وَيَدَايَ تَقْطُرَانِ مُرًّا، وَأَصَابِعِي مُرٌّ قَاطِرٌ عَلَى مَقْبَضِ ٱلْقُفْلِ.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فَتَحْتُ لِحَبِيبِي، لَكِنَّ حَبِيبِي تَحَوَّلَ وَعَبَرَ. نَفْسِي خَرَجَتْ عِنْدَمَا أَدْبَرَ. طَلَبْتُهُ فَمَا وَجَدْتُهُ. دَعَوْتُهُ فَمَا أَجَابَنِي.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وَجَدَنِي ٱلْحَرَسُ ٱلطَّائِفُ فِي ٱلْمَدِينَةِ. ضَرَبُونِي. جَرَحُونِي. حَفَظَةُ ٱلْأَسْوَارِ رَفَعُوا إِزَارِي عَنِّي.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أُحَلِّفُكُنَّ يَا بَنَاتِ أُورُشَلِيمَ إِنْ وَجَدْتُنَّ حَبِيبِي أَنْ تُخْبِرْنَهُ بِأَنِّي مَرِيضَةٌ حُبًّا.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مَا حَبِيبُكِ مِنْ حَبِيبٍ أَيَّتُهَا ٱلْجَمِيلَةُ بَيْنَ ٱلنِّسَاءِ! مَا حَبِيبُكِ مِنْ حَبِيبٍ حَتَّى تُحَلِّفِينَا هَكَذَا!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حَبِيبِي أَبْيَضُ وَأَحْمَرُ. مُعْلَمٌ بَيْنَ رَبْوَةٍ.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رَأْسُهُ ذَهَبٌ إِبْرِيزٌ. قُصَصُهُ مُسْتَرْسِلَةٌ حَالِكَةٌ كَٱلْغُرَابِ.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عَيْنَاهُ كَٱلْحَمَامِ عَلَى مَجَارِي ٱلْمِيَاهِ، مَغْسُولَتَانِ بِٱللَّبَنِ، جَالِسَتَانِ فِي وَقْبَيْهِمَا.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خَدَّاهُ كَخَمِيلَةِ ٱلطِّيبِ وَأَتْلَامِ رَيَاحِينَ ذَكِيَّةٍ. شَفَتَاهُ سُوْسَنٌ تَقْطُرَانِ مُرًّا مَائِعًا.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يَدَاهُ حَلْقَتَانِ مِنْ ذَهَبٍ، مُرَصَّعَتَانِ بِٱلزَّبَرْجَدِ. بَطْنُهُ عَاجٌ أَبْيَضُ مُغَلَّفٌ بِٱلْيَاقُوتِ ٱلْأَزْرَقِ.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سَاقَاهُ عَمُودَا رُخَامٍ، مُؤَسَّسَتَانِ عَلَى قَاعِدَتَيْنِ مِنْ إِبْرِيزٍ. طَلْعَتُهُ كَلُبْنَانَ. فَتًى كَٱلْأَرْزِ.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حَلْقُهُ حَلَاوَةٌ وَكُلُّهُ مُشْتَهَيَاتٌ. هَذَا حَبِيبِي، وَهَذَا خَلِيلِي، يَا بَنَاتِ أُورُشَلِيمَ.</w:t>
      </w:r>
    </w:p>
    <w:p>
      <w:pPr>
        <w:pStyle w:val="Heading2"/>
        <w:bidi/>
      </w:pPr>
      <w:r>
        <w:rPr>
          <w:rtl/>
          <w:cs/>
          <w:lang w:val="ar_AE" w:bidi="ar_AE"/>
        </w:rPr>
        <w:t>Song of Songs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أَيْنَ ذَهَبَ حَبِيبُكِ أَيَّتُهَا ٱلْجَمِيلَةُ بَيْنَ ٱلنِّسَاءِ؟ أَيْنَ تَوَجَّهَ حَبِيبُكِ فَنَطْلُبَهُ مَعَكِ؟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حَبِيبِي نَزَلَ إِلَى جَنَّتِهِ، إِلَى خَمَائِلِ ٱلطِّيبِ، لِيَرْعَى فِي ٱلْجَنَّاتِ، وَيَجْمَعَ ٱلسَّوْسَنَ.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أَنَا لِحَبِيبِي وَحَبِيبِي لِي. ٱلرَّاعِي بَيْنَ ٱلسَّوْسَنِ.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أَنْتِ جَمِيلَةٌ يَا حَبِيبَتِي كَتِرْصَةَ، حَسَنَةٌ كَأُورُشَلِيمَ، مُرْهِبَةٌ كَجَيْشٍ بِأَلْوِيَةٍ.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حَوِّلِي عَنِّي عَيْنَيْكِ فَإِنَّهُمَا قَدْ غَلَبَتَانِي. شَعْرُكِ كَقَطِيعِ ٱلْمَعْزِ ٱلرَّابِضِ فِي جِلْعَادَ.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أَسْنَانُكِ كَقَطِيعِ نِعَاجٍ صَادِرةٍ مِنَ ٱلْغَسْلِ، ٱللَّوَاتِي كُلُّ وَاحِدَةٍ مُتْئِمٌ وَلَيْسَ فِيهَا عَقِيمٌ.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كَفِلْقَةِ رُمَّانَةٍ خَدُّكِ تَحْتَ نَقَابِكِ.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هُنَّ سِتُّونَ مَلِكَةً وَثَمَانُونَ سُرِّيَّةً وَعَذَارَى بِلَا عَدَدٍ.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وَاحِدَةٌ هِيَ حَمَامَتِي كَامِلَتِي. ٱلْوَحِيدَةُ لِأُمِّهَا هِيَ. عَقِيلَةُ وَالِدَتِهَا هِيَ. رَأَتْهَا ٱلْبَنَاتُ فَطَوَّبْنَهَا. ٱلْمَلِكَاتُ وَٱلسَّرَارِيُّ فَمَدَحْنَهَا.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مَنْ هِيَ ٱلْمُشْرِفَةُ مِثْلَ ٱلصَّبَاحِ، جَمِيلَةٌ كَٱلْقَمَرِ، طَاهِرَةٌ كَٱلشَّمْسِ، مُرْهِبَةٌ كَجَيْشٍ بِأَلْوِيَةٍ؟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نَزَلْتُ إِلَى جَنَّةِ ٱلْجَوْزِ لِأَنْظُرَ إِلَى خُضَرِ ٱلْوَادِي، وَلِأَنْظُرَ: هَلْ أَقْعَلَ ٱلْكَرْمُ؟ هَلْ نَوَّرَ ٱلرُّمَّانُ؟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فَلَمْ أَشْعُرْ إِلَّا وَقَدْ جَعَلَتْنِي نَفْسِي بَيْنَ مَرْكَبَاتِ قَوْمِ شَرِيفٍ.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اِرْجِعِي، ٱرْجِعِي يَا شُولَمِّيثُ. ٱرْجِعِي، ٱرْجِعِي فَنَنْظُرَ إِلَيْكِ. مَاذَا تَرَوْنَ فِي شُولَمِّيثَ، مِثْلَ رَقْصِ صَفَّيْنِ؟</w:t>
      </w:r>
    </w:p>
    <w:p>
      <w:pPr>
        <w:pStyle w:val="Heading2"/>
        <w:bidi/>
      </w:pPr>
      <w:r>
        <w:rPr>
          <w:rtl/>
          <w:cs/>
          <w:lang w:val="ar_AE" w:bidi="ar_AE"/>
        </w:rPr>
        <w:t>Song of Songs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مَا أَجْمَلَ رِجْلَيْكِ بِٱلنَّعْلَيْنِ يَا بِنْتَ ٱلْكَرِيمِ! دَوَائِرُ فَخْذَيْكِ مِثْلُ ٱلْحَلِيِّ، صَنْعَةِ يَدَيْ صَنَّاعٍ.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سُرَّتُكِ كَأْسٌ مُدَوَّرَةٌ، لَا يُعْوِزُهَا شَرَابٌ مَمْزُوجٌ. بَطْنُكِ صُبْرَةُ حِنْطَةٍ مُسَيَّجَةٌ بِٱلسَّوْسَنِ.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ثَدْيَاكِ كَخَشْفَتَيْنِ، تَوْأَمَيْ ظَبْيَةٍ.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عُنُقُكِ كَبُرْجٍ مِنْ عَاجٍ. عَيْنَاكِ كَٱلْبِرَكِ فِي حَشْبُونَ عِنْدَ بَابِ بَثِّ رَبِّيمَ. أَنْفُكِ كَبُرْجِ لُبْنَانَ ٱلنَّاظِرِ تُجَاهَ دِمَشْقَ.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رَأْسُكِ عَلَيْكِ مِثْلُ ٱلْكَرْمَلِ، وَشَعْرُ رَأْسِكِ كَأُرْجُوَانٍ. مَلِكٌ قَدْ أُسِرَ بِٱلْخُصَلِ.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مَا أَجْمَلَكِ وَمَا أَحْلَاكِ أَيَّتُهَا ٱلْحَبِيبَةُ بِٱللَّذَّاتِ!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قَامَتُكِ هَذِهِ شَبِيهَةٌ بِٱلنَّخْلَةِ، وَثَدْيَاكِ بِٱلْعَنَاقِيدِ.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قُلْتُ: «إِنِّي أَصْعَدُ إِلَى ٱلنَّخْلَةِ وَأُمْسِكُ بِعُذُوقِهَا». وَتَكُونُ ثَدْيَاكِ كَعَنَاقِيدِ ٱلْكَرْمِ، وَرَائِحَةُ أَنْفِكِ كَٱلتُّفَّاحِ،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وَحَنَكُكِ كَأَجْوَدِ ٱلْخَمْرِ. لِحَبِيبِي ٱلسَّائِغَةُ ٱلْمُرَقْرِقَةُ ٱلسَّائِحَةُ عَلَى شِفَاهِ ٱلنَّائِمِينَ.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أَنَا لِحَبِيبِي، وَإِلَيَّ ٱشْتِيَاقُهُ.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تَعَالَ يَاحَبِيبِي لِنَخْرُجْ إِلَى ٱلْحَقْلِ، وَلْنَبِتْ فِي ٱلْقُرَى.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لِنُبَكِّرَنَّ إِلَى ٱلْكُرُومِ، لِنَنْظُرَ: هَلْ أَزْهَرَ ٱلْكَرْمُ؟ هَلْ تَفَتَّحَ ٱلْقُعَالُ؟ هَلْ نَوَّرَ ٱلرُّمَّانُ؟ هُنَالِكَ أُعْطِيكَ حُبِّي.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اَللُّفَّاحُ يَفُوحُ رَائِحَةً، وَعِنْدَ أَبْوَابِنَا كُلُّ ٱلنَّفَائِسِ مِنْ جَدِيدَةٍ وَقَدِيمَةٍ، ذَخَرْتُهَا لَكَ يَاحَبِيبِي.</w:t>
      </w:r>
    </w:p>
    <w:p>
      <w:pPr>
        <w:pStyle w:val="Heading2"/>
        <w:bidi/>
      </w:pPr>
      <w:r>
        <w:rPr>
          <w:rtl/>
          <w:cs/>
          <w:lang w:val="ar_AE" w:bidi="ar_AE"/>
        </w:rPr>
        <w:t>Song of Songs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لَيْتَكَ كَأَخٍ لِي ٱلرَّاضِعِ ثَدْيَيْ أُمِّي، فَأَجِدَكَ فِي ٱلْخَارِجِ وَأُقَبِّلَكَ وَلَا يُخْزُونَنِي.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وَأَقُودُكَ وَأَدْخُلُ بِكَ بَيْتَ أُمِّي، وَهِيَ تُعَلِّمُنِي، فَأَسْقِيكَ مِنَ ٱلْخَمْرِ ٱلْمَمْزُوجَةِ مِنْ سُلَافِ رُمَّانِي.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شِمَالُهُ تَحْتَ رَأْسِي، وَيَمِينُهُ تُعَانِقُنِي.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أُحَلِّفُكُنَّ يَا بَنَاتِ أُورُشَلِيمَ أَلَّا تُيَقِّظْنَ وَلَا تُنَبِّهْنَ ٱلْحَبِيبَ حَتَّى يَشَاءَ.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مَنْ هَذِهِ ٱلطَّالِعَةُ مِنَ ٱلْبَرِّيَّةِ مُسْتَنِدَةً عَلَى حَبِيبِهَا؟ تَحْتَ شَجَرَةِ ٱلتُّفَّاحِ شَوَّقْتُكَ، هُنَاكَ خَطَبَتْ لَكَ أُمُّكَ، هُنَاكَ خَطَبَتْ لَكَ وَالِدَتُكَ.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اِجْعَلْنِي كَخَاتِمٍ عَلَى قَلْبِكَ، كَخَاتِمٍ عَلَى سَاعِدِكَ. لِأَنَّ ٱلْمَحَبَّةَ قَوِيَّةٌ كَٱلْمَوْتِ. ٱلْغَيْرَةُ قَاسِيَةٌ كَٱلْهَاوِيَةِ. لَهِيبُهَا لَهِيبُ نَارِ لَظَى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مِيَاهٌ كَثِيرَةٌ لَا تَسْتَطِيعُ أَنْ تُطْفِئَ ٱلْمَحَبَّةَ، وَٱلسُّيُولُ لَا تَغْمُرُهَا. إِنْ أَعْطَى ٱلْإِنْسَانُ كُلَّ ثَرْوَةِ بَيْتِهِ بَدَلَ ٱلْمَحَبَّةِ، تُحْتَقَرُ ٱحْتِقَارًا.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لَنَا أُخْتٌ صَغِيرَةٌ لَيْسَ لَهَا ثَدْيَانِ. فَمَاذَا نَصْنَعُ لِأُخْتِنَا فِي يَوْمٍ تُخْطَبُ؟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إِنْ تَكُنْ سُورًا فَنَبْنِي عَلَيْهَا بُرْجَ فِضَّةٍ. وَإِنْ تَكُنْ بَابًا فَنَحْصُرُهَا بِأَلْوَاحِ أَرْزٍ.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أَنَا سُورٌ وَثَدْيَايَ كَبُرْجَيْنِ. حِينَئِذٍ كُنْتُ فِي عَيْنَيْهِ كَوَاجِدَةٍ سَلَامَةً.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كَانَ لِسُلَيْمَانَ كَرْمٌ فِي بَعْلَ هَامُونَ. دَفَعَ ٱلْكَرْمَ إِلَى نَوَاطِيرَ، كُلُّ وَاحِدٍ يُؤَدِّي عَنْ ثَمَرِهِ أَلْفًا مِنَ ٱلْفِضَّةِ.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كَرْمِي ٱلَّذِي لِي هُوَ أَمَامِي. ٱلْأَلْفُ لَكَ يَا سُلَيْمَانُ، وَمِئَتَانِ لِنَوَاطِيرِ ٱلثَّمَرِ.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أَيَّتُهَا ٱلْجَالِسَةُ فِي ٱلْجَنَّاتِ، ٱلْأَصْحَابُ يَسْمَعُونَ صَوْتَكِ، فَأَسْمِعِينِي.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اُهْرُبْ يَا حَبِيبِي، وَكُنْ كَٱلظَّبْيِ أَوْ كَغُفْرِ ٱلْأَيَائِلِ عَلَى جِبَالِ ٱلْأَطْيَابِ.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