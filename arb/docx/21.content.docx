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Arabic Van Dyck Bible</w:t>
      </w:r>
      <w:r>
        <w:rPr>
          <w:lang w:val="ar_AE" w:bidi="ar_AE"/>
        </w:rPr>
      </w:r>
    </w:p>
    <w:p>
      <w:pPr>
        <w:bidi/>
      </w:pPr>
      <w:r>
        <w:rPr>
          <w:lang w:val="ar_AE" w:bidi="ar_AE"/>
        </w:rPr>
      </w:r>
      <w:r>
        <w:rPr>
          <w:b/>
          <w:lang w:val="ar_AE" w:bidi="ar_AE"/>
        </w:rPr>
        <w:t>Arabic Van Dyck Bible</w:t>
      </w:r>
      <w:r>
        <w:rPr>
          <w:lang w:val="ar_AE" w:bidi="ar_AE"/>
        </w:rPr>
        <w:t xml:space="preserve"> (Arabic) is based on: </w:t>
      </w:r>
      <w:r>
        <w:rPr>
          <w:lang w:val="ar_AE" w:bidi="ar_AE"/>
        </w:rPr>
        <w:t>Van Dyck Bible</w:t>
      </w:r>
      <w:r>
        <w:rPr>
          <w:lang w:val="ar_AE" w:bidi="ar_AE"/>
        </w:rPr>
        <w:t xml:space="preserve">, </w:t>
      </w:r>
      <w:hyperlink r:id="rId13">
        <w:r>
          <w:rPr>
            <w:lang w:val="ar_AE" w:bidi="ar_AE"/>
          </w:rPr>
          <w:rPr>
            <w:color w:val="0000EE"/>
            <w:u w:val="single"/>
          </w:rPr>
          <w:t>Public Domain</w:t>
        </w:r>
      </w:hyperlink>
      <w:r>
        <w:rPr>
          <w:lang w:val="ar_AE" w:bidi="ar_AE"/>
        </w:rPr>
        <w:t xml:space="preserve">, None, which is licensed under a </w:t>
      </w:r>
      <w:hyperlink r:id="rId14">
        <w:r>
          <w:rPr>
            <w:lang w:val="ar_AE" w:bidi="ar_AE"/>
          </w:rPr>
          <w:rPr>
            <w:color w:val="0000EE"/>
            <w:u w:val="single"/>
          </w:rPr>
          <w:t>Public Domain CC0</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Ecclesiastes 1:1</w:t>
      </w:r>
      <w:r>
        <w:rPr>
          <w:lang w:val="ar_AE" w:bidi="ar_AE"/>
        </w:rPr>
      </w:r>
    </w:p>
    <w:p>
      <w:pPr>
        <w:bidi/>
      </w:pPr>
      <w:r>
        <w:rPr>
          <w:lang w:val="ar_AE" w:bidi="ar_AE"/>
        </w:rPr>
      </w:r>
      <w:r>
        <w:rPr>
          <w:vertAlign w:val="superscript"/>
          <w:lang w:val="ar_AE" w:bidi="ar_AE"/>
        </w:rPr>
        <w:t>1</w:t>
      </w:r>
      <w:r>
        <w:rPr>
          <w:lang w:val="ar_AE" w:bidi="ar_AE"/>
        </w:rPr>
        <w:t xml:space="preserve"> كَلَامُ ٱلْجَامِعَةِ ٱبْنِ دَاوُدَ ٱلْمَلِكِ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بَاطِلُ ٱلْأَبَاطِيلِ، قَالَ ٱلْجَامِعَةُ: بَاطِلُ ٱلْأَبَاطِيلِ، ٱلْكُلُّ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مَا ٱلْفَائِدَةُ لِلْإِنْسَانِ مِنْ كُلِّ تَعَبِهِ ٱلَّذِي يَتْعَبُهُ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دَوْرٌ يَمْضِي وَدَوْرٌ يَجِيءُ، وَٱلْأَرْضُ قَائِمَةٌ إِلَى ٱلْأَبَدِ.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وَٱلشَّمْسُ تُشْرِقُ، وَٱلشَّمْسُ تَغْرُبُ، وَتُسْرِعُ إِلَى مَوْضِعِهَا حَيْثُ تُشْرِقُ.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اَلرِّيحُ تَذْهَبُ إِلَى ٱلْجَنُوبِ، وَتَدُورُ إِلَى ٱلشَّمَالِ. تَذْهَبُ دَائِرَةً دَوَرَانًا، وَإِلَى مَدَارَاتِهَا تَرْجِعُ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كُلُّ ٱلْأَنْهَارِ تَجْرِي إِلَى ٱلْبَحْرِ، وَٱلْبَحْرُ لَيْسَ بِمَلآنَ. إِلَى ٱلْمَكَانِ ٱلَّذِي جَرَتْ مِنْهُ ٱلْأَنْهَارُ إِلَى هُنَاكَ تَذْهَبُ رَاجِعَةً.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كُلُّ ٱلْكَلَامِ يَقْصُرُ. لَا يَسْتَطِيعُ ٱلْإِنْسَانُ أَنْ يُخْبِرَ بِٱلْكُلِّ. ٱلْعَيْنُ لَا تَشْبَعُ مِنَ ٱلنَّظَرِ، وَٱلْأُذُنُ لَا تَمْتَلِئُ مِنَ ٱلسَّمْعِ.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مَا كَانَ فَهُوَ مَا يَكُونُ، وَٱلَّذِي صُنِعَ فَهُوَ ٱلَّذِي يُصْنَعُ، فَلَيْسَ تَحْتَ ٱلشَّمْسِ جَدِيدٌ.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 وُجِدَ شَيْءٌ يُقَالُ عَنْهُ: «ٱنْظُرْ. هَذَا جَدِيدٌ!» فَهُوَ مُنْذُ زَمَانٍ كَانَ فِي ٱلدُّهُورِ ٱلَّتِي كَانَتْ قَبْلَنَا.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لَيْسَ ذِكْرٌ لِلْأَوَّلِينَ. وَٱلْآخِرُونَ أَيْضًا ٱلَّذِينَ سَيَكُونُونَ، لَا يَكُونُ لَهُمْ ذِكْرٌ عِنْدَ ٱلَّذِينَ يَكُونُونَ بَعْدَهُمْ.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أَنَا ٱلْجَامِعَةُ كُنْتُ مَلِكًا عَلَى إِسْرَائِيلَ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وَوَجَّهْتُ قَلْبِي لِلسُّؤَالِ وَٱلتَّفْتِيشِ بِٱلْحِكْمَةِ عَنْ كُلِّ مَا عُمِلَ تَحْتَ ٱلسَّمَاوَاتِ. هُوَ عَنَاءٌ رَدِيءٌ جَعَلَهَا ٱللهُ لِبَنِي ٱلْبَشَرِ لِيَعْنُوا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رَأَيْتُ كُلَّ ٱلْأَعْمَالِ ٱلَّتِي عُمِلَتْ تَحْتَ ٱلشَّمْسِ فَإِذَا ٱلْكُلُّ بَاطِلٌ وَقَبْضُ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اَلْأَعْوَجُ لَا يُمْكِنُ أَنْ يُقَوَّمَ، وَٱلنَّقْصُ لَا يُمْكِنُ أَنْ يُجْبَرَ.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أَنَا نَاجَيْتُ قَلْبِي قَائِلًا: «هَا أَنَا قَدْ عَظُمْتُ وَٱزْدَدْتُ حِكْمَةً أَكْثَرَ مِنْ كُلِّ مَنْ كَانَ قَبْلِي عَلَى أُورُشَلِيمَ، وَقَدْ رَأَى قَلْبِي كَثِيرًا مِنَ ٱلْحِكْمَةِ وَٱلْمَعْرِفَةِ».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وَوَجَّهْتُ قَلْبِي لِمَعْرِفَةِ ٱلْحِكْمَةِ وَلِمَعْرِفَةِ ٱلْحَمَاقَةِ وَٱلْجَهْلِ، فَعَرَفْتُ أَنَّ هَذَا أَيْضًا قَبْضُ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فِي كَثْرَةِ ٱلْحِكْمَةِ كَثْرَةُ ٱلْغَمِّ، وَٱلَّذِي يَزِيدُ عِلْمًا يَزِيدُ حُزْنًا.</w:t>
      </w:r>
      <w:r>
        <w:rPr>
          <w:lang w:val="ar_AE" w:bidi="ar_AE"/>
        </w:rPr>
      </w:r>
      <w:r>
        <w:rPr>
          <w:lang w:val="ar_AE" w:bidi="ar_AE"/>
        </w:rPr>
      </w:r>
    </w:p>
    <w:p>
      <w:pPr>
        <w:bidi/>
      </w:pPr>
      <w:r>
        <w:rPr>
          <w:lang w:val="ar_AE" w:bidi="ar_AE"/>
        </w:rPr>
      </w:r>
    </w:p>
    <w:p>
      <w:pPr>
        <w:pStyle w:val="Heading2"/>
        <w:bidi/>
      </w:pPr>
      <w:r>
        <w:rPr>
          <w:lang w:val="ar_AE" w:bidi="ar_AE"/>
        </w:rPr>
        <w:t>Ecclesiastes 2:1</w:t>
      </w:r>
      <w:r>
        <w:rPr>
          <w:lang w:val="ar_AE" w:bidi="ar_AE"/>
        </w:rPr>
      </w:r>
    </w:p>
    <w:p>
      <w:pPr>
        <w:bidi/>
      </w:pPr>
      <w:r>
        <w:rPr>
          <w:lang w:val="ar_AE" w:bidi="ar_AE"/>
        </w:rPr>
      </w:r>
      <w:r>
        <w:rPr>
          <w:vertAlign w:val="superscript"/>
          <w:lang w:val="ar_AE" w:bidi="ar_AE"/>
        </w:rPr>
        <w:t>1</w:t>
      </w:r>
      <w:r>
        <w:rPr>
          <w:lang w:val="ar_AE" w:bidi="ar_AE"/>
        </w:rPr>
        <w:t xml:space="preserve"> قُلْتُ أَنَا فِي قَلْبِي: «هَلُمَّ أَمْتَحِنُكَ بِٱلْفَرَحِ فَتَرَى خَيْرًا». وَإِذَا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لِلضَّحْكِ قُلْتُ: «مَجْنُونٌ» وَلِلْفَرَحِ: «مَاذَا يَفْعَلُ؟».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اِفْتَكَرْتُ فِي قَلْبِي أَنْ أُعَلِّلَ جَسَدِي بِٱلْخَمْرِ، وَقَلْبِي يَلْهَجُ بِٱلْحِكْمَةِ، وَأَنْ آخُذَ بِٱلْحَمَاقَةِ، حَتَّى أَرَى مَا هُوَ ٱلْخَيْرُ لِبَنِي ٱلْبَشَرِ حَتَّى يَفْعَلُوهُ تَحْتَ ٱلسَّمَاوَاتِ مُدَّةَ أَيَّامِ حَيَاتِهِمْ.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فَعَظَّمْتُ عَمَلِي: بَنَيْتُ لِنَفْسِي بُيُوتًا، غَرَسْتُ لِنَفْسِي كُرُومًا.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عَمِلْتُ لِنَفْسِي جَنَّاتٍ وَفَرَادِيسَ، وَغَرَسْتُ فِيهَا أَشْجَارًا مِنْ كُلِّ نَوْعِ ثَمَرٍ.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عَمِلْتُ لِنَفْسِي بِرَكَ مِيَاهٍ لِتُسْقَى بِهَا ٱلْمَغَارِسُ ٱلْمُنْبِتَةُ ٱلشَّجَرَ.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قَنَيْتُ عَبِيدًا وَجَوَارِيَ، وَكَانَ لِي وُلْدَانُ ٱلْبَيْتِ. وَكَانَتْ لِي أَيْضًا قِنْيَةُ بَقَرٍ وَغَنَمٍ أَكْثَرَ مِنْ جَمِيعِ ٱلَّذِينَ كَانُوا فِي أُورُشَلِيمَ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جَمَعْتُ لِنَفْسِي أَيْضًا فِضَّةً وَذَهَبًا وَخُصُوصِيَّاتِ ٱلْمُلُوكِ وَٱلْبُلْدَانِ. ٱتَّخَذْتُ لِنَفْسِي مُغَنِّينَ وَمُغَنِّيَاتٍ وَتَنَعُّمَاتِ بَنِي ٱلْبَشَرِ، سَيِّدَةً وَسَيِّدَاتٍ.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فَعَظُمْتُ وَٱزْدَدْتُ أَكْثَرَ مِنْ جَمِيعِ ٱلَّذِينَ كَانُوا قَبْلِي فِي أُورُشَلِيمَ، وَبَقِيَتْ أَيْضًا حِكْمَتِي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وَمَهْمَا ٱشْتَهَتْهُ عَيْنَايَ لَمْ أُمْسِكْهُ عَنْهُمَا. لَمْ أَمْنَعْ قَلْبِي مِنْ كُلِّ فَرَحٍ، لِأَنَّ قَلْبِي فَرِحَ بِكُلِّ تَعَبِي. وَهَذَا كَانَ نَصِيبِي مِنْ كُلِّ تَعَبِي.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ٱلْتَفَتُّ أَنَا إِلَى كُلِّ أَعْمَالِي ٱلَّتِي عَمِلَتْهَا يَدَايَ، وَإِلَى ٱلتَّعَبِ ٱلَّذِي تَعِبْتُهُ فِي عَمَلِهِ، فَإِذَا ٱلْكُلُّ بَاطِلٌ وَقَبْضُ ٱلرِّيحِ، وَلَا مَنْفَعَةَ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ٱلْتَفَتُّ لِأَنْظُرَ ٱلْحِكْمَةَ وَٱلْحَمَاقَةَ وَٱلْجَهْلَ. فَمَا ٱلْإِنْسَانُ ٱلَّذِي يَأْتِي وَرَاءَ ٱلْمَلِكِ ٱلَّذِي قَدْ نَصَبُوهُ مُنْذُ زَمَانٍ؟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فَرَأَيْتُ أَنَّ لِلْحِكْمَةِ مَنْفَعَةً أَكْثَرَ مِنَ ٱلْجَهْلِ، كَمَا أَنَّ لِلنُّورِ مَنْفَعَةً أَكْثَرَ مِنَ ٱلظُّلْمَةِ.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اَلْحَكِيمُ عَيْنَاهُ فِي رَأْسِهِ، أَمَّا ٱلْجَاهِلُ فَيَسْلُكُ فِي ٱلظَّلَامِ. وَعَرَفْتُ أَنَا أَيْضًا أَنَّ حَادِثَةً وَاحِدَةً تَحْدُثُ لِكِلَيْهِمَا.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فَقُلْتُ فِي قَلْبِي: «كَمَا يَحْدُثُ لِلْجَاهِلِ كَذَلِكَ يَحْدُثُ أَيْضًا لِي أَنَا. وَإِذْ ذَاكَ، فَلِمَاذَا أَنَا أَوْفَرُ حِكْمَةً؟» فَقُلْتُ فِي قَلْبِي: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لِأَنَّهُ لَيْسَ ذِكْرٌ لِلْحَكِيمِ وَلَا لِلْجَاهِلِ إِلَى ٱلْأَبَدِ. كَمَا مُنْذُ زَمَانٍ كَذَا ٱلْأَيَّامُ ٱلْآتِيَةُ: ٱلْكُلُّ يُنْسَى. وَكَيْفَ يَمُوتُ ٱلْحَكِيمُ كَٱلْجَاهِلِ!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فَكَرِهْتُ ٱلْحَيَاةَ، لِأَنَّهُ رَدِيءٌ عِنْدِي، ٱلْعَمَلُ ٱلَّذِي عُمِلَ تَحْتَ ٱلشَّمْسِ، لِأَنَّ ٱلْكُلَّ بَاطِلٌ وَقَبْضُ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فَكَرِهْتُ كُلَّ تَعَبِي ٱلَّذِي تَعِبْتُ فِيهِ تَحْتَ ٱلشَّمْسِ حَيْثُ أَتْرُكُهُ لِلْإِنْسَانِ ٱلَّذِي يَكُونُ بَعْدِي.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وَمَنْ يَعْلَمُ، هَلْ يَكُونُ حَكِيمًا أَوْ جَاهِلًا، وَيَسْتَوْلِي عَلَى كُلِّ تَعَبِي ٱلَّذِي تَعِبْتُ فِيهِ وَأَظْهَرْتُ فِيهِ حِكْمَتِي تَحْتَ ٱلشَّمْسِ؟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فَتَحَوَّلْتُ لِكَيْ أَجْعَلَ قَلْبِي يَيْئَسُ مِنْ كُلِّ ٱلتَّعَبِ ٱلَّذِي تَعِبْتُ فِيهِ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لِأَنَّهُ قَدْ يَكُونُ إِنْسَانٌ تَعَبُهُ بِٱلْحِكْمَةِ وَٱلْمَعْرِفَةِ وَبِٱلْفَلَاحِ، فَيَتْرُكُهُ نَصِيبًا لِإِنْسَانٍ لَمْ يَتْعَبْ فِيهِ. هَذَا أَيْضًا بَاطِلٌ وَشَرٌّ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لِأَنَّهُ مَاذَا لِلْإِنْسَانِ مِنْ كُلِّ تَعَبِهِ، وَمِنِ ٱجْتِهَادِ قَلْبِهِ ٱلَّذِي تَعِبَ فِيهِ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كُلَّ أَيَّامِهِ أَحْزَانٌ، وَعَمَلَهُ غَمٌّ. أَيْضًا بِٱللَّيْلِ لَا يَسْتَرِيحُ قَلْبُهُ. هَذَا أَيْضًا بَاطِلٌ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لَيْسَ لِلْإِنْسَانِ خَيْرٌ مِنْ أَنْ يَأْكُلَ وَيَشْرَبَ وَيُرِيَ نَفْسَهُ خَيْرًا فِي تَعَبِهِ. رَأَيْتُ هَذَا أَيْضًا أَنَّهُ مِنْ يَدِ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لِأَنَّهُ مَنْ يَأْكُلُ وَمَنْ يَلْتَذُّ غَيْرِي؟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لِأَنَّهُ يُؤْتِي ٱلْإِنْسَانَ ٱلصَّالِحَ قُدَّامَهُ حِكْمَةً وَمَعْرِفَةً وَفَرَحًا، أَمَّا ٱلْخَاطِئُ فَيُعْطِيهِ شُغْلَ ٱلْجَمْعِ وَٱلتَّكْوِيمِ، لِيُعْطِيَ لِلصَّالِحِ قُدَّامَ ٱللهِ. هَذَا أَيْضًا بَاطِلٌ وَقَبْضُ ٱلرِّيحِ.</w:t>
      </w:r>
      <w:r>
        <w:rPr>
          <w:lang w:val="ar_AE" w:bidi="ar_AE"/>
        </w:rPr>
      </w:r>
      <w:r>
        <w:rPr>
          <w:lang w:val="ar_AE" w:bidi="ar_AE"/>
        </w:rPr>
      </w:r>
    </w:p>
    <w:p>
      <w:pPr>
        <w:bidi/>
      </w:pPr>
      <w:r>
        <w:rPr>
          <w:lang w:val="ar_AE" w:bidi="ar_AE"/>
        </w:rPr>
      </w:r>
    </w:p>
    <w:p>
      <w:pPr>
        <w:pStyle w:val="Heading2"/>
        <w:bidi/>
      </w:pPr>
      <w:r>
        <w:rPr>
          <w:lang w:val="ar_AE" w:bidi="ar_AE"/>
        </w:rPr>
        <w:t>Ecclesiastes 3:1</w:t>
      </w:r>
      <w:r>
        <w:rPr>
          <w:lang w:val="ar_AE" w:bidi="ar_AE"/>
        </w:rPr>
      </w:r>
    </w:p>
    <w:p>
      <w:pPr>
        <w:bidi/>
      </w:pPr>
      <w:r>
        <w:rPr>
          <w:lang w:val="ar_AE" w:bidi="ar_AE"/>
        </w:rPr>
      </w:r>
      <w:r>
        <w:rPr>
          <w:vertAlign w:val="superscript"/>
          <w:lang w:val="ar_AE" w:bidi="ar_AE"/>
        </w:rPr>
        <w:t>1</w:t>
      </w:r>
      <w:r>
        <w:rPr>
          <w:lang w:val="ar_AE" w:bidi="ar_AE"/>
        </w:rPr>
        <w:t xml:space="preserve"> لِكُلِّ شَيْءٍ زَمَانٌ، وَلِكُلِّ أَمْرٍ تَحْتَ ٱلسَّمَاوَاتِ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لِلْوِلَادَةِ وَقْتٌ وَلِلْمَوْتِ وَقْتٌ. لِلْغَرْسِ وَقْتٌ وَلِقَلْعِ ٱلْمَغْرُوسِ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لِلْقَتْلِ وَقْتٌ وَلِلشِّفَاءِ وَقْتٌ. لِلْهَدْمِ وَقْتٌ وَلِلْبِنَاءِ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لِلْبُكَاءِ وَقْتٌ وَلِلضَّحْكِ وَقْتٌ. لِلنَّوْحِ وَقْتٌ وَلِلرَّقْصِ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لِتَفْرِيقِ ٱلْحِجَارَةِ وَقْتٌ وَلِجَمْعِ ٱلْحِجَارَةِ وَقْتٌ. لِلْمُعَانَقَةِ وَقْتٌ وَلِلِٱنْفِصَالِ عَنِ ٱلْمُعَانَقَةِ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لِلْكَسْبِ وَقْتٌ وَلِلْخَسَارَةِ وَقْتٌ. لِلصِّيَانَةِ وَقْتٌ وَلِلطَّرْحِ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لِلتَّمْزِيقِ وَقْتٌ وَلِلتَّخْيِيطِ وَقْتٌ. لِلسُّكُوتِ وَقْتٌ وَلِلتَّكَلُّمِ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لِلْحُبِّ وَقْتٌ وَلِلْبُغْضَةِ وَقْتٌ. لِلْحَرْبِ وَقْتٌ وَلِلصُّلْحِ وَقْتٌ.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فَأَيُّ مَنْفَعَةٍ لِمَنْ يَتْعَبُ مِمَّا يَتْعَبُ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قَدْ رَأَيْتُ ٱلشُّغْلَ ٱلَّذِي أَعْطَاهُ ٱللهُ بَنِي ٱلْبَشَرِ لِيَشْتَغِلُوا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صَنَعَ ٱلْكُلَّ حَسَنًا فِي وَقْتِهِ، وَأَيْضًا جَعَلَ ٱلْأَبَدِيَّةَ فِي قَلْبِهِمِ، ٱلَّتِي بِلَاهَا لَا يُدْرِكُ ٱلْإِنْسَانُ ٱلْعَمَلَ ٱلَّذِي يَعْمَلُهُ ٱللهُ مِنَ ٱلْبِدَايَةِ إِلَى ٱلنِّهَايَةِ.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عَرَفْتُ أَنَّهُ لَيْسَ لَهُمْ خَيْرٌ، إِلَّا أَنْ يَفْرَحُوا وَيَفْعَلُوا خَيْرًا فِي حَيَاتِهِمْ.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وَأَيْضًا أَنْ يَأْكُلَ كُلُّ إِنْسَانٍ وَيَشْرَبَ وَيَرَى خَيْرًا مِنْ كُلِّ تَعَبِهِ، فَهُوَ عَطِيَّةُ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قَدْ عَرَفْتُ أَنَّ كُلَّ مَا يَعْمَلُهُ ٱللهُ أَنَّهُ يَكُونُ إِلَى ٱلْأَبَدِ. لَا شَيْءَ يُزَادُ عَلَيْهِ، وَلَا شَيْءَ يُنْقَصُ مِنْهُ، وَأَنَّ ٱللهَ عَمِلَهُ حَتَّى يَخَافُوا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مَا كَانَ فَمِنَ ٱلْقِدَمِ هُوَ، وَمَا يَكُونُ فَمِنَ ٱلْقِدَمِ قَدْ كَانَ. وَٱللهُ يَطْلُبُ مَا قَدْ مَضَى.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وَأَيْضًا رَأَيْتُ تَحْتَ ٱلشَّمْسِ: مَوْضِعَ ٱلْحَقِّ هُنَاكَ ٱلظُّلْمُ، وَمَوْضِعَ ٱلْعَدْلِ هُنَاكَ ٱلْجَوْرُ!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فَقُلْتُ فِي قَلْبِي: «ٱللهُ يَدِينُ ٱلصِّدِّيقَ وَٱلشِّرِّيرَ، لِأَنَّ لِكُلِّ أَمْرٍ وَلِكُلِّ عَمَلٍ وَقْتًا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قُلْتُ فِي قَلْبِي: «مِنْ جِهَةِ أُمُورِ بَنِي ٱلْبَشَرِ، إِنَّ ٱللهَ يَمْتَحِنُهُمْ لِيُرِيَهُمْ أَنَّهُ كَمَا ٱلْبَهِيمَةِ هَكَذَا 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لِأَنَّ مَا يَحْدُثُ لِبَنِي ٱلْبَشَرِ يَحْدُثُ لِلْبَهِيمَةِ، وَحَادِثَةٌ وَاحِدَةٌ لَهُمْ. مَوْتُ هَذَا كَمَوْتِ ذَاكَ، وَنَسَمَةٌ وَاحِدَةٌ لِلْكُلِّ. فَلَيْسَ لِلْإِنْسَانِ مَزِيَّةٌ عَلَى ٱلْبَهِيمَةِ، لِأَنَّ كِلَيْهِمَا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يَذْهَبُ كِلَاهُمَا إِلَى مَكَانٍ وَاحِدٍ. كَانَ كِلَاهُمَا مِنَ ٱلتُّرَابِ، وَإِلَى ٱلتُّرَابِ يَعُودُ كِلَاهُمَا.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مَنْ يَعْلَمُ رُوحَ بَنِي ٱلْبَشَرِ هَلْ هِيَ تَصْعَدُ إِلَى فَوْقٍ؟ وَرُوحَ ٱلْبَهِيمَةِ هَلْ هِيَ تَنْزِلُ إِلَى أَسْفَلَ، إِلَى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فَرَأَيْتُ أَنَّهُ لَا شَيْءَ خَيْرٌ مِنْ أَنْ يَفْرَحَ ٱلْإِنْسَانُ بِأَعْمَالِهِ، لِأَنَّ ذَلِكَ نَصِيبَهُ. لِأَنَّهُ مَنْ يَأْتِي بِهِ لِيَرَى مَا سَيَكُونُ بَعْدَهُ؟</w:t>
      </w:r>
      <w:r>
        <w:rPr>
          <w:lang w:val="ar_AE" w:bidi="ar_AE"/>
        </w:rPr>
      </w:r>
      <w:r>
        <w:rPr>
          <w:lang w:val="ar_AE" w:bidi="ar_AE"/>
        </w:rPr>
      </w:r>
    </w:p>
    <w:p>
      <w:pPr>
        <w:bidi/>
      </w:pPr>
      <w:r>
        <w:rPr>
          <w:lang w:val="ar_AE" w:bidi="ar_AE"/>
        </w:rPr>
      </w:r>
    </w:p>
    <w:p>
      <w:pPr>
        <w:pStyle w:val="Heading2"/>
        <w:bidi/>
      </w:pPr>
      <w:r>
        <w:rPr>
          <w:lang w:val="ar_AE" w:bidi="ar_AE"/>
        </w:rPr>
        <w:t>Ecclesiastes 4:1</w:t>
      </w:r>
      <w:r>
        <w:rPr>
          <w:lang w:val="ar_AE" w:bidi="ar_AE"/>
        </w:rPr>
      </w:r>
    </w:p>
    <w:p>
      <w:pPr>
        <w:bidi/>
      </w:pPr>
      <w:r>
        <w:rPr>
          <w:lang w:val="ar_AE" w:bidi="ar_AE"/>
        </w:rPr>
      </w:r>
      <w:r>
        <w:rPr>
          <w:vertAlign w:val="superscript"/>
          <w:lang w:val="ar_AE" w:bidi="ar_AE"/>
        </w:rPr>
        <w:t>1</w:t>
      </w:r>
      <w:r>
        <w:rPr>
          <w:lang w:val="ar_AE" w:bidi="ar_AE"/>
        </w:rPr>
        <w:t xml:space="preserve"> ثُمَّ رَجَعْتُ وَرَأَيْتُ كُلَّ ٱلْمَظَالِمِ ٱلَّتِي تُجْرَى تَحْتَ ٱلشَّمْسِ: فَهُوَذَا دُمُوعُ ٱلْمَظْلُومِينَ وَلَا مُعَزٍّ لَهُمْ، وَمِنْ يَدِ ظَالِمِيهِمْ قَهْرٌ، أَمَّا هُمْ فَلَا مُعَزٍّ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فَغَبَطْتُ أَنَا ٱلْأَمْوَاتَ ٱلَّذِينَ قَدْ مَاتُوا مُنْذُ زَمَانٍ أَكْثَرَ مِنَ ٱلْأَحْيَاءِ ٱلَّذِينَ هُمْ عَائِشُونَ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وَخَيْرٌ مِنْ كِلَيْهِمَا ٱلَّذِي لَمْ يُولَدْ بَعْدُ، ٱلَّذِي لَمْ يَرَ ٱلْعَمَلَ ٱلرَّدِيءَ ٱلَّذِي عُمِلَ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وَرَأَيْتُ كُلَّ ٱلتَّعَبِ وَكُلَّ فَلَاحِ عَمَلٍ أَنَّهُ حَسَدُ ٱلْإِنْسَانِ مِنْ قَرِيبِهِ. وَهَذَا أَيْضًا بَاطِلٌ وَقَبْضُ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اَلْكَسْلَانُ يَأْكُلُ لَحْمَهُ وَهُوَ طَاوٍ يَدَيْهِ.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حُفْنَةُ رَاحَةٍ خَيْرٌ مِنْ حُفْنَتَيْ تَعَبٍ وَقَبْضِ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عُدْتُ وَرَأَيْتُ بَاطِلًا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يُوجَدُ وَاحِدٌ وَلَا ثَانِيَ لَهُ، وَلَيْسَ لَهُ ٱبْنٌ وَلَا أَخٌ، وَلَا نِهَايَةَ لِكُلِّ تَعَبِهِ، وَلَا تَشْبَعُ عَيْنُهُ مِنَ ٱلْغِنَى. فَلِمَنْ أَتْعَبُ أَنَا وَأُحَرِّمُ نَفْسِي ٱلْخَيْرَ؟ هَذَا أَيْضًا بَاطِلٌ وَأَمْرٌ رَدِيءٌ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اِثْنَانِ خَيْرٌ مِنْ وَاحِدٍ، لِأَنَّ لَهُمَا أُجْرَةً لِتَعَبِهِمَا صَالِحَةً.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لِأَنَّهُ إِنْ وَقَعَ أَحَدُهُمَا يُقِيمُهُ رَفِيقُهُ. وَوَيْلٌ لِمَنْ هُوَ وَحْدَهُ إِنْ وَقَعَ، إِذْ لَيْسَ ثَانٍ لِيُقِيمَهُ.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أَيْضًا إِنِ ٱضْطَجَعَ ٱثْنَانِ يَكُونُ لَهُمَا دِفْءٌ، أَمَّا ٱلْوَحْدُ فَكَيْفَ يَدْفَأُ؟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وَإِنْ غَلَبَ أَحَدٌ عَلَى ٱلْوَاحِدِ يَقِفُ مُقَابَلَهُ ٱلِٱثْنَانِ، وَٱلْخَيْطُ ٱلْمَثْلُوثُ لَا يَنْقَطِعُ سَرِيعًا.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وَلَدٌ فَقِيرٌ وَحَكِيمٌ خَيْرٌ مِنْ مَلِكٍ شَيْخٍ جَاهِلٍ، ٱلَّذِي لَا يَعْرِفُ أَنْ يُحَذَّرَ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لِأَنَّهُ مِنَ ٱلسِّجْنِ خَرَجَ إِلَى ٱلْمُلْكِ، وَٱلْمَوْلُودُ مَلِكًا قَدْ يَفْتَقِرُ.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رَأَيْتُ كُلَّ ٱلْأَحْيَاءِ ٱلسَّائِرِينَ تَحْتَ ٱلشَّمْسِ مَعَ ٱلْوَلَدِ ٱلثَّانِي ٱلَّذِي يَقُومُ عِوَضًا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نِهَايَةَ لِكُلِّ ٱلشَّعْبِ، لِكُلِّ ٱلَّذِينَ كَانَ أَمَامَهُمْ. أَيْضًا ٱلْمُتَأَخِّرُونَ لَا يَفْرَحُونَ بِهِ. فَهَذَا أَيْضًا بَاطِلٌ وَقَبْضُ ٱلرِّيحِ.</w:t>
      </w:r>
      <w:r>
        <w:rPr>
          <w:lang w:val="ar_AE" w:bidi="ar_AE"/>
        </w:rPr>
      </w:r>
      <w:r>
        <w:rPr>
          <w:lang w:val="ar_AE" w:bidi="ar_AE"/>
        </w:rPr>
      </w:r>
    </w:p>
    <w:p>
      <w:pPr>
        <w:bidi/>
      </w:pPr>
      <w:r>
        <w:rPr>
          <w:lang w:val="ar_AE" w:bidi="ar_AE"/>
        </w:rPr>
      </w:r>
    </w:p>
    <w:p>
      <w:pPr>
        <w:pStyle w:val="Heading2"/>
        <w:bidi/>
      </w:pPr>
      <w:r>
        <w:rPr>
          <w:lang w:val="ar_AE" w:bidi="ar_AE"/>
        </w:rPr>
        <w:t>Ecclesiastes 5:1</w:t>
      </w:r>
      <w:r>
        <w:rPr>
          <w:lang w:val="ar_AE" w:bidi="ar_AE"/>
        </w:rPr>
      </w:r>
    </w:p>
    <w:p>
      <w:pPr>
        <w:bidi/>
      </w:pPr>
      <w:r>
        <w:rPr>
          <w:lang w:val="ar_AE" w:bidi="ar_AE"/>
        </w:rPr>
      </w:r>
      <w:r>
        <w:rPr>
          <w:vertAlign w:val="superscript"/>
          <w:lang w:val="ar_AE" w:bidi="ar_AE"/>
        </w:rPr>
        <w:t>1</w:t>
      </w:r>
      <w:r>
        <w:rPr>
          <w:lang w:val="ar_AE" w:bidi="ar_AE"/>
        </w:rPr>
        <w:t xml:space="preserve"> اِحْفَظْ قَدَمَكَ حِينَ تَذْهَبُ إِلَى بَيْتِ ٱللهِ، فَٱلِٱسْتِمَاعُ أَقْرَبُ مِنْ تَقْدِيمِ ذَبِيحَةِ ٱلْجُهَّالِ، لِأَنَّهُمْ لَا يُبَالُونَ بِفَعْلِ 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لَا تَسْتَعْجِلْ فَمَكَ وَلَا يُسْرِعْ قَلْبُكَ إِلَى نُطْقِ كَلَامٍ قُدَّامَ ٱللهِ، لِأَنَّ ٱللهَ فِي ٱلسَّمَاوَاتِ وَأَنْتَ عَلَى ٱلْأَرْضِ، فَلِذَلِكَ لِتَكُنْ كَلِمَاتُكَ قَلِيلَةً.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ٱلْحُلْمَ يَأْتِي مِنْ كَثْرَةِ ٱلشُّغْلِ، وَقَوْلَ ٱلْجَهْلِ مِنْ كَثْرَةِ ٱلْكَلَامِ.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إِذَا نَذَرْتَ نَذْرًا لِلهِ فَلَا تَتَأَخَّرْ عَنِ ٱلْوَفَاءِ بِهِ، لِأَنَّهُ لَا يُسَرُّ بِٱلْجُهَّالِ. فَأَوْفِ بِمَا نَذَرْتَهُ.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أَنْ لَا تَنْذُرُ خَيْرٌ مِنْ أَنْ تَنْذُرَ وَلَا تَفِيَ.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تَدَعْ فَمَكَ يَجْعَلُ جَسَدَكَ يُخْطِئُ، وَلَا تَقُلْ قُدَّامَ ٱلْمَلَاكِ: «إِنَّهُ سَهْوٌ». لِمَاذَا يَغْضَبُ ٱللهُ عَلَى قَوْلِكَ، وَيُفْسِدُ عَمَلَ يَدَيْكَ؟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ذَلِكَ مِنْ كَثْرَةِ ٱلْأَحْلَامِ وَٱلْأَبَاطِيلِ وَكَثْرَةِ ٱلْكَلَامِ. وَلَكِنِ ٱخْشَ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رَأَيْتَ ظُلْمَ ٱلْفَقِيرِ وَنَزْعَ ٱلْحَقِّ وَٱلْعَدْلِ فِي ٱلْبِلَادِ، فَلَا تَرْتَعْ مِنَ ٱلْأَمْرِ، لِأَنَّ فَوْقَ ٱلْعَالِي عَالِيًا يُلَاحِظُ، وَٱلْأَعْلَى فَوْقَهُمَا.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وَمَنْفَعَةُ ٱلْأَرْضِ لِلْكُلِّ. ٱلْمَلِكُ مَخْدُومٌ مِنَ ٱلْحَقْلِ.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يُحِبُّ ٱلْفِضَّةَ لَا يَشْبَعُ مِنَ ٱلْفِضَّةِ، وَمَنْ يُحِبُّ ٱلثَّرْوَةَ لَا يَشْبَعُ مِنْ دَخْلٍ.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إِذَا كَثُرَتِ ٱلْخَيْرَاتُ كَثُرَ ٱلَّذِينَ يَأْكُلُونَهَا، وَأَيُّ مَنْفَعَةٍ لِصَاحِبِهَا إِلَّا رُؤْيَتَهَا بِعَيْنَيْهِ؟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نَوْمُ ٱلْمُشْتَغِلِ حُلْوٌ، إِنْ أَكَلَ قَلِيلًا أَوْ كَثِيرًا، وَوَفْرُ ٱلْغَنِيِّ لَا يُرِيحُهُ حَتَّى يَنَامَ.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يُوجَدُ شَرٌّ خَبِيثٌ رَأَيْتُهُ تَحْتَ ٱلشَّمْسِ: ثَرْوَةٌ مَصُونَةٌ لِصَاحِبِهَا لِضَرَرِهِ.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فَهَلَكَتْ تِلْكَ ٱلثَّرْوَةُ بِأَمْرٍ سَيِّئٍ، ثُمَّ وَلَدَ ٱبْنًا وَمَا بِيَدِهِ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كَمَا خَرَجَ مِنْ بَطْنِ أُمِّهِ عُرْيَانًا يَرْجِعُ ذَاهِبًا كَمَا جَاءَ، وَلَا يَأْخُذُ شَيْئًا مِنْ تَعَبِهِ فَيَذْهَبُ بِهِ فِي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وَهَذَا أَيْضًا مَصِيبَةٌ رَدِيئَةٌ، فِي كُلِّ شَيْءٍ كَمَا جَاءَ هَكَذَا يَذْهَبُ، فَأَيَّةُ مَنْفَعَةٍ لَهُ، لِلَّذِي تَعِبَ لِلرِّيحِ؟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أَيْضًا يَأْكُلُ كُلَّ أَيَّامِهِ فِي ٱلظَّلَامِ، وَيَغْتَمُّ كَثِيرًا مَعَ حُزْنٍ وَغَيْظٍ.</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هُوَذَا ٱلَّذِي رَأَيْتُهُ أَنَا خَيْرًا، ٱلَّذِي هُوَ حَسَنٌ: أَنْ يَأْكُلَ ٱلْإِنْسَانُ وَيَشْرَبَ وَيَرَى خَيْرًا مِنْ كُلِّ تَعَبِهِ ٱلَّذِي يَتْعَبُ فِيهِ تَحْتَ ٱلشَّمْسِ مُدَّةَ أَيَّامِ حَيَاتِهِ ٱلَّتِي أَعْطَاهُ ٱللهُ إِيَّاهَا، لِأَنَّهُ نَصِيبُهُ.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أَيْضًا كُلُّ إِنْسَانٍ أَعْطَاهُ ٱللهُ غِنًى وَمَالًا وَسَلَّطَهُ عَلَيْهِ حَتَّى يَأْكُلَ مِنْهُ، وَيَأْخُذَ نَصِيبَهُ، وَيَفْرَحَ بِتَعَبِهِ، فَهَذَا هُوَ عَطِيَّةُ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لِأَنَّهُ لَا يَذْكُرُ أَيَّامَ حَيَاتِهِ كَثِيرًا، لِأَنَّ ٱللهَ مُلْهِيهِ بِفَرَحِ قَلْبِهِ.</w:t>
      </w:r>
      <w:r>
        <w:rPr>
          <w:lang w:val="ar_AE" w:bidi="ar_AE"/>
        </w:rPr>
      </w:r>
      <w:r>
        <w:rPr>
          <w:lang w:val="ar_AE" w:bidi="ar_AE"/>
        </w:rPr>
      </w:r>
    </w:p>
    <w:p>
      <w:pPr>
        <w:bidi/>
      </w:pPr>
      <w:r>
        <w:rPr>
          <w:lang w:val="ar_AE" w:bidi="ar_AE"/>
        </w:rPr>
      </w:r>
    </w:p>
    <w:p>
      <w:pPr>
        <w:pStyle w:val="Heading2"/>
        <w:bidi/>
      </w:pPr>
      <w:r>
        <w:rPr>
          <w:lang w:val="ar_AE" w:bidi="ar_AE"/>
        </w:rPr>
        <w:t>Ecclesiastes 6:1</w:t>
      </w:r>
      <w:r>
        <w:rPr>
          <w:lang w:val="ar_AE" w:bidi="ar_AE"/>
        </w:rPr>
      </w:r>
    </w:p>
    <w:p>
      <w:pPr>
        <w:bidi/>
      </w:pPr>
      <w:r>
        <w:rPr>
          <w:lang w:val="ar_AE" w:bidi="ar_AE"/>
        </w:rPr>
      </w:r>
      <w:r>
        <w:rPr>
          <w:vertAlign w:val="superscript"/>
          <w:lang w:val="ar_AE" w:bidi="ar_AE"/>
        </w:rPr>
        <w:t>1</w:t>
      </w:r>
      <w:r>
        <w:rPr>
          <w:lang w:val="ar_AE" w:bidi="ar_AE"/>
        </w:rPr>
        <w:t xml:space="preserve"> يُوجَدُ شَرٌّ قَدْ رَأَيْتُهُ تَحْتَ ٱلشَّمْسِ وَهُوَ كَثِيرٌ بَيْنَ ٱلنَّاسِ: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رَجُلٌ أَعْطَاهُ ٱللهُ غِنًى وَمَالًا وَكَرَامَةً، وَلَيْسَ لِنَفْسِهِ عَوَزٌ مِنْ كُلِّ مَا يَشْتَهِيهِ، وَلَمْ يُعْطِهِ ٱللهُ ٱسْتِطَاعَةً عَلَى أَنْ يَأْكُلَ مِنْهُ، بَلْ يَأْكُلُهُ إِنْسَانٌ غَرِيبٌ. هَذَا بَاطِلٌ وَمُصِيبَةٌ رَدِيئَةٌ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وَلَدَ إِنْسَانٌ مِئَةً، وَعَاشَ سِنِينَ كَثِيرَةً حَتَّى تَصِيرَ أَيَّامُ سِنِيهِ كَثِيرَةً، وَلَمْ تَشْبَعْ نَفْسُهُ مِنَ ٱلْخَيْرِ، وَلَيْسَ لَهُ أَيْضًا دَفْنٌ، فَأَقُولُ إِنَّ ٱلسِّقْطَ خَيْرٌ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فِي ٱلْبَاطِلِ يَجِيءُ، وَفِي ٱلظَّلَامِ يَذْهَبُ، وَٱسْمُهُ يُغَطَّى بِٱلظَّلَامِ.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وَأَيْضًا لَمْ يَرَ ٱلشَّمْسَ وَلَمْ يَعْلَمْ. فَهَذَا لَهُ رَاحَةٌ أَكْثَرُ مِنْ ذَاكَ.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عَاشَ أَلْفَ سَنَةٍ مُضَاعَفَةً وَلَمْ يَرَ خَيْرًا، أَلَيْسَ إِلَى مَوْضِعٍ وَاحِدٍ يَذْهَبُ ٱلْجَمِيعُ؟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كُلُّ تَعَبِ ٱلْإِنْسَانِ لِفَمِهِ، وَمَعَ ذَلِكَ فَٱلنَّفْسُ لَا تَمْتَلِئُ.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لِأَنَّهُ مَاذَا يَبْقَى لِلْحَكِيمِ أَكْثَرَ مِنَ ٱلْجَاهِلِ؟ مَاذَا لِلْفَقِيرِ ٱلْعَارِفِ ٱلسُّلُوكَ أَمَامَ ٱلْأَحْيَاءِ؟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رُؤْيَةُ ٱلْعُيُونِ خَيْرٌ مِنْ شَهْوَةِ ٱلنَّفْسِ. هَذَا أَيْضًا بَاطِلٌ وَقَبْضُ ٱلرِّيحِ.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ٱلَّذِي كَانَ فَقَدْ دُعِيَ بِٱسْمٍ مُنْذُ زَمَانٍ، وَهُوَ مَعْرُوفٌ أَنَّهُ إِنْسَانٌ، وَلَا يَسْتَطِيعُ أَنْ يُخَاصِمَ مَنْ هُوَ أَقْوَى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تُوجَدُ أُمُورٌ كَثِيرَةٌ تَزِيدُ ٱلْبَاطِلَ. فَأَيُّ فَضْلٍ لِلْإِنْسَانِ؟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لِأَنَّهُ مَنْ يَعْرِفُ مَا هُوَ خَيْرٌ لِلْإِنْسَانِ فِي ٱلْحَيَاةِ، مُدَّةَ أَيَّامِ حَيَاةِ بَاطِلِهِ ٱلَّتِي يَقْضِيهَا كَٱلظِّلِّ؟ لِأَنَّهُ مَنْ يُخْبِرُ ٱلْإِنْسَانَ بِمَا يَكُونُ بَعْدَهُ تَحْتَ ٱلشَّمْسِ؟</w:t>
      </w:r>
      <w:r>
        <w:rPr>
          <w:lang w:val="ar_AE" w:bidi="ar_AE"/>
        </w:rPr>
      </w:r>
      <w:r>
        <w:rPr>
          <w:lang w:val="ar_AE" w:bidi="ar_AE"/>
        </w:rPr>
      </w:r>
    </w:p>
    <w:p>
      <w:pPr>
        <w:bidi/>
      </w:pPr>
      <w:r>
        <w:rPr>
          <w:lang w:val="ar_AE" w:bidi="ar_AE"/>
        </w:rPr>
      </w:r>
    </w:p>
    <w:p>
      <w:pPr>
        <w:pStyle w:val="Heading2"/>
        <w:bidi/>
      </w:pPr>
      <w:r>
        <w:rPr>
          <w:lang w:val="ar_AE" w:bidi="ar_AE"/>
        </w:rPr>
        <w:t>Ecclesiastes 7:1</w:t>
      </w:r>
      <w:r>
        <w:rPr>
          <w:lang w:val="ar_AE" w:bidi="ar_AE"/>
        </w:rPr>
      </w:r>
    </w:p>
    <w:p>
      <w:pPr>
        <w:bidi/>
      </w:pPr>
      <w:r>
        <w:rPr>
          <w:lang w:val="ar_AE" w:bidi="ar_AE"/>
        </w:rPr>
      </w:r>
      <w:r>
        <w:rPr>
          <w:vertAlign w:val="superscript"/>
          <w:lang w:val="ar_AE" w:bidi="ar_AE"/>
        </w:rPr>
        <w:t>1</w:t>
      </w:r>
      <w:r>
        <w:rPr>
          <w:lang w:val="ar_AE" w:bidi="ar_AE"/>
        </w:rPr>
        <w:t xml:space="preserve"> اَلصِّيتُ خَيْرٌ مِنَ ٱلدُّهْنِ ٱلطَّيِّبِ، وَيَوْمُ ٱلْمَمَاتِ خَيْرٌ مِنْ يَوْمِ ٱلْوِلَادَةِ.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اَلذَّهَابُ إِلَى بَيْتِ ٱلنَّوْحِ خَيْرٌ مِنَ ٱلذَّهَابِ إِلَى بَيْتِ ٱلْوَلِيمَةِ، لِأَنَّ ذَاكَ نِهَايَةُ كُلِّ إِنْسَانٍ، وَٱلْحَيُّ يَضَعُهُ فِي قَلْبِهِ.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اَلْحُزْنُ خَيْرٌ مِنَ ٱلضَّحِكِ، لِأَنَّهُ بِكَآبَةِ ٱلْوَجْهِ يُصْلَحُ ٱلْقَلْبُ.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قَلْبُ ٱلْحُكَمَاءِ فِي بَيْتِ ٱلنَّوْحِ، وَقَلْبُ ٱلْجُهَّالِ فِي بَيْتِ ٱلْفَرَحِ.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سَمْعُ ٱلِٱنْتِهَارِ مِنَ ٱلْحَكِيمِ خَيْرٌ لِلْإِنْسَانِ مِنْ سَمْعِ غِنَاءِ ٱلْجُهَّالِ،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لِأَنَّهُ كَصَوْتِ ٱلشَّوْكِ تَحْتَ ٱلْقِدْرِ هَكَذَا ضَحِكُ ٱلْجُهَّالِ.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ٱلظُّلْمَ يُحَمِّقُ ٱلْحَكِيمَ، وَٱلْعَطِيَّةَ تُفْسِدُ ٱلْقَلْبَ.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نِهَايَةُ أَمْرٍ خَيْرٌ مِنْ بَدَايَتِهِ. طُولُ ٱلرُّوحِ خَيْرٌ مِنْ تَكَبُّرِ ٱلرُّوحِ.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تُسْرِعْ بِرُوحِكَ إِلَى ٱلْغَضَبِ، لِأَنَّ ٱلْغَضَبَ يَسْتَقِرُّ فِي حِضْنِ ٱلْجُهَّالِ.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تَقُلْ: «لِمَاذَا كَانَتِ ٱلْأَيَّامُ ٱلْأُولَى خَيْرًا مِنْ هَذِهِ؟» لِأَنَّهُ لَيْسَ عَنْ حِكْمَةٍ تَسْأَلُ عَنْ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اَلْحِكْمَةُ صَالِحَةٌ مِثْلُ ٱلْمِيرَاثِ، بَلْ أَفْضَلُ لِنَاظِرِي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 ٱلَّذِي فِي ظِلِّ ٱلْحِكْمَةِ هُوَ فِي ظِلِّ ٱلْفِضَّةِ، وَفَضْلُ ٱلْمَعْرِفَةِ هُوَ إِنَّ ٱلْحِكْمَةَ تُحْيِي أَصْحَابَهَا.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اُنْظُرْ عَمَلَ ٱللهِ: لِأَنَّهُ مَنْ يَقْدِرُ عَلَى تَقْوِيمِ مَا قَدْ عَوَّجَهُ؟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 يَوْمِ ٱلْخَيْرِ كُنْ بِخَيْرٍ، وَفِي يَوْمِ ٱلشَّرِّ ٱعْتَبِرْ. إِنَّ ٱللهَ جَعَلَ هَذَا مَعَ ذَاكَ، لِكَيْلَا يَجِدَ ٱلْإِنْسَانُ شَيْئًا بَعْدَهُ.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قَدْ رَأَيْتُ ٱلْكُلَّ فِي أَيَّامِ بُطْلِي: قَدْ يَكُونُ بَارٌّ يَبِيدُ فِي بِرِّهِ، وَقَدْ يَكُونُ شِرِّيرٌ يَطُولُ فِي شَرِّهِ.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تَكُنْ بَارًّا كَثِيرًا، وَلَا تَكُنْ حَكِيمًا بِزِيَادَةٍ. لِمَاذَا تَخْرِبُ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تَكُنْ شِرِّيرًا كَثِيرًا، وَلَا تَكُنْ جَاهِلًا. لِمَاذَا تَمُوتُ فِي غَيْرِ وَقْتِكَ؟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حَسَنٌ أَنْ تَتَمَسَّكَ بِهَذَا، وَأَيْضًا أَنْ لَا تَرْخِيَ يَدَكَ عَنْ ذَاكَ، لِأَنَّ مُتَّقِيَ ٱللهِ يَخْرُجُ مِنْهُمَا كِلَيْهِمَا.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اَلْحِكْمَةُ تُقَوِّي ٱلْحَكِيمَ أَكْثَرَ مِنْ عَشَرَةِ مُسَلَّطِينَ، ٱلَّذِينَ هُمْ فِي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لِأَنَّهُ لَا إِنْسَانٌ صِدِّيقٌ فِي ٱلْأَرْضِ يَعْمَلُ صَلَاحًا وَلَا يُخْطِئُ.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أَيْضًا لَا تَضَعْ قَلْبَكَ عَلَى كُلِّ ٱلْكَلَامِ ٱلَّذِي يُقَالُ، لِئَلَّا تَسْمَعَ عَبْدَكَ يَسِبُّكَ.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 قَلْبَكَ أَيْضًا يَعْلَمُ أَنَّكَ أَنْتَ كَذَلِكَ مِرَارًا كَثِيرَةً سَبَبْتَ آخَرِينَ.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كُلُّ هَذَا ٱمْتَحَنْتُهُ بِٱلْحِكْمَةِ. قُلْتُ: «أَكُونُ حَكِيمًا». أَمَّا هِيَ فَبَعِيدَةٌ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بَعِيدٌ مَا كَانَ بَعِيدًا، وَٱلْعَمِيقُ ٱلْعَمِيقُ مَنْ يَجِدُهُ؟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دُرْتُ أَنَا وَقَلْبِي لِأَعْلَمَ وَلِأَبْحَثَ وَلِأَطْلُبَ حِكْمَةً وَعَقْلًا، وَلِأَعْرِفَ ٱلشَّرَّ أَنَّهُ جَهَالَةٌ، وَٱلْحَمَاقَةَ أَنَّهَا جُنُونٌ.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فَوَجَدْتُ أَمَرَّ مِنَ ٱلْمَوْتِ: ٱلْمَرْأَةَ ٱلَّتِي هِيَ شِبَاكٌ، وَقَلْبُهَا أَشْرَاكٌ، وَيَدَاهَا قُيُودٌ. ٱلصَّالِحُ قُدَّامَ ٱللهِ يَنْجُو مِنْهَا. أَمَّا ٱلْخَاطِئُ فَيُؤْخَذُ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اُنْظُرْ. هَذَا وَجَدْتُهُ، قَالَ ٱلْجَامِعَةُ: وَاحِدَةً فَوَاحِدَةً لِأَجِدَ ٱلنَّتِيجَةَ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ٱلَّتِي لَمْ تَزَلْ نَفْسِي تَطْلُبُهَا فَلَمْ أَجِدْهَا. رَجُلًا وَاحِدًا بَيْنَ أَلْفٍ وَجَدْتُ، أَمَّا ٱمْرَأَةً فَبَيْنَ كُلِّ أُولَئِكَ لَمْ أَجِدْ!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اُنْظُرْ. هَذَا وَجَدْتُ فَقَطْ: أَنَّ ٱللهَ صَنَعَ ٱلْإِنْسَانَ مُسْتَقِيمًا، أَمَّا هُمْ فَطَلَبُوا ٱخْتِرَاعَاتٍ كَثِيرَةً.</w:t>
      </w:r>
      <w:r>
        <w:rPr>
          <w:lang w:val="ar_AE" w:bidi="ar_AE"/>
        </w:rPr>
      </w:r>
      <w:r>
        <w:rPr>
          <w:lang w:val="ar_AE" w:bidi="ar_AE"/>
        </w:rPr>
      </w:r>
    </w:p>
    <w:p>
      <w:pPr>
        <w:bidi/>
      </w:pPr>
      <w:r>
        <w:rPr>
          <w:lang w:val="ar_AE" w:bidi="ar_AE"/>
        </w:rPr>
      </w:r>
    </w:p>
    <w:p>
      <w:pPr>
        <w:pStyle w:val="Heading2"/>
        <w:bidi/>
      </w:pPr>
      <w:r>
        <w:rPr>
          <w:lang w:val="ar_AE" w:bidi="ar_AE"/>
        </w:rPr>
        <w:t>Ecclesiastes 8:1</w:t>
      </w:r>
      <w:r>
        <w:rPr>
          <w:lang w:val="ar_AE" w:bidi="ar_AE"/>
        </w:rPr>
      </w:r>
    </w:p>
    <w:p>
      <w:pPr>
        <w:bidi/>
      </w:pPr>
      <w:r>
        <w:rPr>
          <w:lang w:val="ar_AE" w:bidi="ar_AE"/>
        </w:rPr>
      </w:r>
      <w:r>
        <w:rPr>
          <w:vertAlign w:val="superscript"/>
          <w:lang w:val="ar_AE" w:bidi="ar_AE"/>
        </w:rPr>
        <w:t>1</w:t>
      </w:r>
      <w:r>
        <w:rPr>
          <w:lang w:val="ar_AE" w:bidi="ar_AE"/>
        </w:rPr>
        <w:t xml:space="preserve"> مَنْ كَٱلْحَكِيمِ؟ وَمَنْ يَفْهَمُ تَفْسِيرَ أَمْرٍ؟ حِكْمَةُ ٱلْإِنْسَانِ تُنِيرُ وَجْهَهُ، وَصَلَابَةُ وَجْهِهِ تَتَغَيَّرُ.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أَنَا أَقُولُ: ٱحْفَظْ أَمْرَ ٱلْمَلِكِ، وَذَاكَ بِسَبَبِ يَمِينِ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لَا تَعْجَلْ إِلَى ٱلذَّهَابِ مِنْ وَجْهِهِ. لَا تَقِفْ فِي أَمْرٍ شَاقٍّ، لِأَنَّهُ يَفْعَلُ كُلَّ مَا 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حَيْثُ تَكُونُ كَلِمَةُ ٱلْمَلِكِ فَهُنَاكَ سُلْطَانٌ. وَمَنْ يَقُولُ لَهُ: «مَاذَا تَفْعَلُ؟».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حَافِظُ ٱلْوَصِيَّةِ لَا يَشْعُرُ بِأَمْرٍ شَاقٍّ، وَقَلْبُ ٱلْحَكِيمِ يَعْرِفُ ٱلْوَقْتَ وَٱلْحُكْمَ.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لِكُلِّ أَمْرٍ وَقْتًا وَحُكْمًا. لِأَنَّ شَرَّ ٱلْإِنْسَانِ عَظِيمٌ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لِأَنَّهُ لَا يَعْلَمُ مَا سَيَكُونُ. لِأَنَّهُ مَنْ يُخْبِرُهُ كَيْفَ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لَيْسَ لِإِنْسَانٍ سُلْطَانٌ عَلَى ٱلرُّوحِ لِيُمْسِكَ ٱلرُّوحَ، وَلَا سُلْطَانٌ عَلَى يَوْمِ ٱلْمَوْتِ، وَلَا تَخْلِيَةٌ فِي ٱلْحَرْبِ، وَلَا يُنَجِّي ٱلشَّرُّ أَصْحَابَهُ.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كُلُّ هَذَا رَأَيْتُهُ إِذْ وَجَّهْتُ قَلْبِي لِكُلِّ عَمَلٍ عُمِلَ تَحْتَ ٱلشَّمْسِ، وَقْتَمَا يَتَسَلَّطُ إِنْسَانٌ عَلَى إِنْسَانٍ لِضَرَرِ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وَهَكَذَا رَأَيْتُ أَشْرَارًا يُدْفَنُونَ وَضُمُّوا، وَٱلَّذِينَ عَمِلُوا بِٱلْحَقِّ ذَهَبُوا مِنْ مَكَانِ ٱلْقُدْسِ وَنُسُوا فِي ٱلْمَدِينَةِ.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ٱلْقَضَاءَ عَلَى ٱلْعَمَلِ ٱلرَّدِيءِ لَا يُجْرَى سَرِيعًا، فَلِذَلِكَ قَدِ ٱمْتَلَأَ قَلْبُ بَنِي ٱلْبَشَرِ فِيهِمْ لِفَعْلِ ٱلشَّرِّ.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اَلْخَاطِئُ وَإِنْ عَمِلَ شَرًّا مِئَةَ مَرَّةٍ وَطَالَتْ أَيَّامُهُ، إِلَّا أَنِّي أَعْلَمُ أَنَّهُ يَكُونُ خَيْرٌ لِلْمُتَّقِينَ ٱللهَ ٱلَّذِينَ يَخَافُونَ قُدَّامَهُ.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وَلَا يَكُونُ خَيْرٌ لِلشِّرِّيرِ، وَكَٱلظِّلِّ لَا يُطِيلُ أَيَّامَهُ لِأَنَّهُ لَا يَخْشَى قُدَّامَ ٱللهِ.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يُوجَدُ بَاطِلٌ يُجْرَى عَلَى ٱلْأَرْضِ: أَنْ يُوجَدَ صِدِّيقُونَ يُصِيبُهُمْ مِثْلَ عَمَلِ ٱلْأَشْرَارِ، وَيُوجَدُ أَشْرَارٌ يُصِيبُهُمْ مِثْلَ عَمَلِ ٱلصِّدِّيقِينَ. فَقُلْتُ: إِنَّ هَذَا أَيْضًا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فَمَدَحْتُ ٱلْفَرَحَ، لِأَنَّهُ لَيْسَ لِلْإِنْسَانِ خَيْرٌ تَحْتَ ٱلشَّمْسِ، إِلَّا أَنْ يَأْكُلَ وَيَشْرَبَ وَيَفْرَحَ، وَهَذَا يَبْقَى لَهُ فِي تَعَبِهِ مُدَّةَ أَيَّامِ حَيَاتِهِ ٱلَّتِي يُعْطِيهِ ٱللهُ إِيَّاهَا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لَمَّا وَجَّهْتُ قَلْبِي لِأَعْرِفَ ٱلْحِكْمَةَ، وَأَنْظُرَ ٱلْعَمَلَ ٱلَّذِي عُمِلَ عَلَى ٱلْأَرْضِ، وَأَنَّهُ نَهَارًا وَلَيْلًا لَا يَرَى ٱلنَّوْمَ بِعَيْنَيْهِ،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رَأَيْتُ كُلَّ عَمَلِ ٱللهِ أَنَّ ٱلْإِنْسَانَ لَا يَسْتَطِيعُ أَنْ يَجِدَ ٱلْعَمَلَ ٱلَّذِي عُمِلَ تَحْتَ ٱلشَّمْسِ. مَهْمَا تَعِبَ ٱلْإِنْسَانُ فِي ٱلطَّلَبِ فَلَا يَجِدُهُ، وَٱلْحَكِيمُ أَيْضًا، وَإِنْ قَالَ بِمَعْرِفَتِهِ، لَا يَقْدِرُ أَنْ يَجِدَهُ.</w:t>
      </w:r>
      <w:r>
        <w:rPr>
          <w:lang w:val="ar_AE" w:bidi="ar_AE"/>
        </w:rPr>
      </w:r>
      <w:r>
        <w:rPr>
          <w:lang w:val="ar_AE" w:bidi="ar_AE"/>
        </w:rPr>
      </w:r>
    </w:p>
    <w:p>
      <w:pPr>
        <w:bidi/>
      </w:pPr>
      <w:r>
        <w:rPr>
          <w:lang w:val="ar_AE" w:bidi="ar_AE"/>
        </w:rPr>
      </w:r>
    </w:p>
    <w:p>
      <w:pPr>
        <w:pStyle w:val="Heading2"/>
        <w:bidi/>
      </w:pPr>
      <w:r>
        <w:rPr>
          <w:lang w:val="ar_AE" w:bidi="ar_AE"/>
        </w:rPr>
        <w:t>Ecclesiastes 9:1</w:t>
      </w:r>
      <w:r>
        <w:rPr>
          <w:lang w:val="ar_AE" w:bidi="ar_AE"/>
        </w:rPr>
      </w:r>
    </w:p>
    <w:p>
      <w:pPr>
        <w:bidi/>
      </w:pPr>
      <w:r>
        <w:rPr>
          <w:lang w:val="ar_AE" w:bidi="ar_AE"/>
        </w:rPr>
      </w:r>
      <w:r>
        <w:rPr>
          <w:vertAlign w:val="superscript"/>
          <w:lang w:val="ar_AE" w:bidi="ar_AE"/>
        </w:rPr>
        <w:t>1</w:t>
      </w:r>
      <w:r>
        <w:rPr>
          <w:lang w:val="ar_AE" w:bidi="ar_AE"/>
        </w:rPr>
        <w:t xml:space="preserve"> لِأَنَّ هَذَا كُلَّهُ جَعَلْتُهُ فِي قَلْبِي، وَٱمْتَحَنْتُ هَذَا كُلَّهُ: أَنَّ ٱلصِّدِّيقِينَ وَٱلْحُكَمَاءَ وَأَعْمَالَهُمْ فِي يَدِ ٱللهِ. ٱلْإِنْسَانُ لَا يَعْلَمُ حُبًّا وَلَا بُغْضًا. ٱلْكُلُّ أَمَامَهُمُ.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ٱلْكُلُّ عَلَى مَا لِلْكُلِّ. حَادِثَةٌ وَاحِدَةٌ لِلصِّدِّيقِ وَلِلشِّرِّيرِ، لِلصَّالِحِ وَلِلطَّاهِرِ وَلِلنَّجِسِ، لِلذَّابِحِ وَلِلَّذِي لَا يَذْبَحُ، كَٱلصَّالِحِ ٱلْخَاطِئُ. ٱلْحَالِفُ كَٱلَّذِي يَخَافُ ٱلْحَلْفَ.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هَذَا أَشَرُّ كُلِّ مَا عُمِلَ تَحْتَ ٱلشَّمْسِ: أَنَّ حَادِثَةً وَاحِدَةً لِلْجَمِيعِ. وَأَيْضًا قَلْبُ بَنِي ٱلْبَشَرِ مَلآنُ مِنَ ٱلشَّرِّ، وَٱلْحَمَاقَةُ فِي قَلْبِهِمْ وَهُمْ أَحْيَاءٌ، وَبَعْدَ ذَلِكَ يَذْهَبُونَ إِلَى ٱلْأَمْوَاتِ.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 مَنْ يُسْتَثْنَى؟ لِكُلِّ ٱلْأَحْيَاءِ يُوجَدُ رَجَاءٌ، فَإِنَّ ٱلْكَلْبَ ٱلْحَيَّ خَيْرٌ مِنَ ٱلْأَسَدِ ٱلْمَيْتِ.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 ٱلْأَحْيَاءَ يَعْلَمُونَ أَنَّهُمْ سَيَمُوتُونَ، أَمَّا ٱلْمَوْتَى فَلَا يَعْلَمُونَ شَيْئًا، وَلَيْسَ لَهُمْ أَجْرٌ بَعْدُ لِأَنَّ ذِكْرَهُمْ نُسِيَ.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وَمَحَبَّتُهُمْ وَبُغْضَتُهُمْ وَحَسَدُهُمْ هَلَكَتْ مُنْذُ زَمَانٍ، وَلَا نَصِيبَ لَهُمْ بَعْدُ إِلَى ٱلْأَبَدِ، فِي كُلِّ مَا عُمِلَ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اِذْهَبْ كُلْ خُبْزَكَ بِفَرَحٍ، وَٱشْرَبْ خَمْرَكَ بِقَلْبٍ طَيِّبٍ، لِأَنَّ ٱللهَ مُنْذُ زَمَانٍ قَدْ رَضِيَ عَمَلَكَ.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لِتَكُنْ ثِيَابُكَ فِي كُلِّ حِينٍ بَيْضَاءَ، وَلَا يُعْوِزْ رَأْسَكَ ٱلدُّهْنُ.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اِلْتَذَّ عَيْشًا مَعَ ٱلْمَرْأَةِ ٱلَّتِي أَحْبَبْتَهَا كُلَّ أَيَّامِ حَيَاةِ بَاطِلِكَ ٱلَّتِي أَعْطَاكَ إِيَّاهَا تَحْتَ ٱلشَّمْسِ، كُلَّ أَيَّامِ بَاطِلِكَ، لِأَنَّ ذَلِكَ نَصِيبُكَ فِي ٱلْحَيَاةِ وَفِي تَعَبِكَ ٱلَّذِي تَتْعَبُهُ تَحْتَ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كُلُّ مَا تَجِدُهُ يَدُكَ لِتَفْعَلَهُ فَٱفْعَلْهُ بِقُوَّتِكَ، لِأَنَّهُ لَيْسَ مِنْ عَمَلٍ وَلَا ٱخْتِرَاعٍ وَلَا مَعْرِفَةٍ وَلَا حِكْمَةٍ فِي ٱلْهَاوِيَةِ ٱلَّتِي أَنْتَ ذَاهِبٌ إِلَيْهَا.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فَعُدْتُ وَرَأَيْتُ تَحْتَ ٱلشَّمْسِ: أَنَّ ٱلسَّعْيَ لَيْسَ لِلْخَفِيفِ، وَلَا ٱلْحَرْبَ لِلْأَقْوِيَاءِ، وَلَا ٱلْخُبْزَ لِلْحُكَمَاءِ، وَلَا ٱلْغِنَى لِلْفُهَمَاءِ، وَلَا ٱلنِّعْمَةَ لِذَوِي ٱلْمَعْرِفَةِ، لِأَنَهُ ٱلْوَقْتُ وَٱلْعَرَضُ يُلَاقِيَانِهِمْ كَافَّةً.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 ٱلْإِنْسَانَ أَيْضًا لَا يَعْرِفُ وَقْتَهُ. كَٱلْأَسْمَاكِ ٱلَّتِي تُؤْخَذُ بِشَبَكَةٍ مُهْلِكَةٍ، وَكَالْعَصَافِيرِ ٱلَّتِي تُؤْخَذُ بِٱلشَّرَكِ، كَذَلِكَ تُقْتَنَصُ بَنُو ٱلْبَشَرِ فِي وَقْتِ شَرٍّ، إِذْ يَقَعُ عَلَيْهِمْ بَغْتَةً.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هَذِهِ ٱلْحِكْمَةُ رَأَيْتُهَا أَيْضًا تَحْتَ ٱلشَّمْسِ، وَهِيَ عَظِيمَةٌ عِنْدِي: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مَدِينَةٌ صَغِيرَةٌ فِيهَا أُنَاسٌ قَلِيلُونَ، فَجَاءَ عَلَيْهَا مَلِكٌ عَظِيمٌ وَحَاصَرَهَا وَبَنَى عَلَيْهَا أَبْرَاجًا 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وَوُجِدَ فِيهَا رَجُلٌ مِسْكِينٌ حَكِيمٌ، فَنَجَّى هُوَ ٱلْمَدِينَةَ بِحِكْمَتِهِ. وَمَا أَحَدٌ ذَكَرَ ذَلِكَ ٱلرَّجُلَ ٱلْمِسْكِينَ!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فَقُلْتُ: «ٱلْحِكْمَةُ خَيْرٌ مِنَ ٱلْقُوَّةِ». أَمَّا حِكْمَةُ ٱلْمِسْكِينِ فَمُحْتَقَرَةٌ، وَكَلَامُهُ لَا 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كَلِمَاتُ ٱلْحُكَمَاءِ تُسْمَعُ فِي ٱلْهُدُوءِ، أَكْثَرَ مِنْ صُرَاخِ ٱلْمُتَسَلِّطِ بَيْنَ ٱلْجُهَّالِ.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اَلْحِكْمَةُ خَيْرٌ مِنْ أَدَوَاتِ ٱلْحَرْبِ. أَمَّا خَاطِئٌ وَاحِدٌ فَيُفْسِدُ خَيْرًا جَزِيلًا.</w:t>
      </w:r>
      <w:r>
        <w:rPr>
          <w:lang w:val="ar_AE" w:bidi="ar_AE"/>
        </w:rPr>
      </w:r>
      <w:r>
        <w:rPr>
          <w:lang w:val="ar_AE" w:bidi="ar_AE"/>
        </w:rPr>
      </w:r>
    </w:p>
    <w:p>
      <w:pPr>
        <w:bidi/>
      </w:pPr>
      <w:r>
        <w:rPr>
          <w:lang w:val="ar_AE" w:bidi="ar_AE"/>
        </w:rPr>
      </w:r>
    </w:p>
    <w:p>
      <w:pPr>
        <w:pStyle w:val="Heading2"/>
        <w:bidi/>
      </w:pPr>
      <w:r>
        <w:rPr>
          <w:lang w:val="ar_AE" w:bidi="ar_AE"/>
        </w:rPr>
        <w:t>Ecclesiastes 10:1</w:t>
      </w:r>
      <w:r>
        <w:rPr>
          <w:lang w:val="ar_AE" w:bidi="ar_AE"/>
        </w:rPr>
      </w:r>
    </w:p>
    <w:p>
      <w:pPr>
        <w:bidi/>
      </w:pPr>
      <w:r>
        <w:rPr>
          <w:lang w:val="ar_AE" w:bidi="ar_AE"/>
        </w:rPr>
      </w:r>
      <w:r>
        <w:rPr>
          <w:vertAlign w:val="superscript"/>
          <w:lang w:val="ar_AE" w:bidi="ar_AE"/>
        </w:rPr>
        <w:t>1</w:t>
      </w:r>
      <w:r>
        <w:rPr>
          <w:lang w:val="ar_AE" w:bidi="ar_AE"/>
        </w:rPr>
        <w:t xml:space="preserve"> اَلذُّبَابُ ٱلْمَيِّتُ يُنَتِّنُ وَيُخَمِّرُ طِيبَ ٱلْعَطَّارِ. جَهَالَةٌ قَلِيلَةٌ أَثْقَلُ مِنَ ٱلْحِكْمَةِ وَمِنَ ٱلْكَرَامَةِ.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قَلْبُ ٱلْحَكِيمِ عَنْ يَمِينِهِ، وَقَلْبُ ٱلْجَاهِلِ عَنْ يَسَارِهِ.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أَيْضًا إِذَا مَشَى ٱلْجَاهِلُ فِي ٱلطَّرِيقِ يَنْقُصُ فَهْمُهُ، وَيَقُولُ لِكُلِّ وَاحِدٍ: إِنَّهُ جَاهِلٌ.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إِنْ صَعِدَتْ عَلَيْكَ رُوحُ ٱلْمُتَسَلِّطِ، فَلَا تَتْرُكْ مَكَانَكَ، لِأَنَّ ٱلْهُدُوءَ يُسَكِّنُ خَطَايَا 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يُوجَدُ شَرٌّ رَأَيْتُهُ تَحْتَ ٱلشَّمْسِ، كَسَهْوٍ صَادِرٍ مِنْ قِبَلِ ٱلْمُتَسَلِّطِ: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ٱلْجَهَالَةُ جُعِلَتْ فِي مَعَالِيَ كَثِيرَةٍ، وَٱلْأَغْنِيَاءُ يَجْلِسُونَ فِي ٱلسَّافِلِ.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قَدْ رَأَيْتُ عَبِيدًا عَلَى ٱلْخَيْلِ، وَرُؤَسَاءَ مَاشِينَ عَلَى ٱلْأَرْضِ كَٱلْعَبِيدِ.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يَحْفُرْ هُوَّةً يَقَعْ فِيهَا، وَمَنْ يَنْقُضْ جِدَارًا تَلْدَغْهُ 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مَنْ يَقْلَعْ حِجَارَةً يُوجَعْ بِهَا. مَنْ يُشَقِّقُ حَطَبًا يَكُونُ فِي خَطَرٍ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 كَلَّ ٱلْحَدِيدُ وَلَمْ يُسَنِّنْ هُوَ حَدَّهُ، فَلْيَزِدِ ٱلْقُوَّةَ. أَمَّا ٱلْحِكْمَةُ فَنَافِعَةٌ لِلْإِنْجَاحِ.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 لَدَغَتِ ٱلْحَيَّةُ بِلَا رُقْيَةٍ، فَلَا مَنْفَعَةَ لِلرَّاقِي.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كَلِمَاتُ فَمِ ٱلْحَكِيمِ نِعْمَةٌ، وَشَفَتَا ٱلْجَاهِلِ تَبْتَلِعَانِهِ.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اِبْتِدَاءُ كَلَامِ فَمِهِ جَهَالَةٌ، وَآخِرُ فَمِهِ جُنُونٌ رَدِيءٌ.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وَٱلْجَاهِلُ يُكَثِّرُ ٱلْكَلَامَ. لَا يَعْلَمُ إِنْسَانٌ مَا يَكُونُ. وَمَاذَا يَصِيرُ بَعْدَهُ مَنْ يُخْبِرُهُ؟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تَعَبُ ٱلْجُهَلَاءِ يُعْيِيهِمْ، لِأَنَّهُ لَا يَعْلَمُ كَيْفَ يَذْهَبُ إِلَى ٱلْمَدِينَةِ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وَيْلٌ لَكِ أَيَّتُهَا ٱلْأَرْضُ إِذَا كَانَ مَلِكُكِ وَلَدًا، وَرُؤَسَاؤُكِ يَأْكُلُونَ فِي ٱلصَّبَاحِ.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طُوبَى لَكِ أَيَّتُهَا ٱلْأَرْضُ إِذَا كَانَ مَلِكُكِ ٱبْنَ شُرَفَاءَ، وَرُؤَسَاؤُكِ يَأْكُلُونَ فِي ٱلْوَقْتِ لِلْقُوَّةِ لَا لِلسُّكْرِ.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بِٱلْكَسَلِ ٱلْكَثِيرِ يَهْبِطُ ٱلسَّقْفُ، وَبِتَدَلِّي ٱلْيَدَيْنِ يَكِفُ ٱلْبَيْتُ.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لِلْضَّحِكِ يَعْمَلُونَ وَلِيمَةً، وَٱلْخَمْرُ تُفَرِّحُ ٱلْعَيْشَ. أَمَّا ٱلْفِضَّةُ فَتُحَصِّلُ ٱلْكُلَّ.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تَسُبَّ ٱلْمَلِكَ وَلَا فِي فِكْرِكَ، وَلَا تَسُبَّ ٱلْغَنِيَّ فِي مَضْجَعِكَ، لِأَنَّ طَيْرَ ٱلسَّمَاءِ يَنْقُلُ ٱلصَّوْتَ، وَذُو ٱلْجَنَاحِ يُخْبِرُ بِٱلْأَمْرِ.</w:t>
      </w:r>
      <w:r>
        <w:rPr>
          <w:lang w:val="ar_AE" w:bidi="ar_AE"/>
        </w:rPr>
      </w:r>
      <w:r>
        <w:rPr>
          <w:lang w:val="ar_AE" w:bidi="ar_AE"/>
        </w:rPr>
      </w:r>
    </w:p>
    <w:p>
      <w:pPr>
        <w:bidi/>
      </w:pPr>
      <w:r>
        <w:rPr>
          <w:lang w:val="ar_AE" w:bidi="ar_AE"/>
        </w:rPr>
      </w:r>
    </w:p>
    <w:p>
      <w:pPr>
        <w:pStyle w:val="Heading2"/>
        <w:bidi/>
      </w:pPr>
      <w:r>
        <w:rPr>
          <w:lang w:val="ar_AE" w:bidi="ar_AE"/>
        </w:rPr>
        <w:t>Ecclesiastes 11:1</w:t>
      </w:r>
      <w:r>
        <w:rPr>
          <w:lang w:val="ar_AE" w:bidi="ar_AE"/>
        </w:rPr>
      </w:r>
    </w:p>
    <w:p>
      <w:pPr>
        <w:bidi/>
      </w:pPr>
      <w:r>
        <w:rPr>
          <w:lang w:val="ar_AE" w:bidi="ar_AE"/>
        </w:rPr>
      </w:r>
      <w:r>
        <w:rPr>
          <w:vertAlign w:val="superscript"/>
          <w:lang w:val="ar_AE" w:bidi="ar_AE"/>
        </w:rPr>
        <w:t>1</w:t>
      </w:r>
      <w:r>
        <w:rPr>
          <w:lang w:val="ar_AE" w:bidi="ar_AE"/>
        </w:rPr>
        <w:t xml:space="preserve"> اِرْمِ خُبْزَكَ عَلَى وَجْهِ ٱلْمِيَاهِ فَإِنَّكَ تَجِدُهُ بَعْدَ أَيَّامٍ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أَعْطِ نَصِيبًا لِسَبْعَةٍ، وَلِثَمَانِيَةٍ أَيْضًا، لِأَنَّكَ لَسْتَ تَعْلَمُ أَيَّ شَرٍّ يَكُونُ عَلَى ٱلْأَرْضِ.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إِذَا ٱمْتَلَأَتِ ٱلسُّحُبُ مَطَرًا تُرِيقُهُ عَلَى ٱلْأَرْضِ. وَإِذَا وَقَعَتِ ٱلشَّجَرَةُ نَحْوَ ٱلْجَنُوبِ أَوْ نَحْوَ ٱلشَّمَالِ، فَفِي ٱلْمَوْضِعِ حَيْثُ تَقَعُ ٱلشَّجَرَةُ هُنَاكَ تَكُونُ.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يَرْصُدِ ٱلرِّيحَ لَا يَزْرَعْ، وَمَنْ يُرَاقِبِ ٱلسُّحُبَ لَا يَحْصُدْ.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كَمَا أَنَّكَ لَسْتَ تَعْلَمُ مَا هِيَ طَرِيقُ ٱلرِّيحِ، وَلَا كَيْفَ ٱلْعِظَامُ فِي بَطْنِ ٱلْحُبْلَى، كَذَلِكَ لَا تَعْلَمُ أَعْمَالَ ٱللهِ ٱلَّذِي يَصْنَعُ ٱلْجَمِيعَ.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ٱلصَّبَاحِ ٱزْرَعْ زَرْعَكَ، وَفِي ٱلْمَسَاءِ لَا تَرْخِ يَدَكَ، لِأَنَّكَ لَا تَعْلَمُ أَيُّهُمَا يَنْمُو: هَذَا أَوْ ذَاكَ، أَوْ أَنْ يَكُونَ كِلَاهُمَا جَيِّدَيْنِ 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اَلنُّورُ حُلْوٌ، وَخَيْرٌ لِلْعَيْنَيْنِ أَنْ تَنْظُرَا ٱلشَّمْسَ.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لِأَنَّهُ إِنْ عَاشَ ٱلْإِنْسَانُ سِنِينَ كَثِيرَةً فَلْيَفْرَحْ فِيهَا كُلِّهَا، وَلْيَتَذَكَّرْ أَيَّامَ ٱلظُّلْمَةِ لِأَنَّهَا تَكُونُ كَثِيرَةً. كُلُّ مَا يَأْتِي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اِفْرَحْ أَيُّهَا ٱلشَّابُّ في حَدَاثَتِكَ، وَلْيَسُرَّكَ قَلْبُكَ فِي أَيَّامِ شَبَابِكَ، وَٱسْلُكْ فِي طُرُقِ قَلْبِكَ وَبِمَرْأَى عَيْنَيْكَ، وَٱعْلَمْ أَنَّهُ عَلَى هَذِهِ ٱلْأُمُورِ كُلِّهَا يَأْتِي بِكَ ٱللهُ إِلَى ٱلدَّيْنُونَةِ.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فَٱنْزِعِ ٱلْغَمَّ مِنْ قَلْبِكَ، وَأَبْعِدِ ٱلشَّرَّ عَنْ لَحْمِكَ، لِأَنَّ ٱلْحَدَاثَةَ وَٱلشَّبَابَ بَاطِلَانِ.</w:t>
      </w:r>
      <w:r>
        <w:rPr>
          <w:lang w:val="ar_AE" w:bidi="ar_AE"/>
        </w:rPr>
      </w:r>
      <w:r>
        <w:rPr>
          <w:lang w:val="ar_AE" w:bidi="ar_AE"/>
        </w:rPr>
      </w:r>
    </w:p>
    <w:p>
      <w:pPr>
        <w:bidi/>
      </w:pPr>
      <w:r>
        <w:rPr>
          <w:lang w:val="ar_AE" w:bidi="ar_AE"/>
        </w:rPr>
      </w:r>
    </w:p>
    <w:p>
      <w:pPr>
        <w:pStyle w:val="Heading2"/>
        <w:bidi/>
      </w:pPr>
      <w:r>
        <w:rPr>
          <w:lang w:val="ar_AE" w:bidi="ar_AE"/>
        </w:rPr>
        <w:t>Ecclesiastes 12:1</w:t>
      </w:r>
      <w:r>
        <w:rPr>
          <w:lang w:val="ar_AE" w:bidi="ar_AE"/>
        </w:rPr>
      </w:r>
    </w:p>
    <w:p>
      <w:pPr>
        <w:bidi/>
      </w:pPr>
      <w:r>
        <w:rPr>
          <w:lang w:val="ar_AE" w:bidi="ar_AE"/>
        </w:rPr>
      </w:r>
      <w:r>
        <w:rPr>
          <w:vertAlign w:val="superscript"/>
          <w:lang w:val="ar_AE" w:bidi="ar_AE"/>
        </w:rPr>
        <w:t>1</w:t>
      </w:r>
      <w:r>
        <w:rPr>
          <w:lang w:val="ar_AE" w:bidi="ar_AE"/>
        </w:rPr>
        <w:t xml:space="preserve"> فَٱذْكُرْ خَالِقَكَ فِي أَيَّامِ شَبَابِكَ، قَبْلَ أَنْ تَأْتِيَ أَيَّامُ ٱلشَّرِّ أَوْ تَجِيءَ ٱلسِّنُونَ إِذْ تَقُولُ: «لَيْسَ لِي فِيهَا سُرُورٌ».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قَبْلَ مَا تَظْلُمُ ٱلشَّمْسُ وَٱلنُّورُ وَٱلْقَمَرُ وَٱلنُّجُومُ، وَتَرْجِعُ ٱلسُّحُبُ بَعْدَ ٱلْمَطَرِ.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يَوْمٍ يَتَزَعْزَعُ فِيهِ حَفَظَةُ ٱلْبَيْتِ، وَتَتَلَوَّى رِجَالُ ٱلْقُوَّةِ، وَتَبْطُلُ ٱلطَّوَاحِنُ لِأَنَّهَا قَلَّتْ، وَتُظْلِمُ ٱلنَّوَاظِرُ مِنَ ٱلشَّبَابِيكِ.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وَتُغْلَقُ ٱلْأَبْوَابُ فِي ٱلسُّوقِ. حِينَ يَنْخَفِضُ صَوْتُ ٱلْمِطْحَنَةِ، وَيَقُومُ لِصَوْتِ ٱلْعُصْفُورِ، وَتُحَطُّ كُلُّ بَنَاتِ ٱلْغِنَاءِ.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وَأَيْضًا يَخَافُونَ مِنَ ٱلْعَالِي، وَفِي ٱلطَّرِيقِ أَهْوَالٌ، وَٱللَّوْزُ يُزْهِرُ، وَٱلْجُنْدُبُ يُسْتَثْقَلُ، وَٱلشَّهْوَةُ تَبْطُلُ. لِأَنَّ ٱلْإِنْسَانَ ذَاهِبٌ إِلَى بَيْتِهِ ٱلْأَبَدِيِّ، وَٱلنَّادِبُونَ يَطُوفُونَ فِي ٱلسُّوقِ.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قَبْلَ مَا يَنْفَصِمُ حَبْلُ ٱلْفِضَّةِ، أَوْ يَنْسَحِقُ كُوزُ ٱلذَّهَبِ، أَوْ تَنْكَسِرُ ٱلْجَرَّةُ عَلَى ٱلْعَيْنِ، أَوْ تَنْقَصِفُ ٱلْبَكَرَةُ عِنْدَ ٱلْبِئْرِ.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فَيَرْجِعُ ٱلتُّرَابُ إِلَى ٱلْأَرْضِ كَمَا كَانَ، وَتَرْجِعُ ٱلرُّوحُ إِلَى ٱللهِ ٱلَّذِي أَعْطَاهَا.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بَاطِلُ ٱلْأَبَاطِيلِ، قَالَ ٱلْجَامِعَةُ: ٱلْكُلُّ بَاطِلٌ.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بَقِيَ أَنَّ ٱلْجَامِعَةَ كَانَ حَكِيمًا، وَأَيْضًا عَلَّمَ ٱلشَّعْبَ عِلْمًا، وَوَزَنَ وَبَحَثَ وَأَتْقَنَ أَمْثَالًا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اَلْجَامِعَةُ طَلَبَ أَنْ يَجِدَ كَلِمَاتٍ مُسِرَّةً مَكْتُوبَةً بِٱلِٱسْتِقَامَةِ، كَلِمَاتِ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كَلَامُ ٱلْحُكَمَاءِ كَٱلْمَنَاسِيسِ، وَكَأَوْتَادٍ مُنْغَرِزَةٍ، أَرْبَابُ ٱلْجَمَاعَاتِ، قَدْ أُعْطِيَتْ مِنْ رَاعٍ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وَبَقِيَ، فَمِنْ هَذَا يَاٱبْنِي تَحَذَّرْ: لِعَمَلِ كُتُبٍ كَثِيرَةٍ لَا نِهَايَةَ، وَٱلدَّرْسُ ٱلْكَثِيرُ تَعَبٌ لِلْجَسَدِ.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فَلْنَسْمَعْ خِتَامَ ٱلْأَمْرِ كُلِّهِ: ٱتَّقِ ٱللهَ وَٱحْفَظْ وَصَايَاهُ، لِأَنَّ هَذَا هُوَ ٱلْإِنْسَانُ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 ٱللهَ يُحْضِرُ كُلَّ عَمَلٍ إِلَى ٱلدَّيْنُونَةِ، عَلَى كُلِّ خَفِيٍّ، إِنْ كَانَ خَيْرًا أَوْ شَرًّا.</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