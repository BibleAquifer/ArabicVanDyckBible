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Proverbs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أَمْثَالُ سُلَيْمَانَ بْنِ دَاوُدَ مَلِكِ إِسْرَائِيلَ: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لِمَعْرِفَةِ حِكْمَةٍ وَأَدَبٍ. لِإِدْرَاكِ أَقْوَالِ ٱلْفَهْمِ.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لِقُبُولِ تَأْدِيبِ ٱلْمَعْرِفَةِ وَٱلْعَدْلِ وَٱلْحَقِّ وَٱلِٱسْتِقَامَةِ.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لِتُعْطِيَ ٱلْجُهَّالَ ذَكَاءً، وَٱلشَّابَّ مَعْرِفَةً وَتَدَبُّرًا.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يَسْمَعُهَا ٱلْحَكِيمُ فَيَزْدَادُ عِلْمًا، وَٱلْفَهِيمُ يَكْتَسِبُ تَدْبِيرًا.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لِفَهْمِ ٱلْمَثَلِ وَٱللُّغْزِ، أَقْوَالِ ٱلْحُكَمَاءِ وَغَوَامِضِهِمْ.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مَخَافَةُ ٱلرَّبِّ رَأْسُ ٱلْمَعْرِفَةِ، أَمَّا ٱلْجَاهِلُونَ فَيَحْتَقِرُونَ ٱلْحِكْمَةَ وَٱلْأَدَبَ.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اِسْمَعْ يَا ٱبْنِي تَأْدِيبَ أَبِيكَ، وَلَا تَرْفُضْ شَرِيعَةَ أُمِّكَ،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لِأَنَّهُمَا إِكْلِيلُ نِعْمَةٍ لِرَأْسِكَ، وَقَلَائِدُ لِعُنُقِكَ.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يَا ٱبْنِي، إِنْ تَمَلَّقَكَ ٱلْخُطَاةُ فَلَا تَرْضَ.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إِنْ قَالُوا: «هَلُمَّ مَعَنَا لِنَكْمُنْ لِلدَّمِ. لِنَخْتَفِ لِلْبَرِيءِ بَاطِلًا.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لِنَبْتَلِعْهُمْ أَحْيَاءً كَٱلْهَاوِيَةِ، وَصِحَاحًا كَٱلْهَابِطِينَ فِي ٱلْجُبِّ،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فَنَجِدَ كُلَّ قِنْيَةٍ فَاخِرَةٍ، نَمْلَأَ بُيُوتَنَا غَنِيمَةً.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تُلْقِي قُرْعَتَكَ وَسْطَنَا. يَكُونُ لَنَا جَمِيعًا كِيسٌ وَاحِدٌ».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يَا ٱبْنِي، لَا تَسْلُكْ فِي ٱلطَّرِيقِ مَعَهُمْ. اِمْنَعْ رِجْلَكَ عَنْ مَسَالِكِهِمْ.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لِأَنَّ أَرْجُلَهُمْ تَجْرِي إِلَى ٱلشَّرِّ وَتُسْرِعُ إِلَى سَفْكِ ٱلدَّمِ.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لِأَنَّهُ بَاطِلًا تُنْصَبُ ٱلشَّبَكَةُ فِي عَيْنَيْ كُلِّ ذِي جَنَاحٍ.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أَمَّا هُمْ فَيَكْمُنُونَ لِدَمِ أَنْفُسِهِمْ. يَخْتَفُونَ لِأَنْفُسِهِمْ.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هَكَذَا طُرُقُ كُلِّ مُولَعٍ بِكَسْبٍ. يَأْخُذُ نَفْسَ مُقْتَنِيهِ.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اَلْحِكْمَةُ تُنَادِي فِي ٱلْخَارِجِ. فِي ٱلشَّوَارِعِ تُعْطِي صَوْتَهَا.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تَدْعُو فِي رُؤُوسِ ٱلْأَسْوَاقِ، فِي مَدَاخِلِ ٱلْأَبْوَابِ. فِي ٱلْمَدِينَةِ تُبْدِي كَلَامَهَا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قَائِلَةً: «إِلَى مَتَى أَيُّهَا ٱلْجُهَّالُ تُحِبُّونَ ٱلْجَهْلَ، وَٱلْمُسْتَهْزِئُونَ يُسَرُّونَ بِٱلِٱسْتِهْزَاءِ، وَٱلْحَمْقَى يُبْغِضُونَ ٱلْعِلْمَ؟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اِرْجِعُوا عِنْدَ تَوْبِيخِي. هَأَنَذَا أُفِيضُ لَكُمْ رُوحِي. أُعَلِّمُكُمْ كَلِمَاتِي.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«لِأَنِّي دَعَوْتُ فَأَبَيْتُمْ، وَمَدَدْتُ يَدِي وَلَيْسَ مَنْ يُبَالِي،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بَلْ رَفَضْتُمْ كُلَّ مَشُورَتِي، وَلَمْ تَرْضَوْا تَوْبِيخِي.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فَأَنَا أَيْضًا أَضْحَكُ عِنْدَ بَلِيَّتِكُمْ. أَشْمَتُ عِنْدَ مَجِيءِ خَوْفِكُمْ.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إِذَا جَاءَ خَوْفُكُمْ كَعَاصِفَةٍ، وَأَتَتْ بَلِيَّتُكُمْ كَٱلزَّوْبَعَةِ، إِذَا جَاءَتْ عَلَيْكُمْ شِدَّةٌ وَضِيقٌ.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حِينَئِذٍ يَدْعُونَنِي فَلَا أَسْتَجِيبُ. يُبَكِّرُونَ إِلَيَّ فَلَا يَجِدُونَنِي.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لِأَنَّهُمْ أَبْغَضُوا ٱلْعِلْمَ وَلَمْ يَخْتَارُوا مَخَافَةَ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لَمْ يَرْضَوْا مَشُورَتِي. رَذَلُوا كُلَّ تَوْبِيخِي.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فَلِذَلِكَ يَأْكُلُونَ مِنْ ثَمَرِ طَرِيقِهِمْ، وَيَشْبَعُونَ مِنْ مُؤَامَرَاتِهِمْ.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لِأَنَّ ٱرْتِدَادَ ٱلْحَمْقَى يَقْتُلُهُمْ، وَرَاحَةَ ٱلْجُهَّالِ تُبِيدُهُمْ.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أَمَّا ٱلْمُسْتَمِعُ لِي فَيَسْكُنُ آمِنًا، وَيَسْتَرِيحُ مِنْ خَوْفِ ٱلشَّرِّ».</w:t>
      </w:r>
    </w:p>
    <w:p>
      <w:pPr>
        <w:pStyle w:val="Heading2"/>
        <w:bidi/>
      </w:pPr>
      <w:r>
        <w:rPr>
          <w:rtl/>
          <w:cs/>
          <w:lang w:val="ar_AE" w:bidi="ar_AE"/>
        </w:rPr>
        <w:t>Proverbs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ٱبْنِي، إِنْ قَبِلْتَ كَلَامِي وَخَبَّأْتَ وَصَايَايَ عِنْدَكَ،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حَتَّى تُمِيلَ أُذْنَكَ إِلَى ٱلْحِكْمَةِ، وَتُعَطِّفَ قَلْبَكَ عَلَى ٱلْفَهْمِ،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إِنْ دَعَوْتَ ٱلْمَعْرِفَةَ، وَرَفَعْتَ صَوْتَكَ إِلَى ٱلْفَهْمِ،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إِنْ طَلَبْتَهَا كَٱلْفِضَّةِ، وَبَحَثْتَ عَنْهَا كَٱلْكُنُوزِ،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فَحِينَئِذٍ تَفْهَمُ مَخَافَةَ ٱلرَّبِّ، وَتَجِدُ مَعْرِفَةَ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لِأَنَّ ٱلرَّبَّ يُعْطِي حِكْمَةً. مِنْ فَمِهِ ٱلْمَعْرِفَةُ وَٱلْفَهْمُ.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يَذْخَرُ مَعُونَةً لِلْمُسْتَقِيمِينَ. هُوَ مِجَنٌّ لِلسَّالِكِينَ بِٱلْكَمَالِ،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لِنَصْرِ مَسَالِكِ ٱلْحَقِّ وَحِفْظِ طَرِيقِ أَتْقِيَائِهِ.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حِينَئِذٍ تَفْهَمُ ٱلْعَدْلَ وَٱلْحَقَّ وَٱلِٱسْتِقَامَةَ، كُلَّ سَبِيلٍ صَالِحٍ.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إِذَا دَخَلَتِ ٱلْحِكْمَةُ قَلْبَكَ، وَلَذَّتِ ٱلْمَعْرِفَةُ لِنَفْسِكَ،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فَٱلْعَقْلُ يَحْفَظُكَ، وَٱلْفَهْمُ يَنْصُرُكَ،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لِإِنْقَاذِكَ مِنْ طَرِيقِ ٱلشِّرِّيرِ، وَمِنَ ٱلْإِنْسَانِ ٱلْمُتَكَلِّمِ بِٱلْأَكَاذِيبِ،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ٱلتَّارِكِينَ سُبُلَ ٱلِٱسْتِقَامَةِ لِلسُّلُوكِ فِي مَسَالِكِ ٱلظُّلْمَةِ،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ٱلْفَرِحِينَ بِفَعْلِ ٱلسُّوءِ، ٱلْمُبْتَهِجِينَ بِأَكَاذِيبِ ٱلشَّرِّ،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ٱلَّذِينَ طُرُقُهُمْ مُعْوَجَّةٌ، وَهُمْ مُلْتَوُونَ فِي سُبُلِهِمْ.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لِإِنْقَاذِكَ مِنَ ٱلْمَرْأَةِ ٱلْأَجْنَبِيَّةِ، مِنَ ٱلْغَرِيبَةِ ٱلْمُتَمَلِّقَةِ بِكَلَامِهَا،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ٱلتَّارِكَةِ أَلِيفَ صِبَاهَا، وَٱلنَّاسِيَةِ عَهْدَ إِلَهِهَا.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لِأَنَّ بَيْتَهَا يَسُوخُ إِلَى ٱلْمَوْتِ، وَسُبُلُهَا إِلَى ٱلْأَخِيلَةِ.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كُلُّ مَنْ دَخَلَ إِلَيْهَا لَا يَؤُوبُ، وَلَا يَبْلُغُونَ سُبُلَ ٱلْحَيَاةِ.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حَتَّى تَسْلُكَ فِي طَرِيقِ ٱلصَّالِحِينَ وَتَحْفَظَ سُبُلَ ٱلصِّدِّيقِينَ.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لِأَنَّ ٱلْمُسْتَقِيمِينَ يَسْكُنُونَ ٱلْأَرْضَ، وَٱلْكَامِلِينَ يَبْقَوْنَ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أَمَّا ٱلْأَشْرَارُ فَيَنْقَرِضُونَ مِنَ ٱلْأَرْضِ، وَٱلْغَادِرُونَ يُسْتَأْصَلُونَ مِنْهَا.</w:t>
      </w:r>
    </w:p>
    <w:p>
      <w:pPr>
        <w:pStyle w:val="Heading2"/>
        <w:bidi/>
      </w:pPr>
      <w:r>
        <w:rPr>
          <w:rtl/>
          <w:cs/>
          <w:lang w:val="ar_AE" w:bidi="ar_AE"/>
        </w:rPr>
        <w:t>Proverbs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ٱبْنِي، لَا تَنْسَ شَرِيعَتِي، بَلْ لِيَحْفَظْ قَلْبُكَ وَصَايَايَ.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فَإِنَّهَا تَزِيدُكَ طُولَ أَيَّامٍ، وَسِنِي حَيَاةٍ وَسَلَامَةً.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لَا تَدَعِ ٱلرَّحْمَةَ وَٱلْحَقَّ يَتْرُكَانِكَ. تَقَلَّدْهُمَا عَلَى عُنُقِكَ. اُكْتُبْهُمَا عَلَى لَوْحِ قَلْبِكَ،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فَتَجِدَ نِعْمَةً وَفِطْنَةً صَالِحَةً فِي أَعْيُنِ ٱللهِ وَٱلنَّاسِ.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تَوَكَّلْ عَلَى ٱلرَّبِّ بِكُلِّ قَلْبِكَ، وَعَلَى فَهْمِكَ لَا تَعْتَمِدْ.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فِي كُلِّ طُرُقِكَ ٱعْرِفْهُ، وَهُوَ يُقَوِّمُ سُبُلَكَ.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لَا تَكُنْ حَكِيمًا فِي عَيْنَيْ نَفْسِكَ. ٱتَّقِ ٱلرَّبَّ وَٱبْعُدْ عَنِ ٱلشَّرِّ،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فَيَكُونَ شِفَاءً لِسُرَّتِكَ، وَسَقَاءً لِعِظَامِكَ.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أَكْرِمِ ٱلرَّبَّ مِنْ مَالِكَ وَمِنْ كُلِّ بَاكُورَاتِ غَلَّتِكَ،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فَتَمْتَلِئَ خَزَائِنُكَ شِبْعًا، وَتَفِيضَ مَعَاصِرُكَ مِسْطَارًا.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يَا ٱبْنِي، لَا تَحْتَقِرْ تَأْدِيبَ ٱلرَّبِّ وَلَا تَكْرَهْ تَوْبِيخَهُ،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لِأَنَّ ٱلَّذِي يُحِبُّهُ ٱلرَّبُّ يُؤَدِّبُهُ، وَكَأَبٍ بِٱبْنٍ يُسَرُّ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طُوبَى لِلْإِنْسَانِ ٱلَّذِي يَجِدُ ٱلْحِكْمَةَ، وَلِلرَّجُلِ ٱلَّذِي يَنَالُ ٱلْفَهْمَ،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لِأَنَّ تِجَارَتَهَا خَيْرٌ مِنْ تِجَارَةِ ٱلْفِضَّةِ، وَرِبْحَهَا خَيْرٌ مِنَ ٱلذَّهَبِ ٱلْخَالِصِ.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هِيَ أَثْمَنُ مِنَ ٱلَّلآلِئِ، وَكُلُّ جَوَاهِرِكَ لَا تُسَاوِيهَا.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فِي يَمِينِهَا طُولُ أَيَّامٍ، وَفِي يَسَارِهَا ٱلْغِنَى وَٱلْمَجْدُ.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طُرُقُهَا طُرُقُ نِعَمٍ، وَكُلُّ مَسَالِكِهَا سَلَامٌ.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هِيَ شَجَرَةُ حَيَاةٍ لِمُمْسِكِيهَا، وَٱلْمُتَمَسِّكُ بِهَا مَغْبُوطٌ.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ٱلرَّبُّ بِٱلْحِكْمَةِ أَسَّسَ ٱلْأَرْضَ. أَثْبَتَ ٱلسَّمَاوَاتِ بِٱلْفَهْمِ.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بِعِلْمِهِ ٱنْشَقَّتِ ٱللُّجَجُ، وَتَقْطُرُ ٱلسَّحَابُ نَدًى.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يَا ٱبْنِي، لَا تَبْرَحْ هَذِهِ مِنْ عَيْنَيْكَ. ٱحْفَظِ ٱلرَّأْيَ وَٱلتَّدْبِيرَ،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فَيَكُونَا حَيَاةً لِنَفْسِكَ، وَنِعْمَةً لِعُنُقِكَ.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حِينَئِذٍ تَسْلُكُ فِي طَرِيقِكَ آمِنًا، وَلَا تَعْثُرُ رِجْلُكَ.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إِذَا ٱضْطَجَعْتَ فَلَا تَخَافُ، بَلْ تَضْطَجِعُ وَيَلُذُّ نَوْمُكَ.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لَا تَخْشَى مِنْ خَوْفٍ بَاغِتٍ، وَلَا مِنْ خَرَابِ ٱلْأَشْرَارِ إِذَا جَاءَ.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لِأَنَّ ٱلرَّبَّ يَكُونُ مُعْتَمَدَكَ، وَيَصُونُ رِجْلَكَ مِنْ أَنْ تُؤْخَذَ.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لَا تَمْنَعِ ٱلْخَيْرَ عَنْ أَهْلِهِ، حِينَ يَكُونُ فِي طَاقَةِ يَدِكَ أَنْ تَفْعَلَهُ.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لَا تَقُلْ لِصَاحِبِكَ: «ٱذْهَبْ وَعُدْ فَأُعْطِيَكَ غَدًا» وَمَوْجُودٌ عِنْدَكَ.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لَا تَخْتَرِعْ شَرًّا عَلَى صَاحِبِكَ، وَهُوَ سَاكِنٌ لَدَيْكَ آمِنًا.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لَا تُخَاصِمْ إِنْسَانًا بِدُونِ سَبَبٍ، إِنْ لَمْ يَكُنْ قَدْ صَنَعَ مَعَكَ شَرًّا.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لَا تَحْسِدِ ٱلظَّالِمَ وَلَا تَخْتَرْ شَيْئًا مِنْ طُرُقِهِ،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لِأَنَّ ٱلْمُلْتَوِيَ رَجْسٌ عِنْدَ ٱلرَّبِّ، أَمَّا سِرُّهُ فَعِنْدَ ٱلْمُسْتَقِيمِينَ.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لَعْنَةُ ٱلرَّبِّ فِي بَيْتِ ٱلشِّرِّيرِ، لَكِنَّهُ يُبَارِكُ مَسْكَنَ ٱلصِّدِّيقِينَ.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كَمَا أَنَّهُ يَسْتَهْزِئُ بِٱلْمُسْتَهْزِئِينَ، هَكَذَا يُعْطِي نِعْمَةً لِلْمُتَوَاضِعِينَ.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ٱلْحُكَمَاءُ يَرِثُونَ مَجْدًا وَٱلْحَمْقَى يَحْمِلُونَ هَوَانًا.</w:t>
      </w:r>
    </w:p>
    <w:p>
      <w:pPr>
        <w:pStyle w:val="Heading2"/>
        <w:bidi/>
      </w:pPr>
      <w:r>
        <w:rPr>
          <w:rtl/>
          <w:cs/>
          <w:lang w:val="ar_AE" w:bidi="ar_AE"/>
        </w:rPr>
        <w:t>Proverbs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اِسْمَعُوا أَيُّهَا ٱلْبَنُونَ تَأْدِيبَ ٱلْأَبِ، وَٱصْغُوا لِأَجْلِ مَعْرِفَةِ ٱلْفَهْمِ،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لِأَنِّي أُعْطِيكُمْ تَعْلِيمًا صَالِحًا، فَلَا تَتْرُكُوا شَرِيعَتِي.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فَإِنِّي كُنْتُ ٱبْنًا لِأَبِي، غَضًّا وَوَحِيدًا عِنْدَ أُمِّي،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وَكَانَ يُرِينِي وَيَقُولُ لِي: «لِيَضْبِطْ قَلْبُكَ كَلَامِي. ٱحْفَظْ وَصَايَايَ فَتَحْيَا.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اِقْتَنِ ٱلْحِكْمَةَ. ٱقْتَنِ ٱلْفَهْمَ. لَا تَنْسَ وَلَا تُعْرِضْ عَنْ كَلِمَاتِ فَمِي.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لَا تَتْرُكْهَا فَتَحْفَظَكَ. أَحْبِبْهَا فَتَصُونَكَ.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ٱلْحِكْمَةُ هِيَ ٱلرَّأْسُ. فَٱقْتَنِ ٱلْحِكْمَةَ، وَبِكُلِّ مُقْتَنَاكَ ٱقْتَنِ ٱلْفَهْمَ.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ٱرْفَعْهَا فَتُعَلِّيَكَ. تُمَجِّدُكَ إِذَا ٱعْتَنَقْتَهَا.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تُعْطِي رَأْسَكَ إِكْلِيلَ نِعْمَةٍ. تَاجَ جَمَالٍ تَمْنَحُكَ».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اِسْمَعْ يَا ٱبْنِي وَٱقْبَلْ أَقْوَالِي، فَتَكْثُرَ سِنُو حَيَاتِكَ.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أَرَيْتُكَ طَرِيقَ ٱلْحِكْمَةِ. هَدَيْتُكَ سُبُلَ ٱلِٱسْتِقَامَةِ.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إِذَا سِرْتَ فَلَا تَضِيقُ خَطَوَاتُكَ، وَإِذَا سَعَيْتَ فَلَا تَعْثُرُ.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تَمَسَّكْ بِٱلْأَدَبِ، لَا تَرْخِهِ. ٱحْفَظْهُ فَإِنَّهُ هُوَ حَيَاتُكَ.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لَا تَدْخُلْ فِي سَبِيلِ ٱلْأَشْرَارِ، وَلَا تَسِرْ فِي طَرِيقِ ٱلْأَثَمَةِ.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تَنَكَّبْ عَنْهُ. لَا تَمُرَّ بِهِ. حِدْ عَنْهُ وَٱعْبُرْ،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لِأَنَّهُمْ لَا يَنَامُونَ إِنْ لَمْ يَفْعَلُوا سُوءًا، وَيُنْزَعُ نَوْمُهُمْ إِنْ لَمْ يُسْقِطُوا أَحَدًا.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لِأَنَّهُمْ يَطْعَمُونَ خُبْزَ ٱلشَّرِّ، وَيَشْرَبُونَ خَمْرَ ٱلظُّلْمِ.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أَمَّا سَبِيلُ ٱلصِّدِّيقِينَ فَكَنُورٍ مُشْرِقٍ، يَتَزَايَدُ وَيُنِيرُ إِلَى ٱلنَّهَارِ ٱلْكَامِلِ.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أَمَّا طَرِيقُ ٱلْأَشْرَارِ فَكَالظَّلَامِ. لَا يَعْلَمُونَ مَا يَعْثُرُونَ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يَا ٱبْنِي، أَصْغِ إِلَى كَلَامِي. أَمِلْ أُذُنَكَ إِلَى أَقْوَالِي.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لَا تَبْرَحْ عَنْ عَيْنَيْكَ. اِحْفَظْهَا فِي وَسَطِ قَلْبِكَ.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لِأَنَّهَا هِيَ حَيَاةٌ لِلَّذِينَ يَجِدُونَهَا، وَدَوَاءٌ لِكُلِّ ٱلْجَسَدِ.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فَوْقَ كُلِّ تَحَفُّظٍ ٱحْفَظْ قَلْبَكَ، لِأَنَّ مِنْهُ مَخَارِجَ ٱلْحَيَاةِ.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ٱنْزِعْ عَنْكَ ٱلْتِوَاءَ ٱلْفَمِ، وَأَبْعِدْ عَنْكَ ٱنْحِرَافَ ٱلشَّفَتَيْنِ.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لِتَنْظُرْ عَيْنَاكَ إِلَى قُدَّامِكَ، وَأَجْفَانُكَ إِلَى أَمَامِكَ مُسْتَقِيمًا.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مَهِّدْ سَبِيلَ رِجْلِكَ، فَتَثْبُتَ كُلُّ طُرُقِكَ.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لَا تَمِلْ يَمْنَةً وَلَا يَسْرَةً. بَاعِدْ رِجْلَكَ عَنِ ٱلشَّرِّ.</w:t>
      </w:r>
    </w:p>
    <w:p>
      <w:pPr>
        <w:pStyle w:val="Heading2"/>
        <w:bidi/>
      </w:pPr>
      <w:r>
        <w:rPr>
          <w:rtl/>
          <w:cs/>
          <w:lang w:val="ar_AE" w:bidi="ar_AE"/>
        </w:rPr>
        <w:t>Proverbs 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ٱبْنِي، أَصْغِ إِلَى حِكْمَتِي. أَمِلْ أُذُنَكَ إِلَى فَهْمِي،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لِحِفْظِ ٱلتَّدَابِيرِ، وَلْتَحْفَظَ شَفَتَاكَ مَعْرِفَةً.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لِأَنَّ شَفَتَيِ ٱلْمَرْأَةِ ٱلْأَجْنَبِيَّةِ تَقْطُرَانِ عَسَلًا، وَحَنَكُهَا أَنْعَمُ مِنَ ٱلزَّيْتِ،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لَكِنَّ عَاقِبَتَهَا مُرَّةٌ كَٱلْأَفْسَنْتِينِ، حَادَّةٌ كَسَيْفٍ ذِي حَدَّيْنِ.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قَدَمَاهَا تَنْحَدِرَانِ إِلَى ٱلْمَوْتِ. خَطَوَاتُهَا تَتَمَسَّكُ بِٱلْهَاوِيَةِ.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لِئَلَّا تَتَأَمَّلَ طَرِيقَ ٱلْحَيَاةِ، تَمَايَلَتْ خَطَوَاتُهَا وَلَا تَشْعُرُ.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وَٱلْآنَ أَيُّهَا ٱلْبَنُونَ ٱسْمَعُوا لِي، وَلَا تَرْتَدُّوا عَنْ كَلِمَاتِ فَمِي.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أَبْعِدْ طَرِيقَكَ عَنْهَا، وَلَا تَقْرَبْ إِلَى بَابِ بَيْتِهَا،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لِئَلَّا تُعْطِيَ زَهْرَكَ لِآخَرِينَ، وَسِنِينَكَ لِلْقَاسِي.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لِئَلَّا تَشْبَعَ ٱلْأَجَانِبُ مِنْ قُوَّتِكَ، وَتَكُونَ أَتْعَابُكَ فِي بَيْتِ غَرِيبٍ.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فَتَنُوحَ فِي أَوَاخِرِكَ، عِنْدَ فَنَاءِ لَحْمِكَ وَجِسْمِكَ،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فَتَقُولَ: «كَيْفَ أَنِّي أَبْغَضْتُ ٱلْأَدَبَ، وَرَذَلَ قَلْبِي ٱلتَّوْبِيخَ!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وَلَمْ أَسْمَعْ لِصَوْتِ مُرْشِدِيَّ، وَلَمْ أَمِلْ أُذُنِي إِلَى مُعَلِّمِيَّ.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لَوْلَا قَلِيلٌ لَكُنْتُ فِي كُلِّ شَرٍّ، فِي وَسَطِ ٱلزُّمْرَةِ وَٱلْجَمَاعَةِ».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اِشْرَبْ مِيَاهًا مِنْ جُبِّكَ، وَمِيَاهًا جَارِيَةً مِنْ بِئْرِكَ.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لَا تَفِضْ يَنَابِيعُكَ إِلَى ٱلْخَارِجِ، سَوَاقِيَ مِيَاهٍ فِي ٱلشَّوَارِعِ.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لِتَكُنْ لَكَ وَحْدَكَ، وَلَيْسَ لِأَجَانِبَ مَعَكَ.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لِيَكُنْ يَنْبُوعُكَ مُبَارَكًا، وَٱفْرَحْ بِٱمْرَأَةِ شَبَابِكَ،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ٱلظَّبْيَةِ ٱلْمَحْبُوبَةِ وَٱلْوَعْلَةِ ٱلزَّهِيَّةِ. لِيُرْوِكَ ثَدْيَاهَا فِي كُلِّ وَقْتٍ، وَبِمَحَبَّتِهَا ٱسْكَرْ دَائِمًا.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فَلِمَ تُفْتَنُ يَا ٱبْنِي بِأَجْنَبِيَّةٍ، وَتَحْتَضِنُ غَرِيبَةً؟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لِأَنَّ طُرُقَ ٱلْإِنْسَانِ أَمَامَ عَيْنَيِ ٱلرَّبِّ، وَهُوَ يَزِنُ كُلَّ سُبُلِهِ.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ٱلشِّرِّيرُ تَأْخُذُهُ آثَامُهُ وَبِحِبَالِ خَطِيَّتِهِ يُمْسَكُ.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إِنَّهُ يَمُوتُ مِنْ عَدَمِ ٱلْأَدَبِ، وَبِفَرْطِ حُمْقِهِ يَتَهَوَّرُ.</w:t>
      </w:r>
    </w:p>
    <w:p>
      <w:pPr>
        <w:pStyle w:val="Heading2"/>
        <w:bidi/>
      </w:pPr>
      <w:r>
        <w:rPr>
          <w:rtl/>
          <w:cs/>
          <w:lang w:val="ar_AE" w:bidi="ar_AE"/>
        </w:rPr>
        <w:t>Proverbs 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ٱبْنِي، إِنْ ضَمِنْتَ صَاحِبَكَ، إِنْ صَفَّقْتَ كَفَّكَ لِغَرِيبٍ،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إِنْ عَلِقْتَ فِي كَلَامِ فَمِكَ، إِنْ أُخِذْتَ بِكَلَامِ فِيكَ،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إِذًا فَٱفْعَلْ هَذَا يَا ٱبْنِي، وَنَجِّ نَفْسَكَ إِذَا صِرْتَ فِي يَدِ صَاحِبِكَ، ٱذْهَبْ تَرَامَ وَأَلِحَّ عَلَى صَاحِبِكَ.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لَا تُعْطِ عَيْنَيْكَ نَوْمًا، وَلَا أَجْفَانَكَ نُعَاسًا.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نَجِّ نَفْسَكَ كَٱلظَّبْيِ مِنَ ٱلْيَدِ، كَٱلْعُصْفُورِ مِنْ يَدِ ٱلصَّيَّادِ.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اِذْهَبْ إِلَى ٱلنَّمْلَةِ أَيُّهَا ٱلْكَسْلَانُ. تَأَمَّلْ طُرُقَهَا وَكُنْ حَكِيمًا.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ٱلَّتِي لَيْسَ لَهَا قَائِدٌ أَوْ عَرِيفٌ أَوْ مُتَسَلِّطٌ،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وَتُعِدُّ فِي ٱلصَّيْفِ طَعَامَهَا، وَتَجْمَعُ فِي ٱلْحَصَادِ أُكْلَهَا.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إِلَى مَتَى تَنَامُ أَيُّهَا ٱلْكَسْلَانُ؟ مَتَى تَنْهَضُ مِنْ نَوْمِكَ؟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قَلِيلُ نَوْمٍ بَعْدُ قَلِيلُ نُعَاسٍ، وَطَيُّ ٱلْيَدَيْنِ قَلِيلًا لِلرُّقُودِ،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فَيَأْتِي فَقْرُكَ كَسَاعٍ وَعَوَزُكَ كَغَازٍ.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اَلرَّجُلُ ٱللَّئِيمُ، ٱلرَّجُلُ ٱلْأَثِيمُ يَسْعَى بِٱعْوِجَاجِ ٱلْفَمِ.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يَغْمِزُ بِعَيْنَيْهِ. يَقُولُ بِرِجْلِهِ. يُشِيرُ بِأَصَابِعِهِ.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فِي قَلْبِهِ أَكَاذِيبُ. يَخْتَرِعُ ٱلشَّرَّ فِي كُلِّ حِينٍ. يَزْرَعُ خُصُومَاتٍ.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لِأَجْلِ ذَلِكَ بَغْتَةً تُفَاجِئُهُ بَلِيَّتُهُ. فِي لَحْظَةٍ يَنْكَسِرُ وَلَا شِفَاءَ.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هَذِهِ ٱلسِّتَّةُ يُبْغِضُهَا ٱلرَّبُّ، وَسَبْعَةٌ هِيَ مَكْرَهَةُ نَفْسِهِ: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عُيُونٌ مُتَعَالِيَةٌ، لِسَانٌ كَاذِبٌ، أَيْدٍ سَافِكَةٌ دَمًا بَرِيئًا،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قَلْبٌ يُنْشِئُ أَفْكَارًا رَدِيئَةً، أَرْجُلٌ سَرِيعَةُ ٱلْجَرَيَانِ إِلَى ٱلسُّوءِ،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شَاهِدُ زُورٍ يَفُوهُ بِٱلْأَكَاذِيبِ، وَزَارِعُ خُصُومَاتٍ بَيْنَ إِخْوَةٍ.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يَا ٱبْنِي، ٱحْفَظْ وَصَايَا أَبِيكَ وَلَا تَتْرُكْ شَرِيعَةَ أُمِّكَ.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اُرْبُطْهَا عَلَى قَلْبِكَ دَائِمًا. قَلِّدْ بِهَا عُنُقَكَ.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إِذَا ذَهَبْتَ تَهْدِيكَ. إِذَا نِمْتَ تَحْرُسُكَ، وَإِذَا ٱسْتَيْقَظْتَ فَهِيَ تُحَدِّثُكَ.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لِأَنَّ ٱلْوَصِيَّةَ مِصْبَاحٌ، وَٱلشَّرِيعَةَ نُورٌ، وَتَوْبِيخَاتِ ٱلْأَدَبِ طَرِيقُ ٱلْحَيَاةِ.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لِحِفْظِكَ مِنَ ٱلْمَرْأَةِ ٱلشِّرِّيرَةِ، مِنْ مَلَقِ لِسَانِ ٱلْأَجْنَبِيَّةِ.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لَا تَشْتَهِيَنَّ جَمَالَهَا بِقَلْبِكَ، وَلَا تَأْخُذْكَ بِهُدُبِهَا.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لِأَنَّهُ بِسَبَبِ ٱمْرَأَةٍ زَانِيَةٍ يَفْتَقِرُ ٱلْمَرْءُ إِلَى رَغِيفِ خُبْزٍ، وَٱمْرَأَةُ رَجُلٍ آخَرَ تَقْتَنِصُ ٱلنَّفْسَ ٱلْكَرِيمَةَ.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أَيَأْخُذُ إِنْسَانٌ نَارًا فِي حِضْنِهِ وَلَا تَحْتَرِقُ ثِيَابُهُ؟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أَوَ يَمْشِي إِنْسَانٌ عَلَى ٱلْجَمْرِ وَلَا تَكْتَوِي رِجْلَاهُ؟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هَكَذَا مَنْ يَدْخُلُ عَلَى ٱمْرَأَةِ صَاحِبِهِ. كُلُّ مَنْ يَمَسُّهَا لَا يَكُونُ بَرِيئًا.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لَا يَسْتَخِفُّونَ بِٱلسَّارِقِ وَلَوْ سَرِقَ لِيُشْبِعَ نَفْسَهُ وَهُوَ جَوْعَانٌ.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إِنْ وُجِدَ يَرُدُّ سَبْعَةَ أَضْعَافٍ، وَيُعْطِي كُلَّ قِنْيَةِ بَيْتِهِ.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أَمَّا ٱلزَّانِي بِٱمْرَأَةٍ فَعَدِيمُ ٱلْعَقْلِ. ٱلْمُهْلِكُ نَفْسَهُ هُوَ يَفْعَلُهُ.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ضَرْبًا وَخِزْيًا يَجِدُ، وَعَارُهُ لَا يُمْحَى.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لِأَنَّ ٱلْغَيْرَةَ هِيَ حَمِيَّةُ ٱلرَّجُلِ، فَلَا يُشْفِقُ فِي يَوْمِ ٱلِٱنْتِقَامِ.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لَا يَنْظُرُ إِلَى فِدْيَةٍ مَّا، وَلَا يَرْضَى وَلَوْ أَكْثَرْتَ ٱلرَّشْوَةَ.</w:t>
      </w:r>
    </w:p>
    <w:p>
      <w:pPr>
        <w:pStyle w:val="Heading2"/>
        <w:bidi/>
      </w:pPr>
      <w:r>
        <w:rPr>
          <w:rtl/>
          <w:cs/>
          <w:lang w:val="ar_AE" w:bidi="ar_AE"/>
        </w:rPr>
        <w:t>Proverbs 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ٱبْنِي، ٱحْفَظْ كَلَامِي وَٱذْخَرْ وَصَايَايَ عِنْدَكَ.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ٱحْفَظْ وَصَايَايَ فَتَحْيَا، وَشَرِيعَتِي كَحَدَقَةِ عَيْنِكَ.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اُرْبُطْهَا عَلَى أَصَابِعِكَ. ٱكْتُبْهَا عَلَى لَوْحِ قَلْبِكَ.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قُلْ لِلْحِكْمَةِ: «أَنْتِ أُخْتِي» وَٱدْعُ ٱلْفَهْمَ ذَا قَرَابَةٍ.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لِتَحْفَظَكَ مِنَ ٱلْمَرْأَةِ ٱلْأَجْنَبِيَّةِ، مِنَ ٱلْغَرِيبَةِ ٱلْمَلِقَةِ بِكَلَامِهَا.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لِأَنِّي مِنْ كُوَّةِ بَيْتِي، مِنْ وَرَاءِ شُبَّاكِي تَطَلَّعْتُ،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فَرَأَيْتُ بَيْنَ ٱلْجُهَّالِ، لَاحَظْتُ بَيْنَ ٱلْبَنِينَ غُلَامًا عَدِيمَ ٱلْفَهْمِ،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عَابِرًا فِي ٱلشَّارِعِ عِنْدَ زَاوِيَتِهَا، وَصَاعِدًا فِي طَرِيقِ بَيْتِهَا.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فِي ٱلْعِشَاءِ، فِي مَسَاءِ ٱلْيَوْمِ، فِي حَدَقَةِ ٱللَّيْلِ وَٱلظَّلَامِ.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وَإِذَا بِٱمْرَأَةٍ ٱسْتَقْبَلَتْهُ فِي زِيِّ زَانِيَةٍ، وَخَبِيثَةِ ٱلْقَلْبِ.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صَخَّابَةٌ هِيَ وَجَامِحَةٌ. فِي بَيْتِهَا لَا تَسْتَقِرُّ قَدَمَاهَا.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تَارَةً فِي ٱلْخَارِجِ، وَأُخْرَى فِي ٱلشَّوَارِعِ، وَعِنْدَ كُلِّ زَاوِيَةٍ تَكْمُنُ.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فَأَمْسَكَتْهُ وَقَبَّلَتْهُ. أَوْقَحَتْ وَجْهَهَا وَقَالَتْ لَهُ: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«عَلَيَّ ذَبَائِحُ ٱلسَّلَامَةِ. ٱلْيَوْمَ أَوْفَيْتُ نُذُورِي.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فَلِذَلِكَ خَرَجْتُ لِلِقَائِكَ، لِأَطْلُبَ وَجْهَكَ حَتَّى أَجِدَكَ.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بِٱلدِّيبَاجِ فَرَشْتُ سَرِيرِي، بِمُوَشَّى كَتَّانٍ مِنْ مِصْرَ.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عَطَّرْتُ فِرَاشِي بِمُرٍّ وَعُودٍ وَقِرْفَةٍ.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هَلُمَّ نَرْتَوِ وُدًّا إِلَى ٱلصَّبَاحِ. نَتَلَذَّذُ بِٱلْحُبِّ.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لِأَنَّ ٱلرَّجُلَ لَيْسَ فِي ٱلْبَيْتِ. ذَهَبَ فِي طَرِيقٍ بَعِيدَةٍ.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أَخَذَ صُرَّةَ ٱلْفِضَّةِ بِيَدِهِ. يَوْمَ ٱلْهِلَالِ يَأْتِي إِلَى بَيْتِهِ».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أَغْوَتْهُ بِكَثْرَةِ فُنُونِهَا، بِمَلْثِ شَفَتَيْهَا طَوَّحَتْهُ.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ذَهَبَ وَرَاءَهَا لِوَقْتِهِ، كَثَوْرٍ يَذْهَبُ إِلَى ٱلذَّبْحِ، أَوْ كَٱلْغَبِيِّ إِلَى قَيْدِ ٱلْقِصَاصِ،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حَتَّى يَشُقَّ سَهْمٌ كَبِدَهُ. كَطَيْرٍ يُسْرِعُ إِلَى ٱلْفَخِّ وَلَا يَدْرِي أَنَّهُ لِنَفْسِهِ.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وَٱلْآنَ أَيُّهَا ٱلْأَبْنَاءُ ٱسْمَعُوا لِي وَأَصْغُوا لِكَلِمَاتِ فَمِي: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لَا يَمِلْ قَلْبُكَ إِلَى طُرُقِهَا، وَلَا تَشْرُدْ فِي مَسَالِكِهَا.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لِأَنَّهَا طَرَحَتْ كَثِيرِينَ جَرْحَى، وَكُلُّ قَتْلَاهَا أَقْوِيَاءُ.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طُرُقُ ٱلْهَاوِيَةِ بَيْتُهَا، هَابِطَةٌ إِلَى خُدُورِ ٱلْمَوْتِ.</w:t>
      </w:r>
    </w:p>
    <w:p>
      <w:pPr>
        <w:pStyle w:val="Heading2"/>
        <w:bidi/>
      </w:pPr>
      <w:r>
        <w:rPr>
          <w:rtl/>
          <w:cs/>
          <w:lang w:val="ar_AE" w:bidi="ar_AE"/>
        </w:rPr>
        <w:t>Proverbs 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أَلَعَلَّ ٱلْحِكْمَةَ لَا تُنَادِي؟ وَٱلْفَهْمَ أَلَا يُعْطِي صَوْتَهُ؟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عِنْدَ رُؤُوسِ ٱلشَّوَاهِقِ، عِنْدَ ٱلطَّرِيقِ بَيْنَ ٱلْمَسَالِكِ تَقِفُ.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بِجَانِبِ ٱلْأَبْوَابِ، عِنْدَ ثَغْرِ ٱلْمَدِينَةِ، عِنْدَ مَدْخَلِ ٱلْأَبْوَابِ تُصَرِّحُ: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«لَكُمْ أَيُّهَا ٱلنَّاسُ أُنَادِي، وَصَوْتِي إِلَى بَنِي آدَمَ.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أَيُّهَا ٱلْحَمْقَى تَعَلَّمُوا ذَكَاءً، وَيَا جُهَّالُ تَعَلَّمُوا فَهْمًا.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اِسْمَعُوا فَإِنِّي أَتَكَلَّمُ بِأُمُورٍ شَرِيفَةٍ، وَٱفْتِتَاحُ شَفَتَيَّ ٱسْتِقَامَةٌ.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لِأَنَّ حَنَكِي يَلْهَجُ بِٱلصِّدْقِ، وَمَكْرَهَةُ شَفَتَيَّ ٱلْكَذِبُ.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كُلُّ كَلِمَاتِ فَمِي بِٱلْحَقِّ. لَيْسَ فِيهَا عِوَجٌ وَلَا ٱلْتِوَاءٌ.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كُلُّهَا وَاضِحَةٌ لَدَى ٱلْفَهِيمِ، وَمُسْتَقِيمَةٌ لَدَى ٱلَّذِينَ يَجِدُونَ ٱلْمَعْرِفَةَ.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خُذُوا تَأْدِيبِي لَا ٱلْفِضَّةَ، وَٱلْمَعْرِفَةَ أَكْثَرَ مِنَ ٱلذَّهَبِ ٱلْمُخْتَارِ.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لِأَنَّ ٱلْحِكْمَةَ خَيْرٌ مِنَ ٱلَّلآلِئِ، وَكُلُّ ٱلْجَوَاهِرِ لَا تُسَاوِيهَا.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«أَنَا ٱلْحِكْمَةُ أَسْكُنُ ٱلذَّكَاءَ، وَأَجِدُ مَعْرِفَةَ ٱلتَّدَابِيرِ.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مَخَافَةُ ٱلرَّبِّ بُغْضُ ٱلشَّرِّ. ٱلْكِبْرِيَاءَ وَٱلتَّعَظُّمَ وَطَرِيقَ ٱلشَّرِّ وَفَمَ ٱلْأَكَاذِيبِ أَبْغَضْتُ.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لِي ٱلْمَشُورَةُ وَٱلرَّأْيُ. أَنَا ٱلْفَهْمُ. لِي ٱلْقُدْرَةُ.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بِي تَمْلِكُ ٱلْمُلُوكُ، وَتَقْضِي ٱلْعُظَمَاءُ عَدْلًا.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بِي تَتَرَأَّسُ ٱلرُّؤَسَاءُ وَٱلشُّرَفَاءُ، كُلُّ قُضَاةِ ٱلْأَرْضِ.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أَنَا أُحِبُّ ٱلَّذِينَ يُحِبُّونَنِي، وَٱلَّذِينَ يُبَكِّرُونَ إِلَيَّ يَجِدُونَنِي.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عِنْدِي ٱلْغِنَى وَٱلْكَرَامَةُ. قِنْيَةٌ فَاخِرَةٌ وَحَظٌّ.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ثَمَرِي خَيْرٌ مِنَ ٱلذَّهَبِ وَمِنَ ٱلْإِبْرِيزِ، وَغَلَّتِي خَيْرٌ مِنَ ٱلْفِضَّةِ ٱلْمُخْتَارَةِ.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فِي طَرِيقِ ٱلْعَدْلِ أَتَمَشَّى، فِي وَسَطِ سُبُلِ ٱلْحَقِّ،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فَأُوَرِّثُ مُحِبِّيَّ رِزْقًا وَأَمْلَأُ خَزَائِنَهُمْ.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«اَلرَّبُّ قَنَانِي أَوَّلَ طَرِيقِهِ، مِنْ قَبْلِ أَعْمَالِهِ، مُنْذُ ٱلْقِدَمِ.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مُنْذُ ٱلْأَزَلِ مُسِحْتُ، مُنْذُ ٱلْبَدْءِ، مُنْذُ أَوَائِلِ ٱلْأَرْضِ.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إِذْ لَمْ يَكُنْ غَمْرٌ أُبْدِئْتُ. إِذْ لَمْ تَكُنْ يَنَابِيعُ كَثِيرَةُ ٱلْمِيَاهِ.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مِنْ قَبْلِ أَنْ تَقَرَّرَتِ ٱلْجِبَالُ، قَبْلَ ٱلتِّلَالِ أُبْدِئْتُ.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إِذْ لَمْ يَكُنْ قَدْ صَنَعَ ٱلْأَرْضَ بَعْدُ وَلَا ٱلْبَرَارِيَّ وَلَا أَوَّلَ أَعْفَارِ ٱلْمَسْكُونَةِ.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لَمَّا ثَبَّتَ ٱلسَّمَاوَاتِ كُنْتُ هُنَاكَ أَنَا. لَمَّا رَسَمَ دَائِرَةً عَلَى وَجْهِ ٱلْغَمْرِ.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لَمَّا أَثْبَتَ ٱلسُّحُبَ مِنْ فَوْقُ. لَمَّا تَشَدَّدَتْ يَنَابِيعُ ٱلْغَمْرِ.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لَمَّا وَضَعَ لِلْبَحْرِ حَدَّهُ فَلَا تَتَعَدَّى ٱلْمِيَاهُ تُخْمَهُ، لَمَّا رَسَمَ أُسُسَ ٱلْأَرْضِ،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كُنْتُ عِنْدَهُ صَانِعًا، وَكُنْتُ كُلَّ يَوْمٍ لَذَّتَهُ، فَرِحَةً دَائِمًا قُدَّامَهُ.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فَرِحَةً فِي مَسْكُونَةِ أَرْضِهِ، وَلَذَّاتِي مَعَ بَنِي آدَمَ.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«فَٱلْآنَ أَيُّهَا ٱلْبَنُونَ ٱسْمَعُوا لِي. فَطُوبَى لِلَّذِينَ يَحْفَظُونَ طُرُقِي.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ٱسْمَعُوا ٱلتَّعْلِيمَ وَكُونُوا حُكَمَاءَ وَلَا تَرْفُضُوهُ.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طُوبَى لِلْإِنْسَانِ ٱلَّذِي يَسْمَعُ لِي سَاهِرًا كُلَّ يَوْمٍ عِنْدَ مَصَارِيعِي، حَافِظًا قَوَائِمَ أَبْوَابِي.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لِأَنَّهُ مَنْ يَجِدُنِي يَجِدُ ٱلْحَيَاةَ، وَيَنَالُ رِضًى مِنَ ٱلرَّبِّ،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وَمَنْ يُخْطِئُ عَنِّي يَضُرُّ نَفْسَهُ. كُلُّ مُبْغِضِيَّ يُحِبُّونَ ٱلْمَوْتَ».</w:t>
      </w:r>
    </w:p>
    <w:p>
      <w:pPr>
        <w:pStyle w:val="Heading2"/>
        <w:bidi/>
      </w:pPr>
      <w:r>
        <w:rPr>
          <w:rtl/>
          <w:cs/>
          <w:lang w:val="ar_AE" w:bidi="ar_AE"/>
        </w:rPr>
        <w:t>Proverbs 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اَلْحِكْمَةُ بَنَتْ بَيْتَهَا. نَحَتَتْ أَعْمِدَتَهَا ٱلسَّبْعَةَ.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ذَبَحَتْ ذَبْحَهَا. مَزَجَتْ خَمْرَهَا. أَيْضًا رَتَّبَتْ مَائِدَتَهَا.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أَرْسَلَتْ جَوَارِيَهَا تُنَادِي عَلَى ظُهُورِ أَعَالِي ٱلْمَدِينَةِ: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«مَنْ هُوَ جَاهِلٌ فَلْيَمِلْ إِلَى هُنَا». وَٱلنَّاقِصُ ٱلْفَهْمِ قَالَتْ لَهُ: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«هَلُمُّوا كُلُوا مِنْ طَعَامِي، وَٱشْرَبُوا مِنَ ٱلْخَمْرِ ٱلَّتِي مَزَجْتُهَا.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اُتْرُكُوا ٱلْجَهَالَاتِ فَتَحْيَوْا، وَسِيرُوا فِي طَرِيقِ ٱلْفَهْمِ».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مَنْ يُوَبِّخْ مُسْتَهْزِئًا يَكْسَبْ لِنَفْسِهِ هَوَانًا، وَمَنْ يُنْذِرْ شِرِّيرًا يَكْسَبْ عَيْبًا.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لَا تُوَبِّخْ مُسْتَهْزِئًا لِئَلَّا يُبْغِضَكَ. وَبِّخْ حَكِيمًا فَيُحِبَّكَ.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أَعْطِ حَكِيمًا فَيَكُونَ أَوْفَرَ حِكْمَةً. عَلِّمْ صِدِّيقًا فَيَزْدَادَ عِلْمًا.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بَدْءُ ٱلْحِكْمَةِ مَخَافَةُ ٱلرَّبِّ، وَمَعْرِفَةُ ٱلْقُدُّوسِ فَهْمٌ.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لِأَنَّهُ بِي تَكْثُرُ أَيَّامُكَ وَتَزْدَادُ لَكَ سِنُو حَيَاةٍ.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إِنْ كُنْتَ حَكِيمًا فَأَنْتَ حَكِيمٌ لِنَفْسِكَ، وَإِنِ ٱسْتَهْزَأْتَ فَأَنْتَ وَحْدَكَ تَتَحَمَّلُ.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اَلْمَرْأَةُ ٱلْجَاهِلَةُ صَخَّابَةٌ حَمْقَاءُ وَلَا تَدْرِي شَيْئًا،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فَتَقْعُدُ عِنْدَ بَابِ بَيْتِهَا عَلَى كُرْسِيٍّ فِي أَعَالِي ٱلْمَدِينَةِ،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لِتُنَادِيَ عَابِرِي ٱلسَّبِيلِ ٱلْمُقَوِّمِينَ طُرُقَهُمْ: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«مَنْ هُوَ جَاهِلٌ فَلْيَمِلْ إِلَى هُنَا». وَٱلنَّاقِصُ ٱلْفَهْمِ تَقُولُ لَهُ: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«ٱلْمِيَاهُ ٱلْمَسْرُوقَةُ حُلْوَةٌ، وَخُبْزُ ٱلْخُفْيَةِ لَذِيذٌ».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وَلَا يَعْلَمُ أَنَّ ٱلْأَخْيِلَةَ هُنَاكَ، وَأَنَّ فِي أَعْمَاقِ ٱلْهَاوِيَةِ ضُيُوفَهَا.</w:t>
      </w:r>
    </w:p>
    <w:p>
      <w:pPr>
        <w:pStyle w:val="Heading2"/>
        <w:bidi/>
      </w:pPr>
      <w:r>
        <w:rPr>
          <w:rtl/>
          <w:cs/>
          <w:lang w:val="ar_AE" w:bidi="ar_AE"/>
        </w:rPr>
        <w:t>Proverbs 10:1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أَمْثَالُ سُلَيْمَانَ: اَلِٱبْنُ ٱلْحَكِيمُ يَسُرُّ أَبَاهُ، وَٱلِٱبْنُ ٱلْجَاهِلُ حُزْنُ أُمِّهِ.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كُنُوزُ ٱلشَّرِّ لَا تَنْفَعُ، أَمَّا ٱلْبِرُّ فَيُنَجِّي مِنَ ٱلْمَوْتِ.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اَلرَّبُّ لَا يُجِيعُ نَفْسَ ٱلصِّدِّيقِ، وَلَكِنَّهُ يَدْفَعُ هَوَى ٱلْأَشْرَارِ.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اَلْعَامِلُ بِيَدٍ رَخْوَةٍ يَفْتَقِرُ، أَمَّا يَدُ ٱلْمُجْتَهِدِينَ فَتُغْنِي.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مَنْ يَجْمَعُ فِي ٱلصَّيْفِ فَهُوَ ٱبْنٌ عَاقِلٌ، وَمَنْ يَنَامُ فِي ٱلْحَصَادِ فَهُوَ ٱبْنٌ مُخْزٍ.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بَرَكَاتٌ عَلَى رَأْسِ ٱلصِّدِّيقِ، أَمَّا فَمُ ٱلْأَشْرَارِ فَيَغْشَاهُ ظُلْمٌ.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ذِكْرُ ٱلصِّدِّيقِ لِلْبَرَكَةِ، وَٱسْمُ ٱلْأَشْرَارِ يَنْخَرُ.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حَكِيمُ ٱلْقَلْبِ يَقْبَلُ ٱلْوَصَايَا، وَغَبِيُّ ٱلشَّفَتَيْنِ يُصْرَعُ.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مَنْ يَسْلُكُ بِٱلِٱسْتِقَامَةِ يَسْلُكُ بِٱلْأَمَانِ، وَمَنْ يُعَوِّجُ طُرُقَهُ يُعَرَّفُ.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مَنْ يَغْمِزُ بِٱلْعَيْنِ يُسَبِّبُ حُزْنًا، وَٱلْغَبِيُّ ٱلشَّفَتَيْنِ يُصْرَعُ.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فَمُ ٱلصِّدِّيقِ يَنْبُوعُ حَيَاةٍ، وَفَمُ ٱلْأَشْرَارِ يَغْشَاهُ ظُلْمٌ.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اَلْبُغْضَةُ تُهَيِّجُ خُصُومَاتٍ، وَٱلْمَحَبَّةُ تَسْتُرُ كُلَّ ٱلذُّنُوبِ.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فِي شَفَتَيِ ٱلْعَاقِلِ تُوجَدُ حِكْمَةٌ، وَٱلْعَصَا لِظَهْرِ ٱلنَّاقِصِ ٱلْفَهْمِ.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اَلْحُكَمَاءُ يَذْخَرُونَ مَعْرِفَةً، أَمَّا فَمُ ٱلْغَبِيِّ فَهَلَاكٌ قَرِيبٌ.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ثَرْوَةُ ٱلْغَنِيِّ مَدِينَتُهُ ٱلْحَصِينَةُ. هَلَاكُ ٱلْمَسَاكِينِ فَقْرُهُمْ.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عَمَلُ ٱلصِّدِّيقِ لِلْحَيَاةِ. رِبْحُ ٱلشِّرِّيرِ لِلْخَطِيَّةِ.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حَافِظُ ٱلتَّعْلِيمِ هُوَ فِي طَرِيقِ ٱلْحَيَاةِ، وَرَافِضُ ٱلتَّأْدِيبِ ضَالٌّ.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مَنْ يُخْفِي ٱلْبُغْضَةَ فَشَفَتَاهُ كَاذِبَتَانِ، وَمُشِيعُ ٱلْمَذَمَّةِ هُوَ جَاهِلٌ.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كَثْرَةُ ٱلْكَلَامِ لَا تَخْلُو مِنْ مَعْصِيَةٍ، أَمَّا ٱلضَّابِطُ شَفَتَيْهِ فَعَاقِلٌ.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لِسَانُ ٱلصِّدِّيقِ فِضَّةٌ مُخْتَارَةٌ. قَلْبُ ٱلْأَشْرَارِ كَشَيْءٍ زَهِيدٍ.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شَفَتَا ٱلصِّدِّيقِ تَهْدِيَانِ كَثِيرِينَ، أَمَّا ٱلْأَغْبِيَاءُ فَيَمُوتُونَ مِنْ نَقْصِ ٱلْفَهْمِ.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بَرَكَةُ ٱلرَّبِّ هِيَ تُغْنِي، وَلَا يَزِيدُ مَعَهَا تَعَبًا.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فِعْلُ ٱلرَّذِيلَةِ عِنْدَ ٱلْجَاهِلِ كَٱلضِّحْكِ، أَمَّا ٱلْحِكْمَةُ فَلِذِي فَهْمٍ.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خَوْفُ ٱلشِّرِّيرِ هُوَ يَأْتِيهِ، وَشَهْوَةُ ٱلصِّدِّيقِينَ تُمْنَحُ.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كَعُبُورِ ٱلزَّوْبَعَةِ فَلَا يَكُونُ ٱلشِّرِّيرُ، أَمَّا ٱلصِّدِّيقُ فَأَسَاسٌ مُؤَبَّدٌ.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كَٱلْخَلِّ لِلْأَسْنَانِ، وَكَالدُّخَانِ لِلْعَيْنَيْنِ، كَذَلِكَ ٱلْكَسْلَانُ لِلَّذِينَ أَرْسَلُوهُ.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مَخَافَةُ ٱلرَّبِّ تَزِيدُ ٱلْأَيَّامَ، أَمَّا سِنُو ٱلْأَشْرَارِ فَتُقْصَرُ.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مُنْتَظَرُ ٱلصِّدِّيقِينَ مُفَرِّحٌ، أَمَّا رَجَاءُ ٱلْأَشْرَارِ فَيَبِيدُ.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حِصْنٌ لِلِٱسْتِقَامَةِ طَرِيقُ ٱلرَّبِّ، وَٱلْهَلَاكُ لِفَاعِلِي ٱلْإِثْمِ.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اَلصِّدِّيقُ لَنْ يُزَحْزَحَ أَبَدًا، وَٱلْأَشْرَارُ لَنْ يَسْكُنُوا ٱلْأَرْضَ.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فَمُ ٱلصِّدِّيقِ يُنْبِتُ ٱلْحِكْمَةَ، أَمَّا لِسَانُ ٱلْأَكَاذِيبِ فَيُقْطَعُ.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شَفَتَا ٱلصِّدِّيقِ تَعْرِفَانِ ٱلْمَرْضِيَّ، وَفَمُ ٱلْأَشْرَارِ أَكَاذِيبُ.</w:t>
      </w:r>
    </w:p>
    <w:p>
      <w:pPr>
        <w:pStyle w:val="Heading2"/>
        <w:bidi/>
      </w:pPr>
      <w:r>
        <w:rPr>
          <w:rtl/>
          <w:cs/>
          <w:lang w:val="ar_AE" w:bidi="ar_AE"/>
        </w:rPr>
        <w:t>Proverbs 11:1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مَوَازِينُ غِشٍّ مَكْرَهَةُ ٱلرَّبِّ، وَٱلْوَزْنُ ٱلصَّحِيحُ رِضَاهُ.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تَأْتِي ٱلْكِبْرِيَاءُ فَيَأْتِي ٱلْهَوَانُ، وَمَعَ ٱلْمُتَوَاضِعِينَ حِكْمَةٌ.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اِسْتِقَامَةُ ٱلْمُسْتَقِيمِينَ تَهْدِيهِمْ، وَٱعْوِجَاجُ ٱلْغَادِرِينَ يُخْرِبُهُمْ.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لَا يَنْفَعُ ٱلْغِنَى فِي يَوْمِ ٱلسَّخَطِ، أَمَّا ٱلْبِرُّ فَيُنَجِّي مِنَ ٱلْمَوْتِ.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بِرُّ ٱلْكَامِلِ يُقَوِّمُ طَرِيقَهُ، أَمَّا ٱلشِّرِّيرُ فَيَسْقُطُ بِشَرِّهِ.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بِرُّ ٱلْمُسْتَقِيمِينَ يُنَجِّيهِمْ، أَمَّا ٱلْغَادِرُونَ فَيُؤْخَذُونَ بِفَسَادِهِمْ.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عِنْدَ مَوْتِ إِنْسَانٍ شِرِّيرٍ يَهْلِكُ رَجَاؤُهُ، وَمُنْتَظَرُ ٱلْأَثَمَةِ يَبِيدُ.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اَلصِّدِّيقُ يَنْجُو مِنَ ٱلضِّيقِ، وَيَأْتِي ٱلشِّرِّيرُ مَكَانَهُ.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بِٱلْفَمِ يُخْرِبُ ٱلْمُنَافِقُ صَاحِبَهُ، وَبِالْمَعْرِفَةِ يَنْجُو ٱلصِّدِّيقُونَ.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بِخَيْرِ ٱلصِّدِّيقِينَ تَفْرَحُ ٱلْمَدِينَةُ، وَعِنْدَ هَلَاكِ ٱلْأَشْرَارِ هُتَافٌ.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بِبَرَكَةِ ٱلْمُسْتَقِيمِينَ تَعْلُو ٱلْمَدِينَةُ، وَبِفَمِ ٱلْأَشْرَارِ تُهْدَمُ.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اَلْمُحْتَقِرُ صَاحِبَهُ هُوَ نَاقِصُ ٱلْفَهْمِ، أَمَّا ذُو ٱلْفَهْمِ فَيَسْكُتُ.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ٱلسَّاعِي بِٱلْوِشَايَةِ يُفْشِي ٱلسِّرَّ، وَٱلْأَمِينُ ٱلرُّوحِ يَكْتُمُ ٱلْأَمْرَ.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حَيْثُ لَا تَدْبِيرٌ يَسْقُطُ ٱلشَّعْبُ، أَمَّا ٱلْخَلَاصُ فَبِكَثْرَةِ ٱلْمُشِيرِينَ.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ضَرَرًا يُضَرُّ مَنْ يَضْمَنُ غَرِيبًا، وَمَنْ يُبْغِضُ صَفْقَ ٱلْأَيْدِي مُطْمَئِنٌّ.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اَلْمَرْأَةُ ذَاتُ ٱلنِّعْمَةِ تُحَصِّلُ كَرَامَةً، وَٱلْأَشِدَّاءُ يُحَصِّلُونَ غِنًى.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اَلرَّجُلُ ٱلرَّحِيمُ يُحْسِنُ إِلَى نَفْسِهِ، وَٱلْقَاسِي يُكَدِّرُ لَحْمَهُ.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اَلشِّرِّيرُ يَكْسَبُ أُجْرَةَ غِشٍّ، وَٱلزَّارِعُ ٱلْبِرَّ أُجْرَةَ أَمَانَةٍ.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كَمَا أَنَّ ٱلْبِرَّ يَؤُولُ إِلَى ٱلْحَيَاةِ كَذَلِكَ مَنْ يَتْبَعُ ٱلشَّرَّ فَإِلَى مَوْتِهِ.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كَرَاهَةُ ٱلرَّبِّ مُلْتَوُو ٱلْقَلْبِ، وَرِضَاهُ مُسْتَقِيمُو ٱلطَّرِيقِ.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يَدٌ لِيَدٍ لَا يَتَبَرَّرُ ٱلشِّرِّيرُ، أَمَّا نَسْلُ ٱلصِّدِّيقِينَ فَيَنْجُو.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خِزَامَةُ ذَهَبٍ فِي فِنْطِيسَةِ خِنْزِيرَةٍ ٱلْمَرْأَةُ ٱلْجَمِيلَةُ ٱلْعَدِيمَةُ ٱلْعَقْلِ.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شَهْوَةُ ٱلْأَبْرَارِ خَيْرٌ فَقَطْ. رَجَاءُ ٱلْأَشْرَارِ سَخَطٌ.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يُوجَدُ مَنْ يُفَرِّقُ فَيَزْدَادُ أَيْضًا، وَمَنْ يُمْسِكُ أَكْثَرَ مِنَ ٱللَّائِقِ وَإِنَّمَا إِلَى ٱلْفَقْرِ.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ٱلنَّفْسُ ٱلسَّخِيَّةُ تُسَمَّنُ، وَٱلْمُرْوِي هُوَ أَيْضًا يُرْوَى.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مُحْتَكِرُ ٱلْحِنْطَةِ يَلْعَنُهُ ٱلشَّعْبُ، وَٱلْبَرَكَةُ عَلَى رَأْسِ ٱلْبَائِعِ.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مَنْ يَطْلُبُ ٱلْخَيْرَ يَلْتَمِسُ ٱلرِّضَا، وَمَنْ يَطْلُبُ ٱلشَّرَّ فَٱلشَّرُّ يَأْتِيهِ.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مَنْ يَتَّكِلْ عَلَى غِنَاهُ يَسْقُطْ، أَمَّا ٱلصِّدِّيقُونَ فَيَزْهُونَ كَٱلْوَرَقِ.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مَنْ يُكَدِّرُ بَيْتَهُ يَرِثِ ٱلرِّيحَ، وَٱلْغَبِيُّ خَادِمٌ لِحَكِيمِ ٱلْقَلْبِ.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ثَمَرُ ٱلصِّدِّيقِ شَجَرَةُ حَيَاةٍ، وَرَابِحُ ٱلنُّفُوسِ حَكِيمٌ.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هُوَذَا ٱلصِّدِّيقُ يُجَازَى فِي ٱلْأَرْضِ، فَكَمْ بِٱلْحَرِيِّ ٱلشِّرِّيرُ وَٱلْخَاطِئُ!</w:t>
      </w:r>
    </w:p>
    <w:p>
      <w:pPr>
        <w:pStyle w:val="Heading2"/>
        <w:bidi/>
      </w:pPr>
      <w:r>
        <w:rPr>
          <w:rtl/>
          <w:cs/>
          <w:lang w:val="ar_AE" w:bidi="ar_AE"/>
        </w:rPr>
        <w:t>Proverbs 12:1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مَنْ يُحِبُّ ٱلتَّأْدِيبَ يُحِبُّ ٱلْمَعْرِفَةَ، وَمَنْ يُبْغِضُ ٱلتَّوْبِيخَ فَهُوَ بَلِيدٌ.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ٱلصَّالِحُ يَنَالُ رِضًى مِنْ قِبَلِ ٱلرَّبِّ، أَمَّا رَجُلُ ٱلْمَكَايِدِ فَيَحْكُمُ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لَا يُثَبَّتُ ٱلْإِنْسَانُ بِٱلشَّرِّ، أَمَّا أَصْلُ ٱلصِّدِّيقِينَ فَلَا يَتَقَلْقَلُ.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اَلْمَرْأَةُ ٱلْفَاضِلَةُ تَاجٌ لِبَعْلِهَا، أَمَّا ٱلْمُخْزِيَةُ فَكَنَخْرٍ فِي عِظَامِهِ.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أَفْكَارُ ٱلصِّدِّيقِينَ عَدْلٌ. تَدَابِيرُ ٱلْأَشْرَارِ غِشٌّ.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كَلَامُ ٱلْأَشْرَارِ كُمُونٌ لِلدَّمِ، أَمَّا فَمُ ٱلْمُسْتَقِيمِينَ فَيُنَجِّيهِمْ.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تَنْقَلِبُ ٱلْأَشْرَارُ وَلَا يَكُونُونَ، أَمَّا بَيْتُ ٱلصِّدِّيقِينَ فَيَثْبُتُ.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بِحَسَبِ فِطْنَتِهِ يُحْمَدُ ٱلْإِنْسَانُ، أَمَّا ٱلْمُلْتَوِي ٱلْقَلْبِ فَيَكُونُ لِلْهَوَانِ.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اَلْحَقِيرُ وَلَهُ عَبْدٌ خَيْرٌ مِنَ ٱلْمُتَمَجِّدِ وَيُعْوِزُهُ ٱلْخُبْزُ.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ٱلصِّدِّيقُ يُرَاعِي نَفْسَ بَهِيمَتِهِ، أَمَّا مَرَاحِمُ ٱلْأَشْرَارِ فَقَاسِيَةٌ.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مَنْ يَشْتَغِلْ بِحَقْلِهِ يَشْبَعْ خُبْزًا، أَمَّا تَابِعُ ٱلْبَطَّالِينَ فَهُوَ عَدِيمُ ٱلْفَهْمِ.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اِشْتَهَى ٱلشِّرِّيرُ صَيْدَ ٱلْأَشْرَارِ، وَأَصْلُ ٱلصِّدِّيقِينَ يُجْدِي.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فِي مَعْصِيَةِ ٱلشَّفَتَيْنِ شَرَكُ ٱلشِّرِّيرِ، أَمَّا ٱلصِّدِّيقُ فَيَخْرُجُ مِنَ ٱلضِّيقِ.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ٱلْإِنْسَانُ يَشْبَعُ خَيْرًا مِنْ ثَمَرِ فَمِهِ، وَمُكَافَأَةُ يَدَيِ ٱلْإِنْسَانِ تُرَدُّ 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طَرِيقُ ٱلْجَاهِلِ مُسْتَقِيمٌ فِي عَيْنَيْهِ، أَمَّا سَامِعُ ٱلْمَشُورَةِ فَهُوَ حَكِيمٌ.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غَضَبُ ٱلْجَاهِلِ يُعْرَفُ فِي يَوْمِهِ، أَمَّا سَاتِرُ ٱلْهَوَانِ فَهُوَ ذَكِيٌّ.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مَنْ يَتَفَوَّهْ بِٱلْحَقِّ يُظْهِرِ ٱلْعَدْلَ، وَٱلشَّاهِدُ ٱلْكَاذِبُ يُظْهِرُ غِشًّا.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يُوجَدُ مَنْ يَهْذُرُ مِثْلَ طَعْنِ ٱلسَّيْفِ، أَمَّا لِسَانُ ٱلْحُكَمَاءِ فَشِفَاءٌ.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شَفَةُ ٱلصِّدْقِ تَثْبُتُ إِلَى ٱلْأَبَدِ، وَلِسَانُ ٱلْكَذِبِ إِنَّمَا هُوَ إِلَى طَرْفَةِ ٱلْعَيْنِ.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اَلْغِشُّ فِي قَلْبِ ٱلَّذِينَ يُفَكِّرُونَ فِي ٱلشَّرِّ، أَمَّا ٱلْمُشِيرُونَ بِٱلسَّلَامِ فَلَهُمْ فَرَحٌ.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لَا يُصِيبُ ٱلصِّدِّيقَ شَرٌّ، أَمَّا ٱلْأَشْرَارُ فَيَمْتَلِئُونَ سُوءًا.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كَرَاهَةُ ٱلرَّبِّ شَفَتَا كَذِبٍ، أَمَّا ٱلْعَامِلُونَ بِٱلصِّدْقِ فَرِضَاهُ.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اَلرَّجُلُ ٱلذَّكِيُّ يَسْتُرُ ٱلْمَعْرِفَةَ، وَقَلْبُ ٱلْجَاهِلِ يُنَادِي بِٱلْحَمَقِ.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يَدُ ٱلْمُجْتَهِدِينَ تَسُودُ، أَمَّا ٱلرَّخْوَةُ فَتَكُونُ تَحْتَ ٱلْجِزْيَةِ.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ٱلْغَمُّ فِي قَلْبِ ٱلرَّجُلِ يُحْنِيهِ، وَٱلْكَلِمَةُ ٱلطَّيِّبَةُ تُفَرِّحُهُ.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ٱلصِّدِّيقُ يَهْدِي صَاحِبَهُ، أَمَّا طَرِيقُ ٱلْأَشْرَارِ فَتُضِلُّهُمْ.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ٱلرَّخَاوَةُ لَا تَمْسِكُ صَيْدًا، أَمَّا ثَرْوَةُ ٱلْإِنْسَانِ ٱلْكَرِيمَةُ فَهِيَ الِٱجْتِهَادُ.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فِي سَبِيلِ ٱلْبِرِّ حَيَاةٌ، وَفِي طَرِيقِ مَسْلِكِهِ لَا مَوْتَ.</w:t>
      </w:r>
    </w:p>
    <w:p>
      <w:pPr>
        <w:pStyle w:val="Heading2"/>
        <w:bidi/>
      </w:pPr>
      <w:r>
        <w:rPr>
          <w:rtl/>
          <w:cs/>
          <w:lang w:val="ar_AE" w:bidi="ar_AE"/>
        </w:rPr>
        <w:t>Proverbs 13:1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اَلِٱبْنُ ٱلْحَكِيمُ يَقْبَلُ تَأْدِيبَ أَبِيهِ، وَٱلْمُسْتَهْزِئُ لَا يَسْمَعُ ٱنْتِهَارًا.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مِنْ ثَمَرَةِ فَمِهِ يَأْكُلُ ٱلْإِنْسَانُ خَيْرًا، وَمَرَامُ ٱلْغَادِرِينَ ظُلْمٌ.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مَنْ يَحْفَظُ فَمَهُ يَحْفَظُ نَفْسَهُ. مَنْ يَشْحَرْ شَفَتَيْهِ فَلَهُ هَلَاكٌ.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نَفْسُ ٱلْكَسْلَانِ تَشْتَهِي وَلَا شَيْءَ لَهَا، وَنَفْسُ ٱلْمُجْتَهِدِينَ تَسْمَنُ.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اَلصِّدِّيقُ يُبْغِضُ كَلَامَ كَذِبٍ، وَٱلشِّرِّيرُ يُخْزِي وَيُخْجِلُ.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اَلْبِرُّ يَحْفَظُ ٱلْكَامِلَ طَرِيقَهُ، وَٱلشَّرُّ يَقْلِبُ ٱلْخَاطِئَ.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يُوجَدُ مَنْ يَتَغَانَى وَلَا شَيْءَ عِنْدَهُ، وَمَنْ يَتَفَاقَرُ وَعِنْدَهُ غِنًى جَزِيلٌ.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فِدْيَةُ نَفْسِ رَجُلٍ غِنَاهُ، أَمَّا ٱلْفَقِيرُ فَلَا يَسْمَعُ ٱنْتِهَارًا.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نُورُ ٱلصِّدِّيقِينَ يُفَرِّحُ، وَسِرَاجُ ٱلْأَشْرَارِ يَنْطَفِئُ.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اَلْخِصَامُ إِنَّمَا يَصِيرُ بِٱلْكِبْرِيَاءِ، وَمَعَ ٱلْمُتَشَاوِرِينَ حِكْمَةٌ.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غِنَى ٱلْبُطْلِ يَقِلُّ، وَٱلْجَامِعُ بِيَدِهِ يَزْدَادُ.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ٱلرَّجَاءُ ٱلْمُمَاطَلُ يُمْرِضُ ٱلْقَلْبَ، وَٱلشَّهْوَةُ ٱلْمُتَمَّمَةُ شَجَرَةُ حَيَاةٍ.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مَنِ ٱزْدَرَى بِٱلْكَلِمَةِ يُخْرِبُ نَفْسَهُ، وَمَنْ خَشِيَ ٱلْوَصِيَّةَ يُكَافَأُ.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شَرِيعَةُ ٱلْحَكِيمِ يَنْبُوعُ حَيَاةٍ لِلْحَيَدَانِ عَنْ أَشْرَاكِ ٱلْمَوْتِ.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اَلْفِطْنَةُ ٱلْجَيِّدَةُ تَمْنَحُ نِعْمَةً، أَمَّا طَرِيقُ ٱلْغَادِرِينَ فَأَوْعَرُ.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كُلُّ ذَكِيٍّ يَعْمَلُ بِٱلْمَعْرِفَةِ، وَٱلْجَاهِلُ يَنْشُرُ حُمْقًا.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اَلرَّسُولُ ٱلشِّرِّيرُ يَقَعُ فِي ٱلشَّرِّ، وَٱلسَّفِيرُ ٱلْأَمِينُ شِفَاءٌ.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فَقْرٌ وَهَوَانٌ لِمَنْ يَرْفُضُ ٱلتَّأْدِيبَ، وَمَنْ يُلَاحِظ ٱلتَّوْبِيخَ يُكْرَمْ.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اَلشَّهْوَةُ ٱلْحَاصِلَةُ تَلُذُّ ٱلنَّفْسَ، أَمَّا كَرَاهَةُ ٱلْجُهَّالِ فَهِيَ ٱلْحَيَدَانُ عَنِ ٱلشَّرِّ.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اَلْمُسَايِرُ ٱلْحُكَمَاءَ يَصِيرُ حَكِيمًا، وَرَفِيقُ ٱلْجُهَّالِ يُضَرُّ.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اَلشَّرُّ يَتْبَعُ ٱلْخَاطِئِينَ، وَٱلصِّدِّيقُونَ يُجَازَوْنَ خَيْرًا.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اَلصَّالِحُ يُورِثُ بَنِي ٱلْبَنِينَ، وَثَرْوَةُ ٱلْخَاطِئِ تُذْخَرُ لِلصِّدِّيقِ.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فِي حَرْثِ ٱلْفُقَرَاءِ طَعَامٌ كَثِيرٌ، وَيُوجَدُ هَالِكٌ مِنْ عَدَمِ ٱلْحَقِّ.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مَنْ يَمْنَعُ عَصَاهُ يَمْقُتِ ٱبْنَهُ، وَمَنْ أَحَبَّهُ يَطْلُبُ لَهُ ٱلتَّأْدِيبَ.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اَلصِّدِّيقُ يَأْكُلُ لِشَبَعِ نَفْسِهِ، أَمَّا بَطْنُ ٱلْأَشْرَارِ فَيَحْتَاجُ.</w:t>
      </w:r>
    </w:p>
    <w:p>
      <w:pPr>
        <w:pStyle w:val="Heading2"/>
        <w:bidi/>
      </w:pPr>
      <w:r>
        <w:rPr>
          <w:rtl/>
          <w:cs/>
          <w:lang w:val="ar_AE" w:bidi="ar_AE"/>
        </w:rPr>
        <w:t>Proverbs 14:1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حِكْمَةُ ٱلْمَرْأَةِ تَبْنِي بَيْتَهَا، وَٱلْحَمَاقَةُ تَهْدِمُهُ بِيَدِهَا.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اَلسَّالِكُ بِٱسْتِقَامَتِهِ يَتَّقِي ٱلرَّبَّ، وَٱلْمُعَوِّجُ طُرُقَهُ يَحْتَقِرُهُ.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فِي فَمِ ٱلْجَاهِلِ قَضِيبٌ لِكِبْرِيَائِهِ، أَمَّا شِفَاهُ ٱلْحُكَمَاءِ فَتَحْفَظُهُمْ.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حَيْثُ لَا بَقَرٌ فَٱلْمَعْلَفُ فَارِغٌ، وَكَثْرَةُ ٱلْغَلَّةِ بِقُوَّةِ ٱلثَّوْرِ.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اَلشَّاهِدُ ٱلْأَمِينُ لَنْ يَكْذِبَ، وَٱلشَّاهِدُ ٱلزُّورُ يَتَفَوَّهُ بِٱلْأَكَاذِيبِ.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اَلْمُسْتَهْزِئُ يَطْلُبُ ٱلْحِكْمَةَ وَلَا يَجِدُهَا، وَٱلْمَعْرِفَةُ هَيِّنَةٌ لِلْفَهِيمِ.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اِذْهَبْ مِنْ قُدَّامِ رَجُلٍ جَاهِلٍ إِذْ لَا تَشْعُرُ بِشَفَتَيْ مَعْرِفَةٍ.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حِكْمَةُ ٱلذَّكِيِّ فَهْمُ طَرِيقِهِ، وَغَبَاوَةُ ٱلْجُهَّالِ غِشٌّ.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اَلْجُهَّالُ يَسْتَهْزِئُونَ بِٱلْإِثْمِ، وَبَيْنَ ٱلْمُسْتَقِيمِينَ رِضًى.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اَلْقَلْبُ يَعْرِفُ مَرَارَةَ نَفْسِهِ، وَبِفَرَحِهِ لَا يُشَارِكُهُ غَرِيبٌ.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بَيْتُ ٱلْأَشْرَارِ يُخْرَبُ، وَخَيْمَةُ ٱلْمُسْتَقِيمِينَ تُزْهِرُ.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تُوجَدُ طَرِيقٌ تَظْهَرُ لِلْإِنْسَانِ مُسْتَقِيمَةً، وَعَاقِبَتُهَا طُرُقُ ٱلْمَوْتِ.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أَيْضًا فِي ٱلضِّحِكِ يَكْتَئِبُ ٱلْقَلْبُ، وَعَاقِبَةُ ٱلْفَرَحِ حُزْنٌ.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اَلْمُرْتَدُّ فِي ٱلْقَلْبِ يَشْبَعُ مِنْ طُرُقِهِ، وَٱلرَّجُلُ ٱلصَّالِحُ مِمَّا عِنْدَهُ.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اَلْغَبِيُّ يُصَدِّقُ كُلَّ كَلِمَةٍ، وَٱلذَّكِيُّ يَنْتَبِهُ إِلَى خَطَوَاتِهِ.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اَلْحَكِيمُ يَخْشَى وَيَحِيدُ عَنِ ٱلشَّرِّ، وَٱلْجَاهِلُ يَتَصَلَّفُ وَيَثِقُ.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اَلسَّرِيعُ ٱلْغَضَبِ يَعْمَلُ بِٱلْحَمَقِ، وَذُو ٱلْمَكَايِدِ يُشْنَأُ.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اَلْأَغْبِيَاءُ يَرِثُونَ ٱلْحَمَاقَةَ، وَٱلْأَذْكِيَاءُ يُتَوَّجُونَ بِٱلْمَعْرِفَةِ.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ٱلْأَشْرَارُ يَنْحَنُونَ أَمَامَ ٱلْأَخْيَارِ، وَٱلْأَثَمَةُ لَدَى أَبْوَابِ ٱلصِّدِّيقِ.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أَيْضًا مِنْ قَرِيبِهِ يُبْغَضُ ٱلْفَقِيرُ، وَمُحِبُّو ٱلْغَنِيِّ كَثِيرُونَ.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مَنْ يَحْتَقِرُ قَرِيبَهُ يُخْطِئُ، وَمَنْ يَرْحَمُ ٱلْمَسَاكِينَ فَطُوبَى 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أَمَا يَضِلُّ مُخْتَرِعُو ٱلشَّرِّ؟ أَمَّا ٱلرَّحْمَةُ وَٱلْحَقُّ فَيَهْدِيَانِ مُخْتَرِعِي ٱلْخَيْرِ.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فِي كُلِّ تَعَبٍ مَنْفَعَةٌ، وَكَلَامُ ٱلشَّفَتَيْنِ إِنَّمَا هُوَ إِلَى ٱلْفَقْرِ.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تَاجُ ٱلْحُكَمَاءِ غِنَاهُمْ. تَقَدُّمُ ٱلْجُهَّالِ حَمَاقَةٌ.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اَلشَّاهِدُ ٱلْأَمِينُ مُنَجِّي ٱلنُّفُوسِ، وَمَنْ يَتَفَوَّهُ بِٱلْأَكَاذِيبِ فَغِشٌّ.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فِي مَخَافَةِ ٱلرَّبِّ ثِقَةٌ شَدِيدَةٌ، وَيَكُونُ لِبَنِيهِ مَلْجَأٌ.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مَخَافَةُ ٱلرَّبِّ يَنْبُوعُ حَيَاةٍ لِلْحَيَدَانِ عَنْ أَشْرَاكِ ٱلْمَوْتِ.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فِي كَثْرَةِ ٱلشَّعْبِ زِينَةُ ٱلْمَلِكِ، وَفِي عَدَمِ ٱلْقَوْمِ هَلَاكُ ٱلْأَمِيرِ.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بَطِيءُ ٱلْغَضَبِ كَثِيرُ ٱلْفَهْمِ، وَقَصِيرُ ٱلرُّوحِ مُعَلِّي ٱلْحَمَقِ.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حَيَاةُ ٱلْجَسَدِ هُدُوءُ ٱلْقَلْبِ، وَنَخْرُ ٱلْعِظَامِ ٱلْحَسَدُ.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ظَالِمُ ٱلْفَقِيرِ يُعَيِّرُ خَالِقَهُ، وَيُمَجِّدُهُ رَاحِمُ ٱلْمِسْكِينِ.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اَلشِّرِّيرُ يُطْرَدُ بِشَرِّهِ، أَمَّا ٱلصِّدِّيقُ فَوَاثِقٌ عِنْدَ مَوْتِهِ.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فِي قَلْبِ ٱلْفَهِيمِ تَسْتَقِرُّ ٱلْحِكْمَةُ، وَمَا فِي دَاخِلِ ٱلْجُهَّالِ يُعْرَفُ.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اَلْبِرُّ يَرْفَعُ شَأْنَ ٱلْأُمَّةِ، وَعَارُ ٱلشُّعُوبِ ٱلْخَطِيَّةُ.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رِضْوَانُ ٱلْمَلِكِ عَلَى ٱلْعَبْدِ ٱلْفَطِنِ، وَسَخَطُهُ يَكُونُ عَلَى ٱلْمُخْزِي.</w:t>
      </w:r>
    </w:p>
    <w:p>
      <w:pPr>
        <w:pStyle w:val="Heading2"/>
        <w:bidi/>
      </w:pPr>
      <w:r>
        <w:rPr>
          <w:rtl/>
          <w:cs/>
          <w:lang w:val="ar_AE" w:bidi="ar_AE"/>
        </w:rPr>
        <w:t>Proverbs 15:1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اَلْجَوَابُ ٱللَّيِّنُ يَصْرِفُ ٱلْغَضَبَ، وَٱلْكَلَامُ ٱلْمُوجِعُ يُهَيِّجُ ٱلسَّخَطَ.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لِسَانُ ٱلْحُكَمَاءِ يُحَسِّنُ ٱلْمَعْرِفَةَ، وَفَمُ ٱلْجُهَّالِ يُنْبِعُ حَمَاقَةً.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فِي كُلِّ مَكَانٍ عَيْنَا ٱلرَّبِّ مُرَاقِبَتَانِ ٱلطَّالِحِينَ وَٱلصَّالِحِينَ.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هُدُوءُ ٱللِّسَانِ شَجَرَةُ حَيَاةٍ، وَٱعْوِجَاجُهُ سَحْقٌ فِي ٱلرُّوحِ.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اَلْأَحْمَقُ يَسْتَهِينُ بِتَأْدِيبِ أَبِيهِ، أَمَّا مُرَاعِي ٱلتَّوْبِيخِ فَيَذْكَى.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فِي بَيْتِ ٱلصِّدِّيقِ كَنْزٌ عَظِيمٌ، وَفِي دَخْلِ ٱلْأَشْرَارِ كَدَرٌ.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شِفَاهُ ٱلْحُكَمَاءِ تَذُرُّ مَعْرِفَةً، أَمَّا قَلْبُ ٱلْجُهَّالِ فَلَيْسَ كَذَلِكَ.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ذَبِيحَةُ ٱلْأَشْرَارِ مَكْرَهَةُ ٱلرَّبِّ، وَصَلَاةُ ٱلْمُسْتَقِيمِينَ مَرْضَاتُهُ.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مَكْرَهَةُ ٱلرَّبِّ طَرِيقُ ٱلشِّرِّيرِ، وَتَابِعُ ٱلْبِرِّ يُحِبُّهُ.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تَأْدِيبُ شَرٍّ لِتَارِكِ ٱلطَّرِيقِ. مُبْغِضُ ٱلتَّوْبِيخِ يَمُوتُ.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اَلْهَاوِيَةُ وَٱلْهَلَاكُ أَمَامَ ٱلرَّبِّ. كَمْ بِٱلْحَرِيِّ قُلُوبُ بَنِي آدَمَ!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اَلْمُسْتَهْزِئُ لَا يُحِبُّ مُوَبِّخَهُ. إِلَى ٱلْحُكَمَاءِ لَا يَذْهَبُ.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اَلْقَلْبُ ٱلْفَرْحَانُ يَجْعَلُ ٱلْوَجْهَ طَلِقًا، وَبِحُزْنِ ٱلْقَلْبِ تَنْسَحِقُ ٱلرُّوحُ.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قَلْبُ ٱلْفَهِيمِ يَطْلُبُ مَعْرِفَةً، وَفَمُ ٱلْجُهَّالِ يَرْعَى حَمَاقَةً.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كُلُّ أَيَّامِ ٱلْحَزِينِ شَقِيَّةٌ، أَمَّا طَيِّبُ ٱلْقَلْبِ فَوَلِيمَةٌ دَائِمَةٌ.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اَلْقَلِيلُ مَعَ مَخَافَةِ ٱلرَّبِّ، خَيْرٌ مِنْ كَنْزٍ عَظِيمٍ مَعَ هَمٍّ.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أَكْلَةٌ مِنَ ٱلْبُقُولِ حَيْثُ تَكُونُ ٱلْمَحَبَّةُ، خَيْرٌ مِنْ ثَوْرٍ مَعْلُوفٍ وَمَعَهُ بُغْضَةٌ.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اَلرَّجُلُ ٱلْغَضُوبُ يُهَيِّجُ ٱلْخُصُومَةَ، وَبَطِيءُ ٱلْغَضَبِ يُسَكِّنُ ٱلْخِصَامَ.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طَرِيقُ ٱلْكَسْلَانِ كَسِيَاجٍ مِنْ شَوْكٍ، وَطَرِيقُ ٱلْمُسْتَقِيمِينَ مَنْهَجٌ.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اَلِٱبْنُ ٱلْحَكِيمُ يَسُرُّ أَبَاهُ، وَٱلرَّجُلُ ٱلْجَاهِلُ يَحْتَقِرُ أُمَّهُ.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ٱلْحَمَاقَةُ فَرَحٌ لِنَاقِصِ ٱلْفَهْمِ، أَمَّا ذُو ٱلْفَهْمِ فَيُقَوِّمُ سُلُوكَهُ.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مَقَاصِدُ بِغَيْرِ مَشُورَةٍ تَبْطُلُ، وَبِكَثْرَةِ ٱلْمُشِيرِينَ تَقُومُ.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لِلْإِنْسَانِ فَرَحٌ بِجَوَابِ فَمِهِ، وَٱلْكَلِمَةُ فِي وَقْتِهَا مَا أَحْسَنَهَا!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طَرِيقُ ٱلْحَيَاةِ لِلْفَطِنِ إِلَى فَوْقُ، لِلْحَيَدَانِ عَنِ ٱلْهَاوِيَةِ مِنْ تَحْتُ.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اَلرَّبُّ يَقْلَعُ بَيْتَ ٱلْمُتَكَبِّرِينَ، وَيُوَطِّدُ تُخْمَ ٱلْأَرْمَلَةِ.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مَكْرَهَةُ ٱلرَّبِّ أَفْكَارُ ٱلشِّرِّيرِ، وَلِلْأَطْهَارِ كَلَامٌ حَسَنٌ.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اَلْمُولَعُ بِٱلْكَسْبِ يُكَدِّرُ بَيْتَهُ، وَٱلْكَارِهُ ٱلْهَدَايَا يَعِيشُ.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قَلْبُ ٱلصِّدِّيقِ يَتَفَكَّرُ بِٱلْجَوَابِ، وَفَمُ ٱلْأَشْرَارِ يُنْبِعُ شُرُورًا.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اَلرَّبُّ بَعِيدٌ عَنِ ٱلْأَشْرَارِ، وَيَسْمَعُ صَلَاةَ ٱلصِّدِّيقِينَ.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نُورُ ٱلْعَيْنَيْنِ يُفَرِّحُ ٱلْقَلْبَ. اَلْخَبَرُ ٱلطَّيِّبُ يُسَمِّنُ ٱلْعِظَامَ.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اَلْأُذُنُ ٱلسَّامِعَةُ تَوْبِيخَ ٱلْحَيَاةِ تَسْتَقِرُّ بَيْنَ ٱلْحُكَمَاءِ.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مَنْ يَرْفُضُ ٱلتَّأْدِيبَ يُرْذِلُ نَفْسَهُ، وَمَنْ يَسْمَعُ لِلتَّوْبِيخِ يَقْتَنِي فَهْمًا.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مَخَافَةُ ٱلرَّبِّ أَدَبُ حِكْمَةٍ، وَقَبْلَ ٱلْكَرَامَةِ ٱلتَّوَاضُعُ.</w:t>
      </w:r>
    </w:p>
    <w:p>
      <w:pPr>
        <w:pStyle w:val="Heading2"/>
        <w:bidi/>
      </w:pPr>
      <w:r>
        <w:rPr>
          <w:rtl/>
          <w:cs/>
          <w:lang w:val="ar_AE" w:bidi="ar_AE"/>
        </w:rPr>
        <w:t>Proverbs 16:1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لِلْإِنْسَانِ تَدَابِيرُ ٱلْقَلْبِ، وَمِنَ ٱلرَّبِّ جَوَابُ ٱللِّسَانِ.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كُلُّ طُرُقِ ٱلْإِنْسَانِ نَقِيَّةٌ فِي عَيْنَيْ نَفْسِهِ، وَٱلرَّبُّ وَازِنُ ٱلْأَرْوَاحِ.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أَلْقِ عَلَى ٱلرَّبِّ أَعْمَالَكَ فَتُثَبَّتَ أَفْكَارُكَ.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اَلرَّبُّ صَنَعَ ٱلْكُلَّ لِغَرَضِهِ، وَٱلشِّرِّيرَ أَيْضًا لِيَوْمِ ٱلشَّرِّ.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مَكْرَهَةُ ٱلرَّبِّ كُلُّ مُتَشَامِخِ ٱلْقَلْبِ. يَدًا لِيَدٍ لَا يَتَبَرَّأُ.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بِٱلرَّحْمَةِ وَٱلْحَقِّ يُسْتَرُ ٱلْإِثْمُ، وَفِي مَخَافَةِ ٱلرَّبِّ ٱلْحَيَدَانُ عَنِ ٱلشَّرِّ.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إِذَا أَرْضَتِ ٱلرَّبَّ طُرُقُ إِنْسَانٍ، جَعَلَ أَعْدَاءَهُ أَيْضًا يُسَالِمُونَهُ.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اَلْقَلِيلُ مَعَ ٱلْعَدْلِ خَيْرٌ مِنْ دَخْلٍ جَزِيلٍ بِغَيْرِ حَقٍّ.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قَلْبُ ٱلْإِنْسَانِ يُفَكِّرُ فِي طَرِيقِهِ، وَٱلرَّبُّ يَهْدِي خَطْوَتَهُ.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فِي شَفَتَيِ ٱلْمَلِكِ وَحْيٌ. فِي ٱلْقَضَاءِ فَمُهُ لَا يَخُونُ.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قَبَّانُ ٱلْحَقِّ وَمَوَازِينُهُ لِلرَّبِّ. كُلُّ مَعَايِيرِ ٱلْكِيسِ عَمَلُهُ.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مَكْرَهَةُ ٱلْمُلُوكِ فِعْلُ ٱلشَّرِّ، لِأَنَّ ٱلْكُرْسِيَّ يُثَبَّتُ بِٱلْبِرِّ.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مَرْضَاةُ ٱلْمُلُوكِ شَفَتَا حَقٍّ، وَٱلْمُتَكَلِّمُ بِٱلْمُسْتَقِيمَاتِ يُحَبُّ.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غَضَبُ ٱلْمَلِكِ رُسُلُ ٱلْمَوْتِ، وَٱلْإِنْسَانُ ٱلْحَكِيمُ يَسْتَعْطِفُهُ.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فِي نُورِ وَجْهِ ٱلْمَلِكِ حَيَاةٌ، وَرِضَاهُ كَسَحَابِ ٱلْمَطَرِ ٱلْمُتَأَخِّرِ.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قِنْيَةُ ٱلْحِكْمَةِ كَمْ هِيَ خَيْرٌ مِنَ ٱلذَّهَبِ، وَقِنْيَةُ ٱلْفَهْمِ تُخْتَارُ عَلَى ٱلْفِضَّةِ!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مَنْهَجُ ٱلْمُسْتَقِيمِينَ ٱلْحَيَدَانُ عَنِ ٱلشَّرِّ. حَافِظٌ نَفْسَهُ حَافِظٌ طَرِيقَهُ.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قَبْلَ ٱلْكَسْرِ ٱلْكِبْرِيَاءُ، وَقَبْلَ ٱلسُّقُوطِ تَشَامُخُ ٱلرُّوحِ.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تَوَاضُعُ ٱلرُّوحِ مَعَ ٱلْوُدَعَاءِ خَيْرٌ مِنْ قَسْمِ ٱلْغَنِيمَةِ مَعَ ٱلْمُتَكَبِّرِينَ.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ٱلْفَطِنُ مِنْ جِهَةِ أَمْرٍ يَجِدُ خَيْرًا، وَمَنْ يَتَّكِلُ عَلَى ٱلرَّبِّ فَطُوبَى 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حَكِيمُ ٱلْقَلْبِ يُدْعَى فَهِيمًا، وَحَلَاوَةُ ٱلشَّفَتَيْنِ تَزِيدُ عِلْمًا.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ٱلْفِطْنَةُ يَنْبُوعُ حَيَاةٍ لِصَاحِبِهَا، وَتَأْدِيبُ ٱلْحَمْقَى حَمَاقَةٌ.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قَلْبُ ٱلْحَكِيمِ يُرْشِدُ فَمَهُ وَيَزِيدُ شَفَتَيْهِ عِلْمًا.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اَلْكَلَامُ ٱلْحَسَنُ شَهْدُ عَسَلٍ، حُلْوٌ لِلنَّفْسِ وَشِفَاءٌ لِلْعِظَامِ.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تُوجَدُ طَرِيقٌ تَظْهَرُ لِلْإِنْسَانِ مُسْتَقِيمَةً وَعَاقِبَتُهَا طُرُقُ ٱلْمَوْتِ.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نَفْسُ ٱلتَّعِبِ تُتْعِبُ لَهُ، لِأَنَّ فَمَهُ يَحِثُّهُ.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ٱلرَّجُلُ ٱللَّئِيمُ يَنْبُشُ ٱلشَّرَّ، وَعَلَى شَفَتَيْهِ كَٱلنَّارِ ٱلْمُتَّقِدَةِ.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رَجُلُ ٱلْأَكَاذِيبِ يُطْلِقُ ٱلْخُصُومَةَ، وَٱلنَّمَّامُ يُفَرِّقُ ٱلْأَصْدِقَاءَ.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اَلرَّجُلُ ٱلظَّالِمُ يُغْوِي صَاحِبَهُ وَيَسُوقُهُ إِلَى طَرِيقٍ غَيْرِ صَالِحَةٍ.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مَنْ يُغَمِّضُ عَيْنَيْهِ لِيُفَكِّرَ فِي ٱلْأَكَاذِيبِ، وَمَنْ يَعَضُّ شَفَتَيْهِ، فَقَدْ أَكْمَلَ شَرًّا.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تَاجُ جَمَالٍ: شَيْبَةٌ تُوجَدُ فِي طَرِيقِ ٱلْبِرِّ.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اَلْبَطِيءُ ٱلْغَضَبِ خَيْرٌ مِنَ ٱلْجَبَّارِ، وَمَالِكُ رُوحِهِ خَيْرٌ مِمَّنْ يَأْخُذُ مَدِينَةً.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ٱلْقُرْعَةُ تُلْقَى فِي ٱلْحِضْنِ، وَمِنَ ٱلرَّبِّ كُلُّ حُكْمِهَا.</w:t>
      </w:r>
    </w:p>
    <w:p>
      <w:pPr>
        <w:pStyle w:val="Heading2"/>
        <w:bidi/>
      </w:pPr>
      <w:r>
        <w:rPr>
          <w:rtl/>
          <w:cs/>
          <w:lang w:val="ar_AE" w:bidi="ar_AE"/>
        </w:rPr>
        <w:t>Proverbs 17:1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لُقْمَةٌ يَابِسَةٌ وَمَعَهَا سَلَامَةٌ، خَيْرٌ مِنْ بَيْتٍ مَلآنٍ ذَبَائِحَ مَعَ خِصَامٍ.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اَلْعَبْدُ ٱلْفَطِنُ يَتَسَلَّطُ عَلَى ٱلِٱبْنِ ٱلْمُخْزِي وَيُقَاسِمُ ٱلْإِخْوَةَ ٱلْمِيرَاثَ.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ٱلْبُوطَةُ لِلْفِضَّةِ، وَٱلْكُورُ لِلذَّهَبِ، وَمُمْتَحِنُ ٱلْقُلُوبِ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ٱلْفَاعِلُ ٱلشَّرَّ يَصْغَى إِلَى شَفَةِ ٱلْإِثْمِ، وَٱلْكَاذِبُ يَأْذَنُ لِلِسَانِ فَسَادٍ.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ٱلْمُسْتَهْزِئُ بِٱلْفَقِيرِ يُعَيِّرُ خَالِقَهُ. ٱلْفَرْحَانُ بِبَلِيَّةٍ لَا يَتَبَرَّأُ.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تَاجُ ٱلشُّيُوخِ بَنُو ٱلْبَنِينَ، وَفَخْرُ ٱلْبَنِينَ آبَاؤُهُمْ.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لَا تَلِيقُ بِٱلْأَحْمَقِ شَفَةُ ٱلسُّودَدِ. كَمْ بِٱلْأَحْرَى شَفَةُ ٱلْكَذِبِ بِٱلشَّرِيفِ!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ٱلْهَدِيَّةُ حَجَرٌ كَرِيمٌ فِي عَيْنَيْ قَابِلِهَا، حَيْثُمَا تَتَوَجَّهْ تُفْلِحْ.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مَنْ يَسْتُرْ مَعْصِيَةً يَطْلُبِ ٱلْمَحَبَّةَ، وَمَنْ يُكَرِّرْ أَمْرًا يُفَرِّقْ بَيْنَ ٱلْأَصْدِقَاءِ.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اَلِٱنْتِهَارُ يُؤَثِّرُ فِي ٱلْحَكِيمِ أَكْثَرَ مِنْ مِئَةِ جَلْدَةٍ فِي ٱلْجَاهِلِ.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اَلشِّرِّيرُ إِنَّمَا يَطْلُبُ ٱلتَّمَرُّدَ فَيُطْلَقُ عَلَيْهِ رَسُولٌ قَاسٍ.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لِيُصَادِفِ ٱلْإِنْسَانَ دُبَّةٌ ثَكُولٌ وَلَا جَاهِلٌ فِي حَمَاقَتِهِ.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مَنْ يُجَازِي عَنْ خَيْرٍ بِشَرٍّ لَنْ يَبْرَحَ ٱلشَّرُّ مِنْ بَيْتِهِ.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اِبْتِدَاءُ ٱلْخِصَامِ إِطْلَاقُ ٱلْمَاءِ، فَقَبْلَ أَنْ تَدْفُقَ ٱلْمُخَاصَمَةُ ٱتْرُكْهَا.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مُبَرِّئُ ٱلْمُذْنِبَ وَمُذَنِّبُ ٱلْبَرِيءَ كِلَاهُمَا مَكْرَهَةُ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لِمَاذَا فِي يَدِ ٱلْجَاهِلِ ثَمَنٌ؟ أَلِٱقْتِنَاءِ ٱلْحِكْمَةِ وَلَيْسَ لَهُ فَهْمٌ؟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اَلصَّدِيقُ يُحِبُّ فِي كُلِّ وَقْتٍ، أَمَّا ٱلْأَخُ فَلِلشِّدَّةِ يُولَدُ.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اَلْإِنْسَانُ ٱلنَّاقِصُ ٱلْفَهْمِ يَصْفِقُ كَفًّا وَيَضْمَنُ صَاحِبَهُ ضَمَانًا.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مُحِبُّ ٱلْمَعْصِيَةِ مُحِبُّ ٱلْخِصَامِ. ٱلْمُعَلِّي بَابَهُ يَطْلُبُ ٱلْكَسْرَ.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ٱلْمُلْتَوِي ٱلْقَلْبِ لَا يَجِدُ خَيْرًا، وَٱلْمُتَقَلِّبُ ٱللِّسَانِ يَقَعُ فِي ٱلسُّوءِ.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مَنْ يَلِدُ جَاهِلًا فَلِحَزَنِهِ، وَلَا يَفْرَحُ أَبُو ٱلْأَحْمَقِ.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ٱلْقَلْبُ ٱلْفَرْحَانُ يُطَيِّبُ ٱلْجِسْمَ، وَٱلرُّوحُ ٱلْمُنْسَحِقَةُ تُجَفِّفُ ٱلْعَظْمَ.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ٱلشِّرِّيرُ يَأْخُذُ ٱلرَّشْوَةَ مِنَ ٱلْحِضْنِ لِيُعَوِّجَ طُرُقَ ٱلْقَضَاءِ.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ٱلْحِكْمَةُ عِنْدَ ٱلْفَهِيمِ، وَعَيْنَا ٱلْجَاهِلِ فِي أَقْصَى ٱلْأَرْضِ.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ٱلِٱبْنُ ٱلْجَاهِلُ غَمٌّ لِأَبِيهِ، وَمَرَارَةٌ لِلَّتِي وَلَدَتْهُ.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أَيْضًا تَغْرِيمُ ٱلْبَرِيءِ لَيْسَ بِحَسَنٍ، وَكَذَلِكَ ضَرْبُ ٱلشُّرَفَاءِ لِأَجْلِ ٱلِٱسْتِقَامَةِ.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ذُو ٱلْمَعْرِفَةِ يُبْقِي كَلَامَهُ، وَذُو ٱلْفَهْمِ وَقُورُ ٱلرُّوحِ.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بَلِ ٱلْأَحْمَقُ إِذَا سَكَتَ يُحْسَبُ حَكِيمًا، وَمَنْ ضَمَّ شَفَتَيْهِ فَهِيمًا.</w:t>
      </w:r>
    </w:p>
    <w:p>
      <w:pPr>
        <w:pStyle w:val="Heading2"/>
        <w:bidi/>
      </w:pPr>
      <w:r>
        <w:rPr>
          <w:rtl/>
          <w:cs/>
          <w:lang w:val="ar_AE" w:bidi="ar_AE"/>
        </w:rPr>
        <w:t>Proverbs 18:1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ٱلْمُعْتَزِلُ يَطْلُبُ شَهْوَتَهُ. بِكُلِّ مَشُورَةٍ يَغْتَاظُ.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اَلْجَاهِلُ لَا يُسَرُّ بِٱلْفَهْمِ، بَلْ بِكَشْفِ قَلْبِهِ.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إِذَا جَاءَ ٱلشِّرِّيرُ جَاءَ ٱلِٱحْتِقَارُ أَيْضًا، وَمَعَ ٱلْهَوَانِ عَارٌ.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كَلِمَاتُ فَمِ ٱلْإِنْسَانِ مِيَاهٌ عَمِيقَةٌ. نَبْعُ ٱلْحِكْمَةِ نَهْرٌ مُنْدَفِقٌ.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رَفْعُ وَجْهِ ٱلشِّرِّيرِ لَيْسَ حَسَنًا لِإِخْطَاءِ ٱلصِّدِّيقِ فِي ٱلْقَضَاءِ.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شَفَتَا ٱلْجَاهِلِ تُدَاخِلَانِ فِي ٱلْخُصُومَةِ، وَفَمُهُ يَدْعُو بِضَرَبَاتٍ.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فَمُ ٱلْجَاهِلِ مَهْلَكَةٌ لَهُ، وَشَفَتَاهُ شَرَكٌ لِنَفْسِهِ.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كَلَامُ ٱلنَّمَّامِ مِثْلُ لُقَمٍ حُلْوَةٍ وَهُوَ يَنْزِلُ إِلَى مَخَادِعِ ٱلْبَطْنِ.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أَيْضًا ٱلْمُتَرَاخِي فِي عَمَلِهِ هُوَ أَخُو ٱلْمُسْرِفِ.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اِسْمُ ٱلرَّبِّ بُرْجٌ حَصِينٌ، يَرْكُضُ إِلَيْهِ ٱلصِّدِّيقُ وَيَتَمَنَّعُ.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ثَرْوَةُ ٱلْغَنِيِّ مَدِينَتُهُ ٱلْحَصِينَةُ، وَمِثْلُ سُورٍ عَالٍ فِي تَصَوُّرِهِ.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قَبْلَ ٱلْكَسْرِ يَتَكَبَّرُ قَلْبُ ٱلْإِنْسَانِ، وَقَبْلَ ٱلْكَرَامَةِ ٱلتَّوَاضُعُ.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مَنْ يُجِيبُ عَنْ أَمْرٍ قَبْلَ أَنْ يَسْمَعَهُ، فَلَهُ حَمَاقَةٌ وَعَارٌ.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رُوحُ ٱلْإِنْسَانِ تَحْتَمِلُ مَرَضَهُ، أَمَّا ٱلرُّوحُ ٱلْمَكْسُورَةُ فَمَنْ يَحْمِلُهَا؟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قَلْبُ ٱلْفَهِيمِ يَقْتَنِي مَعْرِفَةً، وَأُذُنُ ٱلْحُكَمَاءِ تَطْلُبُ عِلْمًا.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هَدِيَّةُ ٱلْإِنْسَانِ تُرَحِّبُ لَهُ وَتَهْدِيهِ إِلَى أَمَامِ ٱلْعُظَمَاءِ.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اَلْأَوَّلُ فِي دَعْوَاهُ مُحِقٌّ، فَيَأْتِي رَفِيقُهُ وَيَفْحَصُهُ.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اَلْقُرْعَةُ تُبَطِّلُ ٱلْخُصُومَاتِ وَتَفْصِلُ بَيْنَ ٱلْأَقْوِيَاءِ.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اَلْأَخُ أَمْنَعُ مِنْ مَدِينَةٍ حَصِينَةٍ، وَٱلْمُخَاصَمَاتُ كَعَارِضَةِ قَلْعَةٍ.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مِنْ ثَمَرِ فَمِ ٱلْإِنْسَانِ يَشْبَعُ بَطْنُهُ، مِنْ غَلَّةِ شَفَتَيْهِ يَشْبَعُ.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اَلْمَوْتُ وَٱلْحَيَاةُ فِي يَدِ ٱللِّسَانِ، وَأَحِبَّاؤُهُ يَأْكُلُونَ ثَمَرَهُ.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مَنْ يَجِدُ زَوْجَةً يَجِدُ خَيْرًا وَيَنَالُ رِضًى مِنَ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بِتَضَرُّعَاتٍ يَتَكَلَّمُ ٱلْفَقِيرُ، وَٱلْغَنِيُّ يُجَاوِبُ بِخُشُونَةٍ.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اَلْمُكْثِرُ ٱلْأَصْحَابِ يُخْرِبُ نَفْسَهُ، وَلَكِنْ يُوجَدُ مُحِبٌّ أَلْزَقُ مِنَ ٱلْأَخِ.</w:t>
      </w:r>
    </w:p>
    <w:p>
      <w:pPr>
        <w:pStyle w:val="Heading2"/>
        <w:bidi/>
      </w:pPr>
      <w:r>
        <w:rPr>
          <w:rtl/>
          <w:cs/>
          <w:lang w:val="ar_AE" w:bidi="ar_AE"/>
        </w:rPr>
        <w:t>Proverbs 19:1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ٱلْفَقِيرُ ٱلسَّالِكُ بِكَمَالِهِ خَيْرٌ مِنْ مُلْتَوِي ٱلشَّفَتَيْنِ وَهُوَ جَاهِلٌ.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أَيْضًا كَوْنُ ٱلنَّفْسِ بِلَا مَعْرِفَةٍ لَيْسَ حَسَنًا، وَٱلْمُسْتَعْجِلُ بِرِجْلَيْهِ يُخْطِئُ.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حَمَاقَةُ ٱلرَّجُلِ تُعَوِّجُ طَرِيقَهُ، وَعَلَى ٱلرَّبِّ يَحْنَقُ قَلْبُهُ.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اَلْغِنَى يُكْثِرُ ٱلْأَصْحَابَ، وَٱلْفَقِيرُ مُنْفَصِلٌ عَنْ قَرِيبِهِ.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شَاهِدُ ٱلزُّورِ لَا يَتَبَرَّأُ، وَٱلْمُتَكَلِّمُ بِٱلْأَكَاذِيبِ لَا يَنْجُو.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كَثِيرُونَ يَسْتَعْطِفُونَ وَجْهَ ٱلشَّرِيفِ، وَكُلٌّ صَاحِبٌ لِذِي ٱلْعَطَايَا.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كُلُّ إِخْوَةِ ٱلْفَقِيرِ يُبْغِضُونَهُ، فَكَمْ بِٱلْحَرِيِّ أَصْدِقَاؤُهُ يَبْتَعِدُونَ عَنْهُ! مَنْ يَتْبَعُ أَقْوَالًا فَهِيَ 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اَلْمُقْتَنِي ٱلْحِكْمَةَ يُحِبُّ نَفْسَهُ. ٱلْحَافِظُ ٱلْفَهْمِ يَجِدُ خَيْرًا.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شَاهِدُ ٱلزُّورِ لَا يَتَبَرَّأُ، وَٱلْمُتَكَلِّمُ بِٱلْأَكَاذِيبِ يَهْلِكُ.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اَلتَّنَعُّمُ لَا يَلِيقُ بِٱلْجَاهِلِ. كَمْ بِٱلْأَوْلَى لَا يَلِيقُ بِٱلْعَبْدِ أَنْ يَتَسَلَّطَ عَلَى ٱلرُّؤَسَاءِ!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تَعَقُّلُ ٱلْإِنْسَانِ يُبْطِئُ غَضَبَهُ، وَفَخْرُهُ ٱلصَّفْحُ عَنْ مَعْصِيَةٍ.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كَزَمْجَرَةِ ٱلْأَسَدِ حَنَقُ ٱلْمَلِكِ، وَكَالطَّلِّ عَلَى ٱلْعُشْبِ رِضْوَانُهُ.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اَلِٱبْنُ ٱلْجَاهِلُ مُصِيبَةٌ عَلَى أَبِيهِ، وَمُخَاصَمَاتُ ٱلزَّوْجَةِ كَٱلْوَكْفِ ٱلْمُتَتَابِعِ.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اَلْبَيْتُ وَٱلثَّرْوَةُ مِيرَاثٌ مِنَ ٱلْآبَاءِ، أَمَّا ٱلزَّوْجَةُ ٱلْمُتَعَقِّلَةُ فَمِنْ عِنْدِ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اَلْكَسَلُ يُلْقِي فِي ٱلسُّبَاتِ، وَٱلنَّفْسُ ٱلْمُتَرَاخِيَةُ تَجُوعُ.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حَافِظُ ٱلْوَصِيَّةِ حَافِظٌ نَفْسَهُ، وَٱلْمُتَهَاوِنُ بِطُرُقِهِ يَمُوتُ.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مَنْ يَرْحَمُ ٱلْفَقِيرَ يُقْرِضُ ٱلرَّبَّ، وَعَنْ مَعْرُوفِهِ يُجَازِيهِ.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أَدِّبِ ٱبْنَكَ لِأَنَّ فِيهِ رَجَاءً، وَلَكِنْ عَلَى إِمَاتَتِهِ لَا تَحْمِلْ نَفْسَكَ.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اَلشَّدِيدُ ٱلْغَضَبِ يَحْمِلُ عُقُوبَةً، لِأَنَّكَ إِذَا نَجَّيْتَهُ فَبَعْدُ تُعِيدُ.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اِسْمَعِ ٱلْمَشُورَةَ وَٱقْبَلِ ٱلتَّأْدِيبَ، لِكَيْ تَكُونَ حَكِيمًا فِي آخِرَتِكَ.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فِي قَلْبِ ٱلْإِنْسَانِ أَفْكَارٌ كَثِيرَةٌ، لَكِنْ مَشُورَةُ ٱلرَّبِّ هِيَ تَثْبُتُ.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زِينَةُ ٱلْإِنْسَانِ مَعْرُوفَهُ، وَٱلْفَقِيرُ خَيْرٌ مِنَ ٱلْكَذُوبِ.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مَخَافَةُ ٱلرَّبِّ لِلْحَيَاةِ. يَبِيتُ شَبْعَانَ لَا يَتَعَهَّدُهُ شَرٌّ.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اَلْكَسْلَانُ يُخْفِي يَدَهُ فِي ٱلصَّحْفَةِ، وَأَيْضًا إِلَى فَمِهِ لَا يَرُدُّهَا.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اِضْرِبِ ٱلْمُسْتَهْزِئَ فَيَتَذَكَّى ٱلْأَحْمَقُ، وَوَبِّخْ فَهِيمًا فَيَفْهَمَ مَعْرِفَةً.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ٱلْمُخَرِّبُ أَبَاهُ وَٱلطَّارِدُ أُمَّهُ هُوَ ٱبْنٌ مُخْزٍ وَمُخْجِلٌ.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كُفَّ يَا ٱبْنِي عَنِ ٱسْتِمَاعِ ٱلتَّعْلِيمِ لِلضَّلَالَةِ عَنْ كَلَامِ ٱلْمَعْرِفَةِ.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اَلشَّاهِدُ ٱللَّئِيمُ يَسْتَهْزِئُ بِٱلْحَقِّ، وَفَمُ ٱلْأَشْرَارِ يَبْلَعُ ٱلْإِثْمَ.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اَلْقِصَاصُ مُعَدٌّ لِلْمُسْتَهْزِئِينَ، وَٱلضَّرْبُ لِظَهْرِ ٱلْجُهَّالِ.</w:t>
      </w:r>
    </w:p>
    <w:p>
      <w:pPr>
        <w:pStyle w:val="Heading2"/>
        <w:bidi/>
      </w:pPr>
      <w:r>
        <w:rPr>
          <w:rtl/>
          <w:cs/>
          <w:lang w:val="ar_AE" w:bidi="ar_AE"/>
        </w:rPr>
        <w:t>Proverbs 20:1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اَلْخَمْرُ مُسْتَهْزِئَةٌ. ٱلْمُسْكِرُ عَجَّاجٌ، وَمَنْ يَتَرَنَّحُ بِهِمَا فَلَيْسَ بِحَكِيمٍ.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رُعْبُ ٱلْمَلِكِ كَزَمْجَرَةِ ٱلْأَسَدِ. ٱلَّذِي يُغِيظُهُ يُخْطِئُ إِلَى نَفْسِهِ.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مَجْدُ ٱلرَّجُلِ أَنْ يَبْتَعِدَ عَنِ ٱلْخِصَامِ، وَكُلُّ أَحْمَقَ يُنَازِعُ.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اَلْكَسْلَانُ لَا يَحْرُثُ بِسَبَبِ ٱلشِّتَاءِ، فَيَسْتَعْطِي فِي ٱلْحَصَادِ وَلَا يُعْطَى.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اَلْمَشُورَةُ فِي قَلْبِ ٱلرَّجُلِ مِيَاهٌ عَمِيقَةٌ، وَذُو ٱلْفِطْنَةِ يَسْتَقِيهَا.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أَكْثَرُ ٱلنَّاسِ يُنَادُونَ كُلُّ وَاحِدٍ بِصَلَاحِهِ، أَمَّا ٱلرَّجُلُ ٱلْأَمِينُ فَمَنْ يَجِدُهُ؟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اَلصِّدِّيقُ يَسْلُكُ بِكَمَالِهِ. طُوبَى لِبَنِيهِ بَعْدَهُ.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اَلْمَلِكُ ٱلْجَالِسُ عَلَى كُرْسِيِّ ٱلْقَضَاءِ يُذَرِّي بِعَيْنِهِ كُلَّ شَرٍّ.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مَنْ يَقُولُ: «إِنِّي زَكَّيْتُ قَلْبِي، تَطَهَّرْتُ مِنْ خَطِيَّتِي»؟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مِعْيَارٌ فَمِعْيَارٌ، مِكْيَالٌ فَمِكْيَالٌ، كِلَاهُمَا مَكْرَهَةٌ عِنْدَ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اَلْوَلَدُ أَيْضًا يُعْرَفُ بِأَفْعَالِهِ، هَلْ عَمَلُهُ نَقِيٌّ وَمُسْتَقِيمٌ؟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اَلْأُذُنُ ٱلسَّامِعَةُ وَٱلْعَيْنُ ٱلْبَاصِرَةُ، ٱلرَّبُّ صَنَعَهُمَا كِلْتَيْهِمَا.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لَا تُحِبَّ ٱلنَّوْمَ لِئَلَّا تَفْتَقِرَ. ٱفْتَحْ عَيْنَيْكَ تَشْبَعْ خُبْزًا.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«رَدِيءٌ، رَدِيءٌ!» يَقُولُ ٱلْمُشْتَرِي، وَإِذَا ذَهَبَ فَحِينَئِذٍ يَفْتَخِرُ!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يُوجَدُ ذَهَبٌ وَكَثْرَةُ لَآلِئَ، أَمَّا شِفَاهُ ٱلْمَعْرِفَةِ فَمَتَاعٌ ثَمِينٌ.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خُذْ ثَوْبَهُ لِأَنَّهُ ضَمِنَ غَرِيبًا، وَلِأَجْلِ ٱلْأَجَانِبِ ٱرْتَهِنْ مِنْهُ.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خُبْزُ ٱلْكَذِبِ لَذِيذٌ لِلْإِنْسَانِ، وَمِنْ بَعْدُ يَمْتَلِئُ فَمُهُ حَصًى.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اَلْمَقَاصِدُ تُثَبَّتُ بِٱلْمَشُورَةِ، وَبِالتَّدَابِيرِ ٱعْمَلْ حَرْبًا.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اَلسَّاعِي بِٱلْوِشَايَةِ يُفْشِي ٱلسِّرَّ، فَلَا تُخَالِطِ ٱلْمُفَتِّحَ شَفَتَيْهِ.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مَنْ سَبَّ أَبَاهُ أَوْ أُمَّهُ يَنْطَفِئُ سِرَاجُهُ فِي حَدَقَةِ ٱلظَّلَامِ.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رُبَّ مُلْكٍ مُعَجِّلٍ فِي أَوَّلِهِ، أَمَّا آخِرَتُهُ فَلَا تُبَارَكُ.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لَا تَقُلْ: «إِنِّي أُجَازِي شَرًّا». ٱنْتَظِرِ ٱلرَّبَّ فَيُخَلِّصَكَ.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مِعْيَارٌ فَمِعْيَارٌ مَكْرَهَةُ ٱلرَّبِّ، وَمَوَازِينُ ٱلْغِشِّ غَيْرُ صَالِحَةٍ.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مِنَ ٱلرَّبِّ خَطَوَاتُ ٱلرَّجُلِ، أَمَّا ٱلْإِنْسَانُ فَكَيْفَ يَفْهَمُ طَرِيقَهُ؟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هُوَ شَرَكٌ لِلْإِنْسَانِ أَنْ يَلْغُوَ قَائِلًا: «مُقَدَّسٌ»، وَبَعْدَ ٱلنَّذْرِ أَنْ يَسْأَلَ!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اَلْمَلِكُ ٱلْحَكِيمُ يُشَتِّتُ ٱلْأَشْرَارَ، وَيَرُدُّ عَلَيْهِمِ ٱلنَّوْرَجَ.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نَفْسُ ٱلْإِنْسَانِ سِرَاجُ ٱلرَّبِّ، يُفَتِّشُ كُلَّ مَخَادِعِ ٱلْبَطْنِ.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ٱلرَّحْمَةُ وَٱلْحَقُّ يَحْفَظَانِ ٱلْمَلِكَ، وَكُرْسِيُّهُ يُسْنَدُ بِٱلرَّحْمَةِ.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فَخْرُ ٱلشُّبَّانِ قُوَّتُهُمْ، وَبَهَاءُ ٱلشُّيُوخِ ٱلشَّيْبُ.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حُبُرُ جُرْحٍ مُنَقِّيَةٌ لِلشِّرِّيرِ، وَضَرَبَاتٌ بَالِغَةٌ مَخَادِعَ ٱلْبَطْنِ.</w:t>
      </w:r>
    </w:p>
    <w:p>
      <w:pPr>
        <w:pStyle w:val="Heading2"/>
        <w:bidi/>
      </w:pPr>
      <w:r>
        <w:rPr>
          <w:rtl/>
          <w:cs/>
          <w:lang w:val="ar_AE" w:bidi="ar_AE"/>
        </w:rPr>
        <w:t>Proverbs 21:1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قَلْبُ ٱلْمَلِكِ فِي يَدِ ٱلرَّبِّ كَجَدَاوِلِ مِيَاهٍ، حَيْثُمَا شَاءَ يُمِيلُهُ.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كُلُّ طُرُقِ ٱلْإِنْسَانِ مُسْتَقِيمَةٌ فِي عَيْنَيْهِ، وَٱلرَّبُّ وَازِنُ ٱلْقُلُوبِ.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فِعْلُ ٱلْعَدْلِ وَٱلْحَقِّ أَفْضَلُ عِنْدَ ٱلرَّبِّ مِنَ ٱلذَّبِيحَةِ.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طُمُوحُ ٱلْعَيْنَيْنِ وَٱنْتِفَاخُ ٱلْقَلْبِ، نُورُ ٱلْأَشْرَارِ خَطِيَّةٌ.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أَفْكَارُ ٱلْمُجْتَهِدِ إِنَّمَا هِيَ لِلْخِصْبِ، وَكُلُّ عَجُولٍ إِنَّمَا هُوَ لِلْعَوَزِ.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جَمْعُ ٱلْكُنُوزِ بِلِسَانٍ كَاذِبٍ، هُوَ بُخَارٌ مَطْرُودٌ لِطَالِبِي ٱلْمَوْتِ.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اِغْتِصَابُ ٱلْأَشْرَارِ يَجْرُفُهُمْ، لِأَنَّهُمْ أَبَوْا إِجْرَاءَ ٱلْعَدْلِ.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طَرِيقُ رَجُلٍ مَوْزُورٍ هِيَ مُلْتَوِيَةٌ، أَمَّا ٱلزَّكِيُّ فَعَمَلُهُ مُسْتَقِيمٌ.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اَلسُّكْنَى فِي زَاوِيَةِ ٱلسَّطْحِ، خَيْرٌ مِنِ ٱمْرَأَةٍ مُخَاصِمَةٍ وَبَيْتٍ مُشْتَرِكٍ.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نَفْسُ ٱلشِّرِّيرِ تَشْتَهِي ٱلشَّرَّ. قَرِيبُهُ لَا يَجِدُ نِعْمَةً فِي عَيْنَيْهِ.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بِمُعَاقَبَةِ ٱلْمُسْتَهْزِئِ يَصِيرُ ٱلْأَحْمَقُ حَكِيمًا، وَٱلْحَكِيمُ بِٱلْإِرْشَادِ يَقْبَلُ مَعْرِفَةً.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اَلْبَارُّ يَتَأَمَّلُ بَيْتَ ٱلشِّرِّيرِ وَيَقْلِبُ ٱلْأَشْرَارَ فِي ٱلشَّرِّ.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مَنْ يَسُدُّ أُذُنَيْهِ عَنْ صُرَاخِ ٱلْمِسْكِينِ، فَهُوَ أَيْضًا يَصْرُخُ وَلَا يُسْتَجَابُ.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اَلْهَدِيَّةُ فِي ٱلْخَفَاءِ تَفْثَأُ ٱلْغَضَبَ، وَٱلرَّشْوَةُ فِي ٱلْحِضْنِ تَفْثَأُ ٱلسَّخَطَ ٱلشَّدِيدَ.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إِجْرَاءُ ٱلْحَقِّ فَرَحٌ لِلصِّدِّيقِ، وَٱلْهَلَاكُ لِفَاعِلِي ٱلْإِثْمِ.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اَلرَّجُلُ ٱلضَّالُّ عَنْ طَرِيقِ ٱلْمَعْرِفَةِ يَسْكُنُ بَيْنَ جَمَاعَةِ ٱلْأَخِيلَةِ.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مُحِبُّ ٱلْفَرَحِ إِنْسَانٌ مُعْوِزٌ. مُحِبُّ ٱلْخَمْرِ وَٱلدُّهْنِ لَا يَسْتَغْنِي.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اَلشِّرِّيرُ فِدْيَةُ ٱلصِّدِّيقِ، وَمَكَانَ ٱلْمُسْتَقِيمِينَ ٱلْغَادِرُ.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اَلسُّكْنَى فِي أَرْضٍ بَرِّيَّةٍ خَيْرٌ مِنِ ٱمْرَأَةٍ مُخَاصِمَةٍ حَرِدَةٍ.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كَنْزٌ مُشْتَهًى وَزَيْتٌ فِي بَيْتِ ٱلْحَكِيمِ، أَمَّا ٱلرَّجُلُ ٱلْجَاهِلُ فَيُتْلِفُهُ.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اَلتَّابِعُ ٱلْعَدْلَ وَٱلرَّحْمَةَ يَجِدُ حَيَاةً، حَظًّا وَكَرَامَةً.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اَلْحَكِيمُ يَتَسَوَّرُ مَدِينَةَ ٱلْجَبَابِرَةِ، وَيُسْقِطُ قُوَّةَ مُعْتَمَدِهَا.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مَنْ يَحْفَظُ فَمَهُ وَلِسَانَهُ، يَحْفَظُ مِنَ ٱلضِّيقَاتِ نَفْسَهُ.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اَلْمُنْتَفِخُ ٱلْمُتَكَبِّرُ ٱسْمُهُ «مُسْتَهْزِئٌ»، عَامِلٌ بِفَيَضَانِ ٱلْكِبْرِيَاءِ.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شَهْوَةُ ٱلْكَسْلَانِ تَقْتُلُهُ، لِأَنَّ يَدَيْهِ تَأْبَيَانِ ٱلشُّغْلَ.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اَلْيَوْمَ كُلَّهُ يَشْتَهِي شَهْوَةً، أَمَّا ٱلصِّدِّيقُ فَيُعْطِي وَلَا يُمْسِكُ.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ذَبِيحَةُ ٱلشِّرِّيرِ مَكْرَهَةٌ، فَكَمْ بِٱلْحَرِيِّ حِينَ يُقَدِّمُهَا بِغِشٍّ!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شَاهِدُ ٱلزُّورِ يَهْلِكُ، وَٱلرَّجُلُ ٱلسَّامِعُ لِلْحَقِّ يَتَكَلَّمُ.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اَلشِّرِّيرُ يُوقِحُ وَجْهَهُ، أَمَّا ٱلْمُسْتَقِيمُ فَيُثَبِّتُ طُرُقَهُ.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لَيْسَ حِكْمَةٌ وَلَا فِطْنَةٌ وَلَا مَشُورَةٌ تُجَاهَ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اَلْفَرَسُ مُعَدٌّ لِيَوْمِ ٱلْحَرْبِ، أَمَّا ٱلنُّصْرَةُ فَمِنَ ٱلرَّبِّ.</w:t>
      </w:r>
    </w:p>
    <w:p>
      <w:pPr>
        <w:pStyle w:val="Heading2"/>
        <w:bidi/>
      </w:pPr>
      <w:r>
        <w:rPr>
          <w:rtl/>
          <w:cs/>
          <w:lang w:val="ar_AE" w:bidi="ar_AE"/>
        </w:rPr>
        <w:t>Proverbs 22:1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اَلصِّيتُ أَفْضَلُ مِنَ ٱلْغِنَى ٱلْعَظِيمِ، وَٱلنِّعْمَةُ ٱلصَّالِحَةُ أَفْضَلُ مِنَ ٱلْفِضَّةِ وَٱلذَّهَبِ.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اَلْغَنِيُّ وَٱلْفَقِيرُ يَتَلَاقَيَانِ، صَانِعُهُمَا كِلَيْهِمَا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اَلذَّكِيُّ يُبْصِرُ ٱلشَّرَّ فَيَتَوَارَى، وَٱلْحَمْقَى يَعْبُرُونَ فَيُعَاقَبُونَ.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ثَوَابُ ٱلتَّوَاضُعِ وَمَخَافَةِ ٱلرَّبِّ هُوَ غِنًى وَكَرَامَةٌ وَحَيَاةٌ.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شَوْكٌ وَفُخُوخٌ فِي طَرِيقِ ٱلْمُلْتَوِي. مَنْ يَحْفَظْ نَفْسَهُ يَبْتَعِدْ عَنْهَا.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رَبِّ ٱلْوَلَدَ فِي طَرِيقِهِ، فَمَتَى شَاخَ أَيْضًا لَا يَحِيدُ عَنْهُ.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اَلْغَنِيُّ يَتَسَلَّطُ عَلَى ٱلْفَقِيرِ، وَٱلْمُقْتَرِضُ عَبْدٌ لِلْمُقْرِضِ.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ٱلزَّارِعُ إِثْمًا يَحْصُدُ بَلِيَّةً، وَعَصَا سَخَطِهِ تَفْنَى.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اَلصَّالِحُ ٱلْعَيْنِ هُوَ يُبَارَكُ، لِأَنَّهُ يُعْطِي مِنْ خُبْزِهِ لِلْفَقِيرِ.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أُطْرُدِ ٱلْمُسْتَهْزِئَ فَيَخْرُجَ ٱلْخِصَامُ، وَيَبْطُلَ ٱلنِّزَاعُ وَٱلْخِزْيُ.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مَنْ أَحَبَّ طَهَارَةَ ٱلْقَلْبِ، فَلِنِعْمَةِ شَفَتَيْهِ يَكُونُ ٱلْمَلِكُ صَدِيقَهُ.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عَيْنَا ٱلرَّبِّ تَحْفَظَانِ ٱلْمَعْرِفَةَ، وَهُوَ يَقْلِبُ كَلَامَ ٱلْغَادِرِينَ.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قَالَ ٱلْكَسْلَانُ: «ٱلْأَسَدُ فِي ٱلْخَارِجِ، فَأُقْتَلُ فِي ٱلشَّوَارِعِ!».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فَمُ ٱلْأَجْنَبِيَّاتِ هُوَّةٌ عَمِيقَةٌ. مَمْقُوتُ ٱلرَّبِّ يَسْقُطُ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اَلْجَهَالَةُ مُرْتَبِطَةٌ بِقَلْبِ ٱلْوَلَدِ. عَصَا ٱلتَّأْدِيبِ تُبْعِدُهَا عَنْهُ.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ظَالِمُ ٱلْفَقِيرِ تَكْثِيرًا لِمَا لَهُ، وَمُعْطِي ٱلْغَنِيِّ، إِنَّمَا هُمَا لِلْعَوَزِ.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أَمِلْ أُذْنَكَ وَٱسْمَعْ كَلَامَ ٱلْحُكَمَاءِ، وَوَجِّهْ قَلْبَكَ إِلَى مَعْرِفَتِي،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لِأَنَّهُ حَسَنٌ إِنْ حَفِظْتَهَا فِي جَوْفِكَ، إِنْ تَتَثَبَّتْ جَمِيعًا عَلَى شَفَتَيْكَ.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لِيَكُونَ ٱتِّكَالُكَ عَلَى ٱلرَّبِّ، عَرَّفْتُكَ أَنْتَ ٱلْيَوْمَ.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أَلَمْ أَكْتُبْ لَكَ أُمُورًا شَرِيفَةً مِنْ جِهَةِ مُؤَامَرَةٍ وَمَعْرِفَةٍ؟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لِأُعَلِّمَكَ قِسْطَ كَلَامِ ٱلْحَقِّ، لِتَرُدَّ جَوَابَ ٱلْحَقِّ لِلَّذِينَ أَرْسَلُوكَ.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لَا تَسْلُبِ ٱلْفَقِيرَ لِكَوْنِهِ فَقِيرًا، وَلَا تَسْحَقِ ٱلْمِسْكِينَ فِي ٱلْبَابِ،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لِأَنَّ ٱلرَّبَّ يُقِيمُ دَعْوَاهُمْ، وَيَسْلُبُ سَالِبِي أَنْفُسِهِمْ.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لَاتَسْتَصْحِبْ غَضُوبًا، وَمَعَ رَجُلٍ سَاخِطٍ لَاتَجِيءْ،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لِئَلَّا تَأْلَفَ طُرُقَهُ، وَتَأْخُذَ شَرَكًا إِلَى نَفْسِكَ.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لَا تَكُنْ مِنْ صَافِقِي ٱلْكَفِّ، وَلَا مِنْ ضَامِنِي ٱلدُّيُونِ.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إِنْ لَمْ يَكُنْ لَكَ مَا تَفِي، فَلِمَاذَا يَأْخُذُ فِرَاشَكَ مِنْ تَحْتِكَ؟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لَا تَنْقُلِ ٱلتُّخْمَ ٱلْقَدِيمَ ٱلَّذِي وَضَعَهُ آبَاؤُكَ.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أَرَأَيْتَ رَجُلًا مُجْتَهِدًا فِي عَمَلِهِ؟ أَمَامَ ٱلْمُلُوكِ يَقِفُ. لَايَقِفُ أَمَامَ ٱلرَّعَاعِ!</w:t>
      </w:r>
    </w:p>
    <w:p>
      <w:pPr>
        <w:pStyle w:val="Heading2"/>
        <w:bidi/>
      </w:pPr>
      <w:r>
        <w:rPr>
          <w:rtl/>
          <w:cs/>
          <w:lang w:val="ar_AE" w:bidi="ar_AE"/>
        </w:rPr>
        <w:t>Proverbs 23:1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إِذَا جَلَسْتَ تَأْكُلُ مَعَ مُتَسَلِّطٍ، فَتَأَمَّلْ مَا هُوَ أَمَامَكَ تَأَمُّلًا،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وَضَعْ سِكِّينًا لِحَنْجَرَتِكَ إِنْ كُنْتَ شَرِهًا.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لَا تَشْتَهِ أَطَايِبَهُ لِأَنَّهَا خُبْزُ أَكَاذِيبَ.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لَا تَتْعَبْ لِكَيْ تَصِيرَ غَنِيًّا. كُفَّ عَنْ فِطْنَتِكَ.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هَلْ تُطَيِّرُ عَيْنَيْكَ نَحْوَهُ وَلَيْسَ هُوَ؟ لِأَنَّهُ إِنَّمَا يَصْنَعُ لِنَفْسِهِ أَجْنِحَةً. كَٱلنَّسْرِ يَطِيرُ نَحْوَ ٱلسَّمَاءِ.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لَا تَأْكُلْ خُبْزَ ذِي عَيْنٍ شِرِّيرَةٍ، وَلَا تَشْتَهِ أَطَايِبَهُ،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لِأَنَّهُ كَمَا شَعَرَ فِي نَفْسِهِ هَكَذَا هُوَ. يَقُولُ لَكَ: «كُلْ وَٱشْرَبْ» وَقَلْبُهُ لَيْسَ مَعَكَ.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ٱللُّقْمَةُ ٱلَّتِي أَكَلْتَهَا تَتَقَيَّأُهَا، وَتَخْسَرُ كَلِمَاتِكَ ٱلْحُلْوَةَ.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فِي أُذُنَيْ جَاهِلٍ لَا تَتَكَلَّمْ لِأَنَّهُ يَحْتَقِرُ حِكْمَةَ كَلَامِكَ.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لَا تَنْقُلِ ٱلتُّخُمَ ٱلْقَدِيمَ، وَلَا تَدْخُلْ حُقُولَ ٱلْأَيْتَامِ،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لِأَنَّ وَلِيَّهُمْ قَوِيٌّ. هُوَ يُقِيمُ دَعْوَاهُمْ عَلَيْكَ.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وَجِّهْ قَلْبَكَ إِلَى ٱلْأَدَبِ، وَأُذُنَيْكَ إِلَى كَلِمَاتِ ٱلْمَعْرِفَةِ.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لَا تَمْنَعِ ٱلتَّأْدِيبَ عَنِ ٱلْوَلَدِ، لِأَنَّكَ إِنْ ضَرَبْتَهُ بِعَصًا لَا يَمُوتُ.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تَضْرِبُهُ أَنْتَ بِعَصًا فَتُنْقِذُ نَفْسَهُ مِنَ ٱلْهَاوِيَةِ.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يَا ٱبْنِي، إِنْ كَانَ قَلْبُكَ حَكِيمًا يَفْرَحُ قَلْبِي أَنَا أَيْضًا،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وَتَبْتَهِجُ كِلْيَتَايَ إِذَا تَكَلَّمَتْ شَفَتَاكَ بِٱلْمُسْتَقِيمَاتِ.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لَا يَحْسِدَنَّ قَلْبُكَ ٱلْخَاطِئِينَ، بَلْ كُنْ فِي مَخَافَةِ ٱلرَّبِّ ٱلْيَوْمَ كُلَّهُ.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لِأَنَّهُ لَا بُدَّ مِنْ ثَوَابٍ، وَرَجَاؤُكَ لَا يَخِيبُ.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اِسْمَعْ أَنْتَ يَا ٱبْنِي، وَكُنْ حَكِيمًا، وَأَرْشِدْ قَلْبَكَ فِي ٱلطَّرِيقِ.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لَا تَكُنْ بَيْنَ شِرِّيبِي ٱلْخَمْرِ، بَيْنَ ٱلْمُتْلِفِينَ أَجْسَادَهُمْ،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لِأَنَّ ٱلسِّكِّيرَ وَٱلْمُسْرِفَ يَفْتَقِرَانِ، وَٱلنَّوْمُ يَكْسُو ٱلْخِرَقَ.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اِسْمَعْ لِأَبِيكَ ٱلَّذِي وَلَدَكَ، وَلَا تَحْتَقِرْ أُمَّكَ إِذَا شَاخَتْ.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اِقْتَنِ ٱلْحَقَّ وَلَا تَبِعْهُ، وَٱلْحِكْمَةَ وَٱلْأَدَبَ وَٱلْفَهْمَ.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أَبُو ٱلصِّدِّيقِ يَبْتَهِجُ ٱبْتِهَاجًا، وَمَنْ وَلَدَ حَكِيمًا يُسَرُّ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يَفْرَحُ أَبُوكَ وَأُمُّكَ، وَتَبْتَهِجُ ٱلَّتِي وَلَدَتْكَ.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يَا ٱبْنِي أَعْطِنِي قَلْبَكَ، وَلْتُلَاحِظْ عَيْنَاكَ طُرُقِي.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لِأَنَّ ٱلزَّانِيَةَ هُوَّةٌ عَمِيقَةٌ، وَٱلْأَجْنَبِيَّةُ حُفْرَةٌ ضَيِّقَةٌ.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هِيَ أَيْضًا كَلِصٍّ تَكْمُنُ وَتَزِيدُ ٱلْغَادِرِينَ بَيْنَ ٱلنَّاسِ.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لِمَنِ ٱلْوَيْلُ؟ لِمَنِ ٱلشَّقَاوَةُ؟ لِمَنِ ٱلْمُخَاصَمَاتُ؟ لِمَنِ ٱلْكَرْبُ؟ لِمَنِ ٱلْجُرُوحُ بِلَا سَبَبٍ؟ لِمَنِ ٱزْمِهْرَارُ ٱلْعَيْنَيْنِ؟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لِلَّذِينَ يُدْمِنُونَ ٱلْخَمْرَ، ٱلَّذِينَ يَدْخُلُونَ فِي طَلَبِ ٱلشَّرَابِ ٱلْمَمْزُوجِ.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لَا تَنْظُرْ إِلَى ٱلْخَمْرِ إِذَا ٱحْمَرَّتْ حِينَ تُظْهِرُ حِبَابَهَا فِي ٱلْكَأْسِ وَسَاغَتْ مُرَقْرِقَةً.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فِي ٱلْآخِرِ تَلْسَعُ كَٱلْحَيَّةِ وَتَلْدَغُ كَٱلْأُفْعُوانِ.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عَيْنَاكَ تَنْظُرَانِ ٱلْأَجْنَبِيَّاتِ، وَقَلْبُكَ يَنْطِقُ بِأُمُورٍ مُلْتَوِيَةٍ.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وَتَكُونُ كَمُضْطَجعٍ فِي قَلْبِ ٱلْبَحْرِ، أَوْ كَمُضْطَجعٍ عَلَى رَأْسِ سَارِيَةٍ.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يَقُولُ: «ضَرَبُونِي وَلَمْ أَتَوَجَّعْ! لَقَدْ لَكَأُونِي وَلَمْ أَعْرِفْ! مَتَى أَسْتَيْقِظُ؟ أَعُودُ أَطْلُبُهَا بَعْدُ!».</w:t>
      </w:r>
    </w:p>
    <w:p>
      <w:pPr>
        <w:pStyle w:val="Heading2"/>
        <w:bidi/>
      </w:pPr>
      <w:r>
        <w:rPr>
          <w:rtl/>
          <w:cs/>
          <w:lang w:val="ar_AE" w:bidi="ar_AE"/>
        </w:rPr>
        <w:t>Proverbs 24:1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لَا تَحْسِدْ أَهْلَ ٱلشَّرِّ، وَلَا تَشْتَهِ أَنْ تَكُونَ مَعَهُمْ،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لِأَنَّ قَلْبَهُمْ يَلْهَجُ بِٱلِٱغْتِصَابِ، وَشِفَاهَهُمْ تَتَكَلَّمُ بِٱلْمَشَقَّةِ.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بِٱلْحِكْمَةِ يُبْنَى ٱلْبَيْتُ وَبِالْفَهْمِ يُثَبَّتُ،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وَبِالْمَعْرِفَةِ تَمْتَلِئُ ٱلْمَخَادِعُ مِنْ كُلِّ ثَرْوَةٍ كَرِيمَةٍ وَنَفِيسَةٍ.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اَلرَّجُلُ ٱلْحَكِيمُ فِي عِزٍّ، وَذُو ٱلْمَعْرِفَةِ مُتَشَدِّدُ ٱلْقُوَّةِ.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لِأَنَّكَ بِٱلتَّدَابِيرِ تَعْمَلُ حَرْبَكَ، وَٱلْخَلَاصُ بِكَثْرَةِ ٱلْمُشِيرِينَ.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اَلْحِكَمُ عَالِيَةٌ عَنِ ٱلْأَحْمَقِ. لَا يَفْتَحْ فَمَهُ فِي ٱلْبَابِ.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اَلْمُتَفَكِّرُ فِي عَمَلِ ٱلشَّرِّ يُدْعَى مُفْسِدًا.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فِكْرُ ٱلْحَمَاقَةِ خَطِيَّةٌ، وَمَكْرَهَةُ ٱلنَّاسِ ٱلْمُسْتَهْزِئُ.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إِنِ ٱرْتَخَيْتَ فِي يَوْمِ ٱلضِّيقِ ضَاقَتْ قُوَّتُكَ.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أَنْقِذِ ٱلْمُنْقَادِينَ إِلَى ٱلْمَوْتِ، وَٱلْمَمْدُودِينَ لِلْقَتْلِ. لَا تَمْتَنِعْ.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إِنْ قُلْتَ: «هُوَذَا لَمْ نَعْرِفْ هَذَا»، أَفَلَا يَفْهَمُ وَازِنُ ٱلْقُلُوبِ؟ وَحَافِظُ نَفْسِكَ أَلَا يَعْلَمُ؟ فَيَرُدُّ عَلَى ٱلْإِنْسَانِ مِثْلَ عَمَلِهِ.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يَا ٱبْنِي، كُلْ عَسَلًا لِأَنَّهُ طَيِّبٌ، وَقَطْرَ ٱلْعَسَلِ حُلْوٌ فِي حَنَكِكَ.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كَذَلِكَ مَعْرِفَةُ ٱلْحِكْمَةِ لِنَفْسِكَ. إِذَا وَجَدْتَهَا فَلَا بُدَّ مِنْ ثَوَابٍ، وَرَجَاؤُكَ لَا يَخِيبُ.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لَا تَكْمُنْ أَيُّهَا ٱلشِّرِّيرُ لِمَسْكَنِ ٱلصِّدِّيقِ. لَا تُخْرِبْ رَبْعَهُ.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لِأَنَّ ٱلصِّدِّيقَ يَسْقُطُ سَبْعَ مَرَّاتٍ وَيَقُومُ، أَمَّا ٱلْأَشْرَارُ فَيَعْثُرُونَ بِٱلشَّرِّ.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لَا تَفْرَحْ بِسُقُوطِ عَدُوِّكَ، وَلَا يَبْتَهِجْ قَلْبُكَ إِذَا عَثَرَ،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لِئَلَّا يَرَى ٱلرَّبُّ وَيَسُوءَ ذَلِكَ فِي عَيْنَيْهِ، فَيَرُدَّ عَنْهُ غَضَبَهُ.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لَا تَغَرْ مِنَ ٱلْأَشْرَارِ وَلَا تَحْسِدِ ٱلْأَثَمَةَ،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لِأَنَّهُ لَا يَكُونُ ثَوَابٌ لِلْأَشْرَارِ. سِرَاجُ ٱلْأَثَمَةِ يَنْطَفِئُ.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يَا ٱبْنِي، ٱخْشَ ٱلرَّبَّ وَٱلْمَلِكَ. لَا تُخَالِطِ ٱلْمُتَقَلِّبِينَ،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لِأَنَّ بَلِيَّتَهُمْ تَقُومُ بَغْتَةً، وَمَنْ يَعْلَمُ بَلَاءَهُمَا كِلَيْهِمَا.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هَذِهِ أَيْضًا لِلْحُكَمَاءِ: مُحَابَاةُ ٱلْوُجُوهِ فِي ٱلْحُكْمِ لَيْسَتْ صَالِحَةً.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مَنْ يَقُولُ لِلشِّرِّيرِ: «أَنْتَ صِدِّيقٌ» تَسُبُّهُ ٱلْعَامَّةُ. تَلْعَنُهُ ٱلشُّعُوبُ.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أَمَّا ٱلَّذِينَ يُؤَدِّبُونَ فَيَنْعَمُونَ، وَبَرَكَةُ خَيْرٍ تَأْتِي عَلَيْهِمْ.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تُقَبَّلُ شَفَتَا مَنْ يُجَاوِبُ بِكَلَامٍ مُسْتَقِيمٍ.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هَيِّئْ عَمَلَكَ فِي ٱلْخَارِجِ وَأَعِدَّهُ فِي حَقْلِكَ، بَعْدُ تَبْنِي بَيْتَكَ.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لَا تَكُنْ شَاهِدًا عَلَى قَرِيبِكَ بِلَا سَبَبٍ، فَهَلْ تُخَادِعُ بِشَفَتَيْكَ؟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لَا تَقُلْ: «كَمَا فَعَلَ بِي هَكَذَا أَفْعَلُ بِهِ. أَرُدُّ عَلَى ٱلْإِنْسَانِ مِثْلَ عَمَلِهِ».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عَبَرْتُ بِحَقْلِ ٱلْكَسْلَانِ وَبِكَرْمِ ٱلرَّجُلِ ٱلنَّاقِصِ ٱلْفَهْمِ،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فَإِذَا هُوَ قَدْ عَلَاهُ كُلَّهُ ٱلْقَرِيصُ، وَقَدْ غَطَّى ٱلْعَوْسَجُ وَجْهَهُ، وَجِدَارُ حِجَارَتِهِ ٱنْهَدَمَ.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ثُمَّ نَظَرْتُ وَوَجَّهْتُ قَلْبِي. رَأَيْتُ وَقَبِلْتُ تَعْلِيمًا: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نَوْمٌ قَلِيلٌ بَعْدُ نُعَاسٌ قَلِيلٌ، وَطَيُّ ٱلْيَدَيْنِ قَلِيلًا لِلرُّقُودِ،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فَيَأْتِي فَقْرُكَ كَعَدَّاءٍ وَعَوَزُكَ كَغَازٍ.</w:t>
      </w:r>
    </w:p>
    <w:p>
      <w:pPr>
        <w:pStyle w:val="Heading2"/>
        <w:bidi/>
      </w:pPr>
      <w:r>
        <w:rPr>
          <w:rtl/>
          <w:cs/>
          <w:lang w:val="ar_AE" w:bidi="ar_AE"/>
        </w:rPr>
        <w:t>Proverbs 25:1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هَذِهِ أَيْضًا أَمْثَالُ سُلَيْمَانَ ٱلَّتِي نَقَلَهَا رِجَالُ حَزَقِيَّا مَلِكِ يَهُوذَا: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مَجْدُ ٱللهِ إِخْفَاءُ ٱلْأَمْرِ، وَمَجْدُ ٱلْمُلُوكِ فَحْصُ ٱلْأَمْرِ.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اَلسَّمَاءُ لِلْعُلُوِّ، وَٱلْأَرْضُ لِلْعُمْقِ، وَقُلُوبُ ٱلْمُلُوكِ لَا تُفْحَصُ.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أَزِلِ ٱلزَّغَلَ مِنَ ٱلْفِضَّةِ، فَيَخْرُجَ إِنَاءٌ لِلصَّائِغِ.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أَزِلِ ٱلشِّرِّيرَ مِنْ قُدَّامِ ٱلْمَلِكِ، فَيُثَبَّتَ كُرْسِيُّهُ بِٱلْعَدْلِ.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لَا تَتَفَاخَرْ أَمَامَ ٱلْمَلِكِ، وَلَا تَقِفْ فِي مَكَانِ ٱلْعُظَمَاءِ،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لِأَنَّهُ خَيْرٌ أَنْ يُقَالَ لَكَ: ٱرْتَفِعْ إِلَى هُنَا، مِنْ أَنْ تُحَطَّ فِي حَضْرَةِ ٱلرَّئِيسِ ٱلَّذِي رَأَتْهُ عَيْنَاكَ.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لَا تَبْرُزْ عَاجِلًا إِلَى ٱلْخِصَامِ، لِئَلَّا تَفْعَلَ شَيْئًا فِي ٱلْآخِرِ حِينَ يُخْزِيكَ قَرِيبُكَ.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أَقِمْ دَعْوَاكَ مَعَ قَرِيبِكَ، وَلَا تُبحْ بِسِرِّ غَيْرِكَ،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لِئَلَّا يُعَيِّرَكَ ٱلسَّامِعُ، فَلَا تَنْصَرِفَ فَضِيحَتُكَ.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تُفَّاحٌ مِنْ ذَهَبٍ فِي مَصُوغٍ مِنْ فِضَّةٍ، كَلِمَةٌ مَقُولَةٌ فِي مَحَلِّهَا.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قُرْطٌ مِنْ ذَهَبٍ وَحُلِيٌّ مِنْ إِبْرِيزٍ، ٱلْمُوَبِّخُ ٱلْحَكِيمُ لِأُذُنٍ سَامِعَةٍ.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كَبَرْدِ ٱلثَّلْجِ فِي يَوْمِ ٱلْحَصَادِ، ٱلرَّسُولُ ٱلْأَمِينُ لِمُرْسِلِيهِ، لِأَنَّهُ يَرُدُّ نَفْسَ سَادَتِهِ.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سَحَابٌ وَرِيحٌ بِلَا مَطَرٍ، ٱلرَّجُلُ ٱلْمُفْتَخِرُ بِهَدِيَّةِ كَذِبٍ.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بِبُطْءِ ٱلْغَضَبِ يُقْنَعُ ٱلرَّئِيسُ، وَٱللِّسَانُ ٱللَّيِّنُ يَكْسِرُ ٱلْعَظْمَ.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أَوَجَدْتَ عَسَلًا؟ فَكُلْ كِفَايَتَكَ، لِئَلَّا تَتَّخِمَ فَتَتَقَيَّأَهُ.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اِجْعَلْ رِجْلَكَ عَزِيزَةً فِي بَيْتِ قَرِيبِكَ، لِئَلَّا يَمَلَّ مِنْكَ فَيُبْغِضَكَ.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مِقْمَعَةٌ وَسَيْفٌ وَسَهْمٌ حَادٌّ، ٱلرَّجُلُ ٱلْمُجِيبُ قَرِيبَهُ بِشَهَادَةِ زُورٍ.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سِنٌّ مَهْتُومَةٌ وَرِجْلٌ مُخَلَّعَةٌ، ٱلثِّقَةُ بِٱلْخَائِنِ فِي يَوْمِ ٱلضِّيقِ.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كَنَزْعِ ٱلثَّوْبِ فِي يَوْمِ ٱلْبَرْدِ، كَخَلٍّ عَلَى نَطْرُونٍ، مَنْ يُغَنِّي أَغَانِيَّ لِقَلْبٍ كَئِيبٍ.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إِنْ جَاعَ عَدُوُّكَ فَأَطْعِمْهُ خُبْزًا، وَإِنْ عَطِشَ فَٱسْقِهِ مَاءً،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فَإِنَّكَ تَجْمَعُ جَمْرًا عَلَى رَأْسِهِ، وَٱلرَّبُّ يُجَازِيكَ.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رِيحُ ٱلشِّمَالِ تَطْرُدُ ٱلْمَطَرَ، وَٱلْوَجْهُ ٱلْمُعْبِسُ يَطْرُدُ لِسَانًا ثَالِبًا.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اَلسُّكْنَى فِي زَاوِيَةِ ٱلسَّطْحِ، خَيْرٌ مِنِ ٱمْرَأَةٍ مُخَاصِمَةٍ فِي بَيْتٍ مُشْتَرِكٍ.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مِيَاهٌ بَارِدَةٌ لِنَفْسٍ عَطْشَانَةٍ، ٱلْخَبَرُ ٱلطَّيِّبُ مِنْ أَرْضٍ بَعِيدَةٍ.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عَيْنٌ مُكَدَّرَةٌ وَيَنْبُوعٌ فَاسِدٌ، ٱلصِّدِّيقُ ٱلْمُنْحَنِي أَمَامَ ٱلشِّرِّيرِ.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أَكْلُ كَثِيرٍ مِنَ ٱلْعَسَلِ لَيْسَ بِحَسَنٍ، وَطَلَبُ ٱلنَّاسِ مَجْدَ أَنْفُسِهِمْ ثَقِيلٌ.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مَدِينَةٌ مُنْهَدِمَةٌ بِلَا سُورٍ، ٱلرَّجُلُ ٱلَّذِي لَيْسَ لَهُ سُلْطَانٌ عَلَى رُوحِهِ.</w:t>
      </w:r>
    </w:p>
    <w:p>
      <w:pPr>
        <w:pStyle w:val="Heading2"/>
        <w:bidi/>
      </w:pPr>
      <w:r>
        <w:rPr>
          <w:rtl/>
          <w:cs/>
          <w:lang w:val="ar_AE" w:bidi="ar_AE"/>
        </w:rPr>
        <w:t>Proverbs 26:1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كَٱلثَّلْجِ فِي ٱلصَّيْفِ وَكَالْمَطَرِ فِي ٱلْحَصَادِ، هَكَذَا ٱلْكَرَامَةُ غَيْرُ لَائِقَةٍ بِٱلْجَاهِلِ.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كَٱلْعُصْفُورِ لِلْفَرَارِ وَكَالسُّنُونَةِ لِلطَّيَرَانِ، كَذَلِكَ لَعْنَةٌ بِلَا سَبَبٍ لَا تَأْتِي.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اَلسَّوْطُ لِلْفَرَسِ وَٱللِّجَامُ لِلْحِمَارِ، وَٱلْعَصَا لِظَهْرِ ٱلْجُهَّالِ.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لَا تُجَاوِبِ ٱلْجَاهِلَ حَسَبَ حَمَاقَتِهِ لِئَلَّا تَعْدِلَهُ أَنْتَ.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جَاوِبِ ٱلْجَاهِلَ حَسَبَ حَمَاقَتِهِ لِئَلَّا يَكُونَ حَكِيمًا فِي عَيْنَيْ نَفْسِهِ.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يَقْطَعُ ٱلرِّجْلَيْنِ، يَشْرَبُ ظُلْمًا، مَنْ يُرْسِلُ كَلَامًا عَنْ يَدِ جَاهِلٍ.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سَاقَا ٱلْأَعْرَجِ مُتَدَلْدِلَتَانِ، وَكَذَا ٱلْمَثَلُ فِي فَمِ ٱلْجُهَّالِ.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كَصُرَّةِ حِجَارَةٍ كَرِيمَةٍ فِي رُجْمَةٍ، هَكَذَا ٱلْمُعْطِي كَرَامَةً لِلْجَاهِلِ.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شَوْكٌ مُرْتَفِعٌ بِيَدِ سَكْرَانٍ، مِثْلُ ٱلْمَثَلِ فِي فَمِ ٱلْجُهَّالِ.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رَامٍ يَطْعَنُ ٱلْكُلَّ، هَكَذَا مَنْ يَسْتَأْجِرُ ٱلْجَاهِلَ أَوْ يَسْتَأْجِرُ ٱلْمُحْتَالِينَ.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كَمَا يَعُودُ ٱلْكَلْبُ إِلَى قَيْئِهِ، هَكَذَا ٱلْجَاهِلُ يُعِيدُ حَمَاقَتَهُ.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أَرَأَيْتَ رَجُلًا حَكِيمًا فِي عَيْنَيْ نَفْسِهِ؟ ٱلرَّجَاءُ بِٱلْجَاهِلِ أَكْثَرُ مِنَ ٱلرَّجَاءِ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قَالَ ٱلْكَسْلَانُ: «ٱلْأَسَدُ فِي ٱلطَّرِيقِ، ٱلشِّبْلُ فِي ٱلشَّوَارِعِ!».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اَلْبَابُ يَدُورُ عَلَى صَائِرِهِ، وَٱلْكَسْلَانُ عَلَى فِرَاشِهِ.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اَلْكَسْلَانُ يُخْفِي يَدَهُ فِي ٱلصَّحْفَةِ، وَيَشُقُّ عَلَيْهِ أَنْ يَرُدَّهَا إِلَى فَمِهِ.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اَلْكَسْلَانُ أَوْفَرُ حِكْمَةً فِي عَيْنَيْ نَفْسِهِ مِنَ ٱلسَّبْعَةِ ٱلْمُجِيبِينَ بِعَقْلٍ.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كَمُمْسِكٍ أُذُنَيْ كَلْبٍ، هَكَذَا مَنْ يَعْبُرُ وَيَتَعَرَّضُ لِمُشَاجَرَةٍ لَا تَعْنِيهِ.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مِثْلُ ٱلْمَجْنُونِ ٱلَّذِي يَرْمِي نَارًا وَسِهَامًا وَمَوْتًا،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هَكَذَا ٱلرَّجُلُ ٱلْخَادِعُ قَرِيبَهُ وَيَقُولُ: «أَلَمْ أَلْعَبْ أَنَا!».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بِعَدَمِ ٱلْحَطَبِ تَنْطَفِئُ ٱلنَّارُ، وَحَيْثُ لَا نَمَّامَ يَهْدَأُ ٱلْخِصَامُ.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فَحْمٌ لِلْجَمْرِ وَحَطَبٌ لِلنَّارِ، هَكَذَا ٱلرَّجُلُ ٱلْمُخَاصِمُ لِتَهْيِيجِ ٱلنِّزَاعِ.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كَلَامُ ٱلنَّمَّامِ مِثْلُ لُقَمٍ حُلْوَةٍ فَيَنْزِلُ إِلَى مَخَادِعِ ٱلْبَطْنِ.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فِضَّةُ زَغَلٍ تُغَشِّي شَقْفَةً، هَكَذَا ٱلشَّفَتَانِ ٱلْمُتَوَقِّدَتَانِ وَٱلْقَلْبُ ٱلشِّرِّيرُ.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بِشَفَتَيْهِ يَتَنَكَّرُ ٱلْمُبْغِضُ، وَفِي جَوْفِهِ يَضَعُ غِشًّا.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إِذَا حَسَّنَ صَوْتَهُ فَلَا تَأْتَمِنْهُ، لِأَنَّ فِي قَلْبِهِ سَبْعَ رَجَاسَاتٍ.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مَنْ يُغَطِّي بُغْضَةً بِمَكْرٍ، يَكْشِفُ خُبْثَهُ بَيْنَ ٱلْجَمَاعَةِ.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مَنْ يَحْفِرُ حُفْرَةً يَسْقُطُ فِيهَا، وَمَنْ يُدَحْرِجُ حَجَرًا يَرْجِعُ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اَللِّسَانُ ٱلْكَاذِبُ يُبْغِضُ مُنْسَحِقِيهِ، وَٱلْفَمُ ٱلْمَلِقُ يُعِدُّ خَرَابًا.</w:t>
      </w:r>
    </w:p>
    <w:p>
      <w:pPr>
        <w:pStyle w:val="Heading2"/>
        <w:bidi/>
      </w:pPr>
      <w:r>
        <w:rPr>
          <w:rtl/>
          <w:cs/>
          <w:lang w:val="ar_AE" w:bidi="ar_AE"/>
        </w:rPr>
        <w:t>Proverbs 27:1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لَا تَفْتَخِرْ بِٱلْغَدِ لِأَنَّكَ لَا تَعْلَمُ مَاذَا يَلِدُهُ يَوْمٌ.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لِيَمْدَحْكَ ٱلْغَرِيبُ لَا فَمُكَ، ٱلْأَجْنَبِيُّ لَا شَفَتَاكَ.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اَلْحَجَرُ ثَقِيلٌ وَٱلرَّمْلُ ثَقِيلٌ، وَغَضَبُ ٱلْجَاهِلِ أَثْقَلُ مِنْهُمَا كِلَيْهِمَا.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اَلْغَضَبُ قَسَاوَةٌ وَٱلسَّخَطُ جُرَافٌ، وَمَنْ يَقِفُ قُدَّامَ ٱلْحَسَدِ؟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اَلتَّوْبِيخُ ٱلظَّاهِرُ خَيْرٌ مِنَ ٱلْحُبِّ ٱلْمُسْتَتِرِ.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أَمِينَةٌ هِيَ جُرُوحُ ٱلْمُحِبِّ، وَغَاشَّةٌ هِيَ قُبْلَاتُ ٱلْعَدُوِّ.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اَلنَّفْسُ ٱلشَّبْعَانَةُ تَدُوسُ ٱلْعَسَلَ، وَلِلنَّفْسِ ٱلْجَائِعَةِ كُلُّ مُرٍّ حُلْوٌ.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مِثْلُ ٱلْعُصْفُورِ ٱلتَّائِهِ مِنْ عُشِّهِ، هَكَذَا ٱلرَّجُلُ ٱلتَّائِهُ مِنْ مَكَانِهِ.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اَلدُّهْنُ وَٱلْبَخُورُ يُفَرِّحَانِ ٱلْقَلْبَ، وَحَلَاوَةُ ٱلصَّدِيقِ مِنْ مَشُورَةِ ٱلنَّفْسِ.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لَا تَتْرُكْ صَدِيقَكَ وَصَدِيقَ أَبِيكَ، وَلَا تَدْخُلْ بَيْتَ أَخِيكَ فِي يَوْمِ بَلِيَّتِكَ. ٱلْجَارُ ٱلْقَرِيبُ خَيْرٌ مِنَ ٱلْأَخِ ٱلْبَعِيدِ.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يَا ٱبْنِي، كُنْ حَكِيمًا وَفَرِّحْ قَلْبِي، فَأُجِيبَ مَنْ يُعَيِّرُنِي كَلِمَةً.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ٱلذَّكِيُّ يُبْصِرُ ٱلشَّرَّ فَيَتَوَارَى. ٱلْأَغْبِيَاءُ يَعْبُرُونَ فَيُعَاقَبُونَ.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خُذْ ثَوْبَهُ لِأَنَّهُ ضَمِنَ غَرِيبًا، وَلِأَجْلِ ٱلْأَجَانِبِ ٱرْتَهِنَ مِنْهُ.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مَنْ يُبَارِكُ قَرِيبَهُ بِصَوْتٍ عَالٍ فِي ٱلصَّبَاحِ بَاكِرًا، يُحْسَبُ لَهُ لَعْنًا.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اَلْوَكْفُ ٱلْمُتَتَابِعُ فِي يَوْمٍ مُمْطِرٍ، وَٱلْمَرْأَةُ ٱلْمُخَاصِمَةُ سِيَّانِ،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مَنْ يُخَبِّئُهَا يُخَبِّئُ ٱلرِّيحَ وَيَمِينُهُ تَقْبِضُ عَلَى زَيْتٍ!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ٱلْحَدِيدُ بِٱلْحَدِيدِ يُحَدَّدُ، وَٱلْإِنْسَانُ يُحَدِّدُ وَجْهَ صَاحِبِهِ.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مَنْ يَحْمِي تِينَةً يَأْكُلُ ثَمَرَتَهَا، وَحَافِظُ سَيِّدِهِ يُكْرَمُ.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كَمَا فِي ٱلْمَاءِ ٱلْوَجْهُ لِلْوَجْهِ، كَذَلِكَ قَلْبُ ٱلْإِنْسَانِ لِلْإِنْسَانِ.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اَلْهَاوِيَةُ وَٱلْهَلَاكُ لَا يَشْبَعَانِ، وَكَذَا عَيْنَا ٱلْإِنْسَانِ لَا تَشْبَعَانِ.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اَلْبُوطَةُ لِلْفِضَّةِ وَٱلْكُورُ لِلذَّهَبِ، كَذَا ٱلْإِنْسَانُ لِفَمِ مَادِحِهِ.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إِنْ دَقَقْتَ ٱلْأَحْمَقَ فِي هَاوُنٍ بَيْنَ ٱلسَّمِيذِ بِمِدَقٍّ، لَا تَبْرَحُ عَنْهُ حَمَاقَتُهُ.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مَعْرِفَةً ٱعْرِفْ حَالَ غَنَمِكَ، وَٱجْعَلْ قَلْبَكَ إِلَى قُطْعَانِكَ،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لِأَنَّ ٱلْغِنَى لَيْسَ بِدَائِمٍ، وَلَا ٱلتَّاجُ لِدَوْرٍ فَدَوْرٍ.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فَنِيَ ٱلْحَشِيشُ وَظَهَرَ ٱلْعُشْبُ وَٱجْتَمَعَ نَبَاتُ ٱلْجِبَالِ.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ٱلْحُمْلَانُ لِلِبَاسِكَ، وَثَمَنُ حَقْلٍ أَعْتِدَةٌ.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وَكِفَايَةٌ مِنْ لَبَنِ ٱلْمَعْزِ لِطَعَامِكَ، لِقُوتِ بَيْتِكَ وَمَعِيشَةِ فَتَيَاتِكَ.</w:t>
      </w:r>
    </w:p>
    <w:p>
      <w:pPr>
        <w:pStyle w:val="Heading2"/>
        <w:bidi/>
      </w:pPr>
      <w:r>
        <w:rPr>
          <w:rtl/>
          <w:cs/>
          <w:lang w:val="ar_AE" w:bidi="ar_AE"/>
        </w:rPr>
        <w:t>Proverbs 28:1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اَلشِّرِّيرُ يَهْرُبُ وَلَا طَارِدَ، أَمَّا ٱلصِّدِّيقُونَ فَكَشِبْلٍ ثَبِيتٍ.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لِمَعْصِيَةِ أَرْضٍ تَكْثُرُ رُؤَسَاؤُهَا، لَكِنْ بِذِي فَهْمٍ وَمَعْرِفَةٍ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اَلرَّجُلُ ٱلْفَقِيرُ ٱلَّذِي يَظْلِمُ فُقَرَاءَ، هُوَ مَطَرٌ جَارِفٌ لَا يُبْقِي طَعَامًا.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تَارِكُو ٱلشَّرِيعَةِ يَمْدَحُونَ ٱلْأَشْرَارَ، وَحَافِظُو ٱلشَّرِيعَةِ يُخَاصِمُونَهُمْ.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اَلنَّاسُ ٱلْأَشْرَارُ لَا يَفْهَمُونَ ٱلْحَقَّ، وَطَالِبُو ٱلرَّبِّ يَفْهَمُونَ كُلَّ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اَلْفَقِيرُ ٱلسَّالِكُ بِٱسْتِقَامَتِهِ، خَيْرٌ مِنْ مُعْوَجِّ ٱلطُّرُقِ وَهُوَ غَنِيٌّ.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اَلْحَافِظُ ٱلشَّرِيعَةَ هُوَ ٱبْنٌ فَهِيمٌ، وَصَاحِبُ ٱلْمُسْرِفِينَ يُخْجِلُ أَبَاهُ.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اَلْمُكْثِرُ مَالَهُ بِٱلرِّبَا وَٱلْمُرَابَحَةِ، فَلِمَنْ يَرْحَمُ ٱلْفُقَرَاءَ يَجْمَعُهُ.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مَنْ يُحَوِّلُ أُذْنَهُ عَنْ سَمَاعِ ٱلشَّرِيعَةِ، فَصَلَاتُهُ أَيْضًا مَكْرَهَةٌ.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مَنْ يُضِلُّ ٱلْمُسْتَقِيمِينَ فِي طَرِيقٍ رَدِيئَةٍ فَفِي حُفْرَتِهِ يَسْقُطُ هُوَ، أَمَّا ٱلْكَمَلَةُ فَيَمْتَلِكُونَ خَيْرًا.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اَلرَّجُلُ ٱلْغَنِيُّ حَكِيمٌ فِي عَيْنَيْ نَفْسِهِ، وَٱلْفَقِيرُ ٱلْفَهِيمُ يَفْحَصُهُ.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إِذَا فَرِحَ ٱلصِّدِّيقُونَ عَظُمَ ٱلْفَخْرُ، وَعِنْدَ قِيَامِ ٱلْأَشْرَارِ تَخْتَفِي ٱلنَّاسُ.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مَنْ يَكْتُمُ خَطَايَاهُ لَا يَنْجَحُ، وَمَنْ يُقِرُّ بِهَا وَيَتْرُكُهَا يُرْحَمُ.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طُوبَى لِلْإِنْسَانِ ٱلْمُتَّقِي دَائِمًا، أَمَّا ٱلْمُقَسِّي قَلْبَهُ فَيَسْقُطُ فِي ٱلشَّرِّ.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أَسَدٌ زَائِرٌ وَدُبٌّ ثَائِرٌ، ٱلْمُتَسَلِّطُ ٱلشِّرِّيرُ عَلَى شَعْبٍ فَقِيرٍ.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رَئِيسٌ نَاقِصُ ٱلْفَهْمِ وَكَثِيرُ ٱلْمَظَالِمِ. مُبْغِضُ ٱلرَّشْوَةِ تَطُولُ أَيَّامُهُ.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اَلرَّجُلُ ٱلْمُثَقَّلُ بِدَمِ نَفْسٍ، يَهْرُبُ إِلَى ٱلْجُبِّ. لَا يُمْسِكَنَّهُ أَحَدٌ.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اَلسَّالِكُ بِٱلْكَمَالِ يَخْلُصُ، وَٱلْمُلْتَوِي فِي طَرِيقَيْنِ يَسْقُطُ فِي إِحْدَاهُمَا.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اَلْمُشْتَغِلُ بِأَرْضِهِ يَشْبَعُ خُبْزًا، وَتَابِعُ ٱلْبَطَّالِينَ يَشْبَعُ فَقْرًا.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اَلرَّجُلُ ٱلْأَمِينُ كَثِيرُ ٱلْبَرَكَاتِ، وَٱلْمُسْتَعْجِلُ إِلَى ٱلْغِنَى لَا يُبْرَأُ.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مُحَابَاةُ ٱلْوُجُوهِ لَيْسَتْ صَالِحَةً، فَيُذْنِبُ ٱلْإِنْسَانُ لِأَجْلِ كِسْرَةِ خُبْزٍ.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ذُو ٱلْعَيْنِ ٱلشِّرِّيرَةِ يَعْجَلُ إِلَى ٱلْغِنَى، وَلَا يَعْلَمُ أَنَّ ٱلْفَقْرَ يَأْتِيهِ.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مَنْ يُوَبِّخُ إِنْسَانًا يَجِدُ أَخِيرًا نِعْمَةً أَكْثَرَ مِنَ ٱلْمُطْرِي بِٱللِّسَانِ.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ٱلسَّالِبُ أَبَاهُ أَوْ أُمَّهُ وَهُوَ يَقُولُ: «لَا بَأْسَ» فَهُوَ رَفِيقٌ لِرَجُلٍ مُخْرِبٍ.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اَلْمُنْتَفِخُ ٱلنَّفْسُ يُهَيِّجُ ٱلْخِصَامَ، وَٱلْمُتَّكِلُ عَلَى ٱلرَّبِّ يُسَمَّنُ.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اَلْمُتَّكِلُ عَلَى قَلْبِهِ هُوَ جَاهِلٌ، وَٱلسَّالِكُ بِحِكْمَةٍ هُوَ يَنْجُو.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مَنْ يُعْطِي ٱلْفَقِيرَ لَا يَحْتَاجُ، وَلِمَنْ يَحْجِبُ عَنْهُ عَيْنَيْهِ لَعَنَاتٌ كَثِيرَةٌ.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عِنْدَ قِيَامِ ٱلْأَشْرَارِ تَخْتَبِئُ ٱلنَّاسُ، وَبِهَلَاكِهِمْ يَكْثُرُ ٱلصِّدِّيقُونَ.</w:t>
      </w:r>
    </w:p>
    <w:p>
      <w:pPr>
        <w:pStyle w:val="Heading2"/>
        <w:bidi/>
      </w:pPr>
      <w:r>
        <w:rPr>
          <w:rtl/>
          <w:cs/>
          <w:lang w:val="ar_AE" w:bidi="ar_AE"/>
        </w:rPr>
        <w:t>Proverbs 29:1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اَلْكَثِيرُ ٱلتَّوَبُّخِ، ٱلْمُقَسِّي عُنُقَهُ، بَغْتَةً يُكَسَّرُ وَلَا شِفَاءَ.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إِذَا سَادَ ٱلصِّدِّيقُونَ فَرِحَ ٱلشَّعْبُ، وَإِذَا تَسَلَّطَ ٱلشِّرِّيرُ يَئِنُّ ٱلشَّعْبُ.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مَنْ يُحِبُّ ٱلْحِكْمَةَ يُفَرِّحُ أَبَاهُ، وَرَفِيقُ ٱلزَّوَانِي يُبَدِّدُ مَالًا.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اَلْمَلِكُ بِٱلْعَدْلِ يُثَبِّتُ ٱلْأَرْضَ، وَٱلْقَابِلُ ٱلْهَدَايَا يُدَمِّرُهَا.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اَلرَّجُلُ ٱلَّذِي يُطْرِي صَاحِبَهُ يَبْسُطُ شَبَكَةً لِرِجْلَيْهِ.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فِي مَعْصِيَةِ رَجُلٍ شِرِّيرٍ شَرَكٌ، أَمَّا ٱلصِّدِّيقُ فَيَتَرَنَّمُ وَيَفْرَحُ.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ٱلصِّدِّيقُ يَعْرِفُ دَعْوَى ٱلْفُقَرَاءِ، أَمَّا ٱلشِّرِّيرُ فَلَا يَفْهَمُ مَعْرِفَةً.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اَلنَّاسُ ٱلْمُسْتَهْزِئُونَ يَفْتِنُونَ ٱلْمَدِينَةَ، أَمَّا ٱلْحُكَمَاءُ فَيَصْرِفُونَ ٱلْغَضَبَ.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رَجُلٌ حَكِيمٌ إِنْ حَاكَمَ رَجُلًا أَحْمَقَ، فَإِنْ غَضِبَ وَإِنْ ضَحِكَ فَلَا رَاحَةَ.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أَهْلُ ٱلدِّمَاءِ يُبْغِضُونَ ٱلْكَامِلَ، أَمَّا ٱلْمُسْتَقِيمُونَ فَيَسْأَلُونَ عَنْ نَفْسِهِ.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اَلْجَاهِلُ يُظْهِرُ كُلَّ غَيْظِهِ، وَٱلْحَكِيمُ يُسَكِّنُهُ أَخِيرًا.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اَلْحَاكِمُ ٱلْمُصْغِي إِلَى كَلَامِ كَذِبٍ كُلُّ خُدَّامِهِ أَشْرَارٌ.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اَلْفَقِيرُ وَٱلْمُرْبِي يَتَلَاقَيَانِ. ٱلرَّبُّ يُنَوِّرُ أَعْيُنَ كِلَيْهِمَا.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اَلْمَلِكُ ٱلْحَاكِمُ بِٱلْحَقِّ لِلْفُقَرَاءِ يُثَبَّتُ كُرْسِيُّهُ إِلَى ٱلْأَبَدِ.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اَلْعَصَا وَٱلتَّوْبِيخُ يُعْطِيَانِ حِكْمَةً، وَٱلصَّبِيُّ ٱلْمُطْلَقُ إِلَى هَوَاهُ يُخْجِلُ أُمَّهُ.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إِذَا سَادَ ٱلْأَشْرَارُ كَثُرَتِ ٱلْمَعَاصِي، أَمَّا ٱلصِّدِّيقُونَ فَيَنْظُرُونَ سُقُوطَهُمْ.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أَدِّبِ ٱبْنَكَ فَيُرِيحَكَ وَيُعْطِيَ نَفْسَكَ لَذَّاتٍ.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بِلَا رُؤْيَا يَجْمَحُ ٱلشَّعْبُ، أَمَّا حَافِظُ ٱلشَّرِيعَةِ فَطُوبَاهُ.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بِٱلْكَلَامِ لَا يُؤَدَّبُ ٱلْعَبْدُ، لِأَنَّهُ يَفْهَمُ وَلَا يُعْنَى.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أَرَأَيْتَ إِنْسَانًا عَجُولًا فِي كَلَامِهِ؟ ٱلرَّجَاءُ بِٱلْجَاهِلِ أَكْثَرُ مِنَ ٱلرَّجَاءِ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مَنْ فَنَّقَ عَبْدَهُ مِنْ حَدَاثَتِهِ، فَفِي آخِرَتِهِ يَصِيرُ مَنُونًا.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اَلرَّجُلُ ٱلْغَضُوبُ يُهَيِّجُ ٱلْخِصَامَ، وَٱلرَّجُلُ ٱلسَّخُوطُ كَثِيرُ ٱلْمَعَاصِي.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كِبْرِيَاءُ ٱلْإِنْسَانِ تَضَعُهُ، وَٱلْوَضِيعُ ٱلرُّوحِ يَنَالُ مَجْدًا.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مَنْ يُقَاسِمْ سَارِقًا يُبْغِضْ نَفْسَهُ، يَسْمَعُ ٱللَّعْنَ وَلَا يُقِرُّ.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خَشْيَةُ ٱلْإِنْسَانِ تَضَعُ شَرَكًا، وَٱلْمُتَّكِلُ عَلَى ٱلرَّبِّ يُرْفَعُ.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كَثِيرُونَ يَطْلُبُونَ وَجْهَ ٱلْمُتَسَلِّطِ، أَمَّا حَقُّ ٱلْإِنْسَانِ فَمِنَ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اَلرَّجُلُ ٱلظَّالِمُ مَكْرَهَةُ ٱلصِّدِّيقِينَ، وَٱلْمُسْتَقِيمُ ٱلطَّرِيقِ مَكْرَهَةُ ٱلشِّرِّيرِ.</w:t>
      </w:r>
    </w:p>
    <w:p>
      <w:pPr>
        <w:pStyle w:val="Heading2"/>
        <w:bidi/>
      </w:pPr>
      <w:r>
        <w:rPr>
          <w:rtl/>
          <w:cs/>
          <w:lang w:val="ar_AE" w:bidi="ar_AE"/>
        </w:rPr>
        <w:t>Proverbs 30:1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كَلَامُ أَجُورَ ٱبْنِ مُتَّقِيَةِ مَسَّا. وَحْيُ هَذَا ٱلرَّجُلِ إِلَى إِيثِيئِيلَ، إِلَى إِيثِيئِيلَ وَأُكَّالَ: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إِنِّي أَبْلَدُ مِن كُلِّ إِنْسَانٍ، وَلَيْسَ لِي فَهْمُ إِنْسَانٍ،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وَلَمْ أَتَعَلَّمِ ٱلْحِكْمَةَ، وَلَمْ أَعْرِفْ مَعْرِفَةَ ٱلْقُدُّوسِ.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مَنْ صَعِدَ إِلَى ٱلسَّمَاوَاتِ وَنَزَلَ؟ مَنْ جَمَعَ ٱلرِّيحَ في حَفْنَتَيْهِ؟ مَنْ صَرَّ ٱلْمِيَاهَ في ثَوْبٍ؟ مَنْ ثَبَّتَ جَمِيعَ أَطْرَافِ ٱلْأَرْضِ؟ مَا ٱسْمُهُ؟ وَمَا ٱسْمُ ٱبْنِهِ إِنْ عَرَفْتَ؟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كُلُّ كَلِمَةٍ مِنَ ٱللهِ نَقِيَّةٌ. تُرْسٌ هُوَ لِلْمُحْتَمِينَ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لَا تَزِدْ عَلَى كَلِمَاتِهِ لِئَلَّا يُوَبِّخَكَ فَتُكَذَّبَ.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اِثْنَتَيْنِ سَأَلْتُ مِنْكَ، فَلَا تَمْنَعْهُمَا عَنِّي قَبْلَ أَنْ أَمُوتَ: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أَبْعِدْ عَنِّي ٱلْبَاطِلَ وَٱلْكَذِبَ. لَا تُعْطِنِي فَقْرًا وَلَا غِنًى. أَطْعِمْنِي خُبْزَ فَرِيضَتِي،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لِئَلَّا أَشْبَعَ وَأَكْفُرَ وَأَقُولَ: «مَنْ هُوَ ٱلرَّبُّ؟» أَوْ لِئَلَّا أَفْتَقِرَ وَأَسْرِقَ وَأَتَّخِذَ ٱسْمَ إِلَهِي بَاطِلًا.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لَا تَشْكُ عَبْدًا إِلَى سَيِّدِهِ لِئَلَّا يَلْعَنَكَ فَتَأْثَمَ.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جِيلٌ يَلْعَنُ أَبَاهُ وَلَا يُبَارِكُ أُمَّهُ.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جِيلٌ طَاهِرٌ فِي عَيْنَيْ نَفْسِهِ، وَهُوَ لَمْ يَغْتَسِلْ مِنْ قَذَرِهِ.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جِيلٌ مَا أَرْفَعَ عَيْنَيْهِ، وَحَوَاجِبُهُ مُرْتَفِعَةٌ.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جِيلٌ أَسْنَانُهُ سُيُوفٌ، وَأَضْرَاسُهُ سَكَاكِينُ، لِأَكْلِ ٱلْمَسَاكِينِ عَنِ ٱلْأَرْضِ وَٱلْفُقَرَاءِ مِنْ بَيْنِ ٱلنَّاسِ.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لِلْعَلُوقَةِ بِنْتَانِ: «هَاتِ، هَاتِ!». ثَلَاثَةٌ لَا تَشْبَعُ، أَرْبَعَةٌ لَا تَقُولُ: «كَفَا»: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ٱلْهَاوِيَةُ، وَٱلرَّحِمُ ٱلْعَقِيمُ، وَأَرْضٌ لَا تَشْبَعُ مَاءً، وَٱلنَّارُ لَا تَقُولُ: «كَفَا».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اَلْعَيْنُ ٱلْمُسْتَهْزِئَةُ بِأَبِيهَا، وَٱلْمُحْتَقِرَةُ إِطَاعَةَ أُمِّهَا، تُقَوِّرُهَا غُرْبَانُ ٱلْوَادِي، وَتَأْكُلُهَا فِرَاخُ ٱلنَّسْرِ.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ثَلَاثَةٌ عَجِيبَةٌ فَوْقِي، وَأَرْبَعَةٌ لَا أَعْرِفُهَا: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طَرِيقَ نَسْرٍ فِي ٱلسَّمَاوَاتِ، وَطَرِيقَ حَيَّةٍ عَلَى صَخْرٍ، وَطَرِيقَ سَفِينَةٍ فِي قَلْبِ ٱلْبَحْرِ، وَطَرِيقَ رَجُلٍ بِفَتَاةٍ.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كَذَلِكَ طَرِيقُ ٱلْمَرْأَةِ ٱلزَّانِيَةِ. أَكَلَتْ وَمَسَحَتْ فَمَهَا وَقَالَتْ: «مَا عَمِلْتُ إِثْمًا!».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تَحْتَ ثَلَاثَةٍ تَضْطَرِبُ ٱلْأَرْضُ، وَأَرْبَعَةٌ لَا تَسْتَطِيعُ ٱحْتِمَالَهَا: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تَحْتَ عَبْدٍ إِذَا مَلَكَ، وَأَحْمَقَ إِذَا شَبِعَ خُبْزًا،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تَحْتَ شَنِيعَةٍ إِذَا تَزَوَّجَتْ، وَأَمَةٍ إِذَا وَرَثَتْ سَيِّدَتَهَا.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أَرْبَعَةٌ هِيَ ٱلْأَصْغَرُ فِي ٱلْأَرْضِ، وَلَكِنَّهَا حَكِيمَةٌ جِدًّا: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ٱلنَّمْلُ طَائِفَةٌ غَيْرُ قَوِيَّةٍ، وَلَكِنَّهُ يُعِدُّ طَعَامَهُ فِي ٱلصَّيْفِ.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ٱلْوِبَارُ طَائِفَةٌ ضَعِيفَةٌ، وَلَكِنَّهَا تَضَعُ بُيُوتَهَا فِي ٱلصَّخْرِ.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ٱلْجَرَادُ لَيْسَ لَهُ مَلِكٌ، وَلَكِنَّهُ يَخْرُجُ كُلُّهُ فِرَقًا فِرَقًا.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ٱلْعَنْكَبُوتُ تُمْسِكُ بِيَدَيْهَا، وَهِيَ فِي قُصُورِ ٱلْمُلُوكِ.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ثَلَاثَةٌ هِيَ حَسَنَةُ ٱلتَّخَطِّي، وَأَرْبَعَةٌ مَشْيُهَا مُسْتَحْسَنٌ: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اَلْأَسَدُ جَبَّارُ ٱلْوُحُوشِ، وَلَا يَرْجِعُ مِنْ قُدَّامِ أَحَدٍ،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ضَامِرُ ٱلشَّاكِلَةِ، وَٱلتَّيْسُ، وَٱلْمَلِكُ ٱلَّذِي لَا يُقَاوَمُ.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إِنْ حَمِقْتَ بِٱلتَّرَفُّعِ وَإِنْ تَآمَرْتَ، فَضَعْ يَدَكَ عَلَى فَمِكَ،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لِأَنَّ عَصْرَ ٱللَّبَنِ يُخْرِجُ جُبْنًا، وَعَصْرَ ٱلْأَنْفِ يُخْرِجُ دَمًا، وَعَصْرَ ٱلْغَضَبِ يُخْرِجُ خِصَامًا.</w:t>
      </w:r>
    </w:p>
    <w:p>
      <w:pPr>
        <w:pStyle w:val="Heading2"/>
        <w:bidi/>
      </w:pPr>
      <w:r>
        <w:rPr>
          <w:rtl/>
          <w:cs/>
          <w:lang w:val="ar_AE" w:bidi="ar_AE"/>
        </w:rPr>
        <w:t>Proverbs 31:1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كَلَامُ لَمُوئِيلَ مَلِكِ مَسَّا، عَلَّمَتْهُ إِيَّاهُ أُمُّهُ: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مَاذَا يَا ٱبْنِي؟ ثُمَّ مَاذَا يَا ٱبْنَ رَحِمِي؟ ثُمَّ مَاذَا يَا ٱبْنَ نُذُورِي؟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لَا تُعْطِ حَيْلَكَ لِلنِّسَاءِ، وَلَا طُرُقَكَ لِمُهْلِكَاتِ ٱلْمُلُوكِ.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لَيْسَ لِلْمُلُوكِ يَا لَمُوئِيلُ، لَيْسَ لِلْمُلُوكِ أَنْ يَشْرَبُوا خَمْرًا، وَلَا لِلْعُظَمَاءِ ٱلْمُسْكِرُ.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لِئَلَّا يَشْرَبُوا وَيَنْسَوْا ٱلْمَفْرُوضَ، وَيُغَيِّرُوا حُجَّةَ كُلِّ بَنِي ٱلْمَذَلَّةِ.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أَعْطُوا مُسْكِرًا لِهَالِكٍ، وَخَمْرًا لِمُرِّي ٱلنَّفْسِ.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يَشْرَبُ وَيَنْسَى فَقْرَهُ، وَلَا يَذْكُرُ تَعَبَهُ بَعْدُ.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اِفْتَحْ فَمَكَ لِأَجْلِ ٱلْأَخْرَسِ فِي دَعْوَى كُلِّ يَتِيمٍ.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اِفْتَحْ فَمَكَ. ٱقْضِ بِٱلْعَدْلِ وَحَامِ عَنِ ٱلْفَقِيرِ وَٱلْمِسْكِينِ.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اِمْرَأَةٌ فَاضِلَةٌ مَنْ يَجِدُهَا؟ لِأَنَّ ثَمَنَهَا يَفُوقُ ٱللَّآلِئَ.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بِهَا يَثِقُ قَلْبُ زَوْجِهَا فَلَا يَحْتَاجُ إِلَى غَنِيمَةٍ.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تَصْنَعُ لَهُ خَيْرًا لَا شَرًّا كُلَّ أَيَّامِ حَيَاتِهَا.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تَطْلُبُ صُوفًا وَكَتَّانًا وَتَشْتَغِلُ بِيَدَيْنِ رَاضِيَتَيْنِ.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هِيَ كَسُفُنِ ٱلتَّاجِرِ. تَجْلِبُ طَعَامَهَا مِنْ بَعِيدٍ.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وَتَقُومُ إِذِ ٱللَّيْلُ بَعْدُ وَتُعْطِي أَكْلًا لِأَهْلِ بَيْتِهَا وَفَرِيضَةً لِفَتَيَاتِهَا.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تَتَأَمَّلُ حَقْلًا فَتَأْخُذُهُ، وَبِثَمَرِ يَدَيْهَا تَغْرِسُ كَرْمًا.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تُنَطِّقُ حَقَوَيْهَا بِٱلْقُوَّةِ وَتُشَدِّدُ ذِرَاعَيْهَا.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تَشْعُرُ أَنَّ تِجَارَتَهَا جَيِّدَةٌ. سِرَاجُهَا لَا يَنْطَفِئُ فِي ٱللَّيْلِ.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تَمُدُّ يَدَيْهَا إِلَى ٱلْمِغْزَلِ، وَتُمْسِكُ كَفَّاهَا بِٱلْفَلْكَةِ.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تَبْسُطُ كَفَّيْهَا لِلْفَقِيرِ، وَتَمُدُّ يَدَيْهَا إِلَى ٱلْمِسْكِينِ.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لَا تَخْشَى عَلَى بَيْتِهَا مِنَ ٱلثَّلْجِ، لِأَنَّ كُلَّ أَهْلِ بَيْتِهَا لَابِسُونَ حُلَلًا.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تَعْمَلُ لِنَفْسِهَا مُوَشَّيَاتٍ. لِبْسُهَا بُوصٌ وَأُرْجُوانٌ.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زَوْجُهَا مَعْرُوفٌ فِي ٱلْأَبْوَابِ حِينَ يَجْلِسُ بَيْنَ مَشَايخِ ٱلْأَرْضِ.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تَصْنَعُ قُمْصَانًا وَتَبِيعُهَا، وَتَعْرِضُ مَنَاطِقَ عَلَى ٱلْكَنْعَانِيِّ.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اَلْعِزُّ وَٱلْبَهَاءُ لِبَاسُهَا، وَتَضْحَكُ عَلَى ٱلزَّمَنِ ٱلْآتِي.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تَفْتَحُ فَمَهَا بِٱلْحِكْمَةِ، وَفِي لِسَانِهَا سُنَّةُ ٱلْمَعْرُوفِ.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تُرَاقِبُ طُرُقَ أَهْلِ بَيْتِهَا، وَلَا تَأْكُلُ خُبْزَ ٱلْكَسَلِ.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يَقُومُ أَوْلَادُهَا وَيُطَوِّبُونَهَا. زَوْجُهَا أَيْضًا فَيَمْدَحُهَا: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«بَنَاتٌ كَثِيرَاتٌ عَمِلْنَ فَضْلًا، أَمَّا أَنْتِ فَفُقْتِ عَلَيْهِنَّ جَمِيعًا».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اَلْحُسْنُ غِشٌّ وَٱلْجَمَالُ بَاطِلٌ، أَمَّا ٱلْمَرْأَةُ ٱلْمُتَّقِيَةُ ٱلرَّبَّ فَهِيَ تُمْدَحُ.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أَعْطُوهَا مِنْ ثَمَرِ يَدَيْهَا، وَلْتَمْدَحْهَا أَعْمَالُهَا فِي ٱلْأَبْوَابِ.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