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Hosea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قَوْلُ ٱلرَّبِّ ٱلَّذِي صَارَ إِلَى هُوشَعَ بْنِ بِئِيرِي، فِي أَيَّامِ عُزِّيَّا وَيُوثَامَ وَآحَازَ وَحَزَقِيَّا مُلُوكِ يَهُوذَا، وَفِي أَيَّامِ يَرُبْعَامَ بْنِ يُوآشَ مَلِكِ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أَوَّلَ مَا كَلَّمَ ٱلرَّبُّ هُوشَعَ، قَالَ ٱلرَّبُّ لِهُوشَعَ: «ٱذْهَبْ خُذْ لِنَفْسِكَ ٱمْرَأَةَ زِنًى وَأَوْلَادَ زِنًى، لِأَنَّ ٱلْأَرْضَ قَدْ زَنَتْ زِنًى تَارِكَةً ٱلرَّبَّ».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فَذَهَبَ وَأَخَذَ جُومَرَ بِنْتَ دِبْلَايِمَ، فَحَبِلَتْ وَوَلَدَتْ لَهُ ٱبْنًا،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فَقَالَ لَهُ ٱلرَّبُّ: «ٱدْعُ ٱسْمَهُ يَزْرَعِيلَ، لِأَنَّنِي بَعْدَ قَلِيلٍ أُعَاقِبُ بَيْتَ يَاهُو عَلَى دَمِ يَزْرَعِيلَ، وَأُبِيدُ مَمْلَكَةَ بَيْتِ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وَيَكُونُ فِي ذَلِكَ ٱلْيَوْمِ أَنِّي أَكْسِرُ قَوْسَ إِسْرَائِيلَ فِي وَادِي يَزْرَعِيلَ».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ثُمَّ حَبِلَتْ أَيْضًا وَوَلَدَتْ بِنْتًا، فَقَالَ لَهُ: «ٱدْعُ ٱسْمَهَا لُورُحَامَةَ، لِأَنِّي لَا أَعُودُ أَرْحَمُ بَيْتَ إِسْرَائِيلَ أَيْضًا، بَلْ أَنْزِعُهُمْ نَزْعًا.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وَأَمَّا بَيْتُ يَهُوذَا فَأَرْحَمُهُمْ وَأُخَلِّصُهُمْ بِٱلرَّبِّ إِلَهِهِمْ، وَلَا أُخَلِّصُهُمْ بِقَوْسٍ وَبِسَيْفٍ وَبِحَرْبٍ وَبِخَيْلٍ وَبِفُرْسَانٍ».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ثُمَّ فَطَمَتْ لُورُحَامَةَ وَحَبِلَتْ فَوَلَدَتِ ٱبْنًا،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فَقَالَ: «ٱدْعُ ٱسْمَهُ لُوعَمِّي، لِأَنَّكُمْ لَسْتُمْ شَعْبِي وَأَنَا لَا أَكُونُ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لَكِنْ يَكُونُ عَدَدُ بَنِي إِسْرَائِيلَ كَرَمْلِ ٱلْبَحْرِ ٱلَّذِي لَا يُكَالُ وَلَا يُعَدُّ، وَيَكُونُ عِوَضًا عَنْ أَنْ يُقَالَ لَهُمْ: لَسْتُمْ شَعْبِي، يُقَالُ لَهُمْ: أَبْنَاءُ ٱللهِ ٱلْحَيِّ.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وَيُجْمَعُ بَنُو يَهُوذَا وَبَنُو إِسْرَائِيلَ مَعًا وَيَجْعَلُونَ لِأَنْفُسِهِمْ رَأْسًا وَاحِدًا، وَيَصْعَدُونَ مِنَ ٱلْأَرْضِ، لِأَنَّ يَوْمَ يَزْرَعِيلَ عَظِيمٌ.</w:t>
      </w:r>
    </w:p>
    <w:p>
      <w:pPr>
        <w:pStyle w:val="Heading2"/>
        <w:bidi/>
      </w:pPr>
      <w:r>
        <w:rPr>
          <w:rtl/>
          <w:cs/>
          <w:lang w:val="ar_AE" w:bidi="ar_AE"/>
        </w:rPr>
        <w:t>Hosea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«قُولُوا لِإِخْوَتِكُمْ «عَمِّي» وَلِأَخَوَاتِكُمْ «رُحَامَةَ».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حَاكِمُوا أُمَّكُمْ حَاكِمُوا، لِأَنَّهَا لَيْسَتِ ٱمْرَأَتِي وَأَنَا لَسْتُ رَجُلَهَا، لِكَيْ تَعْزِلَ زِنَاهَا عَنْ وَجْهِهَا وَفِسْقَهَا مِنْ بَيْنِ ثَدْيَيْهَا،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لِئَلَّا أُجَرِّدَهَا عُرْيَانَةً وَأَوْقِفَهَا كَيَوْمِ وِلَادَتِهَا، وَأَجْعَلَهَا كَقَفْرٍ، وَأُصَيِّرَهَا كَأَرْضٍ يَابِسَةٍ، وَأُمِيتَهَا بِٱلْعَطَشِ.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وَلَا أَرْحَمُ أَوْلَادَهَا لِأَنَّهُمْ أَوْلَادُ زِنًى.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«لِأَنَّ أُمَّهُمْ قَدْ زَنَتِ. ٱلَّتِي حَبِلَتْ بِهِمْ صَنَعَتْ خِزْيًا. لِأَنَّهَا قَالَتْ: أَذْهَبُ وَرَاءَ مُحِبِّيَّ ٱلَّذِينَ يُعْطُونَ خُبْزِي وَمَائِي، صُوفِي وَكَتَّانِي، زَيْتِي وَأَشْرِبَتِي.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لِذَلِكَ هَأَنَذَا أُسَيِّجُ طَرِيقَكِ بِٱلشَّوْكِ، وَأَبْنِي حَائِطَهَا حَتَّى لَا تَجِدَ مَسَالِكَهَا.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فَتَتْبَعُ مُحِبِّيهَا وَلَا تُدْرِكُهُمْ، وَتُفَتِّشُ عَلَيْهِمْ وَلَا تَجِدُهُمْ. فَتَقُولُ: أَذْهَبُ وَأَرْجِعُ إِلَى رَجُلِي ٱلْأَوَّلِ، لِأَنَّهُ حِينَئِذٍ كَانَ خَيْرٌ لِي مِنَ ٱلْآنَ.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«وَهِيَ لَمْ تَعْرِفْ أَنِّي أَنَا أَعْطَيْتُهَا ٱلْقَمْحَ وَٱلْمِسْطَارَ وَٱلزَّيْتَ، وَكَثَّرْتُ لَهَا فِضَّةً وَذَهَبًا جَعَلُوهُ لِبَعْلٍ.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لِذَلِكَ أَرْجِعُ وَآخُذُ قَمْحِي فِي حِينِهِ، وَمِسْطَارِي فِي وَقْتِهِ، وَأَنْزِعُ صُوفِي وَكَتَّانِي ٱللَّذَيْنِ لِسَتْرِ عَوْرَتِهَا.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وَٱلْآنَ أَكْشِفُ عَوْرَتَهَا أَمَامَ عُيُونِ مُحِبِّيهَا وَلَا يُنْقِذُهَا أَحَدٌ مِنْ يَدِي.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وَأُبَطِّلُ كُلَّ أَفْرَاحِهَا: أَعْيَادَهَا وَرُؤُوسَ شُهُورِهَا وَسُبُوتَهَا وَجَمِيعَ مَوَاسِمِهَا.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وَأُخَرِّبُ كَرْمَهَا وَتِينَهَا ٱللَّذَيْنِ قَالَتْ: هُمَا أُجْرَتِي ٱلَّتِي أَعْطَانِيهَا مُحِبِّيَّ، وَأَجْعَلُهُمَا وَعْرًا فَيَأْكُلُهُمَا حَيَوَانُ ٱلْبَرِّيَّةِ.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وَأُعَاقِبُهَا عَلَى أَيَّامِ بَعْلِيمَ ٱلَّتِي فِيهَا كَانَتْ تُبَخِّرُ لَهُمْ وَتَتَزَيَّنُ بِخَزَائِمِهَا وَحُلِيهَا وَتَذْهَبُ وَرَاءَ مُحِبِّيهَا وَتَنْسَانِي أَنَا،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«لَكِنْ هَأَنَذَا أَتَمَلَّقُهَا وَأَذْهَبُ بِهَا إِلَى ٱلْبَرِّيَّةِ وَأُلَاطِفُهَا،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وَأُعْطِيهَا كُرُومَهَا مِنْ هُنَاكَ، وَوَادِي عَخُورَ بَابًا لِلرَّجَاءِ. وَهِيَ تُغَنِّي هُنَاكَ كَأَيَّامِ صِبَاهَا، وَكَيَوْمِ صُعُودِهَا مِنْ أَرْضِ مِصْرَ.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وَيَكُونُ فِي ذَلِكَ ٱلْيَوْمِ، يَقُولُ ٱلرَّبُّ، أَنَّكِ تَدْعِينَنِي: رَجُلِي، وَلَا تَدْعِينَنِي بَعْدُ بَعْلِي.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وَأَنْزِعُ أَسْمَاءَ ٱلْبَعْلِيمِ مِنْ فَمِهَا، فَلَا تُذْكَرُ أَيْضًا بِأَسْمَائِهَا.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وَأَقْطَعُ لَهُمْ عَهْدًا فِي ذَلِكَ ٱلْيَوْمِ مَعَ حَيَوَانِ ٱلْبَرِّيَّةِ وَطُيُورِ ٱلسَّمَاءِ وَدَبَّابَاتِ ٱلْأَرْضِ، وَأَكْسِرُ ٱلْقَوْسَ وَٱلسَّيْفَ وَٱلْحَرْبَ مِنَ ٱلْأَرْضِ، وَأَجْعَلُهُمْ يَضْطَجِعُونَ آمِنِينَ.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وَأَخْطُبُكِ لِنَفْسِي إِلَى ٱلْأَبَدِ. وَأَخْطُبُكِ لِنَفْسِي بِٱلْعَدْلِ وَٱلْحَقِّ وَٱلْإِحْسَانِ وَٱلْمَرَاحِمِ.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أَخْطُبُكِ لِنَفْسِي بِٱلْأَمَانَةِ فَتَعْرِفِينَ ٱلرَّبَّ.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وَيَكُونُ فِي ذَلِكَ ٱلْيَوْمِ أَنِّي أَسْتَجِيبُ، يَقُولُ ٱلرَّبُّ، أَسْتَجِيبُ ٱلسَّمَاوَاتِ وَهِيَ تَسْتَجِيبُ ٱلْأَرْضَ،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وَٱلْأَرْضُ تَسْتَجِيبُ ٱلْقَمْحَ وَٱلْمِسْطَارَ وَٱلزَّيْتَ، وَهِيَ تَسْتَجِيبُ يَزْرَعِيلَ.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وَأَزْرَعُهَا لِنَفْسِي فِي ٱلْأَرْضِ، وَأَرْحَمُ لُورُحَامَةَ، وَأَقُولُ لِلُوعَمِّي: أَنْتَ شَعْبِي، وَهُوَ يَقُولُ: أَنْتَ إِلَهِي».</w:t>
      </w:r>
    </w:p>
    <w:p>
      <w:pPr>
        <w:pStyle w:val="Heading2"/>
        <w:bidi/>
      </w:pPr>
      <w:r>
        <w:rPr>
          <w:rtl/>
          <w:cs/>
          <w:lang w:val="ar_AE" w:bidi="ar_AE"/>
        </w:rPr>
        <w:t>Hosea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وَقَالَ ٱلرَّبُّ لِي: «ٱذْهَبْ أَيْضًا أَحْبِبِ ٱمْرَأَةً حَبِيبَةَ صَاحِبٍ وَزَانِيَةً، كَمَحَبَّةِ ٱلرَّبِّ لِبَنِي إِسْرَائِيلَ وَهُمْ مُلْتَفِتُونَ إِلَى آلِهَةٍ أُخْرَى وَمُحِبُّونَ لِأَقْرَاصِ ٱلزَّبِيبِ».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فَٱشْتَرَيْتُهَا لِنَفْسِي بِخَمْسَةَ عَشَرَ شَاقِلَ فِضَّةٍ وَبِحُومَرَ وَلَثَكِ شَعِيرٍ.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وَقُلْتُ لَهَا: «تَقْعُدِينَ أَيَّامًا كَثِيرَةً لَا تَزْنِي وَلَا تَكُونِي لِرَجُلٍ، وَأَنَا كَذَلِكَ لَكِ».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 بَنِي إِسْرَائِيلَ سَيَقْعُدُونَ أَيَّامًا كَثِيرَةً بِلَا مَلِكٍ، وَبِلَا رَئِيسٍ، وَبِلَا ذَبِيحَةٍ، وَبِلَا تِمْثَالٍ، وَبِلَا أَفُودٍ وَتَرَافِيمَ.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بَعْدَ ذَلِكَ يَعُودُ بَنُو إِسْرَائِيلَ وَيَطْلُبُونَ ٱلرَّبَّ إِلَهَهُمْ وَدَاوُدَ مَلِكَهُمْ، وَيَفْزَعُونَ إِلَى ٱلرَّبِّ وَإِلَى جُودِهِ فِي آخِرِ ٱلْأَيَّامِ.</w:t>
      </w:r>
    </w:p>
    <w:p>
      <w:pPr>
        <w:pStyle w:val="Heading2"/>
        <w:bidi/>
      </w:pPr>
      <w:r>
        <w:rPr>
          <w:rtl/>
          <w:cs/>
          <w:lang w:val="ar_AE" w:bidi="ar_AE"/>
        </w:rPr>
        <w:t>Hosea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اِسْمَعُوا قَوْلَ ٱلرَّبِّ يَا بَنِي إِسْرَائِيلَ: «إِنَّ لِلرَّبِّ مُحَاكَمَةً مَعَ سُكَّانِ ٱلْأَرْضِ، لِأَنَّهُ لَا أَمَانَةَ وَلَا إِحْسَانَ وَلَا مَعْرِفَةَ ٱللهِ فِي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لَعْنٌ وَكَذِبٌ وَقَتْلٌ وَسِرْقَةٌ وَفِسْقٌ. يَعْتَنِفُونَ، وَدِمَاءٌ تَلْحَقُ دِمَاءً.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لِذَلِكَ تَنُوحُ ٱلْأَرْضُ وَيَذْبُلُ كُلُّ مَنْ يَسْكُنُ فِيهَا مَعَ حَيَوَانِ ٱلْبَرِّيَّةِ وَطُيُورِ ٱلسَّمَاءِ، وَأَسْمَاكِ ٱلْبَحْرِ أَيْضًا تَنْتَزِعُ.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«وَلَكِنْ لَا يُحَاكِمْ أَحَدٌ وَلَا يُعَاتِبْ أَحَدٌ. وَشَعْبُكَ كَمَنْ يُخَاصِمُ كَاهِنًا.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فَتَتَعَثَّرُ فِي ٱلنَّهَارِ وَيَتَعَثَّرُ أَيْضًا ٱلنَّبِيُّ مَعَكَ فِي ٱللَّيْلِ، وَأَنَا أُخْرِبُ أُمَّكَ.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قَدْ هَلَكَ شَعْبِي مِنْ عَدَمِ ٱلْمَعْرِفَةِ. لِأَنَّكَ أَنْتَ رَفَضْتَ ٱلْمَعْرِفَةَ أَرْفُضُكَ أَنَا حَتَّى لَا تَكْهَنَ لِي. وَلِأَنَّكَ نَسِيتَ شَرِيعَةَ إِلَهِكَ أَنْسَى أَنَا أَيْضًا بَنِيكَ.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عَلَى حَسْبَمَا كَثُرُوا، هَكَذَا أَخْطَأُوا إِلَيَّ، فَأُبْدِلُ كَرَامَتَهُمْ بِهَوَانٍ.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يَأْكُلُونَ خَطِيَّةَ شَعْبِي وَإِلَى إِثْمِهِمْ يَحْمِلُونَ نُفُوسَهُمْ.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فَيَكُونُ كَمَا ٱلشَّعْبُ هَكَذَا ٱلْكَاهِنُ. وَأُعَاقِبُهُمْ عَلَى طُرُقِهِمْ وَأَرُدُّ أَعْمَالَهُمْ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فَيَأْكُلُونَ وَلَا يَشْبَعُونَ، وَيَزْنُونَ وَلَا يَكْثُرُونَ، لِأَنَّهُمْ قَدْ تَرَكُوا عِبَادَةَ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«اَلزِّنَى وَٱلْخَمْرُ وَٱلسُّلَافَةُ تَخْلِبُ ٱلْقَلْبَ.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شَعْبِي يَسْأَلُ خَشَبَهُ، وَعَصَاهُ تُخْبِرُهُ، لِأَنَّ رُوحَ ٱلزِّنَى قَدْ أَضَلَّهُمْ فَزَنَوْا مِنْ تَحْتِ إِلَهِهِمْ.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يَذْبَحُونَ عَلَى رُؤُوسِ ٱلْجِبَالِ، وَيُبَخِّرُونَ عَلَى ٱلتِّلَالِ تَحْتَ ٱلْبَلُّوطِ وَٱللُّبْنَى وَٱلْبُطْمِ لِأَنَّ ظِلَّهَا حَسَنٌ! لِذَلِكَ تَزْنِي بَنَاتُكُمْ وَتَفْسِقُ كَنَّاتُكُمْ.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أُعَاقِبُ بَنَاتِكُمْ لِأَنَّهُنَّ يَزْنِينَ، وَلَا كَنَّاتِكُمْ لِأَنَّهُنَّ يَفْسِقْنَ. لِأَنَّهُمْ يَعْتَزِلُونَ مَعَ ٱلزَّانِيَاتِ وَيَذْبَحُونَ مَعَ ٱلنَّاذِرَاتِ ٱلزِّنَى. وَشَعْبٌ لَا يَعْقِلُ يُصْرَعُ.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«إِنْ كُنْتَ أَنْتَ زَانِيًا يَا إِسْرَائِيلُ فَلَا يَأْثَمُ يَهُوذَا. وَلَا تَأْتُوا إِلَى ٱلْجِلْجَالِ وَلَا تَصْعَدُوا إِلَى بَيْتِ آوَنَ وَلَا تَحْلِفُوا: حَيٌّ هُوَ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إِنَّهُ قَدْ جَمَحَ إِسْرَائِيلُ كَبَقَرَةٍ جَامِحَةٍ. اَلْآنَ يَرْعَاهُمُ ٱلرَّبُّ كَخَرُوفٍ فِي مَكَانٍ وَاسِعٍ.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أَفْرَايِمُ مُوثَقٌ بِٱلْأَصْنَامِ. ٱتْرُكُوهُ.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مَتَى ٱنْتَهَتْ مُنَادَمَتُهُمْ زَنَوْا زِنًى. أَحَبَّ مَجَانُّهَا، أَحَبُّوا ٱلْهَوَانَ.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قَدْ صَرَّتْهَا ٱلرِّيحُ فِي أَجْنِحَتِهَا، وَخَجِلُوا مِنْ ذَبَائِحِهِمْ.</w:t>
      </w:r>
    </w:p>
    <w:p>
      <w:pPr>
        <w:pStyle w:val="Heading2"/>
        <w:bidi/>
      </w:pPr>
      <w:r>
        <w:rPr>
          <w:rtl/>
          <w:cs/>
          <w:lang w:val="ar_AE" w:bidi="ar_AE"/>
        </w:rPr>
        <w:t>Hosea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«اِسْمَعُوا هَذَا أَيُّهَا ٱلْكَهَنَةُ! وَٱنْصِتُوا يَا بَيْتَ إِسْرَائِيلَ! وَأَصْغُوا يَا بَيْتَ ٱلْمَلِكِ! لِأَنَّ عَلَيْكُمُ ٱلْقَضَاءَ، إِذْ صِرْتُمْ فَخًّا فِي مِصْفَاةَ، وَشَبَكَةً مَبْسُوطَةً عَلَى تَابُورَ.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وَقَدْ تَوَغَّلُوا فِي ذَبَائِحِ ٱلزَّيَغَانِ، فَأَنَا تَأْدِيبٌ لِجَمِيعِهِمْ.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أَنَا أَعْرِفُ أَفْرَايِمَ. وَإِسْرَائِيلُ لَيْسَ مَخْفِيًّا عَنِّي. إِنَّكَ ٱلْآنَ زَنَيْتَ يَا أَفْرَايِمُ. قَدْ تَنَجَّسَ إِسْرَائِيلُ.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أَفْعَالُهُمْ لَا تَدَعُهُمْ يَرْجِعُونَ إِلَى إِلَهِهِمْ، لِأَنَّ رُوحَ ٱلزِّنَى فِي بَاطِنِهِمْ، وَهُمْ لَا يَعْرِفُونَ ٱلرَّبَّ.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وَقَدْ أُذِلَّتْ عَظَمَةُ إِسْرَائِيلَ فِي وَجْهِهِ، فَيَتَعَثَّرُ إِسْرَائِيلُ وَأَفْرَايِمُ فِي إِثْمِهِمَا، وَيَتَعَثَّرُ يَهُوذَا أَيْضًا مَعَهُمَا.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يَذْهَبُونَ بِغَنَمِهِمْ وَبَقَرِهِمْ لِيَطْلُبُوا ٱلرَّبَّ وَلَا يَجِدُونَهُ. قَدْ تَنَحَّى عَنْهُمْ.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قَدْ غَدَرُوا بِٱلرَّبِّ. لِأَنَّهُمْ وَلَدُوا أَوْلَادًا أَجْنَبِيِّينَ، اَلْآنَ يَأْكُلُهُمْ شَهْرٌ مَعَ أَنْصِبَتِهِمْ.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«اِضْرِبُوا بِٱلْبُوقِ فِي جِبْعَةَ، بِٱلْقَرْنِ فِي ٱلرَّامَةِ. ٱصْرُخُوا فِي بَيْتِ آوَنَ. وَرَاءَكَ يَا بَنْيَامِينُ.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يَصِيرُ أَفْرَايِمُ خَرَابًا فِي يَوْمِ ٱلتَّأْدِيبِ. فِي أَسْبَاطِ إِسْرَائِيلَ أَعْلَمْتُ ٱلْيَقِينَ.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صَارَتْ رُؤَسَاءُ يَهُوذَا كَنَاقِلِي ٱلتُّخُومِ. فَأَسْكُبُ عَلَيْهِمْ سَخَطِي كَٱلْمَاءِ.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أَفْرَايِمُ مَظْلُومٌ مَسْحُوقُ ٱلْقَضَاءِ، لِأَنَّهُ ٱرْتَضَى أَنْ يَمْضِيَ وَرَاءَ ٱلْوَصِيَّةِ.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فَأَنَا لِأَفْرَايِمَ كَٱلْعُثِّ، وَلِبَيْتِ يَهُوذَا كَٱلسُّوسِ.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«وَرَأَى أَفْرَايِمُ مَرَضَهُ وَيَهُوذَا جُرْحَهُ، فَمَضَى أَفْرَايِمُ إِلَى أَشُّورَ، وَأَرْسَلَ إِلَى مَلِكٍ عَدُوٍّ. وَلَكِنَّهُ لَا يَسْتَطِيعُ أَنْ يَشْفِيَكُمْ وَلَا أَنْ يُزِيلَ مِنْكُمُ ٱلْجُرْحَ.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لِأَنِّي لِأَفْرَايِمَ كَٱلْأَسَدِ، وَلِبَيْتِ يَهُوذَا كَشِبْلِ ٱلْأَسَدِ. فَإِنِّي أَنَا أَفْتَرِسُ وَأَمْضِي وَآخُذُ وَلَا مُنْقِذٌ.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أَذْهَبُ وَأَرْجِعُ إِلَى مَكَانِي حَتَّى يُجَازَوْا وَيَطْلُبُوا وَجْهِي. فِي ضِيقِهِمْ يُبَكِّرُونَ إِلَيَّ».</w:t>
      </w:r>
    </w:p>
    <w:p>
      <w:pPr>
        <w:pStyle w:val="Heading2"/>
        <w:bidi/>
      </w:pPr>
      <w:r>
        <w:rPr>
          <w:rtl/>
          <w:cs/>
          <w:lang w:val="ar_AE" w:bidi="ar_AE"/>
        </w:rPr>
        <w:t>Hosea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هَلُمَّ نَرْجِعُ إِلَى ٱلرَّبِّ لِأَنَّهُ هُوَ ٱفْتَرَسَ فَيَشْفِينَا، ضَرَبَ فَيَجْبِرُنَا.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يُحْيِينَا بَعْدَ يَوْمَيْنِ. فِي ٱلْيَوْمِ ٱلثَّالِثِ يُقِيمُنَا فَنَحْيَا أَمَامَهُ.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لِنَعْرِفْ فَلْنَتَتَبَّعْ لِنَعْرِفَ ٱلرَّبَّ. خُرُوجُهُ يَقِينٌ كَٱلْفَجْرِ. يَأْتِي إِلَيْنَا كَٱلْمَطَرِ. كَمَطَرٍ مُتَأَخِّرٍ يَسْقِي ٱلْأَرْضَ.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«مَاذَا أَصْنَعُ بِكَ يَا أَفْرَايِمُ؟ مَاذَا أَصْنَعُ بِكَ يَا يَهُوذَا؟ فَإِنَّ إِحْسَانَكُمْ كَسَحَابِ ٱلصُّبْحِ، وَكَالنَّدَى ٱلْمَاضِي بَاكِرًا.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لِذَلِكَ أَقْرِضُهُمْ بِٱلْأَنْبِيَاءِ. أَقْتُلُهُمْ بِأَقْوَالِ فَمِي. وَٱلْقَضَاءُ عَلَيْكَ كَنُورٍ قَدْ خَرَجَ.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«إِنِّي أُرِيدُ رَحْمَةً لَا ذَبِيحَةً، وَمَعْرِفَةَ ٱللهِ أَكْثَرَ مِنْ مُحْرَقَاتٍ.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وَلَكِنَّهُمْ كَآدَمَ تَعَدَّوْا ٱلْعَهْدَ. هُنَاكَ غَدَرُوا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جَلْعَادُ قَرْيَةُ فَاعِلِي ٱلْإِثْمِ مَدُوسَةٌ بِٱلدَّمِ.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وَكَمَا يَكْمُنُ لُصُوصٌ لِإِنْسَانٍ، كَذَلِكَ زُمْرَةُ ٱلْكَهَنَةِ فِي ٱلطَّرِيقِ يَقْتُلُونَ نَحْوَ شَكِيمَ. إِنَّهُمْ قَدْ صَنَعُوا فَاحِشَةً.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في بَيْتِ إِسْرَائِيلَ رَأَيْتُ أَمْرًا فَظِيعًا. هُنَاكَ زَنَى أَفْرَايِمُ. تَنَجَّسَ إِسْرَائِيلُ.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وَأَنْتَ أَيْضًا يَا يَهُوذَا قَدْ أُعِدَّ لَكَ حَصَادٌ، عِنْدَمَا أَرُدُّ سَبْيَ شَعْبِي.</w:t>
      </w:r>
    </w:p>
    <w:p>
      <w:pPr>
        <w:pStyle w:val="Heading2"/>
        <w:bidi/>
      </w:pPr>
      <w:r>
        <w:rPr>
          <w:rtl/>
          <w:cs/>
          <w:lang w:val="ar_AE" w:bidi="ar_AE"/>
        </w:rPr>
        <w:t>Hosea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«حِينَمَا كُنْتُ أَشْفِي إِسْرَائِيلَ، أُعْلِنَ إِثْمُ أَفْرَايِمَ وَشُرُورُ ٱلسَّامِرَةِ، فَإِنَّهُمْ قَدْ صَنَعُوا غِشًّا. ٱلسَّارِقُ دَخَلَ وَٱلْغُزَاةُ نَهَبُوا فِي ٱلْخَارِجِ.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وَلَا يَفْتَكِرُونَ فِي قُلُوبِهِمْ أَنِّي قَدْ تَذَكَّرْتُ كُلَّ شَرِّهِمْ. اَلْآنَ قَدْ أَحَاطَتْ بِهِمْ أَفْعَالُهُمْ. صَارَتْ أَمَامَ وَجْهِي.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«بِشَرِّهِمْ يُفَرِّحُونَ ٱلْمَلِكَ، وَبِكَذِبِهِمِ ٱلرُّؤَسَاءَ.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كُلُّهُمْ فَاسِقُونَ كَتَنُّورٍ مُحْمًى مِنَ ٱلْخَبَّازِ. يُبَطِّلُ ٱلْإِيقَادَ مِنْ وَقْتِمَا يَعْجِنُ ٱلْعَجِينَ إِلَى أَنْ يَخْتَمِرَ.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يَوْمُ مَلِكِنَا يَمْرَضُ ٱلرُّؤَسَاءُ مِنْ سَوْرَةِ ٱلْخَمْرِ. يَبْسُطُ يَدَهُ مَعَ ٱلْمُسْتَهْزِئِينَ.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لِأَنَّهُمْ يُقَرِّبُونَ قُلُوبَهُمْ فِي مَكِيدَتِهِمْ كَٱلتَّنُّورِ. كُلَّ ٱللَّيْلِ يَنَامُ خَبَّازُهُمْ، وَفِي ٱلصَّبَاحِ يَكُونُ مُحْمًى كَنَارٍ مُلْتَهِبَةٍ.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كُلُّهُمْ حَامُونَ كَٱلتَّنُّورِ وَأَكَلُوا قُضَاتَهُمْ. جَمِيعُ مُلُوكِهِمْ سَقَطُوا. لَيْسَ بَيْنَهُمْ مَنْ يَدْعُو إِلَيَّ.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«أَفْرَايِمُ يَخْتَلِطُ بِٱلشُّعُوبِ. أَفْرَايِمُ صَارَ خُبْزَ مَلَّةٍ لَمْ يُقْلَبْ.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أَكَلَ ٱلْغُرَبَاءُ ثَرْوَتَهُ وَهُوَ لَا يَعْرِفُ، وَقَدْ رُشَّ عَلَيْهِ ٱلشَّيْبُ وَهُوَ لَا يَعْرِفُ.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وَقَدْ أُذِلَّتْ عَظَمَةُ إِسْرَائِيلَ فِي وَجْهِهِ، وَهُمْ لَا يَرْجِعُونَ إِلَى ٱلرَّبِّ إِلَهِهِمْ وَلَا يَطْلُبُونَهُ مَعَ كُلِّ هَذَا.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وَصَارَ أَفْرَايِمُ كَحَمَامَةٍ رَعْنَاءَ بِلَا قَلْبٍ. يَدْعُونَ مِصْرَ. يَمْضُونَ إِلَى أَشُّورَ.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عِنْدَمَا يَمْضُونَ أَبْسُطُ عَلَيْهِمْ شَبَكَتِي. أُلْقِيهِمْ كَطُيُورِ ٱلسَّمَاءِ. أُؤَدِّبُهُمْ بِحَسَبِ خَبَرِ جَمَاعَتِهِمْ.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«وَيْلٌ لَهُمْ لِأَنَّهُمْ هَرَبُوا عَنِّي. تَبًّا لَهُمْ لِأَنَّهُمْ أَذْنَبُوا إِلَيَّ. أَنَا أَفْدِيهِمْ وَهُمْ تَكَلَّمُوا عَلَيَّ بِكَذِبٍ.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وَلَا يَصْرُخُونَ إِلَيَّ بِقُلُوبِهِمْ حِينَمَا يُوَلْوِلُونَ عَلَى مَضَاجِعِهِمْ. يَتَجَمَّعُونَ لِأَجْلِ ٱلْقَمْحِ وَٱلْخَمْرِ، وَيَرْتَدُّونَ عَنِّي.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وَأَنَا أَنْذَرْتُهُمْ وَشَدَّدْتُ أَذْرُعَهُمْ، وَهُمْ يُفَكِّرُونَ عَلَيَّ بِٱلشَّرِّ.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يَرْجِعُونَ لَيْسَ إِلَى ٱلْعَلِيِّ. قَدْ صَارُوا كَقَوْسٍ مُخْطِئَةٍ. يَسْقُطُ رُؤَسَاؤُهُمْ بِٱلسَّيْفِ مِنْ أَجْلِ سَخَطِ أَلْسِنَتِهِمْ. هَذَا هُزْؤُهُمْ فِي أَرْضِ مِصْرَ.</w:t>
      </w:r>
    </w:p>
    <w:p>
      <w:pPr>
        <w:pStyle w:val="Heading2"/>
        <w:bidi/>
      </w:pPr>
      <w:r>
        <w:rPr>
          <w:rtl/>
          <w:cs/>
          <w:lang w:val="ar_AE" w:bidi="ar_AE"/>
        </w:rPr>
        <w:t>Hosea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«إِلَى فَمِكَ بِٱلْبُوقِ! كَٱلنَّسْرِ عَلَى بَيْتِ ٱلرَّبِّ. لِأَنَّهُمْ قَدْ تَجَاوَزُوا عَهْدِي وَتَعَدَّوْا عَلَى شَرِيعَتِي.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إِلَيَّ يَصْرُخُونَ: يَا إِلَهِي، نَعْرِفُكَ نَحْنُ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«قَدْ كَرِهَ إِسْرَائِيلُ ٱلصَّلَاحَ فَيَتْبَعُهُ ٱلْعَدُوُّ.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هُمْ أَقَامُوا مُلُوكًا وَلَيْسَ مِنِّي. أَقَامُوا رُؤَسَاءَ وَأَنَا لَمْ أَعْرِفْ. صَنَعُوا لِأَنْفُسِهِمْ مِنْ فِضَّتِهِمْ وَذَهَبِهِمْ أَصْنَامًا لِكَيْ يَنْقَرِضُوا.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قَدْ زَنِخَ عِجْلُكِ يَا سَامِرَةُ. حَمِيَ غَضَبِي عَلَيْهِمْ. إِلَى مَتَى لَا يَسْتَطِيعُونَ ٱلنَّقَاوَةَ!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إِنَّهُ هُوَ أَيْضًا مِنْ إِسْرَائِيلَ. صَنَعَهُ ٱلصَّانِعُ وَلَيْسَ هُوَ إِلَهًا. إِنَّ عِجْلَ ٱلسَّامِرَةِ يَصِيرُ كِسَرًا.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«إِنَّهُمْ يَزْرَعُونَ ٱلرِّيحَ وَيَحْصُدُونَ ٱلزَّوْبَعَةَ. زَرْعٌ لَيْسَ لَهُ غَلَّةٌ لَا يَصْنَعُ دَقِيقًا. وَإِنْ صَنَعَ، فَٱلْغُرَبَاءُ تَبْتَلِعُهُ.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قَدِ ٱبْتُلِعَ إِسْرَائِيلُ. ٱلْآنَ صَارُوا بَيْنَ ٱلْأُمَمِ كَإِنَاءٍ لَا مَسَرَّةَ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لِأَنَّهُمْ صَعِدُوا إِلَى أَشُّورَ مِثْلَ حِمَارٍ وَحْشِيٍّ مُعْتَزِلٍ بِنَفْسِهِ. ٱسْتَأْجَرَ أَفْرَايِمُ مُحِبِّينَ.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إِنِّي وَإِنْ كَانُوا يَسْتَأْجِرُونَ بَيْنَ ٱلْأُمَمِ، ٱلْآنَ أَجْمَعُهُمْ فَيَنْفَكُّونَ قَلِيلًا مِنْ ثِقْلِ مَلِكِ ٱلرُّؤَسَاءِ.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«لِأَنَّ أَفْرَايِمَ كَثَّرَ مَذَابِحَ لِلْخَطِيَّةِ، صَارَتْ لَهُ ٱلْمَذَابِحُ لِلْخَطِيَّةِ.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أَكْتُبُ لَهُ كَثْرَةَ شَرَائِعِي، فَهِيَ تُحْسَبُ أَجْنَبِيَّةً.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أَمَّا ذَبَائِحُ تَقْدِمَاتِي فَيَذْبَحُونَ لَحْمًا وَيَأْكُلُونَ. ٱلرَّبُّ لَا يَرْتَضِيهَا. ٱلْآنَ يَذْكُرُ إِثْمَهُمْ وَيُعَاقِبُ خَطِيَّتَهُمْ. إِنَّهُمْ إِلَى مِصْرَ يَرْجِعُونَ.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وَقَدْ نَسِيَ إِسْرَائِيلُ صَانِعَهُ وَبَنَى قُصُورًا، وَكَثَّرَ يَهُوذَا مُدُنًا حَصِينَةً. لَكِنِّي أُرْسِلُ عَلَى مُدُنِهِ نَارًا فَتَأْكُلُ قُصُورَهُ».</w:t>
      </w:r>
    </w:p>
    <w:p>
      <w:pPr>
        <w:pStyle w:val="Heading2"/>
        <w:bidi/>
      </w:pPr>
      <w:r>
        <w:rPr>
          <w:rtl/>
          <w:cs/>
          <w:lang w:val="ar_AE" w:bidi="ar_AE"/>
        </w:rPr>
        <w:t>Hosea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تَفْرَحْ يَا إِسْرَائِيلُ طَرَبًا كَٱلشُّعُوبِ، لِأَنَّكَ قَدْ زَنَيْتَ عَنْ إِلَهِكَ. أَحْبَبْتَ ٱلْأُجْرَةَ عَلَى جَمِيعِ بَيَادِرِ ٱلْحِنْطَةِ.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لَا يُطْعِمُهُمُ ٱلْبَيْدَرُ وَٱلْمِعْصَرَةُ، وَيَكْذِبُ عَلَيْهِمِ ٱلْمِسْطَارُ.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يَسْكُنُونَ فِي أَرْضِ ٱلرَّبِّ، بَلْ يَرْجِعُ أَفْرَايِمُ إِلَى مِصْرَ، وَيَأْكُلُونَ ٱلنَّجِسَ فِي أَشُّورَ.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يَسْكُبُونَ لِلرَّبِّ خَمْرًا وَلَا تَسُرُّهُ ذَبَائِحُهُمْ. إِنَّهَا لَهُمْ كَخُبْزِ ٱلْحُزْنِ. كُلُّ مَنْ أَكَلَهُ يَتَنَجَّسُ. إِنَّ خُبْزَهُمْ لِنَفْسِهِمْ. لَا يَدْخُلُ بَيْتَ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مَاذَا تَصْنَعُونَ فِي يَوْمِ ٱلْمَوْسِمِ، وَفِي يَوْمِ عِيدِ ٱلرَّبِّ؟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إِنَّهُمْ قَدْ ذَهَبُوا مِنَ ٱلْخَرَابِ. تَجْمَعُهُمْ مِصْرُ. تَدْفِنُهُمْ مُوفُ. يَرِثُ ٱلْقَرِيصُ نَفَائِسَ فِضَّتِهِمْ. يَكُونُ ٱلْعَوْسَجُ فِي مَنَازِلِهِمْ.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جَاءَتْ أَيَّامُ ٱلْعِقَابِ. جَاءَتْ أَيَّامُ ٱلْجَزَاءِ. سَيَعْرِفُ إِسْرَائِيلُ. اَلنَّبِيُّ أَحْمَقُ. إِنْسَانُ ٱلرُّوحِ مَجْنُونٌ مِنْ كَثْرَةِ إِثْمِكَ وَكَثْرَةِ ٱلْحِقْدِ.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أَفْرَايِمُ مُنْتَظَرٌ عِنْدَ إِلَهِي. اَلنَّبِيُّ فَخُّ صَيَّادٍ عَلَى جَمِيعِ طُرُقِهِ. حِقْدٌ فِي بَيْتِ إِلَهِهِ.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قَدْ تَوَغَّلُوا، فَسَدُوا كَأَيَّامِ جِبْعَةَ. سَيَذْكُرُ إِثْمَهُمْ. سَيُعَاقِبُ خَطَايَاهُمْ.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«وَجَدْتُ إِسْرَائِيلَ كَعِنَبٍ فِي ٱلْبَرِّيَّةِ. رَأَيْتُ آبَاءَكُمْ كَبَاكُورَةٍ عَلَى تِينَةٍ فِي أَوَّلِهَا. أَمَّا هُمْ فَجَاءُوا إِلَى بَعْلِ فَغُورَ، وَنَذَرُوا أَنْفُسَهُمْ لِلْخِزْيِ، وَصَارُوا رِجْسًا كَمَا أَحَبُّوا.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أَفْرَايِمُ تَطِيرُ كَرَامَتُهُمْ كَطَائِرٍ مِنَ ٱلْوِلَادَةِ وَمِنَ ٱلْبَطْنِ وَمِنَ ٱلْحَبَلِ.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وَإِنْ رَبَّوْا أَوْلَادَهُمْ أُثْكِلُهُمْ إِيَّاهُمْ حَتَّى لَا يَكُونَ إِنْسَانٌ. وَيْلٌ لَهُمْ أَيْضًا مَتَى ٱنْصَرَفْتُ عَنْهُمْ!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أَفْرَايِمُ كَمَا أَرَى كَصُورٍ مَغْرُوسٍ فِي مَرْعًى، وَلَكِنَّ أَفْرَايِمَ سَيُخْرِجُ بَنِيهِ إِلَى ٱلْقَاتِلِ».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أَعْطِهِمْ يَارَبُّ. مَاذَا تُعْطِي؟ أَعْطِهِمْ رَحِمًا مُسْقِطًا وَثَدْيَيْنِ يَبِسَيْنِ.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«كُلُّ شَرِّهِمْ فِي ٱلْجِلْجَالِ. إِنِّي هُنَاكَ أَبْغَضْتُهُمْ. مِنْ أَجْلِ سُوءِ أَفْعَالِهِمْ أَطْرُدُهُمْ مِنْ بَيْتِي. لَا أَعُودُ أُحِبُّهُمْ. جَمِيعُ رُؤَسَائِهِمْ مُتَمَرِّدُونَ.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أَفْرَايِمُ مَضْرُوبٌ. أَصْلُهُمْ قَدْ جَفَّ. لَا يَصْنَعُونَ ثَمَرًا. وَإِنْ وَلَدُوا أُمِيتُ مُشْتَهَيَاتِ بُطُونِهِمْ».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يَرْفُضُهُمْ إِلَهِي لِأَنَّهُمْ لَمْ يَسْمَعُوا لَهُ، فَيَكُونُونَ تَائِهِينَ بَيْنَ ٱلْأُمَمِ.</w:t>
      </w:r>
    </w:p>
    <w:p>
      <w:pPr>
        <w:pStyle w:val="Heading2"/>
        <w:bidi/>
      </w:pPr>
      <w:r>
        <w:rPr>
          <w:rtl/>
          <w:cs/>
          <w:lang w:val="ar_AE" w:bidi="ar_AE"/>
        </w:rPr>
        <w:t>Hosea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إِسْرَائِيلُ جَفْنَةٌ مُمْتَدَّةٌ. يُخْرِجُ ثَمَرًا لِنَفْسِهِ. عَلَى حَسَبِ كَثْرَةِ ثَمَرِهِ قَدْ كَثَّرَ ٱلْمَذَابِحَ. عَلَى حَسَبِ جُودَةِ أَرْضِهِ أَجَادَ ٱلْأَنْصَابَ.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قَدْ قَسَمُوا قُلُوبَهُمْ. اَلْآنَ يُعَاقَبُونَ. هُوَ يُحَطِّمُ مَذَابِحَهُمْ، يُخْرِبُ أَنْصَابَهُمْ.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إِنَّهُمُ ٱلْآنَ يَقُولُونَ: «لَا مَلِكَ لَنَا لِأَنَّنَا لَا نَخَافُ ٱلرَّبَّ، فَٱلْمَلِكُ مَاذَا يَصْنَعُ بِنَا؟».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يَتَكَلَّمُونَ كَلَامًا بِأَقْسَامٍ بَاطِلَةٍ. يَقْطَعُونَ عَهْدًا فَيَنْبُتُ ٱلْقَضَاءُ عَلَيْهِمْ كَٱلْعَلْقَمِ فِي أَتْلَامِ ٱلْحَقْلِ.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عَلَى عُجُولِ بَيْتِ آوَنَ يَخَافُ سُكَّانُ ٱلسَّامِرَةِ. إِنَّ شَعْبَهُ يَنُوحُ عَلَيْهِ، وَكَهَنَتَهُ عَلَيْهِ يَرْتَعِدُونَ عَلَى مَجْدِهِ، لِأَنَّهُ ٱنْتَفَى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وَهُوَ أَيْضًا يُجْلَبُ إِلَى أَشُّورَ هَدِيَّةً لِمَلِكٍ عَدُوٍّ. يَأْخُذُ أَفْرَايِمُ خِزْيًا، وَيَخْجَلُ إِسْرَائِيلُ عَلَى رَأْيِهِ.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اَلسَّامِرَةُ مَلِكُهَا يَبِيدُ كَغُثَاءٍ عَلَى وَجْهِ ٱلْمَاءِ،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وَتُخْرَبُ شَوَامِخُ آوَنَ، خَطِيَّةُ إِسْرَائِيلَ. يَطْلُعُ ٱلشَّوْكُ وَٱلْحَسَكُ عَلَى مَذَابِحِهِمْ، وَيَقُولُونَ لِلْجِبَالِ: غَطِّينَا، وَلِلتِّلَالِ: ٱسْقُطِي عَلَيْنَا.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«مِنْ أَيَّامِ جِبْعَةَ أَخْطَأْتَ يَا إِسْرَائِيلُ. هُنَاكَ وَقَفُوا. لَمْ تُدْرِكْهُمْ فِي جِبْعَةَ ٱلْحَرْبُ عَلَى بَنِي ٱلْإِثْمِ.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حِينَمَا أُرِيدُ أُؤَدِّبُهُمْ، وَيَجْتَمِعُ عَلَيْهِمْ شُعُوبٌ فِي ٱرْتِبَاطِهِمْ بِإِثْمَيْهِمْ.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وَأَفْرَايِمُ عِجْلَةٌ مُتَمَرِّنَةٌ تُحِبُّ ٱلدِّرَاسَ، وَلَكِنِّي أَجْتَازُ عَلَى عُنُقِهَا ٱلْحَسَنِ. أُرْكِبُ عَلَى أَفْرَايِمَ. يَفْلَحُ يَهُوذَا. يُمَهِّدُ يَعْقُوبُ.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«اِزْرَعُوا لِأَنْفُسِكُمْ بِٱلْبِرِّ. ٱحْصُدُوا بِحَسَبِ ٱلصَّلَاحِ. ٱحْرُثُوا لِأَنْفُسِكُمْ حَرْثًا، فَإِنَّهُ وَقْتٌ لِطَلَبِ ٱلرَّبِّ حَتَّى يَأْتِيَ وَيُعَلِّمَكُمُ ٱلْبِرَّ.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قَدْ حَرَثْتُمُ ٱلنِّفَاقَ، حَصَدْتُمُ ٱلْإِثْمَ، أَكَلْتُمْ ثَمَرَ ٱلْكَذِبِ. لِأَنَّكَ وَثَقْتَ بِطَرِيقِكَ، بِكَثْرَةِ أَبْطَالِكَ.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يَقُومُ ضَجِيجٌ فِي شُعُوبِكَ، وَتُخْرَبُ جَمِيعُ حُصُونِكَ كَإِخْرَابِ شَلْمَانَ بَيْتَ أَرَبْئِيلَ فِي يَوْمِ ٱلْحَرْبِ. اَلْأُمُّ مَعَ ٱلْأَوْلَادِ حُطِّمَتْ.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هَكَذَا تَصْنَعُ بِكُمْ بَيْتُ إِيلَ مِنْ أَجْلِ رَدَاءَةِ شَرِّكُمْ. فِي ٱلصُّبْحِ يَهْلِكُ مَلِكُ إِسْرَائِيلَ هَلَاكًا.</w:t>
      </w:r>
    </w:p>
    <w:p>
      <w:pPr>
        <w:pStyle w:val="Heading2"/>
        <w:bidi/>
      </w:pPr>
      <w:r>
        <w:rPr>
          <w:rtl/>
          <w:cs/>
          <w:lang w:val="ar_AE" w:bidi="ar_AE"/>
        </w:rPr>
        <w:t>Hosea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«لَمَّا كَانَ إِسْرَائِيلُ غُلَامًا أَحْبَبْتُهُ، وَمِنْ مِصْرَ دَعَوْتُ ٱبْنِي.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كُلَّ مَا دَعَوْهُمْ ذَهَبُوا مِنْ أَمَامِهِمْ يَذْبَحُونَ لِلْبَعْلِيمِ، وَيُبَخِّرُونَ لِلتَّمَاثِيلِ ٱلْمَنْحُوتَةِ.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وَأَنَا دَرَّجْتُ أَفْرَايِمَ مُمْسِكًا إِيَّاهُمْ بِأَذْرُعِهِمْ، فَلَمْ يَعْرِفُوا أَنِّي شَفَيْتُهُمْ.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كُنْتُ أَجْذِبُهُمْ بِحِبَالِ ٱلْبَشَرِ، بِرُبُطِ ٱلْمَحَبَّةِ، وَكُنْتُ لَهُمْ كَمَنْ يَرْفَعُ ٱلنِّيرَ عَنْ أَعْنَاقِهِمْ، وَمَدَدْتُ إِلَيْهِ مُطْعِمًا إِيَّاهُ.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«لَا يَرْجِعُ إِلَى أَرْضِ مِصْرَ، بَلْ أَشُّورُ هُوَ مَلِكُهُ، لِأَنَّهُمْ أَبَوْا أَنْ يَرْجِعُوا.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يَثُورُ ٱلسَّيْفُ فِي مُدُنِهِمْ وَيُتْلِفُ عِصِيَّهَا، وَيَأْكُلُهُمْ مِنْ أَجْلِ آرَائِهِمْ.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وَشَعْبِي جَانِحُونَ إِلَى ٱلِٱرْتِدَادِ عَنِّي، فَيَدْعُونَهُمْ إِلَى ٱلْعَلِيِّ وَلَا أَحَدٌ يَرْفَعُهُ.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كَيْفَ أَجْعَلُكَ يَا أَفْرَايِمُ، أُصَيِّرُكَ يَا إِسْرَائِيلُ؟! كَيْفَ أَجْعَلُكَ كَأَدَمَةَ، أَصْنَعُكَ كَصَبُويِيمَ؟! قَدِ ٱنْقَلَبَ عَلَيَّ قَلْبِي. ٱضْطَرَمَتْ مَرَاحِمِي جَمِيعًا.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«لَا أُجْرِي حُمُوَّ غَضَبِي. لَا أَعُودُ أَخْرِبُ أَفْرَايِمَ، لِأَنِّي ٱللهُ لَا إِنْسَانٌ، ٱلْقُدُّوسُ فِي وَسَطِكَ فَلَا آتِي بِسَخَطٍ.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«وَرَاءَ ٱلرَّبِّ يَمْشُونَ. كَأَسَدٍ يُزَمْجِرُ. فَإِنَّهُ يُزَمْجِرُ فَيُسْرِعُ ٱلْبَنُونَ مِنَ ٱلْبَحْرِ.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يُسْرِعُونَ كَعُصْفُورٍ مِنْ مِصْرَ، وَكَحَمَامَةٍ مِنْ أَرْضِ أَشُّورَ، فَأُسْكِنُهُمْ فِي بُيُوتِهِمْ،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قَدْ أَحَاطَ بِي أَفْرَايِمُ بِٱلْكَذِبِ، وَبَيْتُ إِسْرَائِيلَ بِٱلْمَكْرِ، وَلَمْ يَزَلْ يَهُوذَا شَارِدًا عَنِ ٱللهِ وَعَنِ ٱلْقُدُّوسِ ٱلْأَمِينِ.</w:t>
      </w:r>
    </w:p>
    <w:p>
      <w:pPr>
        <w:pStyle w:val="Heading2"/>
        <w:bidi/>
      </w:pPr>
      <w:r>
        <w:rPr>
          <w:rtl/>
          <w:cs/>
          <w:lang w:val="ar_AE" w:bidi="ar_AE"/>
        </w:rPr>
        <w:t>Hosea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«أَفْرَايِمُ رَاعِي ٱلرِّيحِ، وَتَابِعُ ٱلرِّيحِ ٱلشَّرْقِيَّةِ. كُلَّ يَوْمٍ يُكَثِّرُ ٱلْكَذِبَ وَٱلِٱغْتِصَابَ، وَيَقْطَعُونَ مَعَ أَشُّورَ عَهْدًا، وَٱلزَّيْتُ إِلَى مِصْرَ يُجْلَبُ.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فَلِلرَّبِّ خِصَامٌ مَعَ يَهُوذَا، وَهُوَ مُزْمِعٌ أَنْ يُعَاقِبَ يَعْقُوبَ بِحَسَبِ طُرُقِهِ. بِحَسَبِ أَفْعَالِهِ يَرُدُّ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«فِي ٱلْبَطْنِ قَبَضَ بِعَقِبِ أَخِيهِ، وَبِقُوَّتِهِ جَاهَدَ مَعَ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جَاهَدَ مَعَ ٱلْمَلَاكِ وَغَلَبَ. بَكَى وَٱسْتَرْحَمَهُ. وَجَدَهُ فِي بَيْتِ إِيلَ وَهُنَاكَ تَكَلَّمَ مَعَنَا.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وَٱلرَّبُّ إِلَهُ ٱلْجُنُودِ يَهْوَهُ ٱسْمُهُ.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وَأَنْتَ فَٱرْجِعْ إِلَى إِلَهِكَ. اِحْفَظِ ٱلرَّحْمَةَ وَٱلْحَقَّ، وَٱنْتَظِرْ إِلَهَكَ دَائِمًا.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«مِثْلُ ٱلْكَنْعَانِيِّ فِي يَدِهِ مَوَازِينُ ٱلْغِشِّ. يُحِبُّ أَنْ يَظْلِمَ.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فَقَالَ أَفْرَايِمُ: إِنِّي صِرْتُ غَنِيًّا. وَجَدْتُ لِنَفْسِي ثَرْوَةً. جَمِيعُ أَتْعَابِي لَا يَجِدُونَ لِي فِيهَا ذَنْبًا هُوَ خَطِيَّةٌ.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وَأَنَا ٱلرَّبُّ إِلَهُكَ مِنْ أَرْضِ مِصْرَ حَتَّى أُسْكِنَكَ ٱلْخِيَامَ كَأَيَّامِ ٱلْمَوْسِمِ.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وَكَلَّمْتُ ٱلْأَنْبِيَاءَ وَكَثَّرْتُ ٱلرُّؤَى، وَبِيَدِ ٱلْأَنْبِيَاءِ مَثَّلْتُ أَمْثَالًا».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إِنَّهُمْ فِي جِلْعَادَ قَدْ صَارُوا إِثْمًا، بُطْلًا لَا غَيْرُ. فِي ٱلْجِلْجَالِ ذَبَحُوا ثِيرَانًا، وَمَذَابِحُهُمْ كَرُجَمٍ فِي أَتْلَامِ ٱلْحَقْلِ.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وَهَرَبَ يَعْقُوبُ إِلَى صَحْرَاءِ أَرَامَ، وَخَدَمَ إِسْرَائِيلُ لِأَجْلِ ٱمْرَأَةٍ، وَلِأَجْلِ ٱمْرَأَةٍ رَعَى.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وَبِنَبِيٍّ أَصْعَدَ ٱلرَّبُّ إِسْرَائِيلَ مِنْ مِصْرَ، وَبِنَبِيٍّ حُفِظَ.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أَغَاظَهُ إِسْرَائِيلُ بِمَرَارَةٍ، فَيَتْرُكُ دِمَاءَهُ عَلَيْهِ، وَيَرُدُّ سَيِّدُهُ عَارَهُ عَلَيْهِ.</w:t>
      </w:r>
    </w:p>
    <w:p>
      <w:pPr>
        <w:pStyle w:val="Heading2"/>
        <w:bidi/>
      </w:pPr>
      <w:r>
        <w:rPr>
          <w:rtl/>
          <w:cs/>
          <w:lang w:val="ar_AE" w:bidi="ar_AE"/>
        </w:rPr>
        <w:t>Hosea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لَمَّا تَكَلَّمَ أَفْرَايِمُ بِرَعْدَةٍ، تَرَفَّعَ فِي إِسْرَائِيلَ. وَلَمَّا أَثِمَ بِبَعْلٍ مَاتَ.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وَٱلْآنَ يَزْدَادُونَ خَطِيَّةً، وَيَصْنَعُونَ لِأَنْفُسِهِمْ تَمَاثِيلَ مَسْبُوكَةً مِنْ فِضَّتِهِمْ، أَصْنَامًا بِحَذَاقَتِهِمْ، كُلُّهَا عَمَلُ ٱلصُّنَّاعِ. عَنْهَا هُمْ يَقُولُونَ: «ذَابِحُو ٱلنَّاسِ يُقَبِّلُونَ ٱلْعُجُولَ».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لِذَلِكَ يَكُونُونَ كَسَحَابِ ٱلصُّبْحِ، وَكَالنَّدَى ٱلْمَاضِي بَاكِرًا. كَعُصَافَةٍ تُخْطَفُ مِنَ ٱلْبَيْدَرِ، وَكَدُخَانٍ مِنَ ٱلْكُوَّةِ.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«وَأَنَا ٱلرَّبُّ إِلَهُكَ مِنْ أَرْضِ مِصْرَ، وَإِلَهًا سُوَايَ لَسْتَ تَعْرِفُ، وَلَا مُخَلِّصَ غَيْرِي.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أَنَا عَرَفْتُكَ فِي ٱلْبَرِّيَّةِ فِي أَرْضِ ٱلْعَطَشِ.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لَمَّا رَعَوْا شَبِعُوا. شَبِعُوا وَٱرْتَفَعَتْ قُلُوبُهُمْ، لِذَلِكَ نَسُونِي.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«فَأَكُونُ لَهُمْ كَأَسَدٍ. أَرْصُدُ عَلَى ٱلطَّرِيقِ كَنَمِرٍ.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أَصْدِمُهُمْ كَدُبَّةٍ مُثْكِلٍ، وَأَشُقُّ شَغَافَ قَلْبِهِمْ، وَآكُلُهُمْ هُنَاكَ كَلَبْوَةٍ. يُمَزِّقُهُمْ وَحْشُ ٱلْبَرِّيَّةِ.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«هَلَاكُكَ يَا إِسْرَائِيلُ أَنَّكَ عَلَيَّ، عَلَى عَوْنِكَ.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فَأَيْنَ هُوَ مَلِكُكَ حَتَّى يُخَلِّصَكَ فِي جَمِيعِ مُدُنِكَ؟ وَقُضَاتُكَ حَيْثُ قُلْتَ: أَعْطِنِي مَلِكًا وَرُؤَسَاءَ؟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أَنَا أَعْطَيْتُكَ مَلِكًا بِغَضَبِي وَأَخَذْتُهُ بِسَخَطِي.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«إِثْمُ أَفْرَايِمَ مَصْرُورٌ. خَطِيَّتُهُ مَكْنُوزَةٌ.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مَخَاضُ ٱلْوَالِدَةِ يَأْتِي عَلَيْهِ. هُوَ ٱبْنٌ غَيْرُ حَكِيمٍ، إِذْ لَمْ يَقِفْ فِي ٱلْوَقْتِ فِي مَوْلِدِ ٱلْبَنِينَ.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«مِنْ يَدِ ٱلْهَاوِيَةِ أَفْدِيهِمْ. مِنَ ٱلْمَوْتِ أُخَلِّصُهُمْ. أَيْنَ أَوْبَاؤُكَ يَا مَوْتُ؟ أَيْنَ شَوْكَتُكِ يَا هَاوِيَةُ؟ تَخْتَفِي ٱلنَّدَامَةُ عَنْ عَيْنَيَّ».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وَإِنْ كَانَ مُثْمِرًا بَيْنَ إِخْوَةٍ، تَأْتِي رِيحٌ شَرْقِيَّةٌ، رِيحُ ٱلرَّبِّ طَالِعَةً مِنَ ٱلْقَفْرِ فَتَجِفُّ عَيْنُهُ وَيَيْبَسُ يَنْبُوعُهُ. هِيَ تَنْهَبُ كَنْزَ كُلِّ مَتَاعٍ شَهِيٍّ.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تُجَازَى ٱلسَّامِرَةُ لِأَنَّهَا قَدْ تَمَرَّدَتْ عَلَى إِلَهِهَا. بِٱلسَّيْفِ يَسْقُطُونَ. تُحَطَّمُ أَطْفَالُهُمْ، وَٱلْحَوَامِلُ تُشَقُّ.</w:t>
      </w:r>
    </w:p>
    <w:p>
      <w:pPr>
        <w:pStyle w:val="Heading2"/>
        <w:bidi/>
      </w:pPr>
      <w:r>
        <w:rPr>
          <w:rtl/>
          <w:cs/>
          <w:lang w:val="ar_AE" w:bidi="ar_AE"/>
        </w:rPr>
        <w:t>Hosea 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اِرْجِعْ يَا إِسْرَائِيلُ إِلَى ٱلرَّبِّ إِلَهِكَ، لِأَنَّكَ قَدْ تَعَثَّرْتَ بِإِثْمِكَ.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خُذُوا مَعَكُمْ كَلَامًا وَٱرْجِعُوا إِلَى ٱلرَّبِّ. قُولُوا لَهُ: «ٱرْفَعْ كُلَّ إِثْمٍ وَٱقْبَلْ حَسَنًا، فَنُقَدِّمَ عُجُولَ شِفَاهِنَا.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يُخَلِّصُنَا أَشُّورُ. لَا نَرْكَبُ عَلَى ٱلْخَيْلِ، وَلَا نَقُولُ أَيْضًا لِعَمَلِ أَيْدِينَا: آلِهَتَنَا. إِنَّهُ بِكَ يُرْحَمُ ٱلْيَتِيمُ».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«أَنَا أَشْفِي ٱرْتِدَادَهُمْ. أُحِبُّهُمْ فَضْلًا، لِأَنَّ غَضَبِي قَدِ ٱرْتَدَّ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أَكُونُ لِإِسْرَائِيلَ كَٱلنَّدَى. يُزْهِرُ كَٱلسَّوْسَنِ، وَيَضْرِبُ أُصُولَهُ كَلُبْنَانَ.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تَمْتَدُّ خَرَاعِيبُهُ، وَيَكُونُ بَهَاؤُهُ كَٱلزَّيْتُونَةِ، وَلَهُ رَائِحَةٌ كَلُبْنَانَ.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يَعُودُ ٱلسَّاكِنُونَ فِي ظِلِّهِ يُحْيُونَ حِنْطَةً وَيُزْهِرُونَ كَجَفْنَةٍ. يَكُونُ ذِكْرُهُمْ كَخَمْرِ 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يَقُولُ أَفْرَايِمُ: مَا لِي أَيْضًا وَلِلْأَصْنَامِ؟ أَنَا قَدْ أَجَبْتُ فَأُلَاحِظُهُ. أَنَا كَسَرْوَةٍ خَضْرَاءَ. مِنْ قِبَلِي يُوجَدُ ثَمَرُكِ».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مَنْ هُوَ حَكِيمٌ حَتَّى يَفْهَمَ هَذِهِ ٱلْأُمُورَ، وَفَهِيمٌ حَتَّى يَعْرِفَهَا! فَإِنَّ طُرُقَ ٱلرَّبِّ مُسْتَقِيمَةٌ، وَٱلْأَبْرَارَ يَسْلُكُونَ فِيهَا، وَأَمَّا ٱلْمُنَافِقُونَ فَيَعْثُرُونَ فِيهَا.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