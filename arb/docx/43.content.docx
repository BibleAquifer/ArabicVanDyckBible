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Arabic Van Dyck Bible</w:t>
      </w:r>
      <w:r>
        <w:rPr>
          <w:lang w:val="ar_AE" w:bidi="ar_AE"/>
        </w:rPr>
      </w:r>
    </w:p>
    <w:p>
      <w:pPr>
        <w:bidi/>
      </w:pPr>
      <w:r>
        <w:rPr>
          <w:lang w:val="ar_AE" w:bidi="ar_AE"/>
        </w:rPr>
      </w:r>
      <w:r>
        <w:rPr>
          <w:b/>
          <w:lang w:val="ar_AE" w:bidi="ar_AE"/>
        </w:rPr>
        <w:t>Arabic Van Dyck Bible</w:t>
      </w:r>
      <w:r>
        <w:rPr>
          <w:lang w:val="ar_AE" w:bidi="ar_AE"/>
        </w:rPr>
        <w:t xml:space="preserve"> (Arabic) is based on: </w:t>
      </w:r>
      <w:r>
        <w:rPr>
          <w:lang w:val="ar_AE" w:bidi="ar_AE"/>
        </w:rPr>
        <w:t>Van Dyck Bible</w:t>
      </w:r>
      <w:r>
        <w:rPr>
          <w:lang w:val="ar_AE" w:bidi="ar_AE"/>
        </w:rPr>
        <w:t xml:space="preserve">, </w:t>
      </w:r>
      <w:hyperlink r:id="rId13">
        <w:r>
          <w:rPr>
            <w:lang w:val="ar_AE" w:bidi="ar_AE"/>
          </w:rPr>
          <w:rPr>
            <w:color w:val="0000EE"/>
            <w:u w:val="single"/>
          </w:rPr>
          <w:t>Public Domain</w:t>
        </w:r>
      </w:hyperlink>
      <w:r>
        <w:rPr>
          <w:lang w:val="ar_AE" w:bidi="ar_AE"/>
        </w:rPr>
        <w:t xml:space="preserve">, None, which is licensed under a </w:t>
      </w:r>
      <w:hyperlink r:id="rId14">
        <w:r>
          <w:rPr>
            <w:lang w:val="ar_AE" w:bidi="ar_AE"/>
          </w:rPr>
          <w:rPr>
            <w:color w:val="0000EE"/>
            <w:u w:val="single"/>
          </w:rPr>
          <w:t>Public Domain CC0</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John 1:1</w:t>
      </w:r>
      <w:r>
        <w:rPr>
          <w:lang w:val="ar_AE" w:bidi="ar_AE"/>
        </w:rPr>
      </w:r>
    </w:p>
    <w:p>
      <w:pPr>
        <w:bidi/>
      </w:pPr>
      <w:r>
        <w:rPr>
          <w:lang w:val="ar_AE" w:bidi="ar_AE"/>
        </w:rPr>
      </w:r>
      <w:r>
        <w:rPr>
          <w:vertAlign w:val="superscript"/>
          <w:lang w:val="ar_AE" w:bidi="ar_AE"/>
        </w:rPr>
        <w:t>1</w:t>
      </w:r>
      <w:r>
        <w:rPr>
          <w:lang w:val="ar_AE" w:bidi="ar_AE"/>
        </w:rPr>
        <w:t xml:space="preserve"> فِي ٱلْبَدْءِ كَانَ ٱلْكَلِمَةُ، وَٱلْكَلِمَةُ كَانَ عِنْدَ ٱللهِ، وَكَانَ ٱلْكَلِمَةُ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هَذَا كَانَ فِي ٱلْبَدْءِ عِنْدَ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كُلُّ شَيْءٍ بِهِ كَانَ، وَبِغَيْرِهِ لَمْ يَكُنْ شَيْءٌ مِمَّا كَانَ.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فِيهِ كَانَتِ ٱلْحَيَاةُ، وَٱلْحَيَاةُ كَانَتْ نُورَ ٱلنَّاسِ،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وَٱلنُّورُ يُضِيءُ فِي ٱلظُّلْمَةِ، وَٱلظُّلْمَةُ لَمْ تُدْرِكْهُ.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كَانَ إِنْسَانٌ مُرْسَلٌ مِنَ ٱللهِ ٱسْمُهُ يُوحَنَّا.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هَذَا جَاءَ لِلشَّهَادَةِ لِيَشْهَدَ لِلنُّورِ، لِكَيْ يُؤْمِنَ ٱلْكُلُّ بِوَاسِطَتِهِ.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لَمْ يَكُنْ هُوَ ٱلنُّورَ، بَلْ لِيَشْهَدَ لِلنُّورِ.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كَانَ ٱلنُّورُ ٱلْحَقِيقِيُّ ٱلَّذِي يُنِيرُ كُلَّ إِنْسَانٍ آتِيًا إِلَى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كَانَ فِي ٱلْعَالَمِ، وَكُوِّنَ ٱلْعَالَمُ بِهِ، وَلَمْ يَعْرِفْهُ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إِلَى خَاصَّتِهِ جَاءَ، وَخَاصَّتُهُ لَمْ تَقْبَلْهُ.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وَأَمَّا كُلُّ ٱلَّذِينَ قَبِلُوهُ فَأَعْطَاهُمْ سُلْطَانًا أَنْ يَصِيرُوا أَوْلَادَ ٱللهِ، أَيِ ٱلْمُؤْمِنُونَ بِٱسْمِهِ.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اَلَّذِينَ وُلِدُوا لَيْسَ مِنْ دَمٍ، وَلَا مِنْ مَشِيئَةِ جَسَدٍ، وَلَا مِنْ مَشِيئَةِ رَجُلٍ، بَلْ مِنَ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وَٱلْكَلِمَةُ صَارَ جَسَدًا وَحَلَّ بَيْنَنَا، وَرَأَيْنَا مَجْدَهُ، مَجْدًا كَمَا لِوَحِيدٍ مِنَ ٱلْآبِ، مَمْلُوءًا نِعْمَةً وَحَقًّا.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يُوحَنَّا شَهِدَ لَهُ وَنَادَى قَائِلًا: «هَذَا هُوَ ٱلَّذِي قُلْتُ عَنْهُ: إِنَّ ٱلَّذِي يَأْتِي بَعْدِي صَارَ قُدَّامِي، لِأَنَّهُ كَانَ قَبْلِي».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وَمِنْ مِلْئِهِ نَحْنُ جَمِيعًا أَخَذْنَا، وَنِعْمَةً فَوْقَ نِعْمَةٍ.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لِأَنَّ ٱلنَّامُوسَ بِمُوسَى أُعْطِيَ، أَمَّا ٱلنِّعْمَةُ وَٱلْحَقُّ فَبِيَسُوعَ ٱلْمَسِيحِ صَارَا.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ٱللهُ لَمْ يَرَهُ أَحَدٌ قَطُّ. اَلِٱبْنُ ٱلْوَحِيدُ ٱلَّذِي هُوَ فِي حِضْنِ ٱلْآبِ هُوَ خَبَّرَ.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وَهَذِهِ هِيَ شَهَادَةُ يُوحَنَّا، حِينَ أَرْسَلَ ٱلْيَهُودُ مِنْ أُورُشَلِيمَ كَهَنَةً وَلَاوِيِّينَ لِيَسْأَلُوهُ: «مَنْ أَنْتَ؟».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فَٱعْتَرَفَ وَلَمْ يُنْكِرْ، وَأَقَرَّ: «إِنِّي لَسْتُ أَنَا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فَسَأَلُوهُ: «إِذًا مَاذَا؟ إِيلِيَّا أَنْتَ؟». فَقَالَ: «لَسْتُ أَنَا». «أَلنَّبِيُّ أَنْتَ؟». فَأَجَابَ: «لَا».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فَقَالُوا لَهُ: «مَنْ أَنْتَ، لِنُعْطِيَ جَوَابًا لِلَّذِينَ أَرْسَلُونَا؟ مَاذَا تَقُولُ عَنْ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قَالَ: «أَنَا صَوْتُ صَارِخٍ فِي ٱلْبَرِّيَّةِ: قَوِّمُوا طَرِيقَ ٱلرَّبِّ، كَمَا قَالَ إِشَعْيَاءُ ٱلنَّبِيُّ».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وَكَانَ ٱلْمُرْسَلُونَ مِنَ ٱلْفَرِّيسِيِّينَ،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فَسَأَلُوهُ وَقَالُوا لَهُ: «فَمَا بَالُكَ تُعَمِّدُ إِنْ كُنْتَ لَسْتَ ٱلْمَسِيحَ، وَلَا إِيلِيَّا، وَلَا ٱلنَّبِيَّ؟».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أَجَابَهُمْ يُوحَنَّا قَائِلًا: «أَنَا أُعَمِّدُ بِمَاءٍ، وَلَكِنْ فِي وَسْطِكُمْ قَائِمٌ ٱلَّذِي لَسْتُمْ تَعْرِفُونَهُ.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هُوَ ٱلَّذِي يَأْتِي بَعْدِي، ٱلَّذِي صَارَ قُدَّامِي، ٱلَّذِي لَسْتُ بِمُسْتَحِقٍّ أَنْ أَحُلَّ سُيُورَ حِذَائِهِ».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هَذَا كَانَ فِي بَيْتِ عَبْرَةَ فِي عَبْرِ ٱلْأُرْدُنِّ حَيْثُ كَانَ يُوحَنَّا يُعَمِّدُ.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وَفِي ٱلْغَدِ نَظَرَ يُوحَنَّا يَسُوعَ مُقْبِلًا إِلَيْهِ، فَقَالَ: «هُوَذَا حَمَلُ ٱللهِ ٱلَّذِي يَرْفَعُ خَطِيَّةَ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هَذَا هُوَ ٱلَّذِي قُلْتُ عَنْهُ: يَأْتِي بَعْدِي، رَجُلٌ صَارَ قُدَّامِي، لِأَنَّهُ كَانَ قَبْلِي.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وَأَنَا لَمْ أَكُنْ أَعْرِفُهُ. لَكِنْ لِيُظْهَرَ لِإِسْرَائِيلَ لِذَلِكَ جِئْتُ أُعَمِّدُ بِٱلْمَاءِ».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وَشَهِدَ يُوحَنَّا قَائِلًا: «إِنِّي قَدْ رَأَيْتُ ٱلرُّوحَ نَازِلًا مِثْلَ حَمَامَةٍ مِنَ ٱلسَّمَاءِ فَٱسْتَقَرَّ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وَأَنَا لَمْ أَكُنْ أَعْرِفُهُ، لَكِنَّ ٱلَّذِي أَرْسَلَنِي لِأُعَمِّدَ بِٱلْمَاءِ، ذَاكَ قَالَ لِي: ٱلَّذِي تَرَى ٱلرُّوحَ نَازِلًا وَمُسْتَقِرًّا عَلَيْهِ، فَهَذَا هُوَ ٱلَّذِي يُعَمِّدُ بِٱلرُّوحِ ٱلْقُدُسِ.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وَأَنَا قَدْ رَأَيْتُ وَشَهِدْتُ أَنَّ هَذَا هُوَ ٱبْنُ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وَفِي ٱلْغَدِ أَيْضًا كَانَ يُوحَنَّا وَاقِفًا هُوَ وَٱثْنَانِ مِنْ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فَنَظَرَ إِلَى يَسُوعَ مَاشِيًا، فَقَالَ: «هُوَذَا حَمَلُ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فَسَمِعَهُ ٱلتِّلْمِيذَانِ يَتَكَلَّمُ، فَتَبِعَا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فَٱلْتَفَتَ يَسُوعُ وَنَظَرَهُمَا يَتْبَعَانِ، فَقَالَ لَهُمَا: «مَاذَا تَطْلُبَانِ؟». فَقَالَا: «رَبِّي» ٱلَّذِي تَفْسِيرُهُ: يَا مُعَلِّمُ. «أَيْنَ تَمْكُثُ؟».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فَقَالَ لَهُمَا: «تَعَالَيَا وَٱنْظُرَا». فَأَتَيَا وَنَظَرَا أَيْنَ كَانَ يَمْكُثُ، وَمَكَثَا عِنْدَهُ ذَلِكَ ٱلْيَوْمَ. وَكَانَ نَحْوَ ٱلسَّاعَةِ ٱلْعَاشِرَةِ.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كَانَ أَنْدَرَاوُسُ أَخُو سِمْعَانَ بُطْرُسَ وَاحِدًا مِنَ ٱلِٱثْنَيْنِ ٱللَّذَيْنِ سَمِعَا يُوحَنَّا وَتَبِعَاهُ.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هَذَا وَجَدَ أَوَّلًا أَخَاهُ سِمْعَانَ، فَقَالَ لَهُ: «قَدْ وَجَدْنَا مَسِيَّا» ٱلَّذِي تَفْسِيرُهُ: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فَجَاءَ بِهِ إِلَى يَسُوعَ. فَنَظَرَ إِلَيْهِ يَسُوعُ وَقَالَ: «أَنْتَ سِمْعَانُ بْنُ يُونَا. أَنْتَ تُدْعَى صَفَا» ٱلَّذِي تَفْسِيرُهُ: بُطْرُسُ.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فِي ٱلْغَدِ أَرَادَ يَسُوعُ أَنْ يَخْرُجَ إِلَى ٱلْجَلِيلِ، فَوَجَدَ فِيلُبُّسَ فَقَالَ لَهُ: «ٱتْبَعْنِي».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وَكَانَ فِيلُبُّسُ مِنْ بَيْتِ صَيْدَا، مِنْ مَدِينَةِ أَنْدَرَاوُسَ وَبُطْرُسَ.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فِيلُبُّسُ وَجَدَ نَثَنَائِيلَ وَقَالَ لَهُ: «وَجَدْنَا ٱلَّذِي كَتَبَ عَنْهُ مُوسَى فِي ٱلنَّامُوسِ وَٱلْأَنْبِيَاءُ يَسُوعَ ٱبْنَ يُوسُفَ ٱلَّذِي مِنَ ٱلنَّاصِرَةِ».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فَقَالَ لَهُ نَثَنَائِيلُ: «أَمِنَ ٱلنَّاصِرَةِ يُمْكِنُ أَنْ يَكُونَ شَيْءٌ صَالِحٌ؟». قَالَ لَهُ فِيلُبُّسُ: «تَعَالَ وَٱنْظُرْ».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وَرَأَى يَسُوعُ نَثَنَائِيلَ مُقْبِلًا إِلَيْهِ، فَقَالَ عَنْهُ: «هُوَذَا إِسْرَائِيلِيٌّ حَقًّا لَا غِشَّ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قَالَ لَهُ نَثَنَائِيلُ: «مِنْ أَيْنَ تَعْرِفُنِي؟». أَجَابَ يَسُوعُ وَقَالَ لَهُ: «قَبْلَ أَنْ دَعَاكَ فِيلُبُّسُ وَأَنْتَ تَحْتَ ٱلتِّينَةِ، رَأَيْتُكَ».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أَجَابَ نَثَنَائِيلُ وَقَالَ لَهُ: «يَا مُعَلِّمُ، أَنْتَ ٱبْنُ ٱللهِ! أَنْتَ مَلِكُ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أَجَابَ يَسُوعُ وَقَالَ لَهُ: «هَلْ آمَنْتَ لِأَنِّي قُلْتُ لَكَ إِنِّي رَأَيْتُكَ تَحْتَ ٱلتِّينَةِ؟ سَوْفَ تَرَى أَعْظَمَ مِنْ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وَقَالَ لَهُ: «ٱلْحَقَّ ٱلْحَقَّ أَقُولُ لَكُمْ: مِنَ ٱلْآنَ تَرَوْنَ ٱلسَّمَاءَ مَفْتُوحَةً، وَمَلَائِكَةَ ٱللهِ يَصْعَدُونَ وَيَنْزِلُونَ عَلَى ٱبْنِ ٱلْإِنْسَانِ».</w:t>
      </w:r>
      <w:r>
        <w:rPr>
          <w:lang w:val="ar_AE" w:bidi="ar_AE"/>
        </w:rPr>
      </w:r>
      <w:r>
        <w:rPr>
          <w:lang w:val="ar_AE" w:bidi="ar_AE"/>
        </w:rPr>
      </w:r>
    </w:p>
    <w:p>
      <w:pPr>
        <w:bidi/>
      </w:pPr>
      <w:r>
        <w:rPr>
          <w:lang w:val="ar_AE" w:bidi="ar_AE"/>
        </w:rPr>
      </w:r>
    </w:p>
    <w:p>
      <w:pPr>
        <w:pStyle w:val="Heading2"/>
        <w:bidi/>
      </w:pPr>
      <w:r>
        <w:rPr>
          <w:lang w:val="ar_AE" w:bidi="ar_AE"/>
        </w:rPr>
        <w:t>John 2:1</w:t>
      </w:r>
      <w:r>
        <w:rPr>
          <w:lang w:val="ar_AE" w:bidi="ar_AE"/>
        </w:rPr>
      </w:r>
    </w:p>
    <w:p>
      <w:pPr>
        <w:bidi/>
      </w:pPr>
      <w:r>
        <w:rPr>
          <w:lang w:val="ar_AE" w:bidi="ar_AE"/>
        </w:rPr>
      </w:r>
      <w:r>
        <w:rPr>
          <w:vertAlign w:val="superscript"/>
          <w:lang w:val="ar_AE" w:bidi="ar_AE"/>
        </w:rPr>
        <w:t>1</w:t>
      </w:r>
      <w:r>
        <w:rPr>
          <w:lang w:val="ar_AE" w:bidi="ar_AE"/>
        </w:rPr>
        <w:t xml:space="preserve"> وَفِي ٱلْيَوْمِ ٱلثَّالِثِ كَانَ عُرْسٌ فِي قَانَا ٱلْجَلِيلِ، وَكَانَتْ أُمُّ يَسُوعَ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وَدُعِيَ أَيْضًا يَسُوعُ وَتَلَامِيذُهُ إِلَى ٱلْعُرْسِ.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وَلَمَّا فَرَغَتِ ٱلْخَمْرُ، قَالَتْ أُمُّ يَسُوعَ لَهُ: «لَيْسَ لَهُمْ 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قَالَ لَهَا يَسُوعُ: «مَا لِي وَلَكِ يَا ٱمْرَأَةُ؟ لَمْ تَأْتِ سَاعَتِي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قَالَتْ أُمُّهُ لِلْخُدَّامِ: «مَهْمَا قَالَ لَكُمْ فَٱفْعَلُوهُ».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وَكَانَتْ سِتَّةُ أَجْرَانٍ مِنْ حِجَارَةٍ مَوْضُوعَةً هُنَاكَ، حَسَبَ تَطْهِيرِ ٱلْيَهُودِ، يَسَعُ كُلُّ وَاحِدٍ مِطْرَيْنِ أَوْ ثَلَاثَةً.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قَالَ لَهُمْ يَسُوعُ: «ٱمْلَأُوا ٱلْأَجْرَانَ مَاءً». فَمَلَأُوهَا إِلَى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قَالَ لَهُمُ: «ٱسْتَقُوا ٱلْآنَ وَقَدِّمُوا إِلَى رَئِيسِ ٱلْمُتَّكَإِ». فَقَدَّمُوا.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فَلَمَّا ذَاقَ رَئِيسُ ٱلْمُتَّكَإِ ٱلْمَاءَ ٱلْمُتَحَوِّلَ خَمْرًا، وَلَمْ يَكُنْ يَعْلَمُ مِنْ أَيْنَ هِيَ، لَكِنَّ ٱلْخُدَّامَ ٱلَّذِينَ كَانُوا قَدِ ٱسْتَقَوْا ٱلْمَاءَ عَلِمُوا، دَعَا رَئِيسُ ٱلْمُتَّكَإِ ٱلْعَرِيسَ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وَقَالَ لَهُ: «كُلُّ إِنْسَانٍ إِنَّمَا يَضَعُ ٱلْخَمْرَ ٱلْجَيِّدَةَ أَوَّلًا، وَمَتَى سَكِرُوا فَحِينَئِذٍ ٱلدُّونَ. أَمَّا أَنْتَ فَقَدْ أَبْقَيْتَ ٱلْخَمْرَ ٱلْجَيِّدَةَ إِلَى ٱلْآنَ!».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هَذِهِ بِدَايَةُ ٱلْآيَاتِ فَعَلَهَا يَسُوعُ فِي قَانَا ٱلْجَلِيلِ، وَأَظْهَرَ مَجْدَهُ، فَآمَنَ بِهِ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وَبَعْدَ هَذَا ٱنْحَدَرَ إِلَى كَفْرِنَاحُومَ، هُوَ وَأُمُّهُ وَإِخْوَتُهُ وَتَلَامِيذُهُ، وَأَقَامُوا هُنَاكَ أَيَّامًا لَيْسَتْ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وَكَانَ فِصْحُ ٱلْيَهُودِ قَرِيبًا، فَصَعِدَ يَسُوعُ إِلَى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وَوَجَدَ فِي ٱلْهَيْكَلِ ٱلَّذِينَ كَانُوا يَبِيعُونَ بَقَرًا وَغَنَمًا وَحَمَامًا، وَٱلصَّيَارِفَ جُلُوسًا.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فَصَنَعَ سَوْطًا مِنْ حِبَالٍ وَطَرَدَ ٱلْجَمِيعَ مِنَ ٱلْهَيْكَلِ، اَلْغَنَمَ وَٱلْبَقَرَ، وَكَبَّ دَرَاهِمَ ٱلصَّيَارِفِ وَقَلَّبَ مَوَائِدَهُمْ.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وَقَالَ لِبَاعَةِ ٱلْحَمَامِ: «ٱرْفَعُوا هَذِهِ مِنْ هَهُنَا! لَا تَجْعَلُوا بَيْتَ أَبِي بَيْتَ تِجَارَةٍ!».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فَتَذَكَّرَ تَلَامِيذُهُ أَنَّهُ مَكْتُوبٌ: «غَيْرَةُ بَيْتِكَ أَكَلَتْنِي».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فَأَجَابَ ٱلْيَهُودُ وَقَالوُا لَهُ: «أَيَّةَ آيَةٍ تُرِينَا حَتَّى تَفْعَلَ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أَجَابَ يَسُوعُ وَقَالَ لَهُمْ: «ٱنْقُضُوا هَذَا ٱلْهَيْكَلَ، وَفِي ثَلَاثَةِ أَيَّامٍ أُقِيمُهُ».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فَقَالَ ٱلْيَهُودُ: «فِي سِتٍّ وَأَرْبَعِينَ سَنَةً بُنِيَ هَذَا ٱلْهَيْكَلُ، أَفَأَنْتَ فِي ثَلَاثَةِ أَيَّامٍ تُقِيمُهُ؟».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وَأَمَّا هُوَ فَكَانَ يَقُولُ عَنْ هَيْكَلِ جَسَدِهِ.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فَلَمَّا قَامَ مِنَ ٱلْأَمْوَاتِ، تَذَكَّرَ تَلَامِيذُهُ أَنَّهُ قَالَ هَذَا، فَآمَنُوا بِٱلْكِتَابِ وَٱلْكَلَامِ ٱلَّذِي قَالَهُ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وَلَمَّا كَانَ فِي أُورُشَلِيمَ فِي عِيدِ ٱلْفِصْحِ، آمَنَ كَثِيرُونَ بِٱسْمِهِ، إِذْ رَأَوْا ٱلْآيَاتِ ٱلَّتِي صَنَعَ.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لَكِنَّ يَسُوعَ لَمْ يَأْتَمِنْهُمْ عَلَى نَفْسِهِ، لِأَنَّهُ كَانَ يَعْرِفُ ٱلْجَمِيعَ.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وَلِأَنَّهُ لَمْ يَكُنْ مُحْتَاجًا أَنْ يَشْهَدَ أَحَدٌ عَنِ ٱلْإِنْسَانِ، لِأَنَّهُ عَلِمَ مَا كَانَ فِي ٱلْإِنْسَانِ.</w:t>
      </w:r>
      <w:r>
        <w:rPr>
          <w:lang w:val="ar_AE" w:bidi="ar_AE"/>
        </w:rPr>
      </w:r>
      <w:r>
        <w:rPr>
          <w:lang w:val="ar_AE" w:bidi="ar_AE"/>
        </w:rPr>
      </w:r>
    </w:p>
    <w:p>
      <w:pPr>
        <w:bidi/>
      </w:pPr>
      <w:r>
        <w:rPr>
          <w:lang w:val="ar_AE" w:bidi="ar_AE"/>
        </w:rPr>
      </w:r>
    </w:p>
    <w:p>
      <w:pPr>
        <w:pStyle w:val="Heading2"/>
        <w:bidi/>
      </w:pPr>
      <w:r>
        <w:rPr>
          <w:lang w:val="ar_AE" w:bidi="ar_AE"/>
        </w:rPr>
        <w:t>John 3:1</w:t>
      </w:r>
      <w:r>
        <w:rPr>
          <w:lang w:val="ar_AE" w:bidi="ar_AE"/>
        </w:rPr>
      </w:r>
    </w:p>
    <w:p>
      <w:pPr>
        <w:bidi/>
      </w:pPr>
      <w:r>
        <w:rPr>
          <w:lang w:val="ar_AE" w:bidi="ar_AE"/>
        </w:rPr>
      </w:r>
      <w:r>
        <w:rPr>
          <w:vertAlign w:val="superscript"/>
          <w:lang w:val="ar_AE" w:bidi="ar_AE"/>
        </w:rPr>
        <w:t>1</w:t>
      </w:r>
      <w:r>
        <w:rPr>
          <w:lang w:val="ar_AE" w:bidi="ar_AE"/>
        </w:rPr>
        <w:t xml:space="preserve"> كَانَ إِنْسَانٌ مِنَ ٱلْفَرِّيسِيِّينَ ٱسْمُهُ نِيقُودِيمُوسُ، رَئِيسٌ لِلْيَهُودِ.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هَذَا جَاءَ إِلَى يَسُوعَ لَيْلًا وَقَالَ لَهُ: «يَا مُعَلِّمُ، نَعْلَمُ أَنَّكَ قَدْ أَتَيْتَ مِنَ ٱللهِ مُعَلِّمًا، لِأَنْ لَيْسَ أَحَدٌ يَقْدِرُ أَنْ يَعْمَلَ هَذِهِ ٱلْآيَاتِ ٱلَّتِي أَنْتَ تَعْمَلُ إِنْ لَمْ يَكُنِ ٱللهُ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أَجَابَ يَسُوعُ وَقَالَ لَهُ: «ٱلْحَقَّ ٱلْحَقَّ أَقُولُ لَكَ: إِنْ كَانَ أَحَدٌ لَا يُولَدُ مِنْ فَوْقُ لَا يَقْدِرُ أَنْ يَرَى مَلَكُوتَ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قَالَ لَهُ نِيقُودِيمُوسُ: «كَيْفَ يُمْكِنُ ٱلْإِنْسَانَ أَنْ يُولَدَ وَهُوَ شَيْخٌ؟ أَلَعَلَّهُ يَقْدِرُ أَنْ يَدْخُلَ بَطْنَ أُمِّهِ ثَانِيَةً وَيُولَدَ؟».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أَجَابَ يَسُوعُ: «ٱلْحَقَّ ٱلْحَقَّ أَقُولُ لَكَ: إِنْ كَانَ أَحَدٌ لَا يُولَدُ مِنَ ٱلْمَاءِ وَٱلرُّوحِ لَا يَقْدِرُ أَنْ يَدْخُلَ مَلَكُوتَ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اَلْمَوْلُودُ مِنَ ٱلْجَسَدِ جَسَدٌ هُوَ، وَٱلْمَوْلُودُ مِنَ ٱلرُّوحِ هُوَ 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لَا تَتَعَجَّبْ أَنِّي قُلْتُ لَكَ: يَنْبَغِي أَنْ تُولَدُوا مِنْ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اَلرِّيحُ تَهُبُّ حَيْثُ تَشَاءُ، وَتَسْمَعُ صَوْتَهَا، لَكِنَّكَ لَا تَعْلَمُ مِنْ أَيْنَ تَأْتِي وَلَا إِلَى أَيْنَ تَذْهَبُ. هَكَذَا كُلُّ مَنْ وُلِدَ مِنَ ٱلرُّوحِ».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أَجَابَ نِيقُودِيمُوسُ وَقَالَ لَهُ: «كَيْفَ يُمْكِنُ أَنْ يَكُونَ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أَجَابَ يَسُوعُ وَقَالَ لَهُ: «أَنْتَ مُعَلِّمُ إِسْرَائِيلَ وَلَسْتَ تَعْلَمُ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اَلْحَقَّ ٱلْحَقَّ أَقُولُ لَكَ: إِنَّنَا إِنَّمَا نَتَكَلَّمُ بِمَا نَعْلَمُ وَنَشْهَدُ بِمَا رَأَيْنَا، وَلَسْتُمْ تَقْبَلُونَ شَهَادَتَنَا.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إِنْ كُنْتُ قُلْتُ لَكُمُ ٱلْأَرْضِيَّاتِ وَلَسْتُمْ تُؤْمِنُونَ، فَكَيْفَ تُؤْمِنُونَ إِنْ قُلْتُ لَكُمُ ٱلسَّمَاوِيَّاتِ؟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وَلَيْسَ أَحَدٌ صَعِدَ إِلَى ٱلسَّمَاءِ إِلَّا ٱلَّذِي نَزَلَ مِنَ ٱلسَّمَاءِ، ٱبْنُ ٱلْإِنْسَانِ ٱلَّذِي هُوَ فِي ٱلسَّمَاءِ.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«وَكَمَا رَفَعَ مُوسَى ٱلْحَيَّةَ فِي ٱلْبَرِّيَّةِ هَكَذَا يَنْبَغِي أَنْ يُرْفَعَ ٱبْنُ ٱلْإِنْسَانِ،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لِكَيْ لَا يَهْلِكَ كُلُّ مَنْ يُؤْمِنُ بِهِ بَلْ تَكُونُ لَهُ ٱلْحَيَاةُ ٱلْأَبَدِيَّةُ.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لِأَنَّهُ هَكَذَا أَحَبَّ ٱللهُ ٱلْعَالَمَ حَتَّى بَذَلَ ٱبْنَهُ ٱلْوَحِيدَ، لِكَيْ لَا يَهْلِكَ كُلُّ مَنْ يُؤْمِنُ بِهِ، بَلْ تَكُونُ لَهُ ٱلْحَيَاةُ ٱلْأَبَدِيَّةُ.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لِأَنَّهُ لَمْ يُرْسِلِ ٱللهُ ٱبْنَهُ إِلَى ٱلْعَالَمِ لِيَدِينَ ٱلْعَالَمَ، بَلْ لِيَخْلُصَ بِهِ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اَلَّذِي يُؤْمِنُ بِهِ لَا يُدَانُ، وَٱلَّذِي لَا يُؤْمِنُ قَدْ دِينَ، لِأَنَّهُ لَمْ يُؤْمِنْ بِٱسْمِ ٱبْنِ ٱللهِ ٱلْوَحِيدِ.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وَهَذِهِ هِيَ ٱلدَّيْنُونَةُ: إِنَّ ٱلنُّورَ قَدْ جَاءَ إِلَى ٱلْعَالَمِ، وَأَحَبَّ ٱلنَّاسُ ٱلظُّلْمَةَ أَكْثَرَ مِنَ ٱلنُّورِ، لِأَنَّ أَعْمَالَهُمْ كَانَتْ شِرِّيرَةً.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لِأَنَّ كُلَّ مَنْ يَعْمَلُ ٱلسَّيِّآتِ يُبْغِضُ ٱلنُّورَ، وَلَا يَأْتِي إِلَى ٱلنُّورِ لِئَلَّا تُوَبَّخَ أَعْمَالُهُ.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وَأَمَّا مَنْ يَفْعَلُ ٱلْحَقَّ فَيُقْبِلُ إِلَى ٱلنُّورِ، لِكَيْ تَظْهَرَ أَعْمَالُهُ أَنَّهَا بِٱللهِ مَعْمُولَةٌ».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وَبَعْدَ هَذَا جَاءَ يَسُوعُ وَتَلَامِيذُهُ إِلَى أَرْضِ ٱلْيَهُودِيَّةِ، وَمَكَثَ مَعَهُمْ هُنَاكَ، وَكَانَ يُعَمِّدُ.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وَكَانَ يُوحَنَّا أَيْضًا يُعَمِّدُ فِي عَيْنِ نُونٍ بِقُرْبِ سَالِيمَ، لِأَنَّهُ كَانَ هُنَاكَ مِيَاهٌ كَثِيرَةٌ، وَكَانُوا يَأْتُونَ وَيَعْتَمِدُونَ.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لِأَنَّهُ لَمْ يَكُنْ يُوحَنَّا قَدْ أُلْقِيَ بَعْدُ فِي ٱلسِّجْنِ.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وَحَدَثَتْ مُبَاحَثَةٌ مِنْ تَلَامِيذِ يُوحَنَّا مَعَ يَهُودٍ مِنْ جِهَةِ ٱلتَّطْهِيرِ.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فَجَاءُوا إِلَى يُوحَنَّا وَقَالُوا لَهُ: «يَا مُعَلِّمُ، هُوَذَا ٱلَّذِي كَانَ مَعَكَ فِي عَبْرِ ٱلْأُرْدُنِّ، ٱلَّذِي أَنْتَ قَدْ شَهِدْتَ لَهُ، هُوَ يُعَمِّدُ، وَٱلْجَمِيعُ يَأْتُونَ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أجَابَ يُوحَنَّا وَقَالَ: «لَا يَقْدِرُ إِنْسَانٌ أَنْ يَأْخُذَ شَيْئًا إِنْ لَمْ يَكُنْ قَدْ أُعْطِيَ مِنَ ٱلسَّمَاءِ.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أَنْتُمْ أَنْفُسُكُمْ تَشْهَدُونَ لِي أَنِّي قُلْتُ: لَسْتُ أَنَا ٱلْمَسِيحَ بَلْ إِنِّي مُرْسَلٌ 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مَنْ لَهُ ٱلْعَرُوسُ فَهُوَ ٱلْعَرِيسُ، وَأَمَّا صَدِيقُ ٱلْعَرِيسِ ٱلَّذِي يَقِفُ وَيَسْمَعُهُ فَيَفْرَحُ فَرَحًا مِنْ أَجْلِ صَوْتِ ٱلْعَرِيسِ. إِذًا فَرَحِي هَذَا قَدْ كَمَلَ.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يَنْبَغِي أَنَّ ذَلِكَ يَزِيدُ وَأَنِّي أَنَا أَنْقُصُ.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اَلَّذِي يَأْتِي مِنْ فَوْقُ هُوَ فَوْقَ ٱلْجَمِيعِ، وَٱلَّذِي مِنَ ٱلْأَرْضِ هُوَ أَرْضِيٌّ، وَمِنَ ٱلْأَرْضِ يَتَكَلَّمُ. اَلَّذِي يَأْتِي مِنَ ٱلسَّمَاءِ هُوَ فَوْقَ ٱلْجَمِيعِ،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وَمَا رَآهُ وَسَمِعَهُ بِهِ يَشْهَدُ، وَشَهَادَتُهُ لَيْسَ أَحَدٌ يَقْبَلُهَا.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وَمَنْ قَبِلَ شَهَادَتَهُ فَقَدْ خَتَمَ أَنَّ ٱللهَ صَادِقٌ،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لِأَنَّ ٱلَّذِي أَرْسَلَهُ ٱللهُ يَتَكَلَّمُ بِكَلَامِ ٱللهِ. لِأَنَّهُ لَيْسَ بِكَيْلٍ يُعْطِي ٱللهُ ٱلرُّوحَ.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اَلْآبُ يُحِبُّ ٱلِٱبْنَ وَقَدْ دَفَعَ كُلَّ شَيْءٍ فِي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ٱلَّذِي يُؤْمِنُ بِٱلِٱبْنِ لَهُ حَيَاةٌ أَبَدِيَّةٌ، وَٱلَّذِي لَا يُؤْمِنُ بِٱلِٱبْنِ لَنْ يَرَى حَيَاةً بَلْ يَمْكُثُ عَلَيْهِ غَضَبُ ٱللهِ».</w:t>
      </w:r>
      <w:r>
        <w:rPr>
          <w:lang w:val="ar_AE" w:bidi="ar_AE"/>
        </w:rPr>
      </w:r>
      <w:r>
        <w:rPr>
          <w:lang w:val="ar_AE" w:bidi="ar_AE"/>
        </w:rPr>
      </w:r>
    </w:p>
    <w:p>
      <w:pPr>
        <w:bidi/>
      </w:pPr>
      <w:r>
        <w:rPr>
          <w:lang w:val="ar_AE" w:bidi="ar_AE"/>
        </w:rPr>
      </w:r>
    </w:p>
    <w:p>
      <w:pPr>
        <w:pStyle w:val="Heading2"/>
        <w:bidi/>
      </w:pPr>
      <w:r>
        <w:rPr>
          <w:lang w:val="ar_AE" w:bidi="ar_AE"/>
        </w:rPr>
        <w:t>John 4:1</w:t>
      </w:r>
      <w:r>
        <w:rPr>
          <w:lang w:val="ar_AE" w:bidi="ar_AE"/>
        </w:rPr>
      </w:r>
    </w:p>
    <w:p>
      <w:pPr>
        <w:bidi/>
      </w:pPr>
      <w:r>
        <w:rPr>
          <w:lang w:val="ar_AE" w:bidi="ar_AE"/>
        </w:rPr>
      </w:r>
      <w:r>
        <w:rPr>
          <w:vertAlign w:val="superscript"/>
          <w:lang w:val="ar_AE" w:bidi="ar_AE"/>
        </w:rPr>
        <w:t>1</w:t>
      </w:r>
      <w:r>
        <w:rPr>
          <w:lang w:val="ar_AE" w:bidi="ar_AE"/>
        </w:rPr>
        <w:t xml:space="preserve"> فَلَمَّا عَلِمَ ٱلرَّبُّ أَنَّ ٱلْفَرِّيسِيِّينَ سَمِعُوا أَنَّ يَسُوعَ يُصَيِّرُ وَيُعَمِّدُ تَلَامِيذَ أَكْثَرَ مِنْ يُوحَنَّا،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مَعَ أَنَّ يَسُوعَ نَفْسَهُ لَمْ يَكُنْ يُعَمِّدُ بَلْ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تَرَكَ ٱلْيَهُودِيَّةَ وَمَضَى أَيْضًا إِلَى ٱلْجَلِيلِ.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وَكَانَ لَا بُدَّ لَهُ أَنْ يَجْتَازَ ٱلسَّامِرَةَ.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فَأَتَى إِلَى مَدِينَةٍ مِنَ ٱلسَّامِرَةِ يُقَالُ لَهَا سُوخَارُ، بِقُرْبِ ٱلضَّيْعَةِ ٱلَّتِي وَهَبَهَا يَعْقُوبُ لِيُوسُفَ ٱبْنِهِ.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وَكَانَتْ هُنَاكَ بِئْرُ يَعْقُوبَ. فَإِذْ كَانَ يَسُوعُ قَدْ تَعِبَ مِنَ ٱلسَّفَرِ، جَلَسَ هَكَذَا عَلَى ٱلْبِئْرِ، وَكَانَ نَحْوَ ٱلسَّاعَةِ ٱلسَّادِسَةِ.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فَجَاءَتِ ٱمْرَأَةٌ مِنَ ٱلسَّامِرَةِ لِتَسْتَقِيَ مَاءً، فَقَالَ لَهَا يَسُوعُ: «أَعْطِينِي لِأَشْرَبَ».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تَلَامِيذَهُ كَانُوا قَدْ مَضَوْا إِلَى ٱلْمَدِينَةِ لِيَبْتَاعُوا طَعَامًا.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فَقَالَتْ لَهُ ٱلْمَرْأَةُ ٱلسَّامِرِيَّةُ: «كَيْفَ تَطْلُبُ مِنِّي لِتَشْرَبَ، وَأَنْتَ يَهُودِيٌّ وَأَنَا ٱمْرَأَةٌ سَامِرِيَّةٌ؟». لِأَنَّ ٱلْيَهُودَ لَا يُعَامِلُونَ ٱلسَّامِرِيِّينَ.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أَجَابَ يَسُوعُ وَقَالَ لَهاَ: «لَوْ كُنْتِ تَعْلَمِينَ عَطِيَّةَ ٱللهِ، وَمَنْ هُوَ ٱلَّذِي يَقُولُ لَكِ أَعْطِينِي لِأَشْرَبَ، لَطَلَبْتِ أَنْتِ مِنْهُ فَأَعْطَاكِ مَاءً 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قَالَتْ لَهُ ٱلْمَرْأَةُ: «يَا سَيِّدُ، لَا دَلْوَ لَكَ وَٱلْبِئْرُ عَمِيقَةٌ. فَمِنْ أَيْنَ لَكَ ٱلْمَاءُ ٱلْحَيُّ؟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أَلَعَلَّكَ أَعْظَمُ مِنْ أَبِينَا يَعْقُوبَ، ٱلَّذِي أَعْطَانَا ٱلْبِئْرَ، وَشَرِبَ مِنْهَا هُوَ وَبَنُوهُ وَمَوَاشِيهِ؟».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أَجَابَ يَسُوعُ وَقَالَ لَهاَ: «كُلُّ مَنْ يَشْرَبُ مِنْ هَذَا ٱلْمَاءِ يَعْطَشُ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مَنْ يَشْرَبُ مِنَ ٱلْمَاءِ ٱلَّذِي أُعْطِيهِ أَنَا فَلَنْ يَعْطَشَ إِلَى ٱلْأَبَدِ، بَلِ ٱلْمَاءُ ٱلَّذِي أُعْطِيهِ يَصِيرُ فِيهِ يَنْبُوعَ مَاءٍ يَنْبَعُ إِلَى حَيَاةٍ 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قَالَتْ لَهُ ٱلْمَرْأَةُ: «يَا سَيِّدُ، أَعْطِنِي هَذَا ٱلْمَاءَ، لِكَيْ لَا أَعْطَشَ وَلَا آتِيَ إِلَى هُنَا لِأَسْتَقِيَ».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قَالَ لَهَا يَسُوعُ: «ٱذْهَبِي وَٱدْعِي زَوْجَكِ وَتَعَالَيْ إِلَى هَهُنَا».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أَجَابَتِ ٱلْمَرْأَةُ وَقَالتْ: «لَيْسَ لِي زَوْجٌ». قَالَ لَهَا يَسُوعُ: «حَسَنًا قُلْتِ: لَيْسَ لِي زَوْجٌ،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لِأَنَّهُ كَانَ لَكِ خَمْسَةُ أَزْوَاجٍ، وَٱلَّذِي لَكِ ٱلْآنَ لَيْسَ هُوَ زَوْجَكِ. هَذَا قُلْتِ بِٱلصِّدْقِ».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قَالَتْ لَهُ ٱلْمَرْأَةُ: «يَا سَيِّدُ، أَرَى أَنَّكَ 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آبَاؤُنَا سَجَدُوا فِي هَذَا ٱلْجَبَلِ، وَأَنْتُمْ تَقُولُونَ إِنَّ فِي أُورُشَلِيمَ ٱلْمَوْضِعَ ٱلَّذِي يَنْبَغِي أَنْ يُسْجَدَ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قَالَ لَهَا يَسُوعُ: «يَا ٱمْرَأَةُ، صَدِّقِينِي أَنَّهُ تَأْتِي سَاعَةٌ، لَا فِي هَذَا ٱلْجَبَلِ، وَلَا فِي أُورُشَلِيمَ تَسْجُدُونَ لِلْآبِ.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أَنْتُمْ تَسْجُدُونَ لِمَا لَسْتُمْ تَعْلَمُونَ، أَمَّا نَحْنُ فَنَسْجُدُ لِمَا نَعْلَمُ. لِأَنَّ ٱلْخَلَاصَ هُوَ مِنَ ٱلْيَهُودِ.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وَلَكِنْ تَأْتِي سَاعَةٌ، وَهِيَ ٱلْآنَ، حِينَ ٱلسَّاجِدُونَ ٱلْحَقِيقِيُّونَ يَسْجُدُونَ لِلْآبِ بِٱلرُّوحِ وَٱلْحَقِّ، لِأَنَّ ٱلْآبَ طَالِبٌ مِثْلَ هَؤُلَاءِ ٱلسَّاجِدِينَ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ٱللهُ رُوحٌ. وَٱلَّذِينَ يَسْجُدُونَ لَهُ فَبِالرُّوحِ وَٱلْحَقِّ يَنْبَغِي أَنْ يَسْجُدُوا».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قَالَتْ لَهُ ٱلْمَرْأَةُ: «أَنَا أَعْلَمُ أَنَّ مَسِيَّا، ٱلَّذِي يُقَالُ لَهُ ٱلْمَسِيحُ، يَأْتِي. فَمَتَى جَاءَ ذَاكَ يُخْبِرُنَا بِكُلِّ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قَالَ لَهَا يَسُوعُ: «أَنَا ٱلَّذِي أُكَلِّمُكِ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وَعِنْدَ ذَلِكَ جَاءَ تَلَامِيذُهُ، وَكَانُوا يَتَعَجَّبُونَ أَنَّهُ يَتَكَلَّمُ مَعَ ٱمْرَأَةٍ. وَلَكِنْ لَمْ يَقُلْ أَحَدٌ: «مَاذَا تَطْلُبُ؟» أَوْ «لِمَاذَا تَتَكَلَّمُ مَعَهَا؟».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فَتَرَكَتِ ٱلْمَرْأَةُ جَرَّتَهَا وَمَضَتْ إِلَى ٱلْمَدِينَةِ وَقَالَتْ لِلنَّاسِ: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«هَلُمُّوا ٱنْظُرُوا إِنْسَانًا قَالَ لِي كُلَّ مَا فَعَلْتُ. أَلَعَلَّ هَذَا هُوَ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فَخَرَجُوا مِنَ ٱلْمَدِينَةِ وَأَتَوْا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وَفِي أَثْنَاءِ ذَلِكَ سَأَلَهُ تَلَامِيذُهُ قَائِلِينَ: «يَا مُعَلِّمُ، 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فَقَالَ لَهُمْ: «أَنَا لِي طَعَامٌ لِآكُلَ لَسْتُمْ تَعْرِفُونَهُ أَنْتُمْ».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فَقَالَ ٱلتَّلَامِيذُ بَعْضُهُمْ لِبَعْضٍ: «أَلَعَلَّ أَحَدًا أَتَاهُ بِشَيْءٍ لِيَأْكُلَ؟»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قَالَ لَهُمْ يَسُوعُ: «طَعَامِي أَنْ أَعْمَلَ مَشِيئَةَ ٱلَّذِي أَرْسَلَنِي وَأُتَمِّمَ عَمَلَهُ.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أَمَا تَقُولُونَ: إِنَّهُ يَكُونُ أَرْبَعَةُ أَشْهُرٍ ثُمَّ يَأْتِي ٱلْحَصَادُ؟ هَا أَنَا أَقُولُ لَكُمُ: ٱرْفَعُوا أَعْيُنَكُمْ وَٱنْظُرُوا ٱلْحُقُولَ إِنَّهَا قَدِ ٱبْيَضَّتْ لِلْحَصَادِ.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وَٱلْحَاصِدُ يَأْخُذُ أُجْرَةً وَيَجْمَعُ ثَمَرًا لِلْحَيَاةِ ٱلْأَبَدِيَّةِ، لِكَيْ يَفْرَحَ ٱلزَّارِعُ وَٱلْحَاصِدُ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لِأَنَّهُ فِي هَذَا يَصْدُقُ ٱلْقَوْلُ: إِنَّ وَاحِدًا يَزْرَعُ وَآخَرَ يَحْصُدُ.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أَنَا أَرْسَلْتُكُمْ لِتَحْصُدُوا مَا لَمْ تَتْعَبُوا فِيهِ. آخَرُونَ تَعِبُوا وَأَنْتُمْ قَدْ دَخَلْتُمْ عَلَى تَعَبِهِمْ».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فَآمَنَ بِهِ مِنْ تِلْكَ ٱلْمَدِينَةِ كَثِيرُونَ مِنَ ٱلسَّامِرِيِّينَ بِسَبَبِ كَلَامِ ٱلْمَرْأَةِ ٱلَّتِي كَانَتْ تَشْهَدُ أَنَّهُ: «قَالَ لِي كُلَّ مَا فَعَلْتُ».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فَلَمَّا جَاءَ إِلَيْهِ ٱلسَّامِرِيُّونَ سَأَلُوهُ أَنْ يَمْكُثَ عِنْدَهُمْ، فَمَكَثَ هُنَاكَ يَوْمَيْنِ.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فَآمَنَ بِهِ أَكْثَرُ جِدًّا بِسَبَبِ كَلَامِهِ.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وَقَالُوا لِلْمَرْأَةِ: «إِنَّنَا لَسْنَا بَعْدُ بِسَبَبِ كَلَامِكِ نُؤْمِنُ، لِأَنَّنَا نَحْنُ قَدْ سَمِعْنَا وَنَعْلَمُ أَنَّ هَذَا هُوَ بِٱلْحَقِيقَةِ ٱلْمَسِيحُ مُخَلِّصُ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وَبَعْدَ ٱلْيَوْمَيْنِ خَرَجَ مِنْ هُنَاكَ وَمَضَى إِلَى ٱلْجَلِيلِ،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لِأَنَّ يَسُوعَ نَفْسَهُ شَهِدَ أَنْ: «لَيْسَ لِنَبِيٍّ كَرَامَةٌ فِي وَطَنِهِ».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فَلَمَّا جَاءَ إِلَى ٱلْجَلِيلِ قَبِلَهُ ٱلْجَلِيلِيُّونَ، إِذْ كَانُوا قَدْ عَايَنُوا كُلَّ مَا فَعَلَ فِي أُورُشَلِيمَ فِي ٱلْعِيدِ، لِأَنَّهُمْ هُمْ أَيْضًا جَاءُوا إِلَى ٱلْعِيدِ.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فَجَاءَ يَسُوعُ أَيْضًا إِلَى قَانَا ٱلْجَلِيلِ، حَيْثُ صَنَعَ ٱلْمَاءَ خَمْرًا. وَكَانَ خَادِمٌ لِلْمَلِكِ ٱبْنُهُ مَرِيضٌ فِي كَفْرِنَاحُومَ.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هَذَا إِذْ سَمِعَ أَنَّ يَسُوعَ قَدْ جَاءَ مِنَ ٱلْيَهُودِيَّةِ إِلَى ٱلْجَلِيلِ، ٱنْطَلَقَ إِلَيْهِ وَسَأَلَهُ أَنْ يَنْزِلَ وَيَشْفِيَ ٱبْنَهُ لِأَنَّهُ كَانَ مُشْرِفًا عَلَى ٱلْمَوْتِ.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فَقَالَ لَهُ يَسُوعُ: «لَا تُؤْمِنُونَ إِنْ لَمْ تَرَوْا آيَاتٍ وَعَجَائِبَ».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قَالَ لَهُ خَادِمُ ٱلْمَلِكِ: «يَا سَيِّدُ، ٱنْزِلْ قَبْلَ أَنْ يَمُوتَ ٱبْنِي».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قَالَ لَهُ يَسُوعُ: «ٱذْهَبْ. اِبْنُكَ حَيٌّ». فَآمَنَ ٱلرَّجُلُ بِٱلْكَلِمَةِ ٱلَّتِي قَالَهَا لَهُ يَسُوعُ، وَذَهَبَ.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وَفِيمَا هُوَ نَازِلٌ ٱسْتَقْبَلَهُ عَبِيدُهُ وَأَخْبَرُوهُ قَائِلِينَ: «إِنَّ ٱبْنَكَ 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فَٱسْتَخْبَرَهُمْ عَنِ ٱلسَّاعَةِ ٱلَّتِي فِيهَا أَخَذَ يَتَعَافَى، فَقَالُوا لَهُ: «أَمْسِ فِي ٱلسَّاعَةِ ٱلسَّابِعَةِ تَرَكَتْهُ ٱلْحُمَّى».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فَفَهِمَ ٱلْأَبُ أَنَّهُ فِي تِلْكَ ٱلسَّاعَةِ ٱلَّتِي قَالَ لَهُ فِيهَا يَسُوعُ: «إِنَّ ٱبْنَكَ حَيٌّ». فَآمَنَ هُوَ وَبَيْتُهُ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هَذِهِ أَيْضًا آيَةٌ ثَانِيَةٌ صَنَعَهَا يَسُوعُ لَمَّا جَاءَ مِنَ ٱلْيَهُودِيَّةِ إِلَى ٱلْجَلِيلِ.</w:t>
      </w:r>
      <w:r>
        <w:rPr>
          <w:lang w:val="ar_AE" w:bidi="ar_AE"/>
        </w:rPr>
      </w:r>
      <w:r>
        <w:rPr>
          <w:lang w:val="ar_AE" w:bidi="ar_AE"/>
        </w:rPr>
      </w:r>
    </w:p>
    <w:p>
      <w:pPr>
        <w:bidi/>
      </w:pPr>
      <w:r>
        <w:rPr>
          <w:lang w:val="ar_AE" w:bidi="ar_AE"/>
        </w:rPr>
      </w:r>
    </w:p>
    <w:p>
      <w:pPr>
        <w:pStyle w:val="Heading2"/>
        <w:bidi/>
      </w:pPr>
      <w:r>
        <w:rPr>
          <w:lang w:val="ar_AE" w:bidi="ar_AE"/>
        </w:rPr>
        <w:t>John 5:1</w:t>
      </w:r>
      <w:r>
        <w:rPr>
          <w:lang w:val="ar_AE" w:bidi="ar_AE"/>
        </w:rPr>
      </w:r>
    </w:p>
    <w:p>
      <w:pPr>
        <w:bidi/>
      </w:pPr>
      <w:r>
        <w:rPr>
          <w:lang w:val="ar_AE" w:bidi="ar_AE"/>
        </w:rPr>
      </w:r>
      <w:r>
        <w:rPr>
          <w:vertAlign w:val="superscript"/>
          <w:lang w:val="ar_AE" w:bidi="ar_AE"/>
        </w:rPr>
        <w:t>1</w:t>
      </w:r>
      <w:r>
        <w:rPr>
          <w:lang w:val="ar_AE" w:bidi="ar_AE"/>
        </w:rPr>
        <w:t xml:space="preserve"> وَبَعْدَ هَذَا كَانَ عِيدٌ لِلْيَهُودِ، فَصَعِدَ يَسُوعُ إِلَى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وَفِي أُورُشَلِيمَ عِنْدَ بَابِ ٱلضَّأْنِ بِرْكَةٌ يُقَالُ لَهَا بِٱلْعِبْرَانِيَّةِ «بَيْتُ حِسْدَا» لَهَا خَمْسَةُ أَرْوِقَةٍ.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 هَذِهِ كَانَ مُضْطَجِعًا جُمْهُورٌ كَثِيرٌ مِنْ مَرْضَى وَعُمْيٍ وَعُرْجٍ وَعُسْمٍ، يَتَوَقَّعُونَ تَحْرِيكَ ٱلْمَاءِ.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 مَلَاكًا كَانَ يَنْزِلُ أَحْيَانًا فِي ٱلْبِرْكَةِ وَيُحَرِّكُ ٱلْمَاءَ. فَمَنْ نَزَلَ أَوَّلًا بَعْدَ تَحْرِيكِ ٱلْمَاءِ كَانَ يَبْرَأُ مِنْ أَيِّ مَرَضٍ ٱعْتَرَاهُ.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وَكَانَ هُنَاكَ إِنْسَانٌ بِهِ مَرَضٌ مُنْذُ ثَمَانٍ وَثَلَاثِينَ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هَذَا رَآهُ يَسُوعُ مُضْطَجِعًا، وَعَلِمَ أَنَّ لَهُ زَمَانًا كَثِيرًا، فَقَالَ لَهُ: «أَتُرِيدُ أَنْ تَبْرَأَ؟».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أَجَابَهُ ٱلْمَرِيضُ: «يَا سَيِّدُ، لَيْسَ لِي إِنْسَانٌ يُلْقِينِي فِي ٱلْبِرْكَةِ مَتَى تَحَرَّكَ ٱلْمَاءُ. بَلْ بَيْنَمَا أَنَا آتٍ، يَنْزِلُ قُدَّامِي 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قَالَ لَهُ يَسُوعُ: «قُمِ. ٱحْمِلْ سَرِيرَكَ وَٱمْشِ».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فَحَالًا بَرِئَ ٱلْإِنْسَانُ وَحَمَلَ سَرِيرَهُ وَمَشَى. وَكَانَ فِي ذَلِكَ ٱلْيَوْمِ 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ٱلْيَهُودُ لِلَّذِي شُفِيَ: «إِنَّهُ سَبْتٌ! لَا يَحِلُّ لَكَ أَنْ تَحْمِلَ سَرِيرَكَ».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أَجَابَهُمْ: «إِنَّ ٱلَّذِي أَبْرَأَنِي هُوَ قَالَ لِي: ٱحْمِلْ سَرِيرَكَ وَٱمْشِ».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فَسَأَلُوهُ: «مَنْ هُوَ ٱلْإِنْسَانُ ٱلَّذِي قَالَ لَكَ: ٱحْمِلْ سَرِيرَكَ وَٱمْشِ؟».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أَمَّا ٱلَّذِي شُفِيَ فَلَمْ يَكُنْ يَعْلَمُ مَنْ هُوَ، لِأَنَّ يَسُوعَ ٱعْتَزَلَ، إِذْ كَانَ فِي ٱلْمَوْضِعِ جَمْعٌ.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بَعْدَ ذَلِكَ وَجَدَهُ يَسُوعُ فِي ٱلْهَيْكَلِ وَقَالَ لَهُ: «هَا أَنْتَ قَدْ بَرِئْتَ، فَلَا تُخْطِئْ أَيْضًا، لِئَلَّا يَكُونَ لَكَ أَشَرُّ».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فَمَضَى ٱلْإِنْسَانُ وَأَخْبَرَ ٱلْيَهُودَ أَنَّ يَسُوعَ هُوَ ٱلَّذِي أَبْرَأَهُ.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وَلِهَذَا كَانَ ٱلْيَهُودُ يَطْرُدُونَ يَسُوعَ، وَيَطْلُبُونَ أَنْ يَقْتُلُوهُ، لِأَنَّهُ عَمِلَ هَذَا فِي 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فَأَجَابَهُمْ يَسُوعُ: «أَبِي يَعْمَلُ حَتَّى ٱلْآنَ وَأَنَا أَعْمَلُ».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فَمِنْ أَجْلِ هَذَا كَانَ ٱلْيَهُودُ يَطْلُبُونَ أَكْثَرَ أَنْ يَقْتُلُوهُ، لِأَنَّهُ لَمْ يَنْقُضِ ٱلسَّبْتَ فَقَطْ، بَلْ قَالَ أَيْضًا إِنَّ ٱللهَ أَبُوهُ، مُعَادِلًا نَفْسَهُ بِٱللهِ.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فَأَجَابَ يَسُوعُ وَقَالَ لَهُمُ: «ٱلْحَقَّ ٱلْحَقَّ أَقُولُ لَكُمْ: لَا يَقْدِرُ ٱلِٱبْنُ أَنْ يَعْمَلَ مِنْ نَفْسِهِ شَيْئًا إِلَّا مَا يَنْظُرُ ٱلْآبَ يَعْمَلُ. لِأَنْ مَهْمَا عَمِلَ ذَاكَ فَهَذَا يَعْمَلُهُ ٱلِٱبْنُ كَذَلِكَ.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لِأَنَّ ٱلْآبَ يُحِبُّ ٱلِٱبْنَ وَيُرِيهِ جَمِيعَ مَا هُوَ يَعْمَلُهُ، وَسَيُرِيهِ أَعْمَالًا أَعْظَمَ مِنْ هَذِهِ لِتَتَعَجَّبُوا أَنْتُمْ.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لِأَنَّهُ كَمَا أَنَّ ٱلْآبَ يُقِيمُ ٱلْأَمْوَاتَ وَيُحْيِي، كَذَلِكَ ٱلِٱبْنُ أَيْضًا يُحْيِي مَنْ يَشَاءُ.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لِأَنَّ ٱلْآبَ لَا يَدِينُ أَحَدًا، بَلْ قَدْ أَعْطَى كُلَّ ٱلدَّيْنُونَةِ لِلِٱبْنِ،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لِكَيْ يُكْرِمَ ٱلْجَمِيعُ ٱلِٱبْنَ كَمَا يُكْرِمُونَ ٱلْآبَ. مَنْ لَا يُكْرِمُ ٱلِٱبْنَ لَا يُكْرِمُ ٱلْآبَ ٱلَّذِي أَرْسَلَهُ.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«اَلْحَقَّ ٱلْحَقَّ أَقُولُ لَكُمْ: إِنَّ مَنْ يَسْمَعُ كَلَامِي وَيُؤْمِنُ بِالَّذِي أَرْسَلَنِي فَلَهُ حَيَاةٌ أَبَدِيَّةٌ، وَلَا يَأْتِي إِلَى دَيْنُونَةٍ، بَلْ قَدِ ٱنْتَقَلَ مِنَ ٱلْمَوْتِ إِلَى ٱلْحَيَاةِ.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اَلْحَقَّ ٱلْحَقَّ أَقُولُ لَكُمْ: إِنَّهُ تَأْتِي سَاعَةٌ وَهِيَ ٱلْآنَ، حِينَ يَسْمَعُ ٱلْأَمْوَاتُ صَوْتَ ٱبْنِ ٱللهِ، وَٱلسَّامِعُونَ يَحْيَوْنَ.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لِأَنَّهُ كَمَا أَنَّ ٱلْآبَ لَهُ حَيَاةٌ فِي ذَاتِهِ، كَذَلِكَ أَعْطَى ٱلِٱبْنَ أَيْضًا أَنْ تَكُونَ لَهُ حَيَاةٌ فِي ذَاتِهِ،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وَأَعْطَاهُ سُلْطَانًا أَنْ يَدِينَ أَيْضًا، لِأَنَّهُ ٱبْنُ ٱلْإِنْسَانِ.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لَا تَتَعَجَّبُوا مِنْ هَذَا، فَإِنَّهُ تَأْتِي سَاعَةٌ فِيهَا يَسْمَعُ جَمِيعُ ٱلَّذِينَ فِي ٱلْقُبُورِ صَوْتَهُ،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فَيَخْرُجُ ٱلَّذِينَ فَعَلُوا ٱلصَّالِحَاتِ إِلَى قِيَامَةِ ٱلْحَيَاةِ، وَٱلَّذِينَ عَمِلُوا ٱلسَّيِّئَاتِ إِلَى قِيَامَةِ ٱلدَّيْنُونَةِ.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أَنَا لَا أَقْدِرُ أَنْ أَفْعَلَ مِنْ نَفْسِي شَيْئًا. كَمَا أَسْمَعُ أَدِينُ، وَدَيْنُونَتِي عَادِلَةٌ، لِأَنِّي لَا أَطْلُبُ مَشِيئَتِي بَلْ مَشِيئَةَ ٱلْآبِ ٱلَّذِي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«إِنْ كُنْتُ أَشْهَدُ لِنَفْسِي فَشَهَادَتِي لَيْسَتْ حَقًّا.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ٱلَّذِي يَشْهَدُ لِي هُوَ آخَرُ، وَأَنَا أَعْلَمُ أَنَّ شَهَادَتَهُ ٱلَّتِي يَشْهَدُهَا لِي هِيَ 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أَنْتُمْ أَرْسَلْتُمْ إِلَى يُوحَنَّا فَشَهِدَ لِلْحَقِّ.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وَأَنَا لَا أَقْبَلُ شَهَادَةً مِنْ إِنْسَانٍ، وَلَكِنِّي أَقُولُ هَذَا لِتَخْلُصُوا أَنْتُمْ.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كَانَ هُوَ ٱلسِّرَاجَ ٱلْمُوقَدَ ٱلْمُنِيرَ، وَأَنْتُمْ أَرَدْتُمْ أَنْ تَبْتَهِجُوا بِنُورِهِ سَاعَةً.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وَأَمَّا أَنَا فَلِي شَهَادَةٌ أَعْظَمُ مِنْ يُوحَنَّا، لِأَنَّ ٱلْأَعْمَالَ ٱلَّتِي أَعْطَانِي ٱلْآبُ لِأُكَمِّلَهَا، هَذِهِ ٱلْأَعْمَالُ بِعَيْنِهَا ٱلَّتِي أَنَا أَعْمَلُهَا هِيَ تَشْهَدُ لِي أَنَّ ٱلْآبَ قَدْ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وَٱلْآبُ نَفْسُهُ ٱلَّذِي أَرْسَلَنِي يَشْهَدُ لِي. لَمْ تَسْمَعُوا صَوْتَهُ قَطُّ، وَلَا أَبْصَرْتُمْ هَيْئَتَهُ،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وَلَيْسَتْ لَكُمْ كَلِمَتُهُ ثَابِتَةً فِيكُمْ، لِأَنَّ ٱلَّذِي أَرْسَلَهُ هُوَ لَسْتُمْ أَنْتُمْ تُؤْمِنُونَ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فَتِّشُوا ٱلْكُتُبَ لِأَنَّكُمْ تَظُنُّونَ أَنَّ لَكُمْ فِيهَا حَيَاةً أَبَدِيَّةً. وَهِيَ ٱلَّتِي تَشْهَدُ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وَلَا تُرِيدُونَ أَنْ تَأْتُوا إِلَيَّ لِتَكُونَ لَكُمْ حَيَاةٌ.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«مَجْدًا مِنَ ٱلنَّاسِ لَسْتُ أَقْبَلُ،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وَلَكِنِّي قَدْ عَرَفْتُكُمْ أَنْ لَيْسَتْ لَكُمْ مَحَبَّةُ ٱللهِ فِي أَنْفُسِكُمْ.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أَنَا قَدْ أَتَيْتُ بِٱسْمِ أَبِي وَلَسْتُمْ تَقْبَلُونَنِي. إِنْ أَتَى آخَرُ بِٱسْمِ نَفْسِهِ فَذَلِكَ تَقْبَلُونَهُ.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كَيْفَ تَقْدِرُونَ أَنْ تُؤْمِنُوا وَأَنْتُمْ تَقْبَلُونَ مَجْدًا بَعْضُكُمْ مِنْ بَعْضٍ، وَٱلْمَجْدُ ٱلَّذِي مِنَ ٱلْإِلَهِ ٱلْوَاحِدِ لَسْتُمْ تَطْلُبُونَهُ؟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«لَا تَظُنُّوا أَنِّي أَشْكُوكُمْ إِلَى ٱلْآبِ. يُوجَدُ ٱلَّذِي يَشْكُوكُمْ وَهُوَ مُوسَى، ٱلَّذِي عَلَيْهِ رَجَاؤُكُمْ.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لِأَنَّكُمْ لَوْ كُنْتُمْ تُصَدِّقُونَ مُوسَى لَكُنْتُمْ تُصَدِّقُونَنِي، لِأَنَّهُ هُوَ كَتَبَ 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فَإِنْ كُنْتُمْ لَسْتُمْ تُصَدِّقُونَ كُتُبَ ذَاكَ، فَكَيْفَ تُصَدِّقُونَ كَلَامِي؟».</w:t>
      </w:r>
      <w:r>
        <w:rPr>
          <w:lang w:val="ar_AE" w:bidi="ar_AE"/>
        </w:rPr>
      </w:r>
      <w:r>
        <w:rPr>
          <w:lang w:val="ar_AE" w:bidi="ar_AE"/>
        </w:rPr>
      </w:r>
    </w:p>
    <w:p>
      <w:pPr>
        <w:bidi/>
      </w:pPr>
      <w:r>
        <w:rPr>
          <w:lang w:val="ar_AE" w:bidi="ar_AE"/>
        </w:rPr>
      </w:r>
    </w:p>
    <w:p>
      <w:pPr>
        <w:pStyle w:val="Heading2"/>
        <w:bidi/>
      </w:pPr>
      <w:r>
        <w:rPr>
          <w:lang w:val="ar_AE" w:bidi="ar_AE"/>
        </w:rPr>
        <w:t>John 6:1</w:t>
      </w:r>
      <w:r>
        <w:rPr>
          <w:lang w:val="ar_AE" w:bidi="ar_AE"/>
        </w:rPr>
      </w:r>
    </w:p>
    <w:p>
      <w:pPr>
        <w:bidi/>
      </w:pPr>
      <w:r>
        <w:rPr>
          <w:lang w:val="ar_AE" w:bidi="ar_AE"/>
        </w:rPr>
      </w:r>
      <w:r>
        <w:rPr>
          <w:vertAlign w:val="superscript"/>
          <w:lang w:val="ar_AE" w:bidi="ar_AE"/>
        </w:rPr>
        <w:t>1</w:t>
      </w:r>
      <w:r>
        <w:rPr>
          <w:lang w:val="ar_AE" w:bidi="ar_AE"/>
        </w:rPr>
        <w:t xml:space="preserve"> بَعْدَ هَذَا مَضَى يَسُوعُ إِلَى عَبْرِ بَحْرِ ٱلْجَلِيلِ، وَهُوَ بَحْرُ طَبَرِيَّةَ.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وَتَبِعَهُ جَمْعٌ كَثِيرٌ لِأَنَّهُمْ أَبْصَرُوا آيَاتِهِ ٱلَّتِي كَانَ يَصْنَعُهَا فِي ٱلْمَرْضَى.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فَصَعِدَ يَسُوعُ إِلَى جَبَلٍ وَجَلَسَ هُنَاكَ مَعَ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وَكَانَ ٱلْفِصْحُ، عِيدُ ٱلْيَهُودِ، قَرِيبًا.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فَرَفَعَ يَسُوعُ عَيْنَيْهِ وَنَظَرَ أَنَّ جَمْعًا كَثِيرًا مُقْبِلٌ إِلَيْهِ، فَقَالَ لِفِيلُبُّسَ: «مِنْ أَيْنَ نَبْتَاعُ خُبْزًا لِيَأْكُلَ هَؤُلَاءِ؟».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وَإِنَّمَا قَالَ هَذَا لِيَمْتَحِنَهُ، لِأَنَّهُ هُوَ عَلِمَ مَا هُوَ مُزْمِعٌ أَنْ يَفْعَلَ.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أَجَابَهُ فِيلُبُّسُ: «لَا يَكْفِيهِمْ خُبْزٌ بِمِئَتَيْ دِينَارٍ لِيَأْخُذَ كُلُّ وَاحِدٍ مِنْهُمْ شَيْئًا يَسِيرًا».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قَالَ لَهُ وَاحِدٌ مِنْ تَلَامِيذِهِ، وَهُوَ أَنْدَرَاوُسُ أَخُو سِمْعَانَ بُطْرُسَ: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«هُنَا غُلَامٌ مَعَهُ خَمْسَةُ أَرْغِفَةِ شَعِيرٍ وَسَمَكَتَانِ، وَلَكِنْ مَا هَذَا لِمِثْلِ هَؤُلَاءِ؟».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يَسُوعُ: «ٱجْعَلُوا ٱلنَّاسَ يَتَّكِئُونَ». وَكَانَ فِي ٱلْمَكَانِ عُشْبٌ كَثِيرٌ، فَٱتَّكَأَ ٱلرِّجَالُ وَعَدَدُهُمْ نَحْوُ خَمْسَةِ آلَافٍ.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وَأَخَذَ يَسُوعُ ٱلْأَرْغِفَةَ وَشَكَرَ، وَوَزَّعَ عَلَى ٱلتَّلَامِيذِ، وَٱلتَّلَامِيذُ أَعْطَوْا ٱلْمُتَّكِئِينَ. وَكَذَلِكَ مِنَ ٱلسَّمَكَتَيْنِ بِقَدْرِ مَا شَاءُوا.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فَلَمَّا شَبِعُوا، قَالَ لِتَلَامِيذِهِ: «ٱجْمَعُوا ٱلْكِسَرَ ٱلْفَاضِلَةَ لِكَيْ لَا يَضِيعَ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فَجَمَعُوا وَمَلَأُوا ٱثْنَتَيْ عَشْرَةَ قُفَّةً مِنَ ٱلْكِسَرِ، مِنْ خَمْسَةِ أَرْغِفَةِ ٱلشَّعِيرِ، ٱلَّتِي فَضَلَتْ عَنِ ٱلْآكِلِينَ.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فَلَمَّا رَأَى ٱلنَّاسُ ٱلْآيَةَ ٱلَّتِي صَنَعَهَا يَسُوعُ قَالُوا: «إِنَّ هَذَا هُوَ بِٱلْحَقِيقَةِ ٱلنَّبِيُّ ٱلْآتِي إِلَى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وَأَمَّا يَسُوعُ فَإِذْ عَلِمَ أَنَّهُمْ مُزْمِعُونَ أَنْ يَأْتُوا وَيَخْتَطِفُوهُ لِيَجْعَلُوهُ مَلِكًا، ٱنْصَرَفَ أَيْضًا إِلَى ٱلْجَبَلِ وَحْدَهُ.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وَلَمَّا كَانَ ٱلْمَسَاءُ نَزَلَ تَلَامِيذُهُ إِلَى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فَدَخَلُوا ٱلسَّفِينَةَ وَكَانُوا يَذْهَبُونَ إِلَى عَبْرِ ٱلْبَحْرِ إِلَى كَفْرِنَاحُومَ. وَكَانَ ٱلظَّلَامُ قَدْ أَقْبَلَ، وَلَمْ يَكُنْ يَسُوعُ قَدْ أَتَى إِلَيْهِمْ.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وَهَاجَ ٱلْبَحْرُ مِنْ رِيحٍ عَظِيمَةٍ تَهُبُّ.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فَلَمَّا كَانُوا قَدْ جَذَّفُوا نَحْوَ خَمْسٍ وَعِشْرِينَ أَوْ ثَلَاثِينَ غَلْوَةً، نَظَرُوا يَسُوعَ مَاشِيًا عَلَى ٱلْبَحْرِ مُقْتَرِبًا مِنَ ٱلسَّفِينَةِ، فَخَافُوا.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فَقَالَ لَهُمْ: «أَنَا هُوَ، لَا تَخَافُوا!».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فَرَضُوا أَنْ يَقْبَلُوهُ فِي ٱلسَّفِينَةِ. وَلِلْوَقْتِ صَارَتِ ٱلسَّفِينَةُ إِلَى ٱلْأَرْضِ ٱلَّتِي كَانُوا ذَاهِبِينَ إِلَيْهَا.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وَفِي ٱلْغَدِ لَمَّا رَأَى ٱلْجَمْعُ ٱلَّذِينَ كَانُوا وَاقِفِينَ فِي عَبْرِ ٱلْبَحْرِ أَنَّهُ لَمْ تَكُنْ هُنَاكَ سَفِينَةٌ أُخْرَى سِوَى وَاحِدَةٍ، وَهِيَ تِلْكَ ٱلَّتِي دَخَلَهَا تَلَامِيذُهُ، وَأَنَّ يَسُوعَ لَمْ يَدْخُلِ ٱلسَّفِينَةَ مَعَ تَلَامِيذِهِ بَلْ مَضَى تَلَامِيذُهُ وَحْدَهُمْ.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غَيْرَ أَنَّهُ جَاءَتْ سُفُنٌ مِنْ طَبَرِيَّةَ إِلَى قُرْبِ ٱلْمَوْضِعِ ٱلَّذِي أَكَلُوا فِيهِ ٱلْخُبْزَ، إِذْ شَكَرَ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فَلَمَّا رَأَى ٱلْجَمْعُ أَنَّ يَسُوعَ لَيْسَ هُوَ هُنَاكَ وَلَا تَلَامِيذُهُ، دَخَلُوا هُمْ أَيْضًا ٱلسُّفُنَ وَجَاءُوا إِلَى كَفْرِنَاحُومَ يَطْلُبُونَ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وَلَمَّا وَجَدُوهُ فِي عَبْرِ ٱلْبَحْرِ، قَالُوا لَهُ: «يَا مُعَلِّمُ، مَتَى صِرْتَ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أَجَابَهُمْ يَسُوعُ وَقَالَ: «ٱلْحَقَّ ٱلْحَقَّ أَقُولُ لَكُمْ: أَنْتُمْ تَطْلُبُونَنِي لَيْسَ لِأَنَّكُمْ رَأَيْتُمْ آيَاتٍ، بَلْ لِأَنَّكُمْ أَكَلْتُمْ مِنَ ٱلْخُبْزِ فَشَبِعْتُمْ.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اِعْمَلُوا لَا لِلطَّعَامِ ٱلْبَائِدِ، بَلْ لِلطَّعَامِ ٱلْبَاقِي لِلْحَيَاةِ ٱلْأَبَدِيَّةِ ٱلَّذِي يُعْطِيكُمُ ٱبْنُ ٱلْإِنْسَانِ، لِأَنَّ هَذَا ٱللهُ ٱلْآبُ قَدْ خَتَمَهُ».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فَقَالُوا لَهُ: «مَاذَا نَفْعَلُ حَتَّى نَعْمَلَ أَعْمَالَ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أَجَابَ يَسُوعُ وَقَالَ لَهُمْ: «هَذَا هُوَ عَمَلُ ٱللهِ: أَنْ تُؤْمِنُوا بِٱلَّذِي هُوَ أَرْسَلَهُ».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فَقَالُوا لَهُ: «فَأَيَّةَ آيَةٍ تَصْنَعُ لِنَرَى وَنُؤْمِنَ بِكَ؟ مَاذَا تَعْمَلُ؟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آبَاؤُنَا أَكَلُوا ٱلْمَنَّ فِي ٱلْبَرِّيَّةِ، كَمَا هُوَ مَكْتُوبٌ: أَنَّهُ أَعْطَاهُمْ خُبْزًا مِنَ ٱلسَّمَاءِ لِيَأْكُلُوا».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فَقَالَ لَهُمْ يَسُوعُ: «ٱلْحَقَّ ٱلْحَقَّ أَقُولُ لَكُمْ: لَيْسَ مُوسَى أَعْطَاكُمُ ٱلْخُبْزَ مِنَ ٱلسَّمَاءِ، بَلْ أَبِي يُعْطِيكُمُ ٱلْخُبْزَ ٱلْحَقِيقِيَّ مِنَ ٱلسَّمَاءِ،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لِأَنَّ خُبْزَ ٱللهِ هُوَ ٱلنَّازِلُ مِنَ ٱلسَّمَاءِ ٱلْوَاهِبُ حَيَاةً لِلْعَالَمِ».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فَقَالُوا لَهُ: «يَا سَيِّدُ، أَعْطِنَا فِي كُلِّ حِينٍ هَذَا ٱلْخُبْزَ».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فَقَالَ لَهُمْ يَسُوعُ: «أَنَا هُوَ خُبْزُ ٱلْحَيَاةِ. مَنْ يُقْبِلْ إِلَيَّ فَلَا يَجُوعُ، وَمَنْ يُؤْمِنْ بِي فَلَا يَعْطَشُ أَبَدًا.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وَلَكِنِّي قُلْتُ لَكُمْ: إِنَّكُمْ قَدْ رَأَيْتُمُونِي، وَلَسْتُمْ تُؤْمِنُونَ.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كُلُّ مَا يُعْطِينِي ٱلْآبُ فَإِلَيَّ يُقْبِلُ، وَمَنْ يُقْبِلْ إِلَيَّ لَا أُخْرِجْهُ خَارِجًا.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لِأَنِّي قَدْ نَزَلْتُ مِنَ ٱلسَّمَاءِ، لَيْسَ لِأَعْمَلَ مَشِيئَتِي، بَلْ مَشِيئَةَ ٱلَّذِي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وَهَذِهِ مَشِيئَةُ ٱلْآبِ ٱلَّذِي أَرْسَلَنِي: أَنَّ كُلَّ مَا أَعْطَانِي لَا أُتْلِفُ مِنْهُ شَيْئًا، بَلْ أُقِيمُهُ فِي ٱلْيَوْمِ ٱلْأَخِيرِ.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لِأَنَّ هَذِهِ هِيَ مَشِيئَةُ ٱلَّذِي أَرْسَلَنِي: أَنَّ كُلَّ مَنْ يَرَى ٱلِٱبْنَ وَيُؤْمِنُ بِهِ تَكُونُ لَهُ حَيَاةٌ أَبَدِيَّةٌ، وَأَنَا أُقِيمُهُ فِي ٱلْيَوْمِ ٱلْأَخِيرِ».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فَكَانَ ٱلْيَهُودُ يَتَذَمَّرُونَ عَلَيْهِ لِأَنَّهُ قَالَ: «أَنَا هُوَ ٱلْخُبْزُ ٱلَّذِي نَزَلَ مِنَ ٱلسَّمَاءِ».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وَقَالُوا: «أَلَيْسَ هَذَا هُوَ يَسُوعَ بْنَ يُوسُفَ، ٱلَّذِي نَحْنُ عَارِفُونَ بِأَبِيهِ وَأُمِّهِ؟ فَكَيْفَ يَقُولُ هَذَا: إِنِّي نَزَلْتُ مِنَ ٱلسَّمَاءِ؟».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فَأَجَابَ يَسُوعُ وَقَالَ لَهُمْ: «لَا تَتَذَمَّرُوا فِيمَا بَيْنَكُمْ.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لَا يَقْدِرُ أَحَدٌ أَنْ يُقْبِلَ إِلَيَّ إِنْ لَمْ يَجْتَذِبْهُ ٱلْآبُ ٱلَّذِي أَرْسَلَنِي، وَأَنَا أُقِيمُهُ فِي ٱلْيَوْمِ ٱلْأَخِيرِ.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إِنَّهُ مَكْتُوبٌ فِي ٱلْأَنْبِيَاءِ: وَيَكُونُ ٱلْجَمِيعُ مُتَعَلِّمِينَ مِنَ ٱللهِ. فَكُلُّ مَنْ سَمِعَ مِنَ ٱلْآبِ وَتَعَلَّمَ يُقْبِلُ إِلَيَّ.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لَيْسَ أَنَّ أَحَدًا رَأَى ٱلْآبَ إِلَّا ٱلَّذِي مِنَ ٱللهِ. هَذَا قَدْ رَأَى ٱلْآبَ.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اَلْحَقَّ ٱلْحَقَّ أَقُولُ لَكُمْ: مَنْ يُؤْمِنُ بِي فَلَهُ حَيَاةٌ 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أَنَا هُوَ خُبْزُ ٱلْحَيَاةِ.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آبَاؤُكُمْ أَكَلُوا ٱلْمَنَّ فِي ٱلْبَرِّيَّةِ وَمَاتُوا.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هَذَا هُوَ ٱلْخُبْزُ ٱلنَّازِلُ مِنَ ٱلسَّمَاءِ، لِكَيْ يَأْكُلَ مِنْهُ ٱلْإِنْسَانُ وَلَا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أَنَا هُوَ ٱلْخُبْزُ ٱلْحَيُّ ٱلَّذِي نَزَلَ مِنَ ٱلسَّمَاءِ. إِنْ أَكَلَ أَحَدٌ مِنْ هَذَا ٱلْخُبْزِ يَحْيَا إِلَى ٱلْأَبَدِ. وَٱلْخُبْزُ ٱلَّذِي أَنَا أُعْطِي هُوَ جَسَدِي ٱلَّذِي أَبْذِلُهُ مِنْ أَجْلِ حَيَاةِ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فَخَاصَمَ ٱلْيَهُودُ بَعْضُهُمْ بَعْضًا قَائِلِينَ: «كَيْفَ يَقْدِرُ هَذَا أَنْ يُعْطِيَنَا جَسَدَهُ لِنَأْكُلَ؟».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فَقَالَ لَهُمْ يَسُوعُ: «ٱلْحَقَّ ٱلْحَقَّ أَقُولُ لَكُمْ: إِنْ لَمْ تَأْكُلُوا جَسَدَ ٱبْنِ ٱلْإِنْسَانِ وَتَشْرَبُوا دَمَهُ، فَلَيْسَ لَكُمْ حَيَاةٌ فِيكُمْ.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مَنْ يَأْكُلُ جَسَدِي وَيَشْرَبُ دَمِي فَلَهُ حَيَاةٌ أَبَدِيَّةٌ، وَأَنَا أُقِيمُهُ فِي ٱلْيَوْمِ ٱلْأَخِيرِ،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لِأَنَّ جَسَدِي مَأْكَلٌ حَقٌّ وَدَمِي مَشْرَبٌ 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مَنْ يَأْكُلْ جَسَدِي وَيَشْرَبْ دَمِي يَثْبُتْ فِيَّ وَأَنَا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كَمَا أَرْسَلَنِي ٱلْآبُ ٱلْحَيُّ، وَأَنَا حَيٌّ بِٱلْآبِ، فَمَنْ يَأْكُلْنِي فَهُوَ يَحْيَا 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هَذَا هُوَ ٱلْخُبْزُ ٱلَّذِي نَزَلَ مِنَ ٱلسَّمَاءِ. لَيْسَ كَمَا أَكَلَ آبَاؤُكُمُ ٱلْمَنَّ وَمَاتُوا. مَنْ يَأْكُلْ هَذَا ٱلْخُبْزَ فَإِنَّهُ يَحْيَا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قَالَ هَذَا فِي ٱلْمَجْمَعِ وَهُوَ يُعَلِّمُ فِي كَفْرِنَاحُومَ.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فَقَالَ كَثِيرُونَ مِنْ تَلَامِيذِهِ، إِذْ سَمِعُوا: «إِنَّ هَذَا ٱلْكَلَامَ صَعْبٌ! مَنْ يَقْدِرُ أَنْ يَسْمَعَهُ؟».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فَعَلِمَ يَسُوعُ فِي نَفْسِهِ أَنَّ تَلَامِيذَهُ يَتَذَمَّرُونَ عَلَى هَذَا، فَقَالَ لَهُمْ: «أَهَذَا يُعْثِرُكُمْ؟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فَإِنْ رَأَيْتُمُ ٱبْنَ ٱلْإِنْسَانِ صَاعِدًا إِلَى حَيْثُ كَانَ أَوَّلًا!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اَلرُّوحُ هُوَ ٱلَّذِي يُحْيِي. أَمَّا ٱلْجَسَدُ فَلَا يُفِيدُ شَيْئًا. اَلْكَلَامُ ٱلَّذِي أُكَلِّمُكُمْ بِهِ هُوَ رُوحٌ وَحَيَاةٌ،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64</w:t>
      </w:r>
      <w:r>
        <w:rPr>
          <w:lang w:val="ar_AE" w:bidi="ar_AE"/>
        </w:rPr>
        <w:t xml:space="preserve"> وَلَكِنْ مِنْكُمْ قَوْمٌ لَا يُؤْمِنُونَ». لِأَنَّ يَسُوعَ مِنَ ٱلْبَدْءِ عَلِمَ مَنْ هُمُ ٱلَّذِينَ لَا يُؤْمِنُونَ، وَمَنْ هُوَ ٱلَّذِي يُسَلِّمُهُ.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65</w:t>
      </w:r>
      <w:r>
        <w:rPr>
          <w:lang w:val="ar_AE" w:bidi="ar_AE"/>
        </w:rPr>
        <w:t xml:space="preserve"> فَقَالَ: «لِهَذَا قُلْتُ لَكُمْ: إِنَّهُ لَا يَقْدِرُ أَحَدٌ أَنْ يَأْتِيَ إِلَيَّ إِنْ لَمْ يُعْطَ مِنْ 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66</w:t>
      </w:r>
      <w:r>
        <w:rPr>
          <w:lang w:val="ar_AE" w:bidi="ar_AE"/>
        </w:rPr>
        <w:t xml:space="preserve"> مِنْ هَذَا ٱلْوَقْتِ رَجَعَ كَثِيرُونَ مِنْ تَلَامِيذِهِ إِلَى ٱلْوَرَاءِ، وَلَمْ يَعُودُوا يَمْشُونَ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67</w:t>
      </w:r>
      <w:r>
        <w:rPr>
          <w:lang w:val="ar_AE" w:bidi="ar_AE"/>
        </w:rPr>
        <w:t xml:space="preserve"> فَقَالَ يَسُوعُ لِلِٱثْنَيْ عَشَرَ: «أَلَعَلَّكُمْ أَنْتُمْ أَيْضًا تُرِيدُونَ أَنْ تَمْضُوا؟».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68</w:t>
      </w:r>
      <w:r>
        <w:rPr>
          <w:lang w:val="ar_AE" w:bidi="ar_AE"/>
        </w:rPr>
        <w:t xml:space="preserve"> فَأَجَابَهُ سِمْعَانُ بُطْرُسُ: «يَارَبُّ، إِلَى مَنْ نَذْهَبُ؟ كَلَامُ ٱلْحَيَاةِ ٱلْأَبَدِيَّةِ عِنْدَكَ،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69</w:t>
      </w:r>
      <w:r>
        <w:rPr>
          <w:lang w:val="ar_AE" w:bidi="ar_AE"/>
        </w:rPr>
        <w:t xml:space="preserve"> وَنَحْنُ قَدْ آمَنَّا وَعَرَفْنَا أَنَّكَ أَنْتَ ٱلْمَسِيحُ ٱبْنُ ٱللهِ ٱلْحَيِّ».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70</w:t>
      </w:r>
      <w:r>
        <w:rPr>
          <w:lang w:val="ar_AE" w:bidi="ar_AE"/>
        </w:rPr>
        <w:t xml:space="preserve"> أَجَابَهُمْ يَسُوعُ: «أَلَيْسَ أَنِّي أَنَا ٱخْتَرْتُكُمْ، ٱلِٱثْنَيْ عَشَرَ؟ وَوَاحِدٌ مِنْكُمْ شَيْطَانٌ!».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71</w:t>
      </w:r>
      <w:r>
        <w:rPr>
          <w:lang w:val="ar_AE" w:bidi="ar_AE"/>
        </w:rPr>
        <w:t xml:space="preserve"> قَالَ عَنْ يَهُوذَا سِمْعَانَ ٱلْإِسْخَرْيُوطِيِّ، لِأَنَّ هَذَا كَانَ مُزْمِعًا أَنْ يُسَلِّمَهُ، وَهُوَ وَاحِدٌ مِنَ ٱلِٱثْنَيْ عَشَرَ.</w:t>
      </w:r>
      <w:r>
        <w:rPr>
          <w:lang w:val="ar_AE" w:bidi="ar_AE"/>
        </w:rPr>
      </w:r>
      <w:r>
        <w:rPr>
          <w:lang w:val="ar_AE" w:bidi="ar_AE"/>
        </w:rPr>
      </w:r>
    </w:p>
    <w:p>
      <w:pPr>
        <w:bidi/>
      </w:pPr>
      <w:r>
        <w:rPr>
          <w:lang w:val="ar_AE" w:bidi="ar_AE"/>
        </w:rPr>
      </w:r>
    </w:p>
    <w:p>
      <w:pPr>
        <w:pStyle w:val="Heading2"/>
        <w:bidi/>
      </w:pPr>
      <w:r>
        <w:rPr>
          <w:lang w:val="ar_AE" w:bidi="ar_AE"/>
        </w:rPr>
        <w:t>John 7:1</w:t>
      </w:r>
      <w:r>
        <w:rPr>
          <w:lang w:val="ar_AE" w:bidi="ar_AE"/>
        </w:rPr>
      </w:r>
    </w:p>
    <w:p>
      <w:pPr>
        <w:bidi/>
      </w:pPr>
      <w:r>
        <w:rPr>
          <w:lang w:val="ar_AE" w:bidi="ar_AE"/>
        </w:rPr>
      </w:r>
      <w:r>
        <w:rPr>
          <w:vertAlign w:val="superscript"/>
          <w:lang w:val="ar_AE" w:bidi="ar_AE"/>
        </w:rPr>
        <w:t>1</w:t>
      </w:r>
      <w:r>
        <w:rPr>
          <w:lang w:val="ar_AE" w:bidi="ar_AE"/>
        </w:rPr>
        <w:t xml:space="preserve"> وَكَانَ يَسُوعُ يَتَرَدَّدُ بَعْدَ هَذَا فِي ٱلْجَلِيلِ، لِأَنَّهُ لَمْ يُرِدْ أَنْ يَتَرَدَّدَ فِي ٱلْيَهُودِيَّةِ لِأَنَّ ٱلْيَهُودَ كَانُوا يَطْلُبُونَ أَنْ يَقْتُلُوهُ.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وَكَانَ عِيدُ ٱلْيَهُودِ، عِيدُ ٱلْمَظَالِّ، قَرِيبًا.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لَهُ إِخْوَتُهُ: «ٱنْتَقِلْ مِنْ هُنَا وَٱذْهَبْ إِلَى ٱلْيَهُودِيَّةِ، لِكَيْ يَرَى تَلَامِيذُكَ أَيْضًا أَعْمَالَكَ ٱلَّتِي تَعْمَلُ،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لِأَنَّهُ لَيْسَ أَحَدٌ يَعْمَلُ شَيْئًا فِي ٱلْخَفَاءِ وَهُوَ يُرِيدُ أَنْ يَكُونَ عَلَانِيَةً. إِنْ كُنْتَ تَعْمَلُ هَذِهِ ٱلْأَشْيَاءَ فَأَظْهِرْ نَفْسَكَ لِلْعَالَمِ».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 إِخْوَتَهُ أَيْضًا لَمْ يَكُونُوا يُؤْمِنُونَ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لَهُمْ يَسُوعُ: «إِنَّ وَقْتِي لَمْ يَحْضُرْ بَعْدُ، وَأَمَّا وَقْتُكُمْ فَفِي كُلِّ حِينٍ حَاضِرٌ.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لَا يَقْدِرُ ٱلْعَالَمُ أَنْ يُبْغِضَكُمْ، وَلَكِنَّهُ يُبْغِضُنِي أَنَا، لِأَنِّي أَشْهَدُ عَلَيْهِ أَنَّ أَعْمَالَهُ شِرِّيرَةٌ.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اِصْعَدُوا أَنْتُمْ إِلَى هَذَا ٱلْعِيدِ. أَنَا لَسْتُ أَصْعَدُ بَعْدُ إِلَى هَذَا ٱلْعِيدِ، لِأَنَّ وَقْتِي لَمْ يُكْمَلْ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قَالَ لَهُمْ هَذَا وَمَكَثَ فِي ٱلْجَلِيلِ.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وَلَمَّا كَانَ إِخْوَتُهُ قَدْ صَعِدُوا، حِينَئِذٍ صَعِدَ هُوَ أَيْضًا إِلَى ٱلْعِيدِ، لَا ظَاهِرًا بَلْ كَأَنَّهُ فِي ٱلْخَفَاءِ.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فَكَانَ ٱلْيَهُودُ يَطْلُبُونَهُ فِي ٱلْعِيدِ، وَيَقُولُونَ: «أَيْنَ ذَاكَ؟».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وَكَانَ فِي ٱلْجُمُوعِ مُنَاجَاةٌ كَثِيرَةٌ مِنْ نَحْوِهِ. بَعْضُهُمْ يَقُولُونَ: «إِنَّهُ صَالِحٌ». وَآخَرُونَ يَقُولُونَ: «لَا، بَلْ يُضِلُّ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وَلَكِنْ لَمْ يَكُنْ أَحَدٌ يَتَكَلَّمُ عَنْهُ جِهَارًا لِسَبَبِ ٱلْخَوْفِ مِنَ ٱلْيَهُودِ.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وَلَمَّا كَانَ ٱلْعِيدُ قَدِ ٱنْتَصَفَ، صَعِدَ يَسُوعُ إِلَى ٱلْهَيْكَلِ، وَكَانَ يُعَلِّمُ.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فَتَعَجَّبَ ٱلْيَهُودُ قَائِلِينَ: «كَيْفَ هَذَا يَعْرِفُ ٱلْكُتُبَ، وَهُوَ لَمْ يَتَعَلَّمْ؟».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أَجَابَهُمْ يَسُوعُ وَقَالَ: «تَعْلِيمِي لَيْسَ لِي بَلْ لِلَّذِي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إِنْ شَاءَ أَحَدٌ أَنْ يَعْمَلَ مَشِيئَتَهُ يَعْرِفُ ٱلتَّعْلِيمَ، هَلْ هُوَ مِنَ ٱللهِ، أَمْ أَتَكَلَّمُ أَنَا مِنْ 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مَنْ يَتَكَلَّمُ مِنْ نَفْسِهِ يَطْلُبُ مَجْدَ نَفْسِهِ، وَأَمَّا مَنْ يَطْلُبُ مَجْدَ ٱلَّذِي أَرْسَلَهُ فَهُوَ صَادِقٌ وَلَيْسَ فِيهِ ظُلْمٌ.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أَلَيْسَ مُوسَى قَدْ أَعْطَاكُمُ ٱلنَّامُوسَ؟ وَلَيْسَ أَحَدٌ مِنْكُمْ يَعْمَلُ ٱلنَّامُوسَ! لِمَاذَا تَطْلُبُونَ أَنْ تَقْتُلُونِي؟»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أَجَابَ ٱلْجَمْعُ وَقَالُوا: «بِكَ شَيْطَانٌ. مَنْ يَطْلُبُ أَنْ يَقْتُلَكَ؟».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أَجَابَ يَسُوعُ وَقَالَ لَهُمْ: «عَمَلًا وَاحِدًا عَمِلْتُ فَتَتَعَجَّبُونَ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لِهَذَا أَعْطَاكُمْ مُوسَى ٱلْخِتَانَ، لَيْسَ أَنَّهُ مِنْ مُوسَى، بَلْ مِنَ ٱلْآبَاءِ. فَفِي ٱلسَّبْتِ تَخْتِنُونَ ٱلْإِنْسَانَ.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فَإِنْ كَانَ ٱلْإِنْسَانُ يَقْبَلُ ٱلْخِتَانَ فِي ٱلسَّبْتِ، لِئَلَّا يُنْقَضَ نَامُوسُ مُوسَى، أَفَتَسْخَطُونَ عَلَيَّ لِأَنِّي شَفَيْتُ إِنْسَانًا كُلَّهُ فِي ٱلسَّبْتِ؟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لَا تَحْكُمُوا حَسَبَ ٱلظَّاهِرِ بَلِ ٱحْكُمُوا حُكْمًا عَادِلًا».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فَقَالَ قَوْمٌ مِنْ أَهْلِ أُورُشَلِيمَ: «أَلَيْسَ هَذَا هُوَ ٱلَّذِي يَطْلُبُونَ أَنْ يَقْتُلُوهُ؟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وَهَا هُوَ يَتَكَلَّمُ جِهَارًا وَلَا يَقُولُونَ لَهُ شَيْئًا! أَلَعَلَّ ٱلرُّؤَسَاءَ عَرَفُوا يَقِينًا أَنَّ هَذَا هُوَ ٱلْمَسِيحُ حَقًّا؟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وَلَكِنَّ هَذَا نَعْلَمُ مِنْ أَيْنَ هُوَ، وَأَمَّا ٱلْمَسِيحُ فَمَتَى جَاءَ لَا يَعْرِفُ أَحَدٌ مِنْ أَيْنَ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فَنَادَى يَسُوعُ وَهُوَ يُعَلِّمُ فِي ٱلْهَيْكَلِ قَائِلًا: «تَعْرِفُونَنِي وَتَعْرِفُونَ مِنْ أَيْنَ أَنَا، وَمِنْ نَفْسِي لَمْ آتِ، بَلِ ٱلَّذِي أَرْسَلَنِي هُوَ حَقٌّ، ٱلَّذِي أَنْتُمْ لَسْتُمْ تَعْرِفُونَهُ.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أَنَا أَعْرِفُهُ لِأَنِّي مِنْهُ، وَهُوَ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فَطَلَبُوا أَنْ يُمْسِكُوهُ، وَلَمْ يُلْقِ أَحَدٌ يَدًا عَلَيْهِ، لِأَنَّ سَاعَتَهُ لَمْ تَكُنْ قَدْ جَاءَتْ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فَآمَنَ بِهِ كَثِيرُونَ مِنَ ٱلْجَمْعِ، وَقَالُوا: «أَلَعَلَّ ٱلْمَسِيحَ مَتَى جَاءَ يَعْمَلُ آيَاتٍ أَكْثَرَ مِنْ هَذِهِ ٱلَّتِي عَمِلَهَا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سَمِعَ ٱلْفَرِّيسِيُّونَ ٱلْجَمْعَ يَتَنَاجَوْنَ بِهَذَا مِنْ نَحْوِهِ، فَأَرْسَلَ ٱلْفَرِّيسِيُّونَ وَرُؤَسَاءُ ٱلْكَهَنَةِ خُدَّامًا لِيُمْسِكُوهُ.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فَقَالَ لَهُمْ يَسُوعُ: «أَنَا مَعَكُمْ زَمَانًا يَسِيرًا بَعْدُ، ثُمَّ أَمْضِي إِلَى ٱلَّذِي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سَتَطْلُبُونَنِي وَلَا تَجِدُونَنِي، وَحَيْثُ أَكُونُ أَنَا لَا تَقْدِرُونَ أَنْتُمْ أَنْ تَأْتُوا».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فَقَالَ ٱلْيَهُودُ فِيمَا بَيْنَهُمْ: «إِلَى أَيْنَ هَذَا مُزْمِعٌ أَنْ يَذْهَبَ حَتَّى لَا نَجِدَهُ نَحْنُ؟ أَلَعَلَّهُ مُزْمِعٌ أَنْ يَذْهَبَ إِلَى شَتَاتِ ٱلْيُونَانِيِّينَ وَيُعَلِّمَ ٱلْيُونَانِيِّينَ؟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مَا هَذَا ٱلْقَوْلُ ٱلَّذِي قَالَ: سَتَطْلُبُونَنِي وَلَا تَجِدُونَنِي، وَحَيْثُ أَكُونُ أَنَا لَا تَقْدِرُونَ أَنْتُمْ أَنْ تَأْتُوا؟».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وَفِي ٱلْيَوْمِ ٱلْأَخِيرِ ٱلْعَظِيمِ مِنَ ٱلْعِيدِ وَقَفَ يَسُوعُ وَنَادَى قَائِلًا: «إِنْ عَطِشَ أَحَدٌ فَلْيُقْبِلْ إِلَيَّ وَيَشْرَبْ.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مَنْ آمَنَ بِي، كَمَا قَالَ ٱلْكِتَابُ، تَجْرِي مِنْ بَطْنِهِ أَنْهَارُ مَاءٍ 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قَالَ هَذَا عَنِ ٱلرُّوحِ ٱلَّذِي كَانَ ٱلْمُؤْمِنُونَ بِهِ مُزْمِعِينَ أَنْ يَقْبَلُوهُ، لِأَنَّ ٱلرُّوحَ ٱلْقُدُسَ لَمْ يَكُنْ قَدْ أُعْطِيَ بَعْدُ، لِأَنَّ يَسُوعَ لَمْ يَكُنْ قَدْ مُجِّدَ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فَكَثِيرُونَ مِنَ ٱلْجَمْعِ لَمَّا سَمِعُوا هَذَا ٱلْكَلَامَ قَالُوا: «هَذَا بِٱلْحَقِيقَةِ هُوَ ٱلنَّبِيُّ».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آخَرُونَ قَالُوا: «هَذَا هُوَ ٱلْمَسِيحُ!». وَآخَرُونَ قَالُوا: «أَلَعَلَّ ٱلْمَسِيحَ مِنَ ٱلْجَلِيلِ يَأْتِي؟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أَلَمْ يَقُلِ ٱلْكِتَابُ إِنَّهُ مِنْ نَسْلِ دَاوُدَ، وَمِنْ بَيْتِ لَحْمٍ، ٱلْقَرْيَةِ ٱلَّتِي كَانَ دَاوُدُ فِيهَا، يَأْتِي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فَحَدَثَ ٱنْشِقَاقٌ فِي ٱلْجَمْعِ لِسَبَبِهِ.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وَكَانَ قَوْمٌ مِنْهُمْ يُرِيدُونَ أَنْ يُمْسِكُوهُ، وَلَكِنْ لَمْ يُلْقِ أَحَدٌ عَلَيْهِ ٱلْأَيَادِيَ.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فَجَاءَ ٱلْخُدَّامُ إِلَى رُؤَسَاءِ ٱلْكَهَنَةِ وَٱلْفَرِّيسِيِّينَ. فَقَالَ هَؤُلَاءِ لَهُمْ: «لِمَاذَا لَمْ تَأْتُوا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أَجَابَ ٱلْخُدَّامُ: «لَمْ يَتَكَلَّمْ قَطُّ إِنْسَانٌ هَكَذَا مِثْلَ هَذَا ٱلْإِنْسَانِ!».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فَأَجَابَهُمُ ٱلْفَرِّيسِيُّونَ: «أَلَعَلَّكُمْ أَنْتُمْ أَيْضًا قَدْ ضَلَلْتُمْ؟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أَلَعَلَّ أَحَدًا مِنَ ٱلرُّؤَسَاءِ أَوْ مِنَ ٱلْفَرِّيسِيِّينَ آمَنَ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وَلَكِنَّ هَذَا ٱلشَّعْبَ ٱلَّذِي لَا يَفْهَمُ ٱلنَّامُوسَ هُوَ مَلْعُونٌ».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قَالَ لَهُمْ نِيقُودِيمُوسُ، ٱلَّذِي جَاءَ إِلَيْهِ لَيْلًا، وَهُوَ وَاحِدٌ مِنْهُمْ: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«أَلَعَلَّ نَامُوسَنَا يَدِينُ إِنْسَانًا لَمْ يَسْمَعْ مِنْهُ أَوَّلًا وَيَعْرِفْ مَاذَا 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أَجَابُوا وَقَالُوا لَهُ: «أَلَعَلَّكَ أَنْتَ أَيْضًا مِنَ ٱلْجَلِيلِ؟ فَتِّشْ وَٱنْظُرْ! إِنَّهُ لَمْ يَقُمْ نَبِيٌّ مِنَ ٱلْجَلِيلِ».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فَمَضَى كُلُّ وَاحِدٍ إِلَى بَيْتِهِ.</w:t>
      </w:r>
      <w:r>
        <w:rPr>
          <w:lang w:val="ar_AE" w:bidi="ar_AE"/>
        </w:rPr>
      </w:r>
      <w:r>
        <w:rPr>
          <w:lang w:val="ar_AE" w:bidi="ar_AE"/>
        </w:rPr>
      </w:r>
    </w:p>
    <w:p>
      <w:pPr>
        <w:bidi/>
      </w:pPr>
      <w:r>
        <w:rPr>
          <w:lang w:val="ar_AE" w:bidi="ar_AE"/>
        </w:rPr>
      </w:r>
    </w:p>
    <w:p>
      <w:pPr>
        <w:pStyle w:val="Heading2"/>
        <w:bidi/>
      </w:pPr>
      <w:r>
        <w:rPr>
          <w:lang w:val="ar_AE" w:bidi="ar_AE"/>
        </w:rPr>
        <w:t>John 8:1</w:t>
      </w:r>
      <w:r>
        <w:rPr>
          <w:lang w:val="ar_AE" w:bidi="ar_AE"/>
        </w:rPr>
      </w:r>
    </w:p>
    <w:p>
      <w:pPr>
        <w:bidi/>
      </w:pPr>
      <w:r>
        <w:rPr>
          <w:lang w:val="ar_AE" w:bidi="ar_AE"/>
        </w:rPr>
      </w:r>
      <w:r>
        <w:rPr>
          <w:vertAlign w:val="superscript"/>
          <w:lang w:val="ar_AE" w:bidi="ar_AE"/>
        </w:rPr>
        <w:t>1</w:t>
      </w:r>
      <w:r>
        <w:rPr>
          <w:lang w:val="ar_AE" w:bidi="ar_AE"/>
        </w:rPr>
        <w:t xml:space="preserve"> أَمَّا يَسُوعُ فَمَضَى إِلَى جَبَلِ ٱلزَّيْتُونِ.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ثُمَّ حَضَرَ أَيْضًا إِلَى ٱلْهَيْكَلِ فِي ٱلصُّبْحِ، وَجَاءَ إِلَيْهِ جَمِيعُ ٱلشَّعْبِ فَجَلَسَ يُعَلِّمُهُمْ.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وَقَدَّمَ إِلَيْهِ ٱلْكَتَبَةُ وَٱلْفَرِّيسِيُّونَ ٱمْرَأَةً أُمْسِكَتْ فِي زِنًا. وَلَمَّا أَقَامُوهَا فِي ٱلْوَسْطِ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قَالُوا لَهُ: «يَا مُعَلِّمُ، هَذِهِ ٱلْمَرْأَةُ أُمْسِكَتْ وَهِيَ تَزْنِي فِي ذَاتِ ٱلْفِعْلِ،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وَمُوسَى فِي ٱلنَّامُوسِ أَوْصَانَا أَنَّ مِثْلَ هَذِهِ تُرْجَمُ. فَمَاذَا تَقُولُ أَنْتَ؟».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قَالُوا هَذَا لِيُجَرِّبُوهُ، لِكَيْ يَكُونَ لَهُمْ مَا يَشْتَكُونَ بِهِ عَلَيْهِ. وَأَمَّا يَسُوعُ فَٱنْحَنَى إِلَى أَسْفَلُ وَكَانَ يَكْتُبُ بِإِصْبِعِهِ عَلَى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وَلَمَّا ٱسْتَمَرُّوا يَسْأَلُونَهُ، ٱنْتَصَبَ وَقَالَ لَهُمْ: «مَنْ كَانَ مِنْكُمْ بِلَا خَطِيَّةٍ فَلْيَرْمِهَا أَوَّلًا بِحَجَرٍ!».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ٱنْحَنَى أَيْضًا إِلَى أَسْفَلُ وَكَانَ يَكْتُبُ عَلَى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وَأَمَّا هُمْ فَلَمَّا سَمِعُوا وَكَانَتْ ضَمَائِرُهُمْ تُبَكِّتُهُمْ، خَرَجُوا وَاحِدًا فَوَاحِدًا، مُبْتَدِئِينَ مِنَ ٱلشُّيُوخِ إِلَى ٱلْآخِرِينَ. وَبَقِيَ يَسُوعُ وَحْدَهُ وَٱلْمَرْأَةُ وَاقِفَةٌ فِي ٱلْوَسْطِ.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فَلَمَّا ٱنْتَصَبَ يَسُوعُ وَلَمْ يَنْظُرْ أَحَدًا سِوَى ٱلْمَرْأَةِ، قَالَ لَهَا: «يَا ٱمْرَأَةُ، أَيْنَ هُمْ أُولَئِكَ ٱلْمُشْتَكُونَ عَلَيْكِ؟ أَمَا دَانَكِ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فَقَالَتْ «لَا أَحَدَ، يَا سَيِّدُ!». فَقَالَ لَهَا يَسُوعُ: «وَلَا أَنَا أَدِينُكِ. ٱذْهَبِي وَلَا تُخْطِئِي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كَلَّمَهُمْ يَسُوعُ أَيْضًا قَائِلًا: «أَنَا هُوَ نُورُ ٱلْعَالَمِ. مَنْ يَتْبَعْنِي فَلَا يَمْشِي فِي ٱلظُّلْمَةِ بَلْ يَكُونُ لَهُ نُورُ ٱلْحَيَاةِ».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لَهُ ٱلْفَرِّيسِيُّونَ: «أَنْتَ تَشْهَدُ لِنَفْسِكَ. شَهَادَتُكَ لَيْسَتْ حَقًّا».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أَجَابَ يَسُوعُ وَقَالَ لَهُمْ: «وَإِنْ كُنْتُ أَشْهَدُ لِنَفْسِي فَشَهَادَتِي حَقٌّ، لِأَنِّي أَعْلَمُ مِنْ أَيْنَ أَتَيْتُ وَإِلَى أَيْنَ أَذْهَبُ. وَأَمَّا أَنْتُمْ فَلَا تَعْلَمُونَ مِنْ أَيْنَ آتِي وَلَا إِلَى أَيْنَ أَذْهَبُ.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أَنْتُمْ حَسَبَ ٱلْجَسَدِ تَدِينُونَ، أَمَّا أَنَا فَلَسْتُ أَدِينُ أَحَدًا.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وَإِنْ كُنْتُ أَنَا أَدِينُ فَدَيْنُونَتِي حَقٌّ، لِأَنِّي لَسْتُ وَحْدِي، بَلْ أَنَا وَٱلْآبُ ٱلَّذِي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وَأَيْضًا فِي نَامُوسِكُمْ مَكْتُوبٌ أَنَّ شَهَادَةَ رَجُلَيْنِ 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أَنَا هُوَ ٱلشَّاهِدُ لِنَفْسِي، وَيَشْهَدُ لِي ٱلْآبُ ٱلَّذِي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فَقَالُوا لَهُ: «أَيْنَ هُوَ أَبُوكَ؟». أَجَابَ يَسُوعُ: «لَسْتُمْ تَعْرِفُونَنِي أَنَا وَلَا أَبِي. لَوْ عَرَفْتُمُونِي لَعَرَفْتُمْ أَبِي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هَذَا ٱلْكَلَامُ قَالَهُ يَسُوعُ فِي ٱلْخِزَانَةِ وَهُوَ يُعَلِّمُ فِي ٱلْهَيْكَلِ. وَلَمْ يُمْسِكْهُ أَحَدٌ، لِأَنَّ سَاعَتَهُ لَمْ تَكُنْ قَدْ جَاءَتْ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قَالَ لَهُمْ يَسُوعُ أَيْضًا: «أَنَا أَمْضِي وَسَتَطْلُبُونَنِي، وَتَمُوتُونَ فِي خَطِيَّتِكُمْ. حَيْثُ أَمْضِي أَنَا لَا تَقْدِرُونَ أَنْتُمْ أَنْ تَأْتُوا».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فَقَالَ ٱلْيَهُودُ: «أَلَعَلَّهُ يَقْتُلُ نَفْسَهُ حَتَّى يَقُولُ: حَيْثُ أَمْضِي أَنَا لَا تَقْدِرُونَ أَنْتُمْ أَنْ تَأْتُوا؟».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فَقَالَ لَهُمْ: «أَنْتُمْ مِنْ أَسْفَلُ، أَمَّا أَنَا فَمِنْ فَوْقُ. أَنْتُمْ مِنْ هَذَا ٱلْعَالَمِ، أَمَّا أَنَا فَلَسْتُ مِنْ هَذَا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فَقُلْتُ لَكُمْ: إِنَّكُمْ تَمُوتُونَ فِي خَطَايَاكُمْ، لِأَنَّكُمْ إِنْ لَمْ تُؤْمِنُوا أَنِّي أَنَا هُوَ تَمُوتُونَ فِي خَطَايَاكُمْ».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فَقَالُوا لَهُ: «مَنْ أَنْتَ؟». فَقَالَ لَهُمْ يَسُوعُ: «أَنَا مِنَ ٱلْبَدْءِ مَا أُكَلِّمُكُمْ أَيْضًا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إِنَّ لِي أَشْيَاءَ كَثِيرَةً أَتَكَلَّمُ وَأَحْكُمُ بِهَا مِنْ نَحْوِكُمْ، لَكِنَّ ٱلَّذِي أَرْسَلَنِي هُوَ حَقٌّ. وَأَنَا مَا سَمِعْتُهُ مِنْهُ، فَهَذَا أَقُولُهُ لِلْعَالَمِ».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وَلَمْ يَفْهَمُوا أَنَّهُ كَانَ يَقُولُ لَهُمْ عَنِ ٱلْآبِ.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فَقَالَ لَهُمْ يَسُوعُ: «مَتَى رَفَعْتُمُ ٱبْنَ ٱلْإِنْسَانِ، فَحِينَئِذٍ تَفْهَمُونَ أَنِّي أَنَا هُوَ، وَلَسْتُ أَفْعَلُ شَيْئًا مِنْ نَفْسِي، بَلْ أَتَكَلَّمُ بِهَذَا كَمَا عَلَّمَنِي 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وَٱلَّذِي أَرْسَلَنِي هُوَ مَعِي، وَلَمْ يَتْرُكْنِي ٱلْآبُ وَحْدِي، لِأَنِّي فِي كُلِّ حِينٍ أَفْعَلُ مَا يُرْضِيهِ».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وَبَيْنَمَا هُوَ يَتَكَلَّمُ بِهَذَا آمَنَ بِهِ كَثِيرُونَ.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فَقَالَ يَسُوعُ لِلْيَهُودِ ٱلَّذِينَ آمَنُوا بِهِ: «إِنَّكُمْ إِنْ ثَبَتُّمْ فِي كَلَامِي فَبِالْحَقِيقَةِ تَكُونُونَ تَلَامِيذِي،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وَتَعْرِفُونَ ٱلْحَقَّ، وَٱلْحَقُّ يُحَرِّرُكُمْ».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أَجَابُوهُ: «إِنَّنَا ذُرِّيَّةُ إِبْرَاهِيمَ، وَلَمْ نُسْتَعْبَدْ لِأَحَدٍ قَطُّ! كَيْفَ تَقُولُ أَنْتَ: إِنَّكُمْ تَصِيرُونَ أَحْرَارًا؟».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أَجَابَهُمْ يَسُوعُ: «ٱلْحَقَّ ٱلْحَقَّ أَقُولُ لَكُمْ: إِنَّ كُلَّ مَنْ يَعْمَلُ ٱلْخَطِيَّةَ هُوَ عَبْدٌ لِلْخَطِيَّةِ.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وَٱلْعَبْدُ لَا يَبْقَى فِي ٱلْبَيْتِ إِلَى ٱلْأَبَدِ، أَمَّا ٱلِٱبْنُ فَيَبْقَى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فَإِنْ حَرَّرَكُمْ ٱلِٱبْنُ فَبِالْحَقِيقَةِ تَكُونُونَ أَحْرَارًا.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أَنَا عَالِمٌ أَنَّكُمْ ذُرِّيَّةُ إِبْرَاهِيمَ. لَكِنَّكُمْ تَطْلُبُونَ أَنْ تَقْتُلُونِي لِأَنَّ كَلَامِي لَا مَوْضِعَ لَهُ فِيكُمْ.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أَنَا أَتَكَلَّمُ بِمَا رَأَيْتُ عِنْدَ أَبِي، وَأَنْتُمْ تَعْمَلُونَ مَا رَأَيْتُمْ عِنْدَ أَبِيكُمْ».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أَجَابُوا وَقَالُوا لَهُ: «أَبُونَا هُوَ إِبْرَاهِيمُ». قَالَ لَهُمْ يَسُوعُ: «لَوْ كُنْتُمْ أَوْلَادَ إِبْرَاهِيمَ، لَكُنْتُمْ تَعْمَلُونَ أَعْمَالَ إِبْرَاهِيمَ!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وَلَكِنَّكُمُ ٱلْآنَ تَطْلُبُونَ أَنْ تَقْتُلُونِي، وَأَنَا إِنْسَانٌ قَدْ كَلَّمَكُمْ بِٱلْحَقِّ ٱلَّذِي سَمِعَهُ مِنَ ٱللهِ. هَذَا لَمْ يَعْمَلْهُ إِبْرَاهِيمُ.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أَنْتُمْ تَعْمَلُونَ أَعْمَالَ أَبِيكُمْ». فَقَالُوا لَهُ: «إِنَّنَا لَمْ نُولَدْ مِنْ زِنًا. لَنَا أَبٌ وَاحِدٌ وَهُوَ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فَقَالَ لَهُمْ يَسُوعُ: «لَوْ كَانَ ٱللهُ أَبَاكُمْ لَكُنْتُمْ تُحِبُّونَنِي، لِأَنِّي خَرَجْتُ مِنْ قِبَلِ ٱللهِ وَأَتَيْتُ. لِأَنِّي لَمْ آتِ مِنْ نَفْسِي، بَلْ ذَاكَ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لِمَاذَا لَا تَفْهَمُونَ كَلَامِي؟ لِأَنَّكُمْ لَا تَقْدِرُونَ أَنْ تَسْمَعُوا قَوْلِي.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أَنْتُمْ مِنْ أَبٍ هُوَ إِبْلِيسُ، وَشَهَوَاتِ أَبِيكُمْ تُرِيدُونَ أَنْ تَعْمَلُوا. ذَاكَ كَانَ قَتَّالًا لِلنَّاسِ مِنَ ٱلْبَدْءِ، وَلَمْ يَثْبُتْ فِي ٱلْحَقِّ لِأَنَّهُ لَيْسَ فِيهِ حَقٌّ. مَتَى تَكَلَّمَ بِٱلْكَذِبِ فَإِنَّمَا يَتَكَلَّمُ مِمَّا لَهُ، لِأَنَّهُ كَذَّابٌ وَأَبُو ٱلْكَذَّابِ.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وَأَمَّا أَنَا فَلِأَنِّي أَقُولُ ٱلْحَقَّ لَسْتُمْ تُؤْمِنُونَ 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مَنْ مِنْكُمْ يُبَكِّتُنِي عَلَى خَطِيَّةٍ؟ فَإِنْ كُنْتُ أَقُولُ ٱلْحَقَّ، فَلِمَاذَا لَسْتُمْ تُؤْمِنُونَ 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اَلَّذِي مِنَ ٱللهِ يَسْمَعُ كَلَامَ ٱللهِ. لِذَلِكَ أَنْتُمْ لَسْتُمْ تَسْمَعُونَ، لِأَنَّكُمْ لَسْتُمْ مِنَ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فَأَجَاب ٱلْيَهُودُ وَقَالُوا لَهُ: «أَلَسْنَا نَقُولُ حَسَنًا: إِنَّكَ سَامِرِيٌّ وَبِكَ شَيْطَانٌ؟».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أَجَابَ يَسُوعُ: «أَنَا لَيْسَ بِي شَيْطَانٌ، لَكِنِّي أُكْرِمُ أَبِي وَأَنْتُمْ تُهِينُونَنِي.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أَنَا لَسْتُ أَطْلُبُ مَجْدِي. يُوجَدُ مَنْ يَطْلُبُ وَيَدِينُ.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اَلْحَقَّ ٱلْحَقَّ أَقُولُ لَكُمْ: إِنْ كَانَ أَحَدٌ يَحْفَظُ كَلَامِي فَلَنْ يَرَى ٱلْمَوْتَ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فَقَالَ لَهُ ٱلْيَهُودُ: ٱلْآنَ عَلِمْنَا أَنَّ بِكَ شَيْطَانًا. قَدْ مَاتَ إِبْرَاهِيمُ وَٱلْأَنْبِيَاءُ، وَأَنْتَ تَقُولُ: إِنْ كَانَ أَحَدٌ يَحْفَظُ كَلَامِي فَلَنْ يَذُوقَ ٱلْمَوْتَ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أَلَعَلَّكَ أَعْظَمُ مِنْ أَبِينَا إِبْرَاهِيمَ ٱلَّذِي مَاتَ؟ وَٱلْأَنْبِيَاءُ مَاتُوا. مَنْ تَجْعَلُ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أَجَابَ يَسُوعُ: «إِنْ كُنْتُ أُمَجِّدُ نَفْسِي فَلَيْسَ مَجْدِي شَيْئًا. أَبِي هُوَ ٱلَّذِي يُمَجِّدُنِي، ٱلَّذِي تَقُولُونَ أَنْتُمْ إِنَّهُ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وَلَسْتُمْ تَعْرِفُونَهُ. وَأَمَّا أَنَا فَأَعْرِفُهُ. وَإِنْ قُلْتُ إِنِّي لَسْتُ أَعْرِفُهُ أَكُونُ مِثْلَكُمْ كَاذِبًا، لَكِنِّي أَعْرِفُهُ وَأَحْفَظُ قَوْلَهُ.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أَبُوكُمْ إِبْرَاهِيمُ تَهَلَّلَ بِأَنْ يَرَى يَوْمِي فَرَأَى وَفَرِحَ».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فَقَالَ لَهُ ٱلْيَهُودُ: «لَيْسَ لَكَ خَمْسُونَ سَنَةً بَعْدُ، أَفَرَأَيْتَ إِبْرَاهِيمَ؟».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قَالَ لَهُمْ يَسُوعُ: «ٱلْحَقَّ ٱلْحَقَّ أَقُولُ لَكُمْ: قَبْلَ أَنْ يَكُونَ إِبْرَاهِيمُ أَنَا كَائِنٌ».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فَرَفَعُوا حِجَارَةً لِيَرْجُمُوهُ. أَمَّا يَسُوعُ فَٱخْتَفَى وَخَرَجَ مِنَ ٱلْهَيْكَلِ مُجْتَازًا فِي وَسْطِهِمْ وَمَضَى هَكَذَا.</w:t>
      </w:r>
      <w:r>
        <w:rPr>
          <w:lang w:val="ar_AE" w:bidi="ar_AE"/>
        </w:rPr>
      </w:r>
      <w:r>
        <w:rPr>
          <w:lang w:val="ar_AE" w:bidi="ar_AE"/>
        </w:rPr>
      </w:r>
    </w:p>
    <w:p>
      <w:pPr>
        <w:bidi/>
      </w:pPr>
      <w:r>
        <w:rPr>
          <w:lang w:val="ar_AE" w:bidi="ar_AE"/>
        </w:rPr>
      </w:r>
    </w:p>
    <w:p>
      <w:pPr>
        <w:pStyle w:val="Heading2"/>
        <w:bidi/>
      </w:pPr>
      <w:r>
        <w:rPr>
          <w:lang w:val="ar_AE" w:bidi="ar_AE"/>
        </w:rPr>
        <w:t>John 9:1</w:t>
      </w:r>
      <w:r>
        <w:rPr>
          <w:lang w:val="ar_AE" w:bidi="ar_AE"/>
        </w:rPr>
      </w:r>
    </w:p>
    <w:p>
      <w:pPr>
        <w:bidi/>
      </w:pPr>
      <w:r>
        <w:rPr>
          <w:lang w:val="ar_AE" w:bidi="ar_AE"/>
        </w:rPr>
      </w:r>
      <w:r>
        <w:rPr>
          <w:vertAlign w:val="superscript"/>
          <w:lang w:val="ar_AE" w:bidi="ar_AE"/>
        </w:rPr>
        <w:t>1</w:t>
      </w:r>
      <w:r>
        <w:rPr>
          <w:lang w:val="ar_AE" w:bidi="ar_AE"/>
        </w:rPr>
        <w:t xml:space="preserve"> وَفِيمَا هُوَ مُجْتَازٌ رَأَى إِنْسَانًا أَعْمَى مُنْذُ وِلَادَتِهِ،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فَسَأَلَهُ تَلَامِيذُهُ قَائِلِينَ: «يَا مُعَلِّمُ، مَنْ أَخْطَأَ: هَذَا أَمْ أَبَوَاهُ حَتَّى وُلِدَ أَعْمَى؟».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أَجَابَ يَسُوعُ: «لَا هَذَا أَخْطَأَ وَلَا أَبَوَاهُ، لَكِنْ لِتَظْهَرَ أَعْمَالُ ٱللهِ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يَنْبَغِي أَنْ أَعْمَلَ أَعْمَالَ ٱلَّذِي أَرْسَلَنِي مَا دَامَ نَهَارٌ. يَأْتِي لَيْلٌ حِينَ لَا يَسْتَطِيعُ أَحَدٌ أَنْ يَعْمَلَ.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مَا دُمْتُ فِي ٱلْعَالَمِ فَأَنَا نُورُ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قَالَ هَذَا وَتَفَلَ عَلَى ٱلْأَرْضِ وَصَنَعَ مِنَ ٱلتُّفْلِ طِينًا وَطَلَى بِٱلطِّينِ عَيْنَيِ ٱلْأَعْمَى.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وَقَالَ لَهُ: «ٱذْهَبِ ٱغْتَسِلْ فِي بِرْكَةِ سِلْوَامَ» ٱلَّذِي تَفْسِيرُهُ: مُرْسَلٌ، فَمَضَى وَٱغْتَسَلَ وَأَتَى بَصِيرًا.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فَٱلْجِيرَانُ وَٱلَّذِينَ كَانُوا يَرَوْنَهُ قَبْلًا أَنَّهُ كَانَ أَعْمَى، قَالُوا: «أَلَيْسَ هَذَا هُوَ ٱلَّذِي كَانَ يَجْلِسُ وَيَسْتَعْطِي؟».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آخَرُونَ قَالُوا: «هَذَا هُوَ». وَآخَرُونَ: «إِنَّهُ يُشْبِهُهُ». وَأَمَّا هُوَ فَقَالَ: «إِنِّي أَنَا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فَقَالُوا لَهُ: «كَيْفَ ٱنْفَتَحَتْ عَيْنَاكَ؟».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أَجَابَ ذَاكَ وقَالَ: «إِنْسَانٌ يُقَالُ لَهُ يَسُوعُ صَنَعَ طِينًا وَطَلَى عَيْنَيَّ، وَقَالَ لِي: ٱذْهَبْ إِلَى بِرْكَةِ سِلْوَامَ وَٱغْتَسِلْ. فَمَضَيْتُ وَٱغْتَسَلْتُ فَأَبْصَرْتُ».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فَقَالُوا لَهُ: «أَيْنَ ذَاكَ؟». قَالَ: «لَا أَعْلَمُ».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فَأَتَوْا إِلَى ٱلْفَرِّيسِيِّينَ بِٱلَّذِي كَانَ قَبْلًا أَعْمَى.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سَبْتٌ حِينَ صَنَعَ يَسُوعُ ٱلطِّينَ وَفَتَحَ عَيْنَيْهِ.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فَسَأَلَهُ ٱلْفَرِّيسِيُّونَ أَيْضًا كَيْفَ أَبْصَرَ، فَقَالَ لَهُمْ: «وَضَعَ طِينًا عَلَى عَيْنَيَّ وَٱغْتَسَلْتُ، فَأَنَا أُبْصِرُ».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فَقَالَ قَوْمٌ مِنَ ٱلْفَرِّيسِيِّينَ: «هَذَا ٱلْإِنْسَانُ لَيْسَ مِنَ ٱللهِ، لِأَنَّهُ لَا يَحْفَظُ ٱلسَّبْتَ». آخَرُونَ قَالُوا: «كَيْفَ يَقْدِرُ إِنْسَانٌ خَاطِئٌ أَنْ يَعْمَلَ مِثْلَ هَذِهِ ٱلْآيَاتِ؟». وَكَانَ بَيْنَهُمُ ٱنْشِقَاقٌ.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قَالُوا أَيْضًا لِلْأَعْمَى: «مَاذَا تَقُولُ أَنْتَ عَنْهُ مِنْ حَيْثُ إِنَّهُ فَتَحَ عَيْنَيْكَ؟». فَقَالَ: «إِنَّهُ 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فَلَمْ يُصَدِّقِ ٱلْيَهُودُ عَنْهُ أَنَّهُ كَانَ أَعْمَى فَأَبْصَرَ حَتَّى دَعَوْا أَبَوَيِ ٱلَّذِي أَبْصَرَ.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فَسَأَلُوهُمَا قَائِلِينَ: «أَهَذَا ٱبْنُكُمَا ٱلَّذِي تَقُولَانِ إِنَّهُ وُلِدَ أَعْمَى؟ فَكَيْفَ يُبْصِرُ ٱلْآنَ؟».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أَجَابَهُمْ أَبَوَاهُ وَقَالَا: «نَعْلَمُ أَنَّ هَذَا ٱبْنُنَا، وَأَنَّهُ وُلِدَ أَعْمَى.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وَأَمَّا كَيْفَ يُبْصِرُ ٱلْآنَ فَلَا نَعْلَمُ. أَوْ مَنْ فَتَحَ عَيْنَيْهِ فَلَا نَعْلَمُ. هُوَ كَامِلُ ٱلسِّنِّ. ٱسْأَلُوهُ فَهُوَ يَتَكَلَّمُ عَنْ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قَالَ أَبَوَاهُ هَذَا لِأَنَّهُمَا كَانَا يَخَافَانِ مِنَ ٱلْيَهُودِ، لِأَنَّ ٱلْيَهُودَ كَانُوا قَدْ تَعَاهَدُوا أَنَّهُ إِنِ ٱعْتَرَفَ أَحَدٌ بِأَنَّهُ ٱلْمَسِيحُ يُخْرَجُ مِنَ ٱلْمَجْمَعِ.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لِذَلِكَ قَالَ أَبَوَاهُ: «إِنَّهُ كَامِلُ ٱلسِّنِّ، ٱسْأَلُوهُ».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فَدَعَوْا ثَانِيَةً ٱلْإِنْسَانَ ٱلَّذِي كَانَ أَعْمَى، وَقَالُوا لَهُ: «أَعْطِ مَجْدًا لِلهِ. نَحْنُ نَعْلَمُ أَنَّ هَذَا ٱلْإِنْسَانَ خَاطِئٌ».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فَأَجَابَ ذَاكَ وَقَالَ: «أَخَاطِئٌ هُوَ؟ لَسْتُ أَعْلَمُ. إِنَّمَا أَعْلَمُ شَيْئًا وَاحِدًا: أَنِّي كُنْتُ أَعْمَى وَٱلْآنَ أُبْصِرُ».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فَقَالُوا لَهُ أَيْضًا: «مَاذَا صَنَعَ بِكَ؟ كَيْفَ فَتَحَ عَيْنَيْكَ؟».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أَجَابَهُمْ: «قَدْ قُلْتُ لَكُمْ وَلَمْ تَسْمَعُوا. لِمَاذَا تُرِيدُونَ أَنْ تَسْمَعُوا أَيْضًا؟ أَلَعَلَّكُمْ أَنْتُمْ تُرِيدُونَ أَنْ تَصِيرُوا لَهُ تَلَامِيذَ؟».</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فَشَتَمُوهُ وَقَالُوا: «أَنْتَ تِلْمِيذُ ذَاكَ، وَأَمَّا نَحْنُ فَإِنَّنَا تَلَامِيذُ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نَحْنُ نَعْلَمُ أَنَّ مُوسَى كَلَّمَهُ ٱللهُ، وَأَمَّا هَذَا فَمَا نَعْلَمُ مِنْ أَيْنَ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أَجَابَ ٱلرَّجُلُ وَقَالَ لَهُمْ: «إِنَّ فِي هَذَا عَجَبًا! إِنَّكُمْ لَسْتُمْ تَعْلَمُونَ مِنْ أَيْنَ هُوَ، وَقَدْ فَتَحَ عَيْنَيَّ.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وَنَعْلَمُ أَنَّ ٱللهَ لَا يَسْمَعُ لِلْخُطَاةِ. وَلَكِنْ إِنْ كَانَ أَحَدٌ يَتَّقِي ٱللهَ وَيَفْعَلُ مَشِيئَتَهُ، فَلِهَذَا يَسْمَعُ.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مُنْذُ ٱلدَّهْرِ لَمْ يُسْمَعْ أَنَّ أَحَدًا فَتَحَ عَيْنَيْ مَوْلُودٍ أَعْمَى.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لَوْ لَمْ يَكُنْ هَذَا مِنَ ٱللهِ لَمْ يَقْدِرْ أَنْ يَفْعَلَ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أجَابُوا وَقَالُوا لَهُ: «فِي ٱلْخَطَايَا وُلِدْتَ أَنْتَ بِجُمْلَتِكَ، وَأَنْتَ تُعَلِّمُنَا!». فَأَخْرَجُوهُ خَارِجًا.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فَسَمِعَ يَسُوعُ أَنَّهُمْ أَخْرَجُوهُ خَارِجًا، فَوَجَدَهُ وَقَالَ لَهُ: «أَتُؤْمِنُ بِٱبْنِ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أَجَابَ ذَاكَ وَقَالَ: «مَنْ هُوَ يَا سَيِّدُ لِأُومِنَ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فَقَالَ لَهُ يَسُوعُ: «قَدْ رَأَيْتَهُ، وَٱلَّذِي يَتَكَلَّمُ مَعَكَ هُوَ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فَقَالَ: «أُومِنُ يَا سَيِّدُ!». وَسَجَدَ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فَقَالَ يَسُوعُ: «لِدَيْنُونَةٍ أَتَيْتُ أَنَا إِلَى هَذَا ٱلْعَالَمِ، حَتَّى يُبْصِرَ ٱلَّذِينَ لَا يُبْصِرُونَ وَيَعْمَى ٱلَّذِينَ يُبْصِرُونَ».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فَسَمِعَ هَذَا ٱلَّذِينَ كَانُوا مَعَهُ مِنَ ٱلْفَرِّيسِيِّينَ، وَقَالُوا لَهُ: «أَلَعَلَّنَا نَحْنُ أَيْضًا عُمْيَانٌ؟».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قَالَ لَهُمْ يَسُوعُ: «لَوْ كُنْتُمْ عُمْيَانًا لَمَا كَانَتْ لَكُمْ خَطِيَّةٌ. وَلَكِنِ ٱلْآنَ تَقُولُونَ إِنَّنَا نُبْصِرُ، فَخَطِيَّتُكُمْ بَاقِيَةٌ.</w:t>
      </w:r>
      <w:r>
        <w:rPr>
          <w:lang w:val="ar_AE" w:bidi="ar_AE"/>
        </w:rPr>
      </w:r>
      <w:r>
        <w:rPr>
          <w:lang w:val="ar_AE" w:bidi="ar_AE"/>
        </w:rPr>
      </w:r>
    </w:p>
    <w:p>
      <w:pPr>
        <w:bidi/>
      </w:pPr>
      <w:r>
        <w:rPr>
          <w:lang w:val="ar_AE" w:bidi="ar_AE"/>
        </w:rPr>
      </w:r>
    </w:p>
    <w:p>
      <w:pPr>
        <w:pStyle w:val="Heading2"/>
        <w:bidi/>
      </w:pPr>
      <w:r>
        <w:rPr>
          <w:lang w:val="ar_AE" w:bidi="ar_AE"/>
        </w:rPr>
        <w:t>John 10:1</w:t>
      </w:r>
      <w:r>
        <w:rPr>
          <w:lang w:val="ar_AE" w:bidi="ar_AE"/>
        </w:rPr>
      </w:r>
    </w:p>
    <w:p>
      <w:pPr>
        <w:bidi/>
      </w:pPr>
      <w:r>
        <w:rPr>
          <w:lang w:val="ar_AE" w:bidi="ar_AE"/>
        </w:rPr>
      </w:r>
      <w:r>
        <w:rPr>
          <w:vertAlign w:val="superscript"/>
          <w:lang w:val="ar_AE" w:bidi="ar_AE"/>
        </w:rPr>
        <w:t>1</w:t>
      </w:r>
      <w:r>
        <w:rPr>
          <w:lang w:val="ar_AE" w:bidi="ar_AE"/>
        </w:rPr>
        <w:t xml:space="preserve"> «اَلْحَقَّ ٱلْحَقَّ أَقُولُ لَكُمْ: إِنَّ ٱلَّذِي لَا يَدْخُلُ مِنَ ٱلْبَابِ إِلَى حَظِيرَةِ ٱلْخِرَافِ، بَلْ يَطْلَعُ مِنْ مَوْضِعٍ آخَرَ، فَذَاكَ سَارِقٌ وَلِصٌّ.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وَأَمَّا ٱلَّذِي يَدْخُلُ مِنَ ٱلْبَابِ فَهُوَ رَاعِي ٱلْخِرَافِ.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لِهَذَا يَفْتَحُ ٱلْبَوَّابُ، وَٱلْخِرَافُ تَسْمَعُ صَوْتَهُ، فَيَدْعُو خِرَافَهُ ٱلْخَاصَّةَ بِأَسْمَاءٍ وَيُخْرِجُهَا.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وَمَتَى أَخْرَجَ خِرَافَهُ ٱلْخَاصَّةَ يَذْهَبُ أَمَامَهَا، وَٱلْخِرَافُ تَتْبَعُهُ، لِأَنَّهَا تَعْرِفُ صَوْتَهُ.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وَأَمَّا ٱلْغَرِيبُ فَلَا تَتْبَعُهُ بَلْ تَهْرُبُ مِنْهُ، لِأَنَّهَا لَا تَعْرِفُ صَوْتَ ٱلْغُرَبَاءِ».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هَذَا ٱلْمَثَلُ قَالَهُ لَهُمْ يَسُوعُ، وَأَمَّا هُمْ فَلَمْ يَفْهَمُوا مَا هُوَ ٱلَّذِي كَانَ يُكَلِّمُهُمْ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 لَهُمْ يَسُوعُ أَيْضًا: «ٱلْحَقَّ ٱلْحَقَّ أَقُولُ لَكُمْ: إِنِّي أَنَا بَابُ ٱلْخِرَافِ.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جَمِيعُ ٱلَّذِينَ أَتَوْا قَبْلِي هُمْ سُرَّاقٌ وَلُصُوصٌ، وَلَكِنَّ ٱلْخِرَافَ لَمْ تَسْمَعْ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أَنَا هُوَ ٱلْبَابُ. إِنْ دَخَلَ بِي أَحَدٌ فَيَخْلُصُ وَيَدْخُلُ وَيَخْرُجُ وَيَجِدُ مَرْعًى.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اَلسَّارِقُ لَا يَأْتِي إِلَّا لِيَسْرِقَ وَيَذْبَحَ وَيُهْلِكَ، وَأَمَّا أَنَا فَقَدْ أَتَيْتُ لِتَكُونَ لَهُمْ حَيَاةٌ وَلِيَكُونَ لَهُمْ أَفْضَلُ.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أَنَا هُوَ ٱلرَّاعِي ٱلصَّالِحُ، وَٱلرَّاعِي ٱلصَّالِحُ يَبْذِلُ نَفْسَهُ عَنِ ٱلْخِرَافِ.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وَأَمَّا ٱلَّذِي هُوَ أَجِيرٌ، وَلَيْسَ رَاعِيًا، ٱلَّذِي لَيْسَتِ ٱلْخِرَافُ لَهُ، فَيَرَى ٱلذِّئْبَ مُقْبِلًا وَيَتْرُكُ ٱلْخِرَافَ وَيَهْرُبُ، فَيَخْطَفُ ٱلذِّئْبُ ٱلْخِرَافَ وَيُبَدِّدُهَا.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وَٱلْأَجِيرُ يَهْرُبُ لِأَنَّهُ أَجِيرٌ، وَلَا يُبَالِي بِٱلْخِرَافِ.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أَمَّا أَنَا فَإِنِّي ٱلرَّاعِي ٱلصَّالِحُ، وَأَعْرِفُ خَاصَّتِي وَخَاصَّتِي تَعْرِفُنِي،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كَمَا أَنَّ ٱلْآبَ يَعْرِفُنِي وَأَنَا أَعْرِفُ ٱلْآبَ. وَأَنَا أَضَعُ نَفْسِي عَنِ ٱلْخِرَافِ.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وَلِي خِرَافٌ أُخَرُ لَيْسَتْ مِنْ هَذِهِ ٱلْحَظِيرَةِ، يَنْبَغِي أَنْ آتِيَ بِتِلْكَ أَيْضًا فَتَسْمَعُ صَوْتِي، وَتَكُونُ رَعِيَّةٌ وَاحِدَةٌ وَرَاعٍ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لِهَذَا يُحِبُّنِي ٱلْآبُ، لِأَنِّي أَضَعُ نَفْسِي لِآخُذَهَا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لَيْسَ أَحَدٌ يَأْخُذُهَا مِنِّي، بَلْ أَضَعُهَا أَنَا مِنْ ذَاتِي. لِي سُلْطَانٌ أَنْ أَضَعَهَا وَلِي سُلْطَانٌ أَنْ آخُذَهَا أَيْضًا. هَذِهِ ٱلْوَصِيَّةُ قَبِلْتُهَا مِنْ 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فَحَدَثَ أَيْضًا ٱنْشِقَاقٌ بَيْنَ ٱلْيَهُودِ بِسَبَبِ هَذَا ٱلْكَلَامِ.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فَقَالَ كَثِيرُونَ مِنْهُمْ: «بِهِ شَيْطَانٌ وَهُوَ يَهْذِي. لِمَاذَا تَسْتَمِعُونَ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آخَرُونَ قَالُوا: «لَيْسَ هَذَا كَلَامَ مَنْ بِهِ شَيْطَانٌ. أَلَعَلَّ شَيْطَانًا يَقْدِرُ أَنْ يَفْتَحَ أَعْيُنَ ٱلْعُمْيَانِ؟».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وَكَانَ عِيدُ ٱلتَّجْدِيدِ فِي أُورُشَلِيمَ، وَكَانَ شِتَاءٌ.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وَكَانَ يَسُوعُ يَتَمَشَّى فِي ٱلْهَيْكَلِ فِي رِوَاقِ سُلَيْمَانَ،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فَٱحْتَاطَ بِهِ ٱلْيَهُودُ وَقَالُوا لَهُ: «إِلَى مَتَى تُعَلِّقُ أَنْفُسَنَا؟ إِنْ كُنْتَ أَنْتَ ٱلْمَسِيحَ فَقُلْ لَنَا جَهْرًا».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أَجَابَهُمْ يَسُوعُ: «إِنِّي قُلْتُ لَكُمْ وَلَسْتُمْ تُؤْمِنُونَ. اَلْأَعْمَالُ ٱلَّتِي أَنَا أَعْمَلُهَا بِٱسْمِ أَبِي هِيَ تَشْهَدُ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وَلَكِنَّكُمْ لَسْتُمْ تُؤْمِنُونَ لِأَنَّكُمْ لَسْتُمْ مِنْ خِرَافِي، كَمَا قُلْتُ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خِرَافِي تَسْمَعُ صَوْتِي، وَأَنَا أَعْرِفُهَا فَتَتْبَعُنِي.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وَأَنَا أُعْطِيهَا حَيَاةً أَبَدِيَّةً، وَلَنْ تَهْلِكَ إِلَى ٱلْأَبَدِ، وَلَا يَخْطَفُهَا أَحَدٌ مِنْ 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أَبِي ٱلَّذِي أَعْطَانِي إِيَّاهَا هُوَ أَعْظَمُ مِنَ ٱلْكُلِّ، وَلَا يَقْدِرُ أَحَدٌ أَنْ يَخْطَفَ مِنْ يَدِ 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أَنَا وَٱلْآبُ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فَتَنَاوَلَ ٱلْيَهُودُ أَيْضًا حِجَارَةً لِيَرْجُمُوهُ.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أَجَابَهُمْ يَسُوعُ: «أَعْمَالًا كَثِيرَةً حَسَنَةً أَرَيْتُكُمْ مِنْ عِنْدِ أَبِي. بِسَبَبِ أَيِّ عَمَلٍ مِنْهَا تَرْجُمُونَنِي؟».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أَجَابَهُ ٱلْيَهُودُ قَائِلِينَ: «لَسْنَا نَرْجُمُكَ لِأَجْلِ عَمَلٍ حَسَنٍ، بَلْ لِأَجْلِ تَجْدِيفٍ، فَإِنَّكَ وَأَنْتَ إِنْسَانٌ تَجْعَلُ نَفْسَكَ إِلَهًا».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أَجَابَهُمْ يَسُوعُ: «أَلَيْسَ مَكْتُوبًا فِي نَامُوسِكُمْ: أَنَا قُلْتُ إِنَّكُمْ آلِهَةٌ؟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إِنْ قَالَ آلِهَةٌ لِأُولَئِكَ ٱلَّذِينَ صَارَتْ إِلَيْهِمْ كَلِمَةُ ٱللهِ، وَلَا يُمْكِنُ أَنْ يُنْقَضَ ٱلْمَكْتُوبُ،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فَٱلَّذِي قَدَّسَهُ ٱلْآبُ وَأَرْسَلَهُ إِلَى ٱلْعَالَمِ، أَتَقُولُونَ لَهُ: إِنَّكَ تُجَدِّفُ، لِأَنِّي قُلْتُ: إِنِّي ٱبْنُ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إِنْ كُنْتُ لَسْتُ أَعْمَلُ أَعْمَالَ أَبِي فَلَا تُؤْمِنُوا 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وَلَكِنْ إِنْ كُنْتُ أَعْمَلُ، فَإِنْ لَمْ تُؤْمِنُوا بِي فَآمِنُوا بِٱلْأَعْمَالِ، لِكَيْ تَعْرِفُوا وَتُؤْمِنُوا أَنَّ ٱلْآبَ فِيَّ وَأَنَا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فَطَلَبُوا أَيْضًا أَنْ يُمْسِكُوهُ فَخَرَجَ مِنْ أَيْدِيهِمْ،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وَمَضَى أَيْضًا إِلَى عَبْرِ ٱلْأُرْدُنِّ إِلَى ٱلْمَكَانِ ٱلَّذِي كَانَ يُوحَنَّا يُعَمِّدُ فِيهِ أَوَّلًا وَمَكَثَ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فَأَتَى إِلَيْهِ كَثِيرُونَ وَقَالُوا: «إِنَّ يُوحَنَّا لَمْ يَفْعَلْ آيَةً وَاحِدَةً، وَلَكِنْ كُلُّ مَا قَالَهُ يُوحَنَّا عَنْ هَذَا كَانَ حَقًّا».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فَآمَنَ كَثِيرُونَ بِهِ هُنَاكَ.</w:t>
      </w:r>
      <w:r>
        <w:rPr>
          <w:lang w:val="ar_AE" w:bidi="ar_AE"/>
        </w:rPr>
      </w:r>
      <w:r>
        <w:rPr>
          <w:lang w:val="ar_AE" w:bidi="ar_AE"/>
        </w:rPr>
      </w:r>
    </w:p>
    <w:p>
      <w:pPr>
        <w:bidi/>
      </w:pPr>
      <w:r>
        <w:rPr>
          <w:lang w:val="ar_AE" w:bidi="ar_AE"/>
        </w:rPr>
      </w:r>
    </w:p>
    <w:p>
      <w:pPr>
        <w:pStyle w:val="Heading2"/>
        <w:bidi/>
      </w:pPr>
      <w:r>
        <w:rPr>
          <w:lang w:val="ar_AE" w:bidi="ar_AE"/>
        </w:rPr>
        <w:t>John 11:1</w:t>
      </w:r>
      <w:r>
        <w:rPr>
          <w:lang w:val="ar_AE" w:bidi="ar_AE"/>
        </w:rPr>
      </w:r>
    </w:p>
    <w:p>
      <w:pPr>
        <w:bidi/>
      </w:pPr>
      <w:r>
        <w:rPr>
          <w:lang w:val="ar_AE" w:bidi="ar_AE"/>
        </w:rPr>
      </w:r>
      <w:r>
        <w:rPr>
          <w:vertAlign w:val="superscript"/>
          <w:lang w:val="ar_AE" w:bidi="ar_AE"/>
        </w:rPr>
        <w:t>1</w:t>
      </w:r>
      <w:r>
        <w:rPr>
          <w:lang w:val="ar_AE" w:bidi="ar_AE"/>
        </w:rPr>
        <w:t xml:space="preserve"> وَكَانَ إِنْسَانٌ مَرِيضًا وَهُوَ لِعَازَرُ، مِنْ بَيْتِ عَنْيَا مِنْ قَرْيَةِ مَرْيَمَ وَمَرْثَا أُخْتِهَا.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وَكَانَتْ مَرْيَمُ، ٱلَّتِي كَانَ لِعَازَرُ أَخُوهَا مَرِيضًا، هِيَ ٱلَّتِي دَهَنَتِ ٱلرَّبَّ بِطِيبٍ، وَمَسَحَتْ رِجْلَيْهِ بِشَعْرِهَا.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فَأَرْسَلَتِ ٱلْأُخْتَانِ إِلَيْهِ قَائِلَتَيْنِ: «يَا سَيِّدُ، هُوَذَا ٱلَّذِي تُحِبُّهُ مَرِيضٌ».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فَلَمَّا سَمِعَ يَسُوعُ، قَالَ: «هَذَا ٱلْمَرَضُ لَيْسَ لِلْمَوْتِ، بَلْ لِأَجْلِ مَجْدِ ٱللهِ، لِيَتَمَجَّدَ ٱبْنُ ٱللهِ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وَكَانَ يَسُوعُ يُحِبُّ مَرْثَا وَأُخْتَهَا وَلِعَازَرَ.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فَلَمَّا سَمِعَ أَنَّهُ مَرِيضٌ مَكَثَ حِينَئِذٍ فِي ٱلْمَوْضِعِ ٱلَّذِي كَانَ فِيهِ يَوْمَيْنِ.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بَعْدَ ذَلِكَ قَالَ لِتَلَامِيذِهِ: «لِنَذْهَبْ إِلَى ٱلْيَهُودِيَّةِ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قَالَ لَهُ ٱلتَّلَامِيذُ: «يَا مُعَلِّمُ، ٱلْآنَ كَانَ ٱلْيَهُودُ يَطْلُبُونَ أَنْ يَرْجُمُوكَ، وَتَذْهَبُ أَيْضًا إِلَى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أَجَابَ يَسُوعُ: «أَلَيْسَتْ سَاعَاتُ ٱلنَّهَارِ ٱثْنَتَيْ عَشْرَةَ؟ إِنْ كَانَ أَحَدٌ يَمْشِي فِي ٱلنَّهَارِ لَا يَعْثُرُ لِأَنَّهُ يَنْظُرُ نُورَ هَذَا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وَلَكِنْ إِنْ كَانَ أَحَدٌ يَمْشِي فِي ٱللَّيْلِ يَعْثُرُ، لِأَنَّ ٱلنُّورَ لَيْسَ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قَالَ هَذَا، وَبَعْدَ ذَلِكَ قَالَ لَهُمْ: «لِعَازَرُ حَبِيبُنَا قَدْ نَامَ. لَكِنِّي أَذْهَبُ لِأُوقِظَهُ».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تَلَامِيذُهُ: «يَا سَيِّدُ، إِنْ كَانَ قَدْ نَامَ فَهُوَ يُشْفَى».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وَكَانَ يَسُوعُ يَقُولُ عَنْ مَوْتِهِ، وَهُمْ ظَنُّوا أَنَّهُ يَقُولُ عَنْ رُقَادِ ٱلنَّوْمِ.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فَقَالَ لَهُمْ يَسُوعُ حِينَئِذٍ عَلَانِيَةً: «لِعَازَرُ مَاتَ.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وَأَنَا أَفْرَحُ لِأَجْلِكُمْ إِنِّي لَمْ أَكُنْ هُنَاكَ، لِتُؤْمِنُوا. وَلَكِنْ لِنَذْهَبْ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فَقَالَ تُومَا ٱلَّذِي يُقَالُ لَهُ ٱلتَّوْأَمُ لِلتَّلَامِيذِ رُفَقَائِهِ: «لِنَذْهَبْ نَحْنُ أَيْضًا لِكَيْ نَمُوتَ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فَلَمَّا أَتَى يَسُوعُ وَجَدَ أَنَّهُ قَدْ صَارَ لَهُ أَرْبَعَةُ أَيَّامٍ فِي ٱلْقَبْرِ.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وَكَانَتْ بَيْتُ عَنْيَا قَرِيبَةً مِنْ أُورُشَلِيمَ نَحْوَ خَمْسَ عَشْرَةَ غَلْوَةً.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وَكَانَ كَثِيرُونَ مِنَ ٱلْيَهُودِ قَدْ جَاءُوا إِلَى مَرْثَا وَمَرْيَمَ لِيُعَزُّوهُمَا عَنْ أَخِيهِمَا.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فَلَمَّا سَمِعَتْ مَرْثَا أَنَّ يَسُوعَ آتٍ لَاقَتْهُ، وَأَمَّا مَرْيَمُ فَٱسْتَمَرَّتْ جَالِسَةً فِي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فَقَالَتْ مَرْثَا لِيَسُوعَ: «يَا سَيِّدُ، لَوْ كُنْتَ هَهُنَا لَمْ يَمُتْ أَخِي!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لَكِنِّي ٱلْآنَ أَيْضًا أَعْلَمُ أَنَّ كُلَّ مَا تَطْلُبُ مِنَ ٱللهِ يُعْطِيكَ ٱللهُ إِيَّاهُ».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قَالَ لَهَا يَسُوعُ: «سَيَقُومُ أَخُوكِ».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قَالَتْ لَهُ مَرْثَا: «أَنَا أَعْلَمُ أَنَّهُ سَيَقُومُ فِي ٱلْقِيَامَةِ، فِي ٱلْيَوْمِ ٱلْأَخِيرِ».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قَالَ لَهَا يَسُوعُ: «أَنَا هُوَ ٱلْقِيَامَةُ وَٱلْحَيَاةُ. مَنْ آمَنَ بِي وَلَوْ مَاتَ فَسَيَحْيَا،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وَكُلُّ مَنْ كَانَ حَيًّا وَآمَنَ بِي فَلَنْ يَمُوتَ إِلَى ٱلْأَبَدِ. أَتُؤْمِنِينَ بِهَذَا؟».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قَالَتْ لَهُ: «نَعَمْ يَا سَيِّدُ. أَنَا قَدْ آمَنْتُ أَنَّكَ أَنْتَ ٱلْمَسِيحُ ٱبْنُ ٱللهِ، ٱلْآتِي إِلَى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وَلَمَّا قَالَتْ هَذَا مَضَتْ وَدَعَتْ مَرْيَمَ أُخْتَهَا سِرًّا، قَائِلَةً: «ٱلْمُعَلِّمُ قَدْ حَضَرَ، وَهُوَ يَدْعُوكِ».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أَمَّا تِلْكَ فَلَمَّا سَمِعَتْ قَامَتْ سَرِيعًا وَجَاءَتْ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وَلَمْ يَكُنْ يَسُوعُ قَدْ جَاءَ إِلَى ٱلْقَرْيَةِ، بَلْ كَانَ فِي ٱلْمَكَانِ ٱلَّذِي لَاقَتْهُ فِيهِ مَرْثَا.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ثُمَّ إِنَّ ٱلْيَهُودَ ٱلَّذِينَ كَانُوا مَعَهَا فِي ٱلْبَيْتِ يُعَزُّونَهَا، لَمَّا رَأَوْا مَرْيَمَ قَامَتْ عَاجِلًا وَخَرَجَتْ، تَبِعُوهَا قَائِلِينَ: «إِنَّهَا تَذْهَبُ إِلَى ٱلْقَبْرِ لِتَبْكِيَ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فَمَرْيَمُ لَمَّا أَتَتْ إِلَى حَيْثُ كَانَ يَسُوعُ وَرَأَتْهُ، خَرَّتْ عِنْدَ رِجْلَيْهِ قَائِلَةً لَهُ: «يَا سَيِّدُ، لَوْ كُنْتَ هَهُنَا لَمْ يَمُتْ أَخِي!».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فَلَمَّا رَآهَا يَسُوعُ تَبْكِي، وَٱلْيَهُودُ ٱلَّذِينَ جَاءُوا مَعَهَا يَبْكُونَ، ٱنْزَعَجَ بِٱلرُّوحِ وَٱضْطَرَبَ،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وَقَالَ: «أَيْنَ وَضَعْتُمُوهُ؟». قَالُوا لَهُ: «يَا سَيِّدُ، تَعَالَ وَٱنْظُرْ».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بَكَى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فَقَالَ ٱلْيَهُودُ: «ٱنْظُرُوا كَيْفَ كَانَ يُحِبُّهُ!».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وَقَالَ بَعْضٌ مِنْهُمْ: «أَلَمْ يَقْدِرْ هَذَا ٱلَّذِي فَتَحَ عَيْنَيِ ٱلْأَعْمَى أَنْ يَجْعَلَ هَذَا أَيْضًا لَا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فَٱنْزَعَجَ يَسُوعُ أَيْضًا فِي نَفْسِهِ وَجَاءَ إِلَى ٱلْقَبْرِ، وَكَانَ مَغَارَةً وَقَدْ وُضِعَ عَلَيْهِ حَجَرٌ.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قَالَ يَسُوعُ: «ٱرْفَعُوا ٱلْحَجَرَ!». قَالَتْ لَهُ مَرْثَا، أُخْتُ ٱلْمَيْتِ: «يَا سَيِّدُ، قَدْ أَنْتَنَ لِأَنَّ لَهُ أَرْبَعَةَ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قَالَ لَهَا يَسُوعُ: «أَلَمْ أَقُلْ لَكِ: إِنْ آمَنْتِ تَرَيْنَ مَجْدَ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فَرَفَعُوا ٱلْحَجَرَ حَيْثُ كَانَ ٱلْمَيْتُ مَوْضُوعًا، وَرَفَعَ يَسُوعُ عَيْنَيْهِ إِلَى فَوْقُ، وَقَالَ: «أَيُّهَا ٱلْآبُ، أَشْكُرُكَ لِأَنَّكَ سَمِعْتَ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وَأَنَا عَلِمْتُ أَنَّكَ فِي كُلِّ حِينٍ تَسْمَعُ لِي. وَلَكِنْ لِأَجْلِ هَذَا ٱلْجَمْعِ ٱلْوَاقِفِ قُلْتُ، لِيُؤْمِنُوا أَنَّكَ أَرْسَلْتَنِي».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وَلَمَّا قَالَ هَذَا صَرَخَ بِصَوْتٍ عَظِيمٍ: «لِعَازَرُ، هَلُمَّ خَارِجًا!».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فَخَرَجَ ٱلْمَيْتُ وَيَدَاهُ وَرِجْلَاهُ مَرْبُوطَاتٌ بِأَقْمِطَةٍ، وَوَجْهُهُ مَلْفُوفٌ بِمِنْدِيلٍ. فَقَالَ لَهُمْ يَسُوعُ: «حُلُّوهُ وَدَعُوهُ يَذْهَبْ».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فَكَثِيرُونَ مِنَ ٱلْيَهُودِ ٱلَّذِينَ جَاءُوا إِلَى مَرْيَمَ، وَنَظَرُوا مَا فَعَلَ يَسُوعُ، آمَنُوا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وَأَمَّا قَوْمٌ مِنْهُمْ فَمَضَوْا إِلَى ٱلْفَرِّيسِيِّينَ وَقَالُوا لَهُمْ عَمَّا فَعَلَ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فَجَمَعَ رُؤَسَاءُ ٱلْكَهَنَةِ وَٱلْفَرِّيسِيُّونَ مَجْمَعًا وَقَالُوا: «مَاذَا نَصْنَعُ؟ فَإِنَّ هَذَا ٱلْإِنْسَانَ يَعْمَلُ آيَاتٍ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إِنْ تَرَكْنَاهُ هَكَذَا يُؤْمِنُ ٱلْجَمِيعُ بِهِ، فَيَأْتِي ٱلرُّومَانِيُّونَ وَيَأْخُذُونَ مَوْضِعَنَا وَأُمَّتَنَا».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فَقَالَ لَهُمْ وَاحِدٌ مِنْهُمْ، وَهُوَ قَيَافَا، كَانَ رَئِيسًا لِلْكَهَنَةِ فِي تِلْكَ ٱلسَّنَةِ: «أَنْتُمْ لَسْتُمْ تَعْرِفُونَ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وَلَا تُفَكِّرُونَ أَنَّهُ خَيْرٌ لَنَا أَنْ يَمُوتَ إِنْسَانٌ وَاحِدٌ عَنِ ٱلشَّعْبِ وَلَا تَهْلِكَ ٱلْأُمَّةُ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وَلَمْ يَقُلْ هَذَا مِنْ نَفْسِهِ، بَلْ إِذْ كَانَ رَئِيسًا لِلْكَهَنَةِ فِي تِلْكَ ٱلسَّنَةِ، تَنَبَّأَ أَنَّ يَسُوعَ مُزْمِعٌ أَنْ يَمُوتَ عَنِ ٱلْأُمَّةِ،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وَلَيْسَ عَنِ ٱلْأُمَّةِ فَقَطْ، بَلْ لِيَجْمَعَ أَبْنَاءَ ٱللهِ ٱلْمُتَفَرِّقِينَ إِلَى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فَمِنْ ذَلِكَ ٱلْيَوْمِ تَشَاوَرُوا لِيَقْتُلُوهُ.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فَلَمْ يَكُنْ يَسُوعُ أَيْضًا يَمْشِي بَيْنَ ٱلْيَهُودِ عَلَانِيَةً، بَلْ مَضَى مِنْ هُنَاكَ إِلَى ٱلْكُورَةِ ٱلْقَرِيبَةِ مِنَ ٱلْبَرِّيَّةِ، إِلَى مَدِينَةٍ يُقَالُ لَهَا أَفْرَايِمُ، وَمَكَثَ هُنَاكَ مَعَ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وَكَانَ فِصْحُ ٱلْيَهُودِ قَرِيبًا. فَصَعِدَ كَثِيرُونَ مِنَ ٱلْكُوَرِ إِلَى أُورُشَلِيمَ قَبْلَ ٱلْفِصْحِ لِيُطَهِّرُوا أَنْفُسَهُمْ.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فَكَانُوا يَطْلُبُونَ يَسُوعَ وَيَقُولُونَ فِيمَا بَيْنَهُمْ، وَهُمْ وَاقِفُونَ فِي ٱلْهَيْكَلِ: «مَاذَا تَظُنُّونَ؟ هَلْ هُوَ لَا يَأْتِي إِلَى ٱلْعِيدِ؟».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وَكَانَ أَيْضًا رُؤَسَاءُ ٱلْكَهَنَةِ وَٱلْفَرِّيسِيُّونَ قَدْ أَصْدَرُوا أَمْرًا أَنَّهُ إِنْ عَرَفَ أَحَدٌ أَيْنَ هُوَ فَلْيَدُلَّ عَلَيْهِ، لِكَيْ يُمْسِكُوهُ.</w:t>
      </w:r>
      <w:r>
        <w:rPr>
          <w:lang w:val="ar_AE" w:bidi="ar_AE"/>
        </w:rPr>
      </w:r>
      <w:r>
        <w:rPr>
          <w:lang w:val="ar_AE" w:bidi="ar_AE"/>
        </w:rPr>
      </w:r>
    </w:p>
    <w:p>
      <w:pPr>
        <w:bidi/>
      </w:pPr>
      <w:r>
        <w:rPr>
          <w:lang w:val="ar_AE" w:bidi="ar_AE"/>
        </w:rPr>
      </w:r>
    </w:p>
    <w:p>
      <w:pPr>
        <w:pStyle w:val="Heading2"/>
        <w:bidi/>
      </w:pPr>
      <w:r>
        <w:rPr>
          <w:lang w:val="ar_AE" w:bidi="ar_AE"/>
        </w:rPr>
        <w:t>John 12:1</w:t>
      </w:r>
      <w:r>
        <w:rPr>
          <w:lang w:val="ar_AE" w:bidi="ar_AE"/>
        </w:rPr>
      </w:r>
    </w:p>
    <w:p>
      <w:pPr>
        <w:bidi/>
      </w:pPr>
      <w:r>
        <w:rPr>
          <w:lang w:val="ar_AE" w:bidi="ar_AE"/>
        </w:rPr>
      </w:r>
      <w:r>
        <w:rPr>
          <w:vertAlign w:val="superscript"/>
          <w:lang w:val="ar_AE" w:bidi="ar_AE"/>
        </w:rPr>
        <w:t>1</w:t>
      </w:r>
      <w:r>
        <w:rPr>
          <w:lang w:val="ar_AE" w:bidi="ar_AE"/>
        </w:rPr>
        <w:t xml:space="preserve"> ثُمَّ قَبْلَ ٱلْفِصْحِ بِسِتَّةِ أَيَّامٍ أَتَى يَسُوعُ إِلَى بَيْتِ عَنْيَا، حَيْثُ كَانَ لِعَازَرُ ٱلْمَيْتُ ٱلَّذِي أَقَامَهُ مِنَ ٱلْأَمْوَاتِ.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فَصَنَعُوا لَهُ هُنَاكَ عَشَاءً. وَكَانَتْ مَرْثَا تَخْدِمُ، وَأَمَّا لِعَازَرُ فَكَانَ أَحَدَ ٱلْمُتَّكِئِينَ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فَأَخَذَتْ مَرْيَمُ مَنًا مِنْ طِيبِ نَارِدِينٍ خَالِصٍ كَثِيرِ ٱلثَّمَنِ، وَدَهَنَتْ قَدَمَيْ يَسُوعَ، وَمَسَحَتْ قَدَمَيْهِ بِشَعْرِهَا، فَٱمْتَلَأَ ٱلْبَيْتُ مِنْ رَائِحَةِ ٱلطِّيبِ.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وَاحِدٌ مِنْ تَلَامِيذِهِ، وَهُوَ يَهُوذَا سِمْعَانُ ٱلْإِسْخَرْيُوطِيُّ، ٱلْمُزْمِعُ أَنْ يُسَلِّمَهُ: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«لِمَاذَا لَمْ يُبَعْ هَذَا ٱلطِّيبُ بِثَلَاثَمِئَةِ دِينَارٍ وَيُعْطَ لِلْفُقَرَاءِ؟».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قَالَ هَذَا لَيْسَ لِأَنَّهُ كَانَ يُبَالِي بِٱلْفُقَرَاءِ، بَلْ لِأَنَّهُ كَانَ سَارِقًا، وَكَانَ ٱلصُّنْدُوقُ عِنْدَهُ، وَكَانَ يَحْمِلُ مَا يُلْقَى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 يَسُوعُ: «ٱتْرُكُوهَا! إِنَّهَا لِيَوْمِ تَكْفِينِي قَدْ حَفِظَتْهُ،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ٱلْفُقَرَاءَ مَعَكُمْ فِي كُلِّ حِينٍ، وَأَمَّا أَنَا فَلَسْتُ مَعَكُمْ فِي كُلِّ حِينٍ».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فَعَلِمَ جَمْعٌ كَثِيرٌ مِنَ ٱلْيَهُودِ أَنَّهُ هُنَاكَ، فَجَاءُوا لَيْسَ لِأَجْلِ يَسُوعَ فَقَطْ، بَلْ لِيَنْظُرُوا أَيْضًا لِعَازَرَ ٱلَّذِي أَقَامَهُ مِنَ ٱلْأَمْوَاتِ.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فَتَشَاوَرَ رُؤَسَاءُ ٱلْكَهَنَةِ لِيَقْتُلُوا لِعَازَرَ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 كَثِيرِينَ مِنَ ٱلْيَهُودِ كَانُوا بِسَبَبِهِ يَذْهَبُونَ وَيُؤْمِنُونَ بِيَسُوعَ.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وَفِي ٱلْغَدِ سَمِعَ ٱلْجَمْعُ ٱلْكَثِيرُ ٱلَّذِي جَاءَ إِلَى ٱلْعِيدِ أَنَّ يَسُوعَ آتٍ إِلَى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فَأَخَذُوا سُعُوفَ ٱلنَّخْلِ وَخَرَجُوا لِلِقَائِهِ، وَكَانُوا يَصْرُخُونَ: «أُوصَنَّا! مُبَارَكٌ ٱلْآتِي بِٱسْمِ ٱلرَّبِّ! مَلِكُ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وَوَجَدَ يَسُوعُ جَحْشًا فَجَلَسَ عَلَيْهِ كَمَا هُوَ مَكْتُوبٌ: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«لَا تَخَافِي يَا ٱبْنَةَ صِهْيَوْنَ. هُوَذَا مَلِكُكِ يَأْتِي جَالِسًا عَلَى جَحْشٍ أَتَانٍ».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وَهَذِهِ ٱلْأُمُورُ لَمْ يَفْهَمْهَا تَلَامِيذُهُ أَوَّلًا، وَلَكِنْ لَمَّا تَمَجَّدَ يَسُوعُ، حِينَئِذٍ تَذَكَّرُوا أَنَّ هَذِهِ كَانَتْ مَكْتُوبَةً عَنْهُ، وَأَنَّهُمْ صَنَعُوا هَذِهِ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وَكَانَ ٱلْجَمْعُ ٱلَّذِي مَعَهُ يَشْهَدُ أَنَّهُ دَعَا لِعَازَرَ مِنَ ٱلْقَبْرِ وَأَقَامَهُ مِنَ ٱلْأَمْوَاتِ.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لِهَذَا أَيْضًا لَاقَاهُ ٱلْجَمْعُ، لِأَنَّهُمْ سَمِعُوا أَنَّهُ كَانَ قَدْ صَنَعَ هَذِهِ ٱلْآيَةَ.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ٱلْفَرِّيسِيُّونَ بَعْضُهُمْ لِبَعْضٍ: «ٱنْظُرُوا! إِنَّكُمْ لَا تَنْفَعُونَ شَيْئًا! هُوَذَا ٱلْعَالَمُ قَدْ ذَهَبَ وَرَاءَهُ!».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وَكَانَ أُنَاسٌ يُونَانِيُّونَ مِنَ ٱلَّذِينَ صَعِدُوا لِيَسْجُدُوا فِي ٱلْعِيدِ.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فَتَقَدَّمَ هَؤُلَاءِ إِلَى فِيلُبُّسَ ٱلَّذِي مِنْ بَيْتِ صَيْدَا ٱلْجَلِيلِ، وَسَأَلُوهُ قَائِلِينَ: «يَا سَيِّدُ، نُرِيدُ أَنْ نَرَى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فَأَتَى فِيلُبُّسُ وَقَالَ لِأَنْدَرَاوُسَ، ثُمَّ قَالَ أَنْدَرَاوُسُ وَفِيلُبُّسُ لِيَسُوعَ.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وَأَمَّا يَسُوعُ فَأَجَابَهُمَا قَائِلًا: «قَدْ أَتَتِ ٱلسَّاعَةُ لِيَتَمَجَّدَ ٱبْنُ ٱلْإِنْسَانِ.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اَلْحَقَّ ٱلْحَقَّ أَقُولُ لَكُمْ: إِنْ لَمْ تَقَعْ حَبَّةُ ٱلْحِنْطَةِ فِي ٱلْأَرْضِ وَتَمُتْ فَهِيَ تَبْقَى وَحْدَهَا. وَلَكِنْ إِنْ مَاتَتْ تَأْتِي بِثَمَرٍ كَثِيرٍ.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مَنْ يُحِبُّ نَفْسَهُ يُهْلِكُهَا، وَمَنْ يُبْغِضُ نَفْسَهُ فِي هَذَا ٱلْعَالَمِ يَحْفَظُهَا إِلَى حَيَاةٍ 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إِنْ كَانَ أَحَدٌ يَخْدِمُنِي فَلْيَتْبَعْنِي، وَحَيْثُ أَكُونُ أَنَا هُنَاكَ أَيْضًا يَكُونُ خَادِمِي. وَإِنْ كَانَ أَحَدٌ يَخْدِمُنِي يُكْرِمُهُ ٱلْآبُ.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اَلْآنَ نَفْسِي قَدِ ٱضْطَرَبَتْ. وَمَاذَا أَقُولُ: أَيُّهَا ٱلْآبُ نَجِّنِي مِنْ هَذِهِ ٱلسَّاعَةِ؟ وَلَكِنْ لِأَجْلِ هَذَا أَتَيْتُ إِلَى هَذِهِ ٱلسَّاعَةِ.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أَيُّهَا ٱلْآبُ، مَجِّدِ ٱسْمَكَ!». فَجَاءَ صَوْتٌ مِنَ ٱلسَّمَاءِ: «مَجَّدْتُ، وَأُمَجِّدُ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فَٱلْجَمْعُ ٱلَّذِي كَانَ وَاقِفًا وَسَمِعَ، قَالَ: «قَدْ حَدَثَ رَعْدٌ!». وَآخَرُونَ قَالُوا: «قَدْ كَلَّمَهُ مَلَاكٌ!».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أَجَابَ يَسُوعُ وقَالَ: «لَيْسَ مِنْ أَجْلِي صَارَ هَذَا ٱلصَّوْتُ، بَلْ مِنْ أَجْلِكُمْ.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اَلْآنَ دَيْنُونَةُ هَذَا ٱلْعَالَمِ. اَلْآنَ يُطْرَحُ رَئِيسُ هَذَا ٱلْعَالَمِ خَارِجًا.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وَأَنَا إِنِ ٱرْتَفَعْتُ عَنِ ٱلْأَرْضِ أَجْذِبُ إِلَيَّ ٱلْجَمِيعَ».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قَالَ هَذَا مُشِيرًا إِلَى أَيَّةِ مِيتَةٍ كَانَ مُزْمِعًا أَنْ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فَأَجَابَهُ ٱلْجَمْعُ: «نَحْنُ سَمِعْنَا مِنَ ٱلنَّامُوسِ أَنَّ ٱلْمَسِيحَ يَبْقَى إِلَى ٱلْأَبَدِ، فَكَيْفَ تَقُولُ أَنْتَ إِنَّهُ يَنْبَغِي أَنْ يَرْتَفِعَ ٱبْنُ ٱلْإِنْسَانِ؟ مَنْ هُوَ هَذَا ٱبْنُ ٱلْإِنْسَانِ؟».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فَقَالَ لَهُمْ يَسُوعُ: «ٱلنُّورُ مَعَكُمْ زَمَانًا قَلِيلًا بَعْدُ، فَسِيرُوا مَا دَامَ لَكُمُ ٱلنُّورُ لِئَلَّا يُدْرِكَكُمُ ٱلظَّلَامُ. وَٱلَّذِي يَسِيرُ فِي ٱلظَّلَامِ لَا يَعْلَمُ إِلَى أَيْنَ يَذْهَبُ.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مَا دَامَ لَكُمُ ٱلنُّورُ آمِنُوا بِٱلنُّورِ لِتَصِيرُوا أَبْنَاءَ ٱلنُّورِ». تَكَلَّمَ يَسُوعُ بِهَذَا ثُمَّ مَضَى وَٱخْتَفَى عَنْهُمْ.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وَمَعَ أَنَّهُ كَانَ قَدْ صَنَعَ أَمَامَهُمْ آيَاتٍ هَذَا عَدَدُهَا، لَمْ يُؤْمِنُوا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لِيَتِمَّ قَوْلُ إِشَعْيَاءَ ٱلنَّبِيِّ ٱلَّذي قَالَهُ: «يَارَبُّ، مَنْ صَدَّقَ خَبَرَنَا؟ وَلِمَنِ ٱسْتُعْلِنَتْ ذِرَاعُ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لِهَذَا لَمْ يَقْدِرُوا أَنْ يُؤْمِنُوا. لِأَنَّ إِشَعْيَاءَ قَالَ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«قَدْ أَعْمَى عُيُونَهُمْ، وَأَغْلَظَ قُلُوبَهُمْ، لِئَلَّا يُبْصِرُوا بِعُيُونِهِمْ، وَيَشْعُرُوا بِقُلُوبِهِمْ، وَيَرْجِعُوا فَأَشْفِيَهُمْ».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قَالَ إِشَعْيَاءُ هَذَا حِينَ رَأَى مَجْدَهُ وَتَكَلَّمَ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وَلَكِنْ مَعَ ذَلِكَ آمَنَ بِهِ كَثِيرُونَ مِنَ ٱلرُّؤَسَاءِ أَيْضًا، غَيْرَ أَنَّهُمْ لِسَبَبِ ٱلْفَرِّيسِيِّينَ لَمْ يَعْتَرِفُوا بِهِ، لِئَلَّا يَصِيرُوا خَارِجَ ٱلْمَجْمَعِ،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لِأَنَّهُمْ أَحَبُّوا مَجْدَ ٱلنَّاسِ أَكْثَرَ مِنْ مَجْدِ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فَنَادَى يَسُوعُ وَقَالَ: «ٱلَّذِي يُؤْمِنُ بِي، لَيْسَ يُؤْمِنُ بِي بَلْ بِالَّذِي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وَٱلَّذِي يَرَانِي يَرَى ٱلَّذِي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أَنَا قَدْ جِئْتُ نُورًا إِلَى ٱلْعَالَمِ، حَتَّى كُلُّ مَنْ يُؤْمِنُ بِي لَا يَمْكُثُ فِي ٱلظُّلْمَةِ.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وَإِنْ سَمِعَ أَحَدٌ كَلَامِي وَلَمْ يُؤْمِنْ فَأَنَا لَا أَدِينُهُ، لِأَنِّي لَمْ آتِ لِأَدِينَ ٱلْعَالَمَ بَلْ لِأُخَلِّصَ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مَنْ رَذَلَنِي وَلَمْ يَقْبَلْ كَلَامِي فَلَهُ مَنْ يَدِينُهُ. اَلْكَلَامُ ٱلَّذِي تَكَلَّمْتُ بِهِ هُوَ يَدِينُهُ فِي ٱلْيَوْمِ ٱلْأَخِيرِ،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لِأَنِّي لَمْ أَتَكَلَّمْ مِنْ نَفْسِي، لَكِنَّ ٱلْآبَ ٱلَّذِي أَرْسَلَنِي هُوَ أَعْطَانِي وَصِيَّةً: مَاذَا أَقُولُ وَبِمَاذَا أَتَكَلَّمُ.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وَأَنَا أَعْلَمُ أَنَّ وَصِيَّتَهُ هِيَ حَيَاةٌ أَبَدِيَّةٌ. فَمَا أَتَكَلَّمُ أَنَا بِهِ، فَكَمَا قَالَ لِي ٱلْآبُ هَكَذَا أَتَكَلَّمُ».</w:t>
      </w:r>
      <w:r>
        <w:rPr>
          <w:lang w:val="ar_AE" w:bidi="ar_AE"/>
        </w:rPr>
      </w:r>
      <w:r>
        <w:rPr>
          <w:lang w:val="ar_AE" w:bidi="ar_AE"/>
        </w:rPr>
      </w:r>
    </w:p>
    <w:p>
      <w:pPr>
        <w:bidi/>
      </w:pPr>
      <w:r>
        <w:rPr>
          <w:lang w:val="ar_AE" w:bidi="ar_AE"/>
        </w:rPr>
      </w:r>
    </w:p>
    <w:p>
      <w:pPr>
        <w:pStyle w:val="Heading2"/>
        <w:bidi/>
      </w:pPr>
      <w:r>
        <w:rPr>
          <w:lang w:val="ar_AE" w:bidi="ar_AE"/>
        </w:rPr>
        <w:t>John 13:1</w:t>
      </w:r>
      <w:r>
        <w:rPr>
          <w:lang w:val="ar_AE" w:bidi="ar_AE"/>
        </w:rPr>
      </w:r>
    </w:p>
    <w:p>
      <w:pPr>
        <w:bidi/>
      </w:pPr>
      <w:r>
        <w:rPr>
          <w:lang w:val="ar_AE" w:bidi="ar_AE"/>
        </w:rPr>
      </w:r>
      <w:r>
        <w:rPr>
          <w:vertAlign w:val="superscript"/>
          <w:lang w:val="ar_AE" w:bidi="ar_AE"/>
        </w:rPr>
        <w:t>1</w:t>
      </w:r>
      <w:r>
        <w:rPr>
          <w:lang w:val="ar_AE" w:bidi="ar_AE"/>
        </w:rPr>
        <w:t xml:space="preserve"> أَمَّا يَسُوعُ قَبْلَ عِيدِ ٱلْفِصْحِ، وَهُوَ عَالِمٌ أَنَّ سَاعَتَهُ قَدْ جَاءَتْ لِيَنْتَقِلَ مِنْ هَذَا ٱلْعَالَمِ إِلَى ٱلْآبِ، إِذْ كَانَ قَدْ أَحَبَّ خَاصَّتَهُ ٱلَّذِينَ فِي ٱلْعَالَمِ، أَحَبَّهُمْ إِلَى ٱلْمُنْتَهَى.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فَحِينَ كَانَ ٱلْعَشَاءُ، وَقَدْ أَلْقَى ٱلشَّيْطَانُ فِي قَلْبِ يَهُوذَا سِمْعَانَ ٱلْإِسْخَرْيُوطِيِّ أَنْ يُسَلِّمَهُ،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يَسُوعُ وَهُوَ عَالِمٌ أَنَّ ٱلْآبَ قَدْ دَفَعَ كُلَّ شَيْءٍ إِلَى يَدَيْهِ، وَأَنَّهُ مِنْ عِنْدِ ٱللهِ خَرَجَ، وَإِلَى ٱللهِ يَمْضِي،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قَامَ عَنِ ٱلْعَشَاءِ، وَخَلَعَ ثِيَابَهُ، وَأَخَذَ مِنْشَفَةً وَٱتَّزَرَ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صَبَّ مَاءً فِي مِغْسَلٍ، وَٱبْتَدَأَ يَغْسِلُ أَرْجُلَ ٱلتَّلَامِيذِ وَيَمْسَحُهَا بِٱلْمِنْشَفَةِ ٱلَّتِي كَانَ مُتَّزِرًا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فَجَاءَ إِلَى سِمْعَانَ بُطْرُسَ. فَقَالَ لَهُ ذَاكَ: «يَا سَيِّدُ، أَنْتَ تَغْسِلُ رِجْلَيَّ!».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أَجَابَ يَسُوعُ وَقَالَ لَهُ: «لَسْتَ تَعْلَمُ أَنْتَ ٱلْآنَ مَا أَنَا أَصْنَعُ، وَلَكِنَّكَ سَتَفْهَمُ فِيمَا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قَالَ لَهُ بُطْرُسُ: «لَنْ تَغْسِلَ رِجْلَيَّ أَبَدًا!». أَجَابَهُ يَسُوعُ: «إِنْ كُنْتُ لَا أَغْسِلُكَ فَلَيْسَ لَكَ مَعِي نَصِيبٌ».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قَالَ لَهُ سِمْعَانُ بُطْرُسُ: «يَا سَيِّدُ، لَيْسَ رِجْلَيَّ فَقَطْ بَلْ أَيْضًا يَدَيَّ وَرَأْسِي».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قَالَ لَهُ يَسُوعُ: «ٱلَّذِي قَدِ ٱغْتَسَلَ لَيْسَ لَهُ حَاجَةٌ إِلَّا إِلَى غَسْلِ رِجْلَيْهِ، بَلْ هُوَ طَاهِرٌ كُلُّهُ. وَأَنْتُمْ طَاهِرُونَ وَلَكِنْ لَيْسَ كُلُّكُمْ».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لِأَنَّهُ عَرَفَ مُسَلِّمَهُ، لِذَلِكَ قَالَ: «لَسْتُمْ كُلُّكُمْ طَاهِرِينَ».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فَلَمَّا كَانَ قَدْ غَسَلَ أَرْجُلَهُمْ وَأَخَذَ ثِيَابَهُ وَٱتَّكَأَ أَيْضًا، قَالَ لَهُمْ: «أَتَفْهَمُونَ مَا قَدْ صَنَعْتُ 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أَنْتُمْ تَدْعُونَنِي مُعَلِّمًا وَسَيِّدًا، وَحَسَنًا تَقُولُونَ، لِأَنِّي أَنَا كَذَلِكَ.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فَإِنْ كُنْتُ وَأَنَا ٱلسَّيِّدُ وَٱلْمُعَلِّمُ قَدْ غَسَلْتُ أَرْجُلَكُمْ، فَأَنْتُمْ يَجِبُ عَلَيْكُمْ أَنْ يَغْسِلَ بَعْضُكُمْ أَرْجُلَ بَعْضٍ،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لِأَنِّي أَعْطَيْتُكُمْ مِثَالًا، حَتَّى كَمَا صَنَعْتُ أَنَا بِكُمْ تَصْنَعُونَ أَنْتُمْ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اَلْحَقَّ ٱلْحَقَّ أَقُولُ لَكُمْ: إِنَّهُ لَيْسَ عَبْدٌ أَعْظَمَ مِنْ سَيِّدِهِ، وَلَا رَسُولٌ أَعْظَمَ مِنْ مُرْسِلِهِ.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إِنْ عَلِمْتُمْ هَذَا فَطُوبَاكُمْ إِنْ عَمِلْتُمُوهُ.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«لَسْتُ أَقُولُ عَنْ جَمِيعِكُمْ. أَنَا أَعْلَمُ ٱلَّذِينَ ٱخْتَرْتُهُمْ. لَكِنْ لِيَتِمَّ ٱلْكِتَابُ: اَلَّذِي يَأْكُلُ مَعِي ٱلْخُبْزَ رَفَعَ عَلَيَّ عَقِبَهُ.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أَقُولُ لَكُمُ ٱلْآنَ قَبْلَ أَنْ يَكُونَ، حَتَّى مَتَى كَانَ تُؤْمِنُونَ أَنِّي أَنَا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اَلْحَقَّ ٱلْحَقَّ أَقُولُ لَكُمُ: ٱلَّذِي يَقْبَلُ مَنْ أُرْسِلُهُ يَقْبَلُنِي، وَٱلَّذِي يَقْبَلُنِي يَقْبَلُ ٱلَّذِي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لَمَّا قَالَ يَسُوعُ هَذَا ٱضْطَرَبَ بِٱلرُّوحِ، وَشَهِدَ وَقَالَ: «ٱلْحَقَّ ٱلْحَقَّ أَقُولُ لَكُمْ: إِنَّ وَاحِدًا مِنْكُمْ سَيُسَلِّمُنِي!».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فَكَانَ ٱلتَّلَامِيذُ يَنْظُرُونَ بَعْضُهُمْ إِلَى بَعْضٍ وَهُمْ مُحْتَارُونَ فِي مَنْ قَالَ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وَكَانَ مُتَّكِئًا فِي حِضْنِ يَسُوعَ وَاحِدٌ مِنْ تَلَامِيذِهِ، كَانَ يَسُوعُ يُحِبُّهُ.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فَأَوْمَأَ إِلَيْهِ سِمْعَانُ بُطْرُسُ أَنْ يَسْأَلَ مَنْ عَسَى أَنْ يَكُونَ ٱلَّذِي قَالَ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فَٱتَّكَأَ ذَاكَ عَلَى صَدْرِ يَسُوعَ وَقَالَ لَهُ: «يَا سَيِّدُ، مَنْ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أَجَابَ يَسُوعُ: «هُوَ ذَاكَ ٱلَّذِي أَغْمِسُ أَنَا ٱللُّقْمَةَ وَأُعْطِيهِ!». فَغَمَسَ ٱللُّقْمَةَ وَأَعْطَاهَا لِيَهُوذَا سِمْعَانَ ٱلْإِسْخَرْيُوطِيِّ.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فَبَعْدَ ٱللُّقْمَةِ دَخَلَهُ ٱلشَّيْطَانُ. فَقَالَ لَهُ يَسُوعُ: «مَا أَنْتَ تَعْمَلُهُ فَٱعْمَلْهُ بِأَكْثَرِ سُرْعَةٍ».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وَأَمَّا هَذَا فَلَمْ يَفْهَمْ أَحَدٌ مِنَ ٱلْمُتَّكِئِينَ لِمَاذَا كَلَّمَهُ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لِأَنَّ قَوْمًا، إِذْ كَانَ ٱلصُّنْدُوقُ مَعَ يَهُوذَا، ظَنُّوا أَنَّ يَسُوعَ قَالَ لَهُ: ٱشْتَرِ مَا نَحْتَاجُ إِلَيْهِ لِلْعِيدِ، أَوْ أَنْ يُعْطِيَ شَيْئًا لِلْفُقَرَاءِ.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فَذَاكَ لَمَّا أَخَذَ ٱللُّقْمَةَ خَرَجَ لِلْوَقْتِ. وَكَانَ لَيْلًا.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فَلَمَّا خَرَجَ قَالَ يَسُوعُ: «ٱلْآنَ تَمَجَّدَ ٱبْنُ ٱلْإِنْسَانِ وَتَمَجَّدَ ٱللهُ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إِنْ كَانَ ٱللهُ قَدْ تَمَجَّدَ فِيهِ، فَإِنَّ ٱللهَ سَيُمَجِّدُهُ فِي ذَاتِهِ، وَيُمَجِّدُهُ سَرِيعًا.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يَا أَوْلَادِي، أَنَا مَعَكُمْ زَمَانًا قَلِيلًا بَعْدُ. سَتَطْلُبُونَنِي، وَكَمَا قُلْتُ لِلْيَهُودِ: حَيْثُ أَذْهَبُ أَنَا لَا تَقْدِرُونَ أَنْتُمْ أَنْ تَأْتُوا، أَقُولُ لَكُمْ أَنْتُمُ ٱلْآنَ.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وَصِيَّةً جَدِيدَةً أَنَا أُعْطِيكُمْ: أَنْ تُحِبُّوا بَعْضُكُمْ بَعْضًا. كَمَا أَحْبَبْتُكُمْ أَنَا تُحِبُّونَ أَنْتُمْ أَيْضًا بَعْضُكُمْ بَعْضًا.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بِهَذَا يَعْرِفُ ٱلْجَمِيعُ أَنَّكُمْ تَلَامِيذِي: إِنْ كَانَ لَكُمْ حُبٌّ بَعْضًا لِبَعْضٍ».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قَالَ لَهُ سِمْعَانُ بُطْرُسُ: «يَا سَيِّدُ، إِلَى أَيْنَ تَذْهَبُ؟». أَجَابَهُ يَسُوعُ: «حَيْثُ أَذْهَبُ لَا تَقْدِرُ ٱلْآنَ أَنْ تَتْبَعَنِي، وَلَكِنَّكَ سَتَتْبَعُنِي أَخِيرًا».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قَالَ لَهُ بُطْرُسُ: «يَا سَيِّدُ، لِمَاذَا لَا أَقْدِرُ أَنْ أَتْبَعَكَ ٱلْآنَ؟ إِنِّي أَضَعُ نَفْسِي عَنْكَ!».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أَجَابَهُ يَسُوعُ: «أَتَضَعُ نَفْسَكَ عَنِّي؟ اَلْحَقَّ ٱلْحَقَّ أَقُولُ لَكَ: لَا يَصِيحُ ٱلدِّيكُ حَتَّى تُنْكِرَنِي ثَلَاثَ مَرَّاتٍ.</w:t>
      </w:r>
      <w:r>
        <w:rPr>
          <w:lang w:val="ar_AE" w:bidi="ar_AE"/>
        </w:rPr>
      </w:r>
      <w:r>
        <w:rPr>
          <w:lang w:val="ar_AE" w:bidi="ar_AE"/>
        </w:rPr>
      </w:r>
    </w:p>
    <w:p>
      <w:pPr>
        <w:bidi/>
      </w:pPr>
      <w:r>
        <w:rPr>
          <w:lang w:val="ar_AE" w:bidi="ar_AE"/>
        </w:rPr>
      </w:r>
    </w:p>
    <w:p>
      <w:pPr>
        <w:pStyle w:val="Heading2"/>
        <w:bidi/>
      </w:pPr>
      <w:r>
        <w:rPr>
          <w:lang w:val="ar_AE" w:bidi="ar_AE"/>
        </w:rPr>
        <w:t>John 14:1</w:t>
      </w:r>
      <w:r>
        <w:rPr>
          <w:lang w:val="ar_AE" w:bidi="ar_AE"/>
        </w:rPr>
      </w:r>
    </w:p>
    <w:p>
      <w:pPr>
        <w:bidi/>
      </w:pPr>
      <w:r>
        <w:rPr>
          <w:lang w:val="ar_AE" w:bidi="ar_AE"/>
        </w:rPr>
      </w:r>
      <w:r>
        <w:rPr>
          <w:vertAlign w:val="superscript"/>
          <w:lang w:val="ar_AE" w:bidi="ar_AE"/>
        </w:rPr>
        <w:t>1</w:t>
      </w:r>
      <w:r>
        <w:rPr>
          <w:lang w:val="ar_AE" w:bidi="ar_AE"/>
        </w:rPr>
        <w:t xml:space="preserve"> «لَا تَضْطَرِبْ قُلُوبُكُمْ. أَنْتُمْ تُؤْمِنُونَ بِٱللهِ فَآمِنُوا 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فِي بَيْتِ أَبِي مَنَازِلُ كَثِيرَةٌ، وَإِلَّا فَإِنِّي كُنْتُ قَدْ قُلْتُ لَكُمْ. أَنَا أَمْضِي لِأُعِدَّ لَكُمْ مَكَانًا،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وَإِنْ مَضَيْتُ وَأَعْدَدْتُ لَكُمْ مَكَانًا آتِي أَيْضًا وَآخُذُكُمْ إِلَيَّ، حَتَّى حَيْثُ أَكُونُ أَنَا تَكُونُونَ أَنْتُمْ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وَتَعْلَمُونَ حَيْثُ أَنَا أَذْهَبُ وَتَعْلَمُونَ ٱلطَّرِيقَ».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قَالَ لَهُ تُومَا: «يَا سَيِّدُ، لَسْنَا نَعْلَمُ أَيْنَ تَذْهَبُ، فَكَيْفَ نَقْدِرُ أَنْ نَعْرِفَ ٱلطَّرِيقَ؟».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قَالَ لَهُ يَسُوعُ: «أَنَا هُوَ ٱلطَّرِيقُ وَٱلْحَقُّ وَٱلْحَيَاةُ. لَيْسَ أَحَدٌ يَأْتِي إِلَى ٱلْآبِ إِلَّا 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لَوْ كُنْتُمْ قَدْ عَرَفْتُمُونِي لَعَرَفْتُمْ أَبِي أَيْضًا. وَمِنَ ٱلْآنَ تَعْرِفُونَهُ وَقَدْ رَأَيْتُمُوهُ».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قَالَ لَهُ فِيلُبُّسُ: «يَا سَيِّدُ، أَرِنَا ٱلْآبَ وَكَفَانَا».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قَالَ لَهُ يَسُوعُ: «أَنَا مَعَكُمْ زَمَانًا هَذِهِ مُدَّتُهُ وَلَمْ تَعْرِفْنِي يَا فِيلُبُّسُ! اَلَّذِي رَآنِي فَقَدْ رَأَى ٱلْآبَ، فَكَيْفَ تَقُولُ أَنْتَ: أَرِنَا ٱلْآبَ؟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أَلَسْتَ تُؤْمِنُ أَنِّي أَنَا فِي ٱلْآبِ وَٱلْآبَ فِيَّ؟ ٱلْكَلَامُ ٱلَّذِي أُكَلِّمُكُمْ بِهِ لَسْتُ أَتَكَلَّمُ بِهِ مِنْ نَفْسِي، لَكِنَّ ٱلْآبَ ٱلْحَالَّ فِيَّ هُوَ يَعْمَلُ ٱلْأَعْمَالَ.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صَدِّقُونِي أَنِّي فِي ٱلْآبِ وَٱلْآبَ فِيَّ، وَإِلَّا فَصَدِّقُونِي لِسَبَبِ ٱلْأَعْمَالِ نَفْسِهَا.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اَلْحَقَّ ٱلْحَقَّ أَقُولُ لَكُمْ: مَنْ يُؤْمِنُ بِي فَٱلْأَعْمَالُ ٱلَّتِي أَنَا أَعْمَلُهَا يَعْمَلُهَا هُوَ أَيْضًا، وَيَعْمَلُ أَعْظَمَ مِنْهَا، لِأَنِّي مَاضٍ إِلَى 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وَمَهْمَا سَأَلْتُمْ بِٱسْمِي فَذَلِكَ أَفْعَلُهُ لِيَتَمَجَّدَ ٱلْآبُ بِٱلِٱبْنِ.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إِنْ سَأَلْتُمْ شَيْئًا بِٱسْمِي فَإِنِّي أَفْعَلُهُ.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«إِنْ كُنْتُمْ تُحِبُّونَنِي فَٱحْفَظُوا وَصَايَايَ،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وَأَنَا أَطْلُبُ مِنَ ٱلْآبِ فَيُعْطِيكُمْ مُعَزِّيًا آخَرَ لِيَمْكُثَ مَعَكُمْ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رُوحُ ٱلْحَقِّ ٱلَّذِي لَا يَسْتَطِيعُ ٱلْعَالَمُ أَنْ يَقْبَلَهُ، لِأَنَّهُ لَا يَرَاهُ وَلَا يَعْرِفُهُ، وَأَمَّا أَنْتُمْ فَتَعْرِفُونَهُ لِأَنَّهُ مَاكِثٌ مَعَكُمْ وَيَكُونُ فِيكُمْ.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أَتْرُكُكُمْ يَتَامَى. إِنِّي آتِي إِلَيْكُمْ.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بَعْدَ قَلِيلٍ لَا يَرَانِي ٱلْعَالَمُ أَيْضًا، وَأَمَّا أَنْتُمْ فَتَرَوْنَنِي. إِنِّي أَنَا حَيٌّ فَأَنْتُمْ سَتَحْيَوْنَ.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فِي ذَلِكَ ٱلْيَوْمِ تَعْلَمُونَ أَنِّي أَنَا فِي أَبِي، وَأَنْتُمْ فِيَّ، وَأَنَا فِيكُمْ.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اَلَّذِي عِنْدَهُ وَصَايَايَ وَيَحْفَظُهَا فَهُوَ ٱلَّذِي يُحِبُّنِي، وَٱلَّذِي يُحِبُّنِي يُحِبُّهُ أَبِي، وَأَنَا أُحِبُّهُ، وَأُظْهِرُ لَهُ ذَاتِي».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قَالَ لَهُ يَهُوذَا لَيْسَ ٱلْإِسْخَرْيُوطِيَّ: «يَا سَيِّدُ، مَاذَا حَدَثَ حَتَّى إِنَّكَ مُزْمِعٌ أَنْ تُظْهِرَ ذَاتَكَ لَنَا وَلَيْسَ لِلْعَالَمِ؟».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أَجَابَ يَسُوعُ وَقَالَ لَهُ: «إِنْ أَحَبَّنِي أَحَدٌ يَحْفَظْ كَلَامِي، وَيُحِبُّهُ أَبِي، وَإِلَيْهِ نَأْتِي، وَعِنْدَهُ نَصْنَعُ مَنْزِلًا.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اَلَّذِي لَا يُحِبُّنِي لَا يَحْفَظُ كَلَامِي. وَٱلْكَلَامُ ٱلَّذِي تَسْمَعُونَهُ لَيْسَ لِي بَلْ لِلْآبِ ٱلَّذِي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بِهَذَا كَلَّمْتُكُمْ وَأَنَا عِنْدَكُمْ.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وَأَمَّا ٱلْمُعَزِّي، ٱلرُّوحُ ٱلْقُدُسُ، ٱلَّذِي سَيُرْسِلُهُ ٱلْآبُ بِٱسْمِي، فَهُوَ يُعَلِّمُكُمْ كُلَّ شَيْءٍ، وَيُذَكِّرُكُمْ بِكُلِّ مَا قُلْتُهُ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«سَلَامًا أَتْرُكُ لَكُمْ. سَلَامِي أُعْطِيكُمْ. لَيْسَ كَمَا يُعْطِي ٱلْعَالَمُ أُعْطِيكُمْ أَنَا. لَا تَضْطَرِبْ قُلُوبُكُمْ وَلَا تَرْهَبْ.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سَمِعْتُمْ أَنِّي قُلْتُ لَكُمْ: أَنَا أَذْهَبُ ثُمَّ آتِي إِلَيْكُمْ. لَوْ كُنْتُمْ تُحِبُّونَنِي لَكُنْتُمْ تَفْرَحُونَ لِأَنِّي قُلْتُ أَمْضِي إِلَى ٱلْآبِ، لِأَنَّ أَبِي أَعْظَمُ 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وَقُلْتُ لَكُمُ ٱلْآنَ قَبْلَ أَنْ يَكُونَ، حَتَّى مَتَى كَانَ تُؤْمِنُونَ.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لَا أَتَكَلَّمُ أَيْضًا مَعَكُمْ كَثِيرًا، لِأَنَّ رَئِيسَ هَذَا ٱلْعَالَمِ يَأْتِي وَلَيْسَ لَهُ فِيَّ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وَلَكِنْ لِيَفْهَمَ ٱلْعَالَمُ أَنِّي أُحِبُّ ٱلْآبَ، وَكَمَا أَوْصَانِي ٱلْآبُ هَكَذَا أَفْعَلُ. قُومُوا نَنْطَلِقْ مِنْ هَهُنَا.</w:t>
      </w:r>
      <w:r>
        <w:rPr>
          <w:lang w:val="ar_AE" w:bidi="ar_AE"/>
        </w:rPr>
      </w:r>
      <w:r>
        <w:rPr>
          <w:lang w:val="ar_AE" w:bidi="ar_AE"/>
        </w:rPr>
      </w:r>
    </w:p>
    <w:p>
      <w:pPr>
        <w:bidi/>
      </w:pPr>
      <w:r>
        <w:rPr>
          <w:lang w:val="ar_AE" w:bidi="ar_AE"/>
        </w:rPr>
      </w:r>
    </w:p>
    <w:p>
      <w:pPr>
        <w:pStyle w:val="Heading2"/>
        <w:bidi/>
      </w:pPr>
      <w:r>
        <w:rPr>
          <w:lang w:val="ar_AE" w:bidi="ar_AE"/>
        </w:rPr>
        <w:t>John 15:1</w:t>
      </w:r>
      <w:r>
        <w:rPr>
          <w:lang w:val="ar_AE" w:bidi="ar_AE"/>
        </w:rPr>
      </w:r>
    </w:p>
    <w:p>
      <w:pPr>
        <w:bidi/>
      </w:pPr>
      <w:r>
        <w:rPr>
          <w:lang w:val="ar_AE" w:bidi="ar_AE"/>
        </w:rPr>
      </w:r>
      <w:r>
        <w:rPr>
          <w:vertAlign w:val="superscript"/>
          <w:lang w:val="ar_AE" w:bidi="ar_AE"/>
        </w:rPr>
        <w:t>1</w:t>
      </w:r>
      <w:r>
        <w:rPr>
          <w:lang w:val="ar_AE" w:bidi="ar_AE"/>
        </w:rPr>
        <w:t xml:space="preserve"> «أَنَا ٱلْكَرْمَةُ ٱلْحَقِيقِيَّةُ وَأَبِي ٱلْكَرَّامُ.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 غُصْنٍ فِيَّ لَا يَأْتِي بِثَمَرٍ يَنْزِعُهُ، وَكُلُّ مَا يَأْتِي بِثَمَرٍ يُنَقِّيهِ لِيَأْتِيَ بِثَمَرٍ أَكْثَرَ.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أَنْتُمُ ٱلْآنَ أَنْقِيَاءُ لِسَبَبِ ٱلْكَلَامِ ٱلَّذِي كَلَّمْتُكُمْ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اُثْبُتُوا فِيَّ وَأَنَا فِيكُمْ. كَمَا أَنَّ ٱلْغُصْنَ لَا يَقْدِرُ أَنْ يَأْتِيَ بِثَمَرٍ مِنْ ذَاتِهِ إِنْ لَمْ يَثْبُتْ فِي ٱلْكَرْمَةِ، كَذَلِكَ أَنْتُمْ أَيْضًا إِنْ لَمْ تَثْبُتُوا 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أَنَا ٱلْكَرْمَةُ وَأَنْتُمُ ٱلْأَغْصَانُ. ٱلَّذِي يَثْبُتُ فِيَّ وَأَنَا فِيهِ هَذَا يَأْتِي بِثَمَرٍ كَثِيرٍ، لِأَنَّكُمْ بِدُونِي لَا تَقْدِرُونَ أَنْ تَفْعَلُوا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 كَانَ أَحَدٌ لَا يَثْبُتُ فِيَّ يُطْرَحُ خَارِجًا كَٱلْغُصْنِ، فَيَجِفُّ وَيَجْمَعُونَهُ وَيَطْرَحُونَهُ فِي ٱلنَّارِ، فَيَحْتَرِقُ.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إِنْ ثَبَتُّمْ فِيَّ وَثَبَتَ كَلَامِي فِيكُمْ تَطْلُبُونَ مَا تُرِيدُونَ فَيَكُونُ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بِهَذَا يَتَمَجَّدُ أَبِي: أَنْ تَأْتُوا بِثَمَرٍ كَثِيرٍ فَتَكُونُونَ تَلَامِيذِي.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كَمَا أَحَبَّنِي ٱلْآبُ كَذَلِكَ أَحْبَبْتُكُمْ أَنَا. اُثْبُتُوا فِي مَحَبَّتِي.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إِنْ حَفِظْتُمْ وَصَايَايَ تَثْبُتُونَ فِي مَحَبَّتِي، كَمَا أَنِّي أَنَا قَدْ حَفِظْتُ وَصَايَا أَبِي وَأَثْبُتُ فِي مَحَبَّتِهِ.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كَلَّمْتُكُمْ بِهَذَا لِكَيْ يَثْبُتَ فَرَحِي فِيكُمْ وَيُكْمَلَ فَرَحُكُمْ.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«هَذِهِ هِيَ وَصِيَّتِي أَنْ تُحِبُّوا بَعْضُكُمْ بَعْضًا كَمَا أَحْبَبْتُكُمْ.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لَيْسَ لِأَحَدٍ حُبٌّ أَعْظَمُ مِنْ هَذَا: أَنْ يَضَعَ أَحَدٌ نَفْسَهُ لِأَجْلِ أَحِبَّائِهِ.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أَنْتُمْ أَحِبَّائِي إِنْ فَعَلْتُمْ مَا أُوصِيكُمْ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لَا أَعُودُ أُسَمِّيكُمْ عَبِيدًا، لِأَنَّ ٱلْعَبْدَ لَا يَعْلَمُ مَا يَعْمَلُ سَيِّدُهُ، لَكِنِّي قَدْ سَمَّيْتُكُمْ أَحِبَّاءَ لِأَنِّي أَعْلَمْتُكُمْ بِكُلِّ مَا سَمِعْتُهُ مِنْ 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لَيْسَ أَنْتُمُ ٱخْتَرْتُمُونِي بَلْ أَنَا ٱخْتَرْتُكُمْ، وَأَقَمْتُكُمْ لِتَذْهَبُوا وَتَأْتُوا بِثَمَرٍ، وَيَدُومَ ثَمَرُكُمْ، لِكَيْ يُعْطِيَكُمُ ٱلْآبُ كُلَّ مَا طَلَبْتُمْ بِٱسْمِي.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بِهَذَا أُوصِيكُمْ حَتَّى تُحِبُّوا بَعْضُكُمْ بَعْضًا.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«إِنْ كَانَ ٱلْعَالَمُ يُبْغِضُكُمْ فَٱعْلَمُوا أَنَّهُ قَدْ أَبْغَضَنِي قَبْلَكُمْ.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لَوْ كُنْتُمْ مِنَ ٱلْعَالَمِ لَكَانَ ٱلْعَالَمُ يُحِبُّ خَاصَّتَهُ. وَلَكِنْ لِأَنَّكُمْ لَسْتُمْ مِنَ ٱلْعَالَمِ، بَلْ أَنَا ٱخْتَرْتُكُمْ مِنَ ٱلْعَالَمِ، لِذَلِكَ يُبْغِضُكُمُ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اُذْكُرُوا ٱلْكَلَامَ ٱلَّذِي قُلْتُهُ لَكُمْ: لَيْسَ عَبْدٌ أَعْظَمَ مِنْ سَيِّدِهِ. إِنْ كَانُوا قَدِ ٱضْطَهَدُونِي فَسَيَضْطَهِدُونَكُمْ، وَإِنْ كَانُوا قَدْ حَفِظُوا كَلَامِي فَسَيَحْفَظُونَ كَلَامَكُمْ.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لَكِنَّهُمْ إِنَّمَا يَفْعَلُونَ بِكُمْ هَذَا كُلَّهُ مِنْ أَجْلِ ٱسْمِي، لِأَنَّهُمْ لَا يَعْرِفُونَ ٱلَّذِي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لَوْ لَمْ أَكُنْ قَدْ جِئْتُ وَكَلَّمْتُهُمْ، لَمْ تَكُنْ لَهُمْ خَطِيَّةٌ، وَأَمَّا ٱلْآنَ فَلَيْسَ لَهُمْ عُذْرٌ فِي خَطِيَّتِهِمْ.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اَلَّذِي يُبْغِضُنِي يُبْغِضُ أَبِي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لَوْ لَمْ أَكُنْ قَدْ عَمِلْتُ بَيْنَهُمْ أَعْمَالًا لَمْ يَعْمَلْهَا أَحَدٌ غَيْرِي، لَمْ تَكُنْ لَهُمْ خَطِيَّةٌ، وَأَمَّا ٱلْآنَ فَقَدْ رَأَوْا وَأَبْغَضُونِي أَنَا وَأَبِي.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لَكِنْ لِكَيْ تَتِمَّ ٱلْكَلِمَةُ ٱلْمَكْتُوبَةُ فِي نَامُوسِهِمْ: إِنَّهُمْ أَبْغَضُونِي بِلَا سَبَبٍ.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«وَمَتَى جَاءَ ٱلْمُعَزِّي ٱلَّذِي سَأُرْسِلُهُ أَنَا إِلَيْكُمْ مِنَ ٱلْآبِ، رُوحُ ٱلْحَقِّ، ٱلَّذِي مِنْ عِنْدِ ٱلْآبِ يَنْبَثِقُ، فَهُوَ يَشْهَدُ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وَتَشْهَدُونَ أَنْتُمْ أَيْضًا لِأَنَّكُمْ مَعِي مِنَ ٱلِٱبْتِدَاءِ.</w:t>
      </w:r>
      <w:r>
        <w:rPr>
          <w:lang w:val="ar_AE" w:bidi="ar_AE"/>
        </w:rPr>
      </w:r>
      <w:r>
        <w:rPr>
          <w:lang w:val="ar_AE" w:bidi="ar_AE"/>
        </w:rPr>
      </w:r>
    </w:p>
    <w:p>
      <w:pPr>
        <w:bidi/>
      </w:pPr>
      <w:r>
        <w:rPr>
          <w:lang w:val="ar_AE" w:bidi="ar_AE"/>
        </w:rPr>
      </w:r>
    </w:p>
    <w:p>
      <w:pPr>
        <w:pStyle w:val="Heading2"/>
        <w:bidi/>
      </w:pPr>
      <w:r>
        <w:rPr>
          <w:lang w:val="ar_AE" w:bidi="ar_AE"/>
        </w:rPr>
        <w:t>John 16:1</w:t>
      </w:r>
      <w:r>
        <w:rPr>
          <w:lang w:val="ar_AE" w:bidi="ar_AE"/>
        </w:rPr>
      </w:r>
    </w:p>
    <w:p>
      <w:pPr>
        <w:bidi/>
      </w:pPr>
      <w:r>
        <w:rPr>
          <w:lang w:val="ar_AE" w:bidi="ar_AE"/>
        </w:rPr>
      </w:r>
      <w:r>
        <w:rPr>
          <w:vertAlign w:val="superscript"/>
          <w:lang w:val="ar_AE" w:bidi="ar_AE"/>
        </w:rPr>
        <w:t>1</w:t>
      </w:r>
      <w:r>
        <w:rPr>
          <w:lang w:val="ar_AE" w:bidi="ar_AE"/>
        </w:rPr>
        <w:t xml:space="preserve"> «قَدْ كَلَّمْتُكُمْ بِهَذَا لِكَيْ لَا تَعْثُرُوا.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سَيُخْرِجُونَكُمْ مِنَ ٱلْمَجَامِعِ، بَلْ تَأْتِي سَاعَةٌ فِيهَا يَظُنُّ كُلُّ مَنْ يَقْتُلُكُمْ أَنَّهُ يُقَدِّمُ خِدْمَةً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وَسَيَفْعَلُونَ هَذَا بِكُمْ لِأَنَّهُمْ لَمْ يَعْرِفُوا ٱلْآبَ وَلَا عَرَفُونِي.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لَكِنِّي قَدْ كَلَّمْتُكُمْ بِهَذَا حَتَّى إِذَا جَاءَتِ ٱلسَّاعَةُ تَذْكُرُونَ أَنِّي أَنَا قُلْتُهُ لَكُمْ. وَلَمْ أَقُلْ لَكُمْ مِنَ ٱلْبِدَايَةِ لِأَنِّي كُنْتُ مَعَكُمْ.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«وَأَمَّا ٱلْآنَ فَأَنَا مَاضٍ إِلَى ٱلَّذِي أَرْسَلَنِي، وَلَيْسَ أَحَدٌ مِنْكُمْ يَسْأَلُنِي: أَيْنَ تَمْضِي؟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لَكِنْ لِأَنِّي قُلْتُ لَكُمْ هَذَا قَدْ مَلَأَ ٱلْحُزْنُ قُلُوبَكُمْ.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لَكِنِّي أَقُولُ لَكُمُ ٱلْحَقَّ: إِنَّهُ خَيْرٌ لَكُمْ أَنْ أَنْطَلِقَ، لِأَنَّهُ إِنْ لَمْ أَنْطَلِقْ لَا يَأْتِيكُمُ ٱلْمُعَزِّي، وَلَكِنْ إِنْ ذَهَبْتُ أُرْسِلُهُ إِلَيْكُمْ.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وَمَتَى جَاءَ ذَاكَ يُبَكِّتُ ٱلْعَالَمَ عَلَى خَطِيَّةٍ وَعَلَى بِرٍّ وَعَلَى دَيْنُونَةٍ: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أَمَّا عَلَى خَطِيَّةٍ فَلِأَنَّهُمْ لَا يُؤْمِنُونَ 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وَأَمَّا عَلَى بِرٍّ فَلِأَنِّي ذَاهِبٌ إِلَى أَبِي وَلَا تَرَوْنَنِي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وَأَمَّا عَلَى دَيْنُونَةٍ فَلِأَنَّ رَئِيسَ هَذَا ٱلْعَالَمِ قَدْ 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«إِنَّ لِي أُمُورًا كَثِيرَةً أَيْضًا لِأَقُولَ لَكُمْ، وَلَكِنْ لَا تَسْتَطِيعُونَ أَنْ تَحْتَمِلُوا ٱلْآنَ.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وَأَمَّا مَتَى جَاءَ ذَاكَ، رُوحُ ٱلْحَقِّ، فَهُوَ يُرْشِدُكُمْ إِلَى جَمِيعِ ٱلْحَقِّ، لِأَنَّهُ لَا يَتَكَلَّمُ مِنْ نَفْسِهِ، بَلْ كُلُّ مَا يَسْمَعُ يَتَكَلَّمُ بِهِ، وَيُخْبِرُكُمْ بِأُمُورٍ آتِيَةٍ.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ذَاكَ يُمَجِّدُنِي، لِأَنَّهُ يَأْخُذُ مِمَّا لِي وَيُخْبِرُكُمْ.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كُلُّ مَا لِلْآبِ هُوَ لِي. لِهَذَا قُلْتُ: إِنَّهُ يَأْخُذُ مِمَّا لِي وَيُخْبِرُكُمْ.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بَعْدَ قَلِيلٍ لَا تُبْصِرُونَنِي، ثُمَّ بَعْدَ قَلِيلٍ أَيْضًا تَرَوْنَنِي، لِأَنِّي ذَاهِبٌ إِلَى ٱلْآبِ».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فَقَالَ قَوْمٌ مِنْ تَلَامِيذِهِ، بَعْضُهُمْ لِبَعْضٍ: «مَا هُوَ هَذَا ٱلَّذِي يَقُولُهُ لَنَا: بَعْدَ قَلِيلٍ لَا تُبْصِرُونَنِي، ثُمَّ بَعْدَ قَلِيلٍ أَيْضًا تَرَوْنَنِي، وَلِأَنِّي ذَاهِبٌ إِلَى ٱلْآبِ؟».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فَقَالُوا: «مَا هُوَ هَذَا ٱلْقَلِيلُ ٱلَّذِي يَقُولُ عَنْهُ؟ لَسْنَا نَعْلَمُ بِمَاذَا يَتَكَلَّمُ!».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فَعَلِمَ يَسُوعُ أَنَّهُمْ كَانُوا يُرِيدُونَ أَنْ يَسْأَلُوهُ، فَقَالَ لَهُمْ: «أَعَنْ هَذَا تَتَسَاءَلُونَ فِيمَا بَيْنَكُمْ، لِأَنِّي قُلْتُ: بَعْدَ قَلِيلٍ لَا تُبْصِرُونَنِي، ثُمَّ بَعْدَ قَلِيلٍ أَيْضًا تَرَوْنَنِي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اَلْحَقَّ ٱلْحَقَّ أَقُولُ لَكُمْ: إِنَّكُمْ سَتَبْكُونَ وَتَنُوحُونَ وَٱلْعَالَمُ يَفْرَحُ. أَنْتُمْ سَتَحْزَنُونَ، وَلَكِنَّ حُزْنَكُمْ يَتَحَوَّلُ إِلَى فَرَحٍ.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اَلْمَرْأَةُ وَهِيَ تَلِدُ تَحْزَنُ لِأَنَّ سَاعَتَهَا قَدْ جَاءَتْ، وَلَكِنْ مَتَى وَلَدَتِ ٱلطِّفْلَ لَا تَعُودُ تَذْكُرُ ٱلشِّدَّةَ لِسَبَبِ ٱلْفَرَحِ، لِأَنَّهُ قَدْ وُلِدَ إِنْسَانٌ فِي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فَأَنْتُمْ كَذَلِكَ، عِنْدَكُمُ ٱلْآنَ حُزْنٌ. وَلَكِنِّي سَأَرَاكُمْ أَيْضًا فَتَفْرَحُ قُلُوبُكُمْ، وَلَا يَنْزِعُ أَحَدٌ فَرَحَكُمْ مِنْكُمْ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وَفِي ذَلِكَ ٱلْيَوْمِ لَا تَسْأَلُونَنِي شَيْئًا. اَلْحَقَّ ٱلْحَقَّ أَقُولُ لَكُمْ: إِنَّ كُلَّ مَا طَلَبْتُمْ مِنَ ٱلْآبِ بِٱسْمِي يُعْطِيكُمْ.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إِلَى ٱلْآنَ لَمْ تَطْلُبُوا شَيْئًا بِٱسْمِي. اُطْلُبُوا تَأْخُذُوا، لِيَكُونَ فَرَحُكُمْ كَامِلًا.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«قَدْ كَلَّمْتُكُمْ بِهَذَا بِأَمْثَالٍ، وَلَكِنْ تَأْتِي سَاعَةٌ حِينَ لَا أُكَلِّمُكُمْ أَيْضًا بِأَمْثَالٍ، بَلْ أُخْبِرُكُمْ عَنِ ٱلْآبِ عَلَانِيَةً.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فِي ذَلِكَ ٱلْيَوْمِ تَطْلُبُونَ بِٱسْمِي. وَلَسْتُ أَقُولُ لَكُمْ إِنِّي أَنَا أَسْأَلُ ٱلْآبَ مِنْ أَجْلِكُمْ،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لِأَنَّ ٱلْآبَ نَفْسَهُ يُحِبُّكُمْ، لِأَنَّكُمْ قَدْ أَحْبَبْتُمُونِي، وَآمَنْتُمْ أَنِّي مِنْ عِنْدِ ٱللهِ خَرَجْتُ.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خَرَجْتُ مِنْ عِنْدِ ٱلْآبِ، وَقَدْ أَتَيْتُ إِلَى ٱلْعَالَمِ، وَأَيْضًا أَتْرُكُ ٱلْعَالَمَ وَأَذْهَبُ إِلَى ٱلْآبِ».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قَالَ لَهُ تَلَامِيذُهُ: «هُوَذَا ٱلْآنَ تَتَكَلَّمُ عَلَانِيَةً وَلَسْتَ تَقُولُ مَثَلًا وَاحِدًا.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اَلْآنَ نَعْلَمُ أَنَّكَ عَالِمٌ بِكُلِّ شَيْءٍ، وَلَسْتَ تَحْتَاجُ أَنْ يَسْأَلَكَ أَحَدٌ. لِهَذَا نُؤْمِنُ أَنَّكَ مِنَ ٱللهِ خَرَجْتَ».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أَجَابَهُمْ يَسُوعُ: «أَلآنَ تُؤْمِنُونَ؟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هُوَذَا تَأْتِي سَاعَةٌ، وَقَدْ أَتَتِ ٱلْآنَ، تَتَفَرَّقُونَ فِيهَا كُلُّ وَاحِدٍ إِلَى خَاصَّتِهِ، وَتَتْرُكُونَنِي وَحْدِي. وَأَنَا لَسْتُ وَحْدِي لِأَنَّ ٱلْآبَ 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قَدْ كَلَّمْتُكُمْ بِهَذَا لِيَكُونَ لَكُمْ فِيَّ سَلَامٌ. فِي ٱلْعَالَمِ سَيَكُونُ لَكُمْ ضِيقٌ، وَلَكِنْ ثِقُوا: أَنَا قَدْ غَلَبْتُ ٱلْعَالَمَ».</w:t>
      </w:r>
      <w:r>
        <w:rPr>
          <w:lang w:val="ar_AE" w:bidi="ar_AE"/>
        </w:rPr>
      </w:r>
      <w:r>
        <w:rPr>
          <w:lang w:val="ar_AE" w:bidi="ar_AE"/>
        </w:rPr>
      </w:r>
    </w:p>
    <w:p>
      <w:pPr>
        <w:bidi/>
      </w:pPr>
      <w:r>
        <w:rPr>
          <w:lang w:val="ar_AE" w:bidi="ar_AE"/>
        </w:rPr>
      </w:r>
    </w:p>
    <w:p>
      <w:pPr>
        <w:pStyle w:val="Heading2"/>
        <w:bidi/>
      </w:pPr>
      <w:r>
        <w:rPr>
          <w:lang w:val="ar_AE" w:bidi="ar_AE"/>
        </w:rPr>
        <w:t>John 17:1</w:t>
      </w:r>
      <w:r>
        <w:rPr>
          <w:lang w:val="ar_AE" w:bidi="ar_AE"/>
        </w:rPr>
      </w:r>
    </w:p>
    <w:p>
      <w:pPr>
        <w:bidi/>
      </w:pPr>
      <w:r>
        <w:rPr>
          <w:lang w:val="ar_AE" w:bidi="ar_AE"/>
        </w:rPr>
      </w:r>
      <w:r>
        <w:rPr>
          <w:vertAlign w:val="superscript"/>
          <w:lang w:val="ar_AE" w:bidi="ar_AE"/>
        </w:rPr>
        <w:t>1</w:t>
      </w:r>
      <w:r>
        <w:rPr>
          <w:lang w:val="ar_AE" w:bidi="ar_AE"/>
        </w:rPr>
        <w:t xml:space="preserve"> تَكَلَّمَ يَسُوعُ بِهَذَا وَرَفَعَ عَيْنَيْهِ نَحْوَ ٱلسَّمَاءِ وَقَالَ: «أَيُّهَا ٱلْآبُ، قَدْ أَتَتِ ٱلسَّاعَةُ. مَجِّدِ ٱبْنَكَ لِيُمَجِّدَكَ ٱبْنُكَ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إِذْ أَعْطَيْتَهُ سُلْطَانًا عَلَى كُلِّ جَسَدٍ لِيُعْطِيَ حَيَاةً أَبَدِيَّةً لِكُلِّ مَنْ أَعْطَيْتَهُ.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وَهَذِهِ هِيَ ٱلْحَيَاةُ ٱلْأَبَدِيَّةُ: أَنْ يَعْرِفُوكَ أَنْتَ ٱلْإِلَهَ ٱلْحَقِيقِيَّ وَحْدَكَ وَيَسُوعَ ٱلْمَسِيحَ ٱلَّذِي أَرْسَلْتَهُ.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أَنَا مَجَّدْتُكَ عَلَى ٱلْأَرْضِ. ٱلْعَمَلَ ٱلَّذِي أَعْطَيْتَنِي لِأَعْمَلَ قَدْ أَكْمَلْتُهُ.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وَٱلْآنَ مَجِّدْنِي أَنْتَ أَيُّهَا ٱلْآبُ عِنْدَ ذَاتِكَ بِٱلْمَجْدِ ٱلَّذِي كَانَ لِي عِنْدَكَ قَبْلَ كَوْنِ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«أَنَا أَظْهَرْتُ ٱسْمَكَ لِلنَّاسِ ٱلَّذِينَ أَعْطَيْتَنِي مِنَ ٱلْعَالَمِ. كَانُوا لَكَ وَأَعْطَيْتَهُمْ لِي، وَقَدْ حَفِظُوا كَلَامَكَ.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وَٱلْآنَ عَلِمُوا أَنَّ كُلَّ مَا أَعْطَيْتَنِي هُوَ مِنْ عِنْدِكَ،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ٱلْكَلَامَ ٱلَّذِي أَعْطَيْتَنِي قَدْ أَعْطَيْتُهُمْ، وَهُمْ قَبِلُوا وَعَلِمُوا يَقِينًا أَنِّي خَرَجْتُ مِنْ عِنْدِكَ، وَآمَنُوا أَنَّكَ أَنْتَ أَرْسَلْتَنِي.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مِنْ أَجْلِهِمْ أَنَا أَسْأَلُ. لَسْتُ أَسْأَلُ مِنْ أَجْلِ ٱلْعَالَمِ، بَلْ مِنْ أَجْلِ ٱلَّذِينَ أَعْطَيْتَنِي لِأَنَّهُمْ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وَكُلُّ مَا هُوَ لِي فَهُوَ لَكَ، وَمَا هُوَ لَكَ فَهُوَ لِي، وَأَنَا مُمَجَّدٌ فِيهِمْ.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وَلَسْتُ أَنَا بَعْدُ فِي ٱلْعَالَمِ، وَأَمَّا هَؤُلَاءِ فَهُمْ فِي ٱلْعَالَمِ، وَأَنَا آتِي إِلَيْكَ. أَيُّهَا ٱلْآبُ ٱلْقُدُّوسُ، ٱحْفَظْهُمْ فِي ٱسْمِكَ ٱلَّذِينَ أَعْطَيْتَنِي، لِيَكُونُوا وَاحِدًا كَمَا نَحْنُ.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حِينَ كُنْتُ مَعَهُمْ فِي ٱلْعَالَمِ كُنْتُ أَحْفَظُهُمْ فِي ٱسْمِكَ. ٱلَّذِينَ أَعْطَيْتَنِي حَفِظْتُهُمْ، وَلَمْ يَهْلِكْ مِنْهُمْ أَحَدٌ إِلَّا ٱبْنُ ٱلْهَلَاكِ لِيَتِمَّ ٱلْكِتَابُ.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أَمَّا ٱلْآنَ فَإِنِّي آتِي إِلَيْكَ. وَأَتَكَلَّمُ بِهَذَا فِي ٱلْعَالَمِ لِيَكُونَ لَهُمْ فَرَحِي كَامِلًا فِيهِمْ.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أَنَا قَدْ أَعْطَيْتُهُمْ كَلَامَكَ، وَٱلْعَالَمُ أَبْغَضَهُمْ لِأَنَّهُمْ لَيْسُوا مِنَ ٱلْعَالَمِ، كَمَا أَنِّي أَنَا لَسْتُ مِنَ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لَسْتُ أَسْأَلُ أَنْ تَأْخُذَهُمْ مِنَ ٱلْعَالَمِ بَلْ أَنْ تَحْفَظَهُمْ مِنَ ٱلشِّرِّيرِ.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لَيْسُوا مِنَ ٱلْعَالَمِ كَمَا أَنِّي أَنَا لَسْتُ مِنَ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قَدِّسْهُمْ فِي حَقِّكَ. كَلَامُكَ هُوَ 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كَمَا أَرْسَلْتَنِي إِلَى ٱلْعَالَمِ أَرْسَلْتُهُمْ أَنَا إِلَى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وَلِأَجْلِهِمْ أُقَدِّسُ أَنَا ذَاتِي، لِيَكُونُوا هُمْ أَيْضًا مُقَدَّسِينَ فِي ٱلْحَقِّ.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«وَلَسْتُ أَسْأَلُ مِنْ أَجْلِ هَؤُلَاءِ فَقَطْ، بَلْ أَيْضًا مِنْ أَجْلِ ٱلَّذِينَ يُؤْمِنُونَ بِي بِكَلَامِهِمْ،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لِيَكُونَ ٱلْجَمِيعُ وَاحِدًا، كَمَا أَنَّكَ أَنْتَ أَيُّهَا ٱلْآبُ فِيَّ وَأَنَا فِيكَ، لِيَكُونُوا هُمْ أَيْضًا وَاحِدًا فِينَا، لِيُؤْمِنَ ٱلْعَالَمُ أَنَّكَ أَرْسَلْتَنِي.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وَأَنَا قَدْ أَعْطَيْتُهُمُ ٱلْمَجْدَ ٱلَّذِي أَعْطَيْتَنِي، لِيَكُونُوا وَاحِدًا كَمَا أَنَّنَا نَحْنُ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أَنَا فِيهِمْ وَأَنْتَ فِيَّ لِيَكُونُوا مُكَمَّلِينَ إِلَى وَاحِدٍ، وَلِيَعْلَمَ ٱلْعَالَمُ أَنَّكَ أَرْسَلْتَنِي، وَأَحْبَبْتَهُمْ كَمَا أَحْبَبْتَنِي.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أَيُّهَا ٱلْآبُ أُرِيدُ أَنَّ هَؤُلَاءِ ٱلَّذِينَ أَعْطَيْتَنِي يَكُونُونَ مَعِي حَيْثُ أَكُونُ أَنَا، لِيَنْظُرُوا مَجْدِي ٱلَّذِي أَعْطَيْتَنِي، لِأَنَّكَ أَحْبَبْتَنِي قَبْلَ إِنْشَاءِ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أَيُّهَا ٱلْآبُ ٱلْبَارُّ، إِنَّ ٱلْعَالَمَ لَمْ يَعْرِفْكَ، أَمَّا أَنَا فَعَرَفْتُكَ، وَهَؤُلَاءِ عَرَفُوا أَنَّكَ أَنْتَ أَرْسَلْتَنِي.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وَعَرَّفْتُهُمُ ٱسْمَكَ وَسَأُعَرِّفُهُمْ، لِيَكُونَ فِيهِمُ ٱلْحُبُّ ٱلَّذِي أَحْبَبْتَنِي بِهِ، وَأَكُونَ أَنَا فِيهِمْ».</w:t>
      </w:r>
      <w:r>
        <w:rPr>
          <w:lang w:val="ar_AE" w:bidi="ar_AE"/>
        </w:rPr>
      </w:r>
      <w:r>
        <w:rPr>
          <w:lang w:val="ar_AE" w:bidi="ar_AE"/>
        </w:rPr>
      </w:r>
    </w:p>
    <w:p>
      <w:pPr>
        <w:bidi/>
      </w:pPr>
      <w:r>
        <w:rPr>
          <w:lang w:val="ar_AE" w:bidi="ar_AE"/>
        </w:rPr>
      </w:r>
    </w:p>
    <w:p>
      <w:pPr>
        <w:pStyle w:val="Heading2"/>
        <w:bidi/>
      </w:pPr>
      <w:r>
        <w:rPr>
          <w:lang w:val="ar_AE" w:bidi="ar_AE"/>
        </w:rPr>
        <w:t>John 18:1</w:t>
      </w:r>
      <w:r>
        <w:rPr>
          <w:lang w:val="ar_AE" w:bidi="ar_AE"/>
        </w:rPr>
      </w:r>
    </w:p>
    <w:p>
      <w:pPr>
        <w:bidi/>
      </w:pPr>
      <w:r>
        <w:rPr>
          <w:lang w:val="ar_AE" w:bidi="ar_AE"/>
        </w:rPr>
      </w:r>
      <w:r>
        <w:rPr>
          <w:vertAlign w:val="superscript"/>
          <w:lang w:val="ar_AE" w:bidi="ar_AE"/>
        </w:rPr>
        <w:t>1</w:t>
      </w:r>
      <w:r>
        <w:rPr>
          <w:lang w:val="ar_AE" w:bidi="ar_AE"/>
        </w:rPr>
        <w:t xml:space="preserve"> قَالَ يَسُوعُ هَذَا وَخَرَجَ مَعَ تَلَامِيذِهِ إِلَى عَبْرِ وَادِي قَدْرُونَ، حَيْثُ كَانَ بُسْتَانٌ دَخَلَهُ هُوَ وَتَلَامِيذُهُ.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وَكَانَ يَهُوذَا مُسَلِّمُهُ يَعْرِفُ ٱلْمَوْضِعَ، لِأَنَّ يَسُوعَ ٱجْتَمَعَ هُنَاكَ كَثِيرًا مَعَ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فَأَخَذَ يَهُوذَا ٱلْجُنْدَ وَخُدَّامًا مِنْ عِنْدِ رُؤَسَاءِ ٱلْكَهَنَةِ وَٱلْفَرِّيسِيِّينَ، وَجَاءَ إِلَى هُنَاكَ بِمَشَاعِلَ وَمَصَابِيحَ وَسِلَاحٍ.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فَخَرَجَ يَسُوعُ وَهُوَ عَالِمٌ بِكُلِّ مَا يَأْتِي عَلَيْهِ، وَقَالَ لَهُمْ: «مَنْ تَطْلُبُونَ؟».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أَجَابُوهُ: «يَسُوعَ ٱلنَّاصِرِيَّ». قَالَ لَهُمْ يَسُوعُ: «أَنَا هُوَ». وَكَانَ يَهُوذَا مُسَلِّمُهُ أَيْضًا وَاقِفًا 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فَلَمَّا قَالَ لَهُمْ: «إِنِّي أَنَا هُوَ»، رَجَعُوا إِلَى ٱلْوَرَاءِ وَسَقَطُوا عَلَى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فَسَأَلَهُمْ أَيْضًا: «مَنْ تَطْلُبُونَ؟». فَقَالُوا: «يَسُوعَ ٱلنَّاصِرِيَّ».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أَجَابَ يَسُوع: «قَدْ قُلْتُ لَكُمْ: إِنِّي أَنَا هُوَ. فَإِنْ كُنْتُمْ تَطْلُبُونَنِي فَدَعُوا هَؤُلَاءِ يَذْهَبُونَ».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لِيَتِمَّ ٱلْقَوْلُ ٱلَّذِي قَالَهُ: «إِنَّ ٱلَّذِينَ أَعْطَيْتَنِي لَمْ أُهْلِكْ مِنْهُمْ أَحَدًا».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إِنَّ سِمْعَانَ بُطْرُسَ كَانَ مَعَهُ سَيْفٌ، فَٱسْتَلَّهُ وَضَرَبَ عَبْدَ رَئِيسِ ٱلْكَهَنَةِ، فَقَطَعَ أُذْنَهُ ٱلْيُمْنَى. وَكَانَ ٱسْمُ ٱلْعَبْدِ مَلْخُسَ.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فَقَالَ يَسُوعُ لِبُطْرُسَ: «ٱجْعَلْ سَيْفَكَ فِي ٱلْغِمْدِ! ٱلْكَأْسُ ٱلَّتِي أَعْطَانِي ٱلْآبُ أَلَا أَشْرَبُهَا؟».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إِنَّ ٱلْجُنْدَ وَٱلْقَائِدَ وَخُدَّامَ ٱلْيَهُودِ قَبَضُوا عَلَى يَسُوعَ وَأَوْثَقُوهُ،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وَمَضَوْا بِهِ إِلَى حَنَّانَ أَوَّلًا، لِأَنَّهُ كَانَ حَمَا قَيَافَا ٱلَّذِي كَانَ رَئِيسًا لِلْكَهَنَةِ فِي تِلْكَ ٱلسَّنَةِ.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قَيَافَا هُوَ ٱلَّذِي أَشَارَ عَلَى ٱلْيَهُودِ أَنَّهُ خَيْرٌ أَنْ يَمُوتَ إِنْسَانٌ وَاحِدٌ عَنِ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وَكَانَ سِمْعَانُ بُطْرُسُ وَٱلتِّلْمِيذُ ٱلْآخَرُ يَتْبَعَانِ يَسُوعَ، وَكَانَ ذَلِكَ ٱلتِّلْمِيذُ مَعْرُوفًا عِنْدَ رَئِيسِ ٱلْكَهَنَةِ، فَدَخَلَ مَعَ يَسُوعَ إِلَى دَارِ رَئِيسِ ٱلْكَهَنَةِ.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وَأَمَّا بُطْرُسُ فَكَانَ وَاقِفًا عِنْدَ ٱلْبَابِ خَارِجًا. فَخَرَجَ ٱلتِّلْمِيذُ ٱلْآخَرُ ٱلَّذِي كَانَ مَعْرُوفًا عِنْدَ رَئِيسِ ٱلْكَهَنَةِ، وَكَلَّمَ ٱلْبَوَّابَةَ فَأَدْخَلَ بُطْرُسَ.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فَقَالَتِ ٱلْجَارِيَةُ ٱلْبَوَّابَةُ لِبُطْرُسَ: «أَلَسْتَ أَنْتَ أَيْضًا مِنْ تَلَامِيذِ هَذَا ٱلْإِنْسَانِ؟». قَالَ ذَاكَ: «لَسْتُ أَنَا!».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وَكَانَ ٱلْعَبِيدُ وَٱلْخُدَّامُ وَاقِفِينَ، وَهُمْ قَدْ أَضْرَمُوا جَمْرًا لِأَنَّهُ كَانَ بَرْدٌ، وَكَانُوا يَصْطَلُونَ، وَكَانَ بُطْرُسُ وَاقِفًا مَعَهُمْ يَصْطَلِي.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فَسَأَلَ رَئِيسُ ٱلْكَهَنَةِ يَسُوعَ عَنْ تَلَامِيذِهِ وَعَنْ تَعْلِيمِهِ.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أَجَابَهُ يَسُوعُ: «أَنَا كَلَّمْتُ ٱلْعَالَمَ عَلَانِيَةً. أَنَا عَلَّمْتُ كُلَّ حِينٍ فِي ٱلْمَجْمَعِ وَفِي ٱلْهَيْكَلِ حَيْثُ يَجْتَمِعُ ٱلْيَهُودُ دَائِمًا. وَفِي ٱلْخَفَاءِ لَمْ أَتَكَلَّمْ بِشَيْءٍ.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لِمَاذَا تَسْأَلُنِي أَنَا؟ اِسْأَلِ ٱلَّذِينَ قَدْ سَمِعُوا مَاذَا كَلَّمْتُهُمْ. هُوَذَا هَؤُلَاءِ يَعْرِفُونَ مَاذَا قُلْتُ أَنَا».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وَلَمَّا قَالَ هَذَا لَطَمَ يَسُوعَ وَاحِدٌ مِنَ ٱلْخُدَّامِ كَانَ وَاقِفًا، قَائِلًا: «أَهَكَذَا تُجَاوِبُ رَئِيسَ ٱلْكَهَنَةِ؟».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أَجَابَهُ يَسُوعُ: «إِنْ كُنْتُ قَدْ تَكَلَّمْتُ رَدِيًّا فَٱشْهَدْ عَلَى ٱلرَّدِيِّ، وَإِنْ حَسَنًا فَلِمَاذَا تَضْرِبُنِي؟».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وَكَانَ حَنَّانُ قَدْ أَرْسَلَهُ مُوثَقًا إِلَى قَيَافَا رَئِيسِ ٱلْكَهَنَةِ.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وَسِمْعَانُ بُطْرُسُ كَانَ وَاقِفًا يَصْطَلِي. فَقَالُوا لَهُ: «أَلَسْتَ أَنْتَ أَيْضًا مِنْ تَلَامِيذِهِ؟». فَأَنْكَرَ ذَاكَ وَقَالَ: «لَسْتُ أَنَا!».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قَالَ وَاحِدٌ مِنْ عَبِيدِ رَئِيسِ ٱلْكَهَنَةِ، وَهُوَ نَسِيبُ ٱلَّذِي قَطَعَ بُطْرُسُ أُذْنَهُ: «أَمَا رَأَيْتُكَ أَنَا مَعَهُ فِي ٱلْبُسْتَانِ؟».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فَأَنْكَرَ بُطْرُسُ أَيْضًا. وَلِلْوَقْتِ صَاحَ ٱلدِّيكُ.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ثُمَّ جَاءُوا بِيَسُوعَ مِنْ عِنْدِ قَيَافَا إِلَى دَارِ ٱلْوِلَايَةِ، وَكَانَ صُبْحٌ. وَلَمْ يَدْخُلُوا هُمْ إِلَى دَارِ ٱلْوِلَايَةِ لِكَيْ لَا يَتَنَجَّسُوا، فَيَأْكُلُونَ ٱلْفِصْحَ.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فَخَرَجَ بِيلَاطُسُ إِلَيْهِمْ وَقَالَ: «أَيَّةَ شِكَايَةٍ تُقَدِّمُونَ عَلَى هَذَا ٱلْإِنْسَانِ؟».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أَجَابُوا وَقَالُوا لَهُ: «لَوْ لَمْ يَكُنْ فَاعِلَ شَرٍّ لَمَا كُنَّا قَدْ سَلَّمْنَاهُ إِلَيْكَ!».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فَقَالَ لَهُمْ بِيلَاطُسُ: «خُذُوهُ أَنْتُمْ وَٱحْكُمُوا عَلَيْهِ حَسَبَ نَامُوسِكُمْ». فَقَالَ لَهُ ٱلْيَهُودُ: «لَا يَجُوزُ لَنَا أَنْ نَقْتُلَ أَحَدًا».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لِيَتِمَّ قَوْلُ يَسُوعَ ٱلَّذِي قَالَهُ مُشِيرًا إِلَى أَيَّةِ مِيتَةٍ كَانَ مُزْمِعًا أَنْ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ثُمَّ دَخَلَ بِيلَاطُسُ أَيْضًا إِلَى دَارِ ٱلْوِلَايَةِ وَدَعَا يَسُوعَ، وَقَالَ لَهُ: «أنْتَ مَلِكُ ٱلْيَهُودِ؟».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أَجَابَهُ يَسُوعُ: «أَمِنْ ذَاتِكَ تَقُولُ هَذَا، أَمْ آخَرُونَ قَالُوا لَكَ 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أَجَابَهُ بِيلَاطُسُ: «أَلَعَلِّي أَنَا يَهُودِيٌّ؟ أُمَّتُكَ وَرُؤَسَاءُ ٱلْكَهَنَةِ أَسْلَمُوكَ إِلَيَّ. مَاذَا فَعَلْتَ؟».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أَجَابَ يَسُوعُ: «مَمْلَكَتِي لَيْسَتْ مِنْ هَذَا ٱلْعَالَمِ. لَوْ كَانَتْ مَمْلَكَتِي مِنْ هَذَا ٱلْعَالَمِ، لَكَانَ خُدَّامِي يُجَاهِدُونَ لِكَيْ لَا أُسَلَّمَ إِلَى ٱلْيَهُودِ. وَلَكِنِ ٱلْآنَ لَيْسَتْ مَمْلَكَتِي مِنْ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فَقَالَ لَهُ بِيلَاطُسُ: «أَفَأَنْتَ إِذًا مَلِكٌ؟». أَجَابَ يَسُوعُ: «أَنْتَ تَقُولُ: إِنِّي مَلِكٌ. لِهَذَا قَدْ وُلِدْتُ أَنَا، وَلِهَذَا قَدْ أَتَيْتُ إِلَى ٱلْعَالَمِ لِأَشْهَدَ لِلْحَقِّ. كُلُّ مَنْ هُوَ مِنَ ٱلْحَقِّ يَسْمَعُ صَوْتِي».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قَالَ لَهُ بِيلَاطُسُ: «مَا هُوَ ٱلْحَقُّ؟!». وَلَمَّا قَالَ هَذَا خَرَجَ أَيْضًا إِلَى ٱلْيَهُودِ وَقَالَ لَهُمْ: «أَنَا لَسْتُ أَجِدُ فِيهِ عِلَّةً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وَلَكُمْ عَادَةٌ أَنْ أُطْلِقَ لَكُمْ وَاحِدًا فِي ٱلْفِصْحِ. أَفَتُرِيدُونَ أَنْ أُطْلِقَ لَكُمْ مَلِكَ ٱلْيَهُودِ؟».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فَصَرَخُوا أَيْضًا جَمِيعُهُمْ قَائِلِينَ: «لَيْسَ هَذَا بَلْ بَارَابَاسَ!». وَكَانَ بَارَابَاسُ لِصًّا.</w:t>
      </w:r>
      <w:r>
        <w:rPr>
          <w:lang w:val="ar_AE" w:bidi="ar_AE"/>
        </w:rPr>
      </w:r>
      <w:r>
        <w:rPr>
          <w:lang w:val="ar_AE" w:bidi="ar_AE"/>
        </w:rPr>
      </w:r>
    </w:p>
    <w:p>
      <w:pPr>
        <w:bidi/>
      </w:pPr>
      <w:r>
        <w:rPr>
          <w:lang w:val="ar_AE" w:bidi="ar_AE"/>
        </w:rPr>
      </w:r>
    </w:p>
    <w:p>
      <w:pPr>
        <w:pStyle w:val="Heading2"/>
        <w:bidi/>
      </w:pPr>
      <w:r>
        <w:rPr>
          <w:lang w:val="ar_AE" w:bidi="ar_AE"/>
        </w:rPr>
        <w:t>John 19:1</w:t>
      </w:r>
      <w:r>
        <w:rPr>
          <w:lang w:val="ar_AE" w:bidi="ar_AE"/>
        </w:rPr>
      </w:r>
    </w:p>
    <w:p>
      <w:pPr>
        <w:bidi/>
      </w:pPr>
      <w:r>
        <w:rPr>
          <w:lang w:val="ar_AE" w:bidi="ar_AE"/>
        </w:rPr>
      </w:r>
      <w:r>
        <w:rPr>
          <w:vertAlign w:val="superscript"/>
          <w:lang w:val="ar_AE" w:bidi="ar_AE"/>
        </w:rPr>
        <w:t>1</w:t>
      </w:r>
      <w:r>
        <w:rPr>
          <w:lang w:val="ar_AE" w:bidi="ar_AE"/>
        </w:rPr>
        <w:t xml:space="preserve"> فَحِينَئِذٍ أَخَذَ بِيلَاطُسُ يَسُوعَ وَجَلَدَهُ.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وَضَفَرَ ٱلْعَسْكَرُ إِكْلِيلًا مِنْ شَوْكٍ وَوَضَعُوهُ عَلَى رَأْسِهِ، وَأَلْبَسُوهُ ثَوْبَ أُرْجُوَانٍ،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وَكَانُوا يَقُولُونَ: «ٱلسَّلَامُ يَا مَلِكَ ٱلْيَهُودِ!». وَكَانُوا يَلْطِمُونَهُ.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فَخَرَجَ بِيلَاطُسُ أَيْضًا خَارِجًا وَقَالَ لَهُمْ: «هَا أَنَا أُخْرِجُهُ إِلَيْكُمْ لِتَعْلَمُوا أَنِّي لَسْتُ أَجِدُ فِيهِ عِلَّةً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فَخَرَجَ يَسُوعُ خَارِجًا وَهُوَ حَامِلٌ إِكْلِيلَ ٱلشَّوْكِ وَثَوْبَ ٱلْأُرْجُوانِ. فَقَالَ لَهُمْ بِيلَاطُسُ: «هُوَذَا ٱلْإِنْسَانُ!».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فَلَمَّا رَآهُ رُؤَسَاءُ ٱلْكَهَنَةِ وَٱلْخُدَّامُ صَرَخُوا قَائِلِينَ: «ٱصْلِبْهُ! ٱصْلِبْهُ!». قَالَ لَهُمْ بِيلَاطُسُ: «خُذُوهُ أَنْتُمْ وَٱصْلِبُوهُ، لِأَنِّي لَسْتُ أَجِدُ فِيهِ عِلَّةً».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أَجَابَهُ ٱلْيَهُودُ: «لَنَا نَامُوسٌ، وَحَسَبَ نَامُوسِنَا يَجِبُ أَنْ يَمُوتَ، لِأَنَّهُ جَعَلَ نَفْسَهُ ٱبْنَ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فَلَمَّا سَمِعَ بِيلَاطُسُ هَذَا ٱلْقَوْلَ ٱزْدَادَ خَوْفًا.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فَدَخَلَ أَيْضًا إِلَى دَارِ ٱلْوِلَايَةِ وَقَالَ لِيَسُوعَ: «مِنْ أَيْنَ أَنْتَ؟». وَأَمَّا يَسُوعُ فَلَمْ يُعْطِهِ جَوَابًا.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لَهُ بِيلَاطُسُ: «أَمَا تُكَلِّمُنِي؟ أَلَسْتَ تَعْلَمُ أَنَّ لِي سُلْطَانًا أَنْ أَصْلِبَكَ وَسُلْطَانًا أَنْ أُطْلِقَكَ؟».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أَجَابَ يَسُوعُ: «لَمْ يَكُنْ لَكَ عَلَيَّ سُلْطَانٌ ٱلْبَتَّةَ، لَوْ لَمْ تَكُنْ قَدْ أُعْطِيتَ مِنْ فَوْقُ. لِذَلِكَ ٱلَّذِي أَسْلَمَنِي إِلَيْكَ لَهُ خَطِيَّةٌ أَعْظَمُ».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مِنْ هَذَا ٱلْوَقْتِ كَانَ بِيلَاطُسُ يَطْلُبُ أَنْ يُطْلِقَهُ، وَلَكِنَّ ٱلْيَهُودَ كَانُوا يَصْرُخُونَ قَائِلِينَ: «إِنْ أَطْلَقْتَ هَذَا فَلَسْتَ مُحِبًّا لِقَيْصَرَ. كُلُّ مَنْ يَجْعَلُ نَفْسَهُ مَلِكًا يُقَاوِمُ قَيْصَرَ!».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فَلَمَّا سَمِعَ بِيلَاطُسُ هَذَا ٱلْقَوْلَ أَخْرَجَ يَسُوعَ، وَجَلَسَ عَلَى كُرْسِيِّ ٱلْوِلَايَةِ فِي مَوْضِعٍ يُقَالُ لَهُ «ٱلْبَلَاطُ» وَبِالْعِبْرَانِيَّةِ «جَبَّاثَا».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ٱسْتِعْدَادُ ٱلْفِصْحِ، وَنَحْوَ ٱلسَّاعَةِ ٱلسَّادِسَةِ. فَقَالَ لِلْيَهُودِ: «هُوَذَا مَلِكُكُمْ!».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فَصَرَخُوا: «خُذْهُ! خُذْهُ! ٱصْلِبْهُ!». قَالَ لَهُمْ بِيلَاطُسُ: «أَأَصْلِبُ مَلِكَكُمْ؟». أَجَابَ رُؤَسَاءُ ٱلْكَهَنَةِ: «لَيْسَ لَنَا مَلِكٌ إِلَّا قَيْصَرَ!».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فَحِينَئِذٍ أَسْلَمَهُ إِلَيْهِمْ لِيُصْلَبَ. فَأَخَذُوا يَسُوعَ وَمَضَوْا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فَخَرَجَ وَهُوَ حَامِلٌ صَلِيبَهُ إِلَى ٱلْمَوْضِعِ ٱلَّذِي يُقَالُ لَهُ «مَوْضِعُ ٱلْجُمْجُمَةِ» وَيُقَالُ لَهُ بِٱلْعِبْرَانِيَّةِ «جُلْجُثَةُ»،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حَيْثُ صَلَبُوهُ، وَصَلَبُوا ٱثْنَيْنِ آخَرَيْنِ مَعَهُ مِنْ هُنَا وَمِنْ هُنَا، وَيَسُوعُ فِي ٱلْوَسْطِ.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وَكَتَبَ بِيلَاطُسُ عُنْوَانًا وَوَضَعَهُ عَلَى ٱلصَّلِيبِ. وَكَانَ مَكْتُوبًا: «يَسُوعُ ٱلنَّاصِرِيُّ مَلِكُ ٱلْيَهُودِ».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فَقَرَأَ هَذَا ٱلْعُنْوَانَ كَثِيرُونَ مِنَ ٱلْيَهُودِ، لِأَنَّ ٱلْمَكَانَ ٱلَّذِي صُلِبَ فِيهِ يَسُوعُ كَانَ قَرِيبًا مِنَ ٱلْمَدِينَةِ. وَكَانَ مَكْتُوبًا بِٱلْعِبْرَانِيَّةِ وَٱلْيُونَانِيَّةِ وَٱللَّاتِينِيَّةِ.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 رُؤَسَاءُ كَهَنَةِ ٱلْيَهُودِ لِبِيلَاطُسَ: «لَا تَكْتُبْ: مَلِكُ ٱلْيَهُودِ، بَلْ: إِنَّ ذَاكَ قَالَ: أَنَا مَلِكُ ٱلْيَهُودِ!».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أَجَابَ بِيلَاطُسُ: «مَا كَتَبْتُ قَدْ كَتَبْتُ».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إِنَّ ٱلْعَسْكَرَ لَمَّا كَانُوا قَدْ صَلَبُوا يَسُوعَ، أَخَذُوا ثِيَابَهُ وَجَعَلُوهَا أَرْبَعَةَ أَقْسَامٍ، لِكُلِّ عَسْكَرِيٍّ قِسْمًا. وَأَخَذُوا ٱلْقَمِيصَ أَيْضًا. وَكَانَ ٱلْقَمِيصُ بِغَيْرِ خِيَاطَةٍ، مَنْسُوجًا كُلُّهُ مِنْ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فَقَالَ بَعْضُهُمْ لِبَعْضٍ: «لَا نَشُقُّهُ، بَلْ نَقْتَرِعُ عَلَيْهِ لِمَنْ يَكُونُ». لِيَتِمَّ ٱلْكِتَابُ ٱلْقَائِلُ: «ٱقْتَسَمُوا ثِيَابِي بَيْنَهُمْ، وَعَلَى لِبَاسِي أَلْقَوْا قُرْعَةً». هَذَا فَعَلَهُ ٱلْعَسْكَرُ.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وَكَانَتْ وَاقِفَاتٍ عِنْدَ صَلِيبِ يَسُوعَ، أُمُّهُ، وَأُخْتُ أُمِّهِ، مَرْيَمُ زَوْجَةُ كِلُوبَا، وَمَرْيَمُ ٱلْمَجْدَلِيَّةُ.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فَلَمَّا رَأَى يَسُوعُ أُمَّهُ، وَٱلتِّلْمِيذَ ٱلَّذِي كَانَ يُحِبُّهُ وَاقِفًا، قَالَ لِأُمِّهِ: «يَا ٱمْرَأَةُ، هُوَذَا ٱبْنُكِ».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ثُمَّ قَالَ لِلتِّلْمِيذِ: «هُوَذَا أُمُّكَ». وَمِنْ تِلْكَ ٱلسَّاعَةِ أَخَذَهَا ٱلتِّلْمِيذُ إِلَى خَاصَّتِهِ.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بَعْدَ هَذَا رَأَى يَسُوعُ أَنَّ كُلَّ شَيْءٍ قَدْ كَمَلَ، فَلِكَيْ يَتِمَّ ٱلْكِتَابُ قَالَ: «أَنَا عَطْشَانُ».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وَكَانَ إِنَاءٌ مَوْضُوعًا مَمْلُوًّا خَلًّا، فَمَلَأُوا إِسْفِنْجَةً مِنَ ٱلْخَلِّ، وَوَضَعُوهَا عَلَى زُوفَا وَقَدَّمُوهَا إِلَى فَمِهِ.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فَلَمَّا أَخَذَ يَسُوعُ ٱلْخَلَّ قَالَ: «قَدْ أُكْمِلَ». وَنَكَّسَ رَأْسَهُ وَأَسْلَمَ ٱلرُّوحَ.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ثُمَّ إِذْ كَانَ ٱسْتِعْدَادٌ، فَلِكَيْ لَا تَبْقَى ٱلْأَجْسَادُ عَلَى ٱلصَّلِيبِ فِي ٱلسَّبْتِ، لِأَنَّ يَوْمَ ذَلِكَ ٱلسَّبْتِ كَانَ عَظِيمًا، سَأَلَ ٱلْيَهُودُ بِيلَاطُسَ أَنْ تُكْسَرَ سِيقَانُهُمْ وَيُرْفَعُوا.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فَأَتَى ٱلْعَسْكَرُ وَكَسَرُوا سَاقَيِ ٱلْأَوَّلِ وَٱلْآخَرِ ٱلْمَصْلُوبِ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وَأَمَّا يَسُوعُ فَلَمَّا جَاءُوا إِلَيْهِ لَمْ يَكْسِرُوا سَاقَيْهِ، لِأَنَّهُمْ رَأَوْهُ قَدْ مَاتَ.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لَكِنَّ وَاحِدًا مِنَ ٱلْعَسْكَرِ طَعَنَ جَنْبَهُ بِحَرْبَةٍ، وَلِلْوَقْتِ خَرَجَ دَمٌ وَمَاءٌ.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وَٱلَّذِي عَايَنَ شَهِدَ، وَشَهَادَتُهُ حَقٌّ، وَهُوَ يَعْلَمُ أَنَّهُ يَقُولُ ٱلْحَقَّ لِتُؤْمِنُوا أَنْتُمْ.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لِأَنَّ هَذَا كَانَ لِيَتِمَّ ٱلْكِتَابُ ٱلْقَائِلُ: «عَظْمٌ لَا يُكْسَرُ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وَأَيْضًا يَقُولُ كِتَابٌ آخَرُ: «سَيَنْظُرُونَ إِلَى ٱلَّذِي طَعَنُوهُ».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ثُمَّ إِنَّ يُوسُفَ ٱلَّذِي مِنَ ٱلرَّامَةِ، وَهُوَ تِلْمِيذُ يَسُوعَ، وَلَكِنْ خُفْيَةً لِسَبَبِ ٱلْخَوْفِ مِنَ ٱلْيَهُودِ، سَأَلَ بِيلَاطُسَ أَنْ يَأْخُذَ جَسَدَ يَسُوعَ، فَأَذِنَ بِيلَاطُسُ. فَجَاءَ وَأَخَذَ جَسَدَ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وَجَاءَ أَيْضًا نِيقُودِيمُوسُ، ٱلَّذِي أَتَى أَوَّلًا إِلَى يَسُوعَ لَيْلًا، وَهُوَ حَامِلٌ مَزِيجَ مُرٍّ وَعُودٍ نَحْوَ مِئَةِ 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فَأَخَذَا جَسَدَ يَسُوعَ، وَلَفَّاهُ بِأَكْفَانٍ مَعَ ٱلْأَطْيَابِ، كَمَا لِلْيَهُودِ عَادَةٌ أَنْ يُكَفِّنُوا.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وَكَانَ فِي ٱلْمَوْضِعِ ٱلَّذِي صُلِبَ فِيهِ بُسْتَانٌ، وَفِي ٱلْبُسْتَانِ قَبْرٌ جَدِيدٌ لَمْ يُوضَعْ فِيهِ أَحَدٌ 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فَهُنَاكَ وَضَعَا يَسُوعَ لِسَبَبِ ٱسْتِعْدَادِ ٱلْيَهُودِ، لِأَنَّ ٱلْقَبْرَ كَانَ قَرِيبًا.</w:t>
      </w:r>
      <w:r>
        <w:rPr>
          <w:lang w:val="ar_AE" w:bidi="ar_AE"/>
        </w:rPr>
      </w:r>
      <w:r>
        <w:rPr>
          <w:lang w:val="ar_AE" w:bidi="ar_AE"/>
        </w:rPr>
      </w:r>
    </w:p>
    <w:p>
      <w:pPr>
        <w:bidi/>
      </w:pPr>
      <w:r>
        <w:rPr>
          <w:lang w:val="ar_AE" w:bidi="ar_AE"/>
        </w:rPr>
      </w:r>
    </w:p>
    <w:p>
      <w:pPr>
        <w:pStyle w:val="Heading2"/>
        <w:bidi/>
      </w:pPr>
      <w:r>
        <w:rPr>
          <w:lang w:val="ar_AE" w:bidi="ar_AE"/>
        </w:rPr>
        <w:t>John 20:1</w:t>
      </w:r>
      <w:r>
        <w:rPr>
          <w:lang w:val="ar_AE" w:bidi="ar_AE"/>
        </w:rPr>
      </w:r>
    </w:p>
    <w:p>
      <w:pPr>
        <w:bidi/>
      </w:pPr>
      <w:r>
        <w:rPr>
          <w:lang w:val="ar_AE" w:bidi="ar_AE"/>
        </w:rPr>
      </w:r>
      <w:r>
        <w:rPr>
          <w:vertAlign w:val="superscript"/>
          <w:lang w:val="ar_AE" w:bidi="ar_AE"/>
        </w:rPr>
        <w:t>1</w:t>
      </w:r>
      <w:r>
        <w:rPr>
          <w:lang w:val="ar_AE" w:bidi="ar_AE"/>
        </w:rPr>
        <w:t xml:space="preserve"> وَفِي أَوَّلِ ٱلْأُسْبُوعِ جَاءَتْ مَرْيَمُ ٱلْمَجْدَلِيَّةُ إِلَى ٱلْقَبْرِ بَاكِرًا، وَٱلظَّلَامُ بَاقٍ. فَنَظَرَتِ ٱلْحَجَرَ مَرْفُوعًا عَنِ ٱلْقَبْرِ.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فَرَكَضَتْ وَجَاءَتْ إِلَى سِمْعَانَ بُطْرُسَ وَإِلَى ٱلتِّلْمِيذِ ٱلْآخَرِ ٱلَّذِي كَانَ يَسُوعُ يُحِبُّهُ، وَقَالَتْ لَهُمَا: «أَخَذُوا ٱلسَّيِّدَ مِنَ ٱلْقَبْرِ، وَلَسْنَا نَعْلَمُ أَيْنَ وَضَعُوهُ!».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فَخَرَجَ بُطْرُسُ وَٱلتِّلْمِيذُ ٱلْآخَرُ وَأَتَيَا إِلَى ٱلْقَبْرِ.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وَكَانَ ٱلِٱثْنَانِ يَرْكُضَانِ مَعًا. فَسَبَقَ ٱلتِّلْمِيذُ ٱلْآخَرُ بُطْرُسَ وَجَاءَ أَوَّلًا إِلَى ٱلْقَبْرِ،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وَٱنْحَنَى فَنَظَرَ ٱلْأَكْفَانَ مَوْضُوعَةً، وَلَكِنَّهُ لَمْ يَدْخُلْ.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جَاءَ سِمْعَانُ بُطْرُسُ يَتْبَعُهُ، وَدَخَلَ ٱلْقَبْرَ وَنَظَرَ ٱلْأَكْفَانَ مَوْضُوعَةً،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وَٱلْمِنْدِيلَ ٱلَّذِي كَانَ عَلَى رَأْسِهِ لَيْسَ مَوْضُوعًا مَعَ ٱلْأَكْفَانِ، بَلْ مَلْفُوفًا فِي مَوْضِعٍ وَحْدَهُ.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فَحِينَئِذٍ دَخَلَ أَيْضًا ٱلتِّلْمِيذُ ٱلْآخَرُ ٱلَّذِي جَاءَ أَوَّلًا إِلَى ٱلْقَبْرِ، وَرَأَى فَآمَنَ،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لِأَنَّهُمْ لَمْ يَكُونُوا بَعْدُ يَعْرِفُونَ ٱلْكِتَابَ: أَنَّهُ يَنْبَغِي أَنْ يَقُومَ مِنَ ٱلْأَمْوَاتِ.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فَمَضَى ٱلتِّلْمِيذَانِ أَيْضًا إِلَى مَوْضِعِهِمَا.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أَمَّا مَرْيَمُ فَكَانَتْ وَاقِفَةً عِنْدَ ٱلْقَبْرِ خَارِجًا تَبْكِي. وَفِيمَا هِيَ تَبْكِي ٱنْحَنَتْ إِلَى ٱلْقَبْرِ،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فَنَظَرَتْ مَلَاكَيْنِ بِثِيَابٍ بِيضٍ جَالِسَيْنِ وَاحِدًا عِنْدَ ٱلرَّأْسِ وَٱلْآخَرَ عِنْدَ ٱلرِّجْلَيْنِ، حَيْثُ كَانَ جَسَدُ يَسُوعَ مَوْضُوعًا.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فَقَالَا لَهَا: «يَا ٱمْرَأَةُ، لِمَاذَا تَبْكِينَ؟». قَالَتْ لَهُمَا: «إِنَّهُمْ أَخَذُوا سَيِّدِي، وَلَسْتُ أَعْلَمُ أَيْنَ وَضَعُوهُ!».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وَلَمَّا قَالَتْ هَذَا ٱلْتَفَتَتْ إِلَى ٱلْوَرَاءِ، فَنَظَرَتْ يَسُوعَ وَاقِفًا، وَلَمْ تَعْلَمْ أَنَّهُ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قَالَ لَهَا يَسُوعُ: «يَا ٱمْرَأَةُ، لِمَاذَا تَبْكِينَ؟ مَنْ تَطْلُبِينَ؟». فَظَنَّتْ تِلْكَ أَنَّهُ ٱلْبُسْتَانِيُّ، فَقَالَتْ لَهُ: «يَا سَيِّدُ، إِنْ كُنْتَ أَنْتَ قَدْ حَمَلْتَهُ فَقُلْ لِي أَيْنَ وَضَعْتَهُ، وَأَنَا آخُذُهُ».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قَالَ لَهَا يَسُوعُ: «يَا مَرْيَمُ». فَٱلْتَفَتَتْ تِلْكَ وَقَالَتْ لَهُ: «رَبُّونِي!» ٱلَّذِي تَفْسِيرُهُ: يَا مُعَلِّمُ.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قَالَ لَهَا يَسُوعُ: «لَا تَلْمِسِينِي لِأَنِّي لَمْ أَصْعَدْ بَعْدُ إِلَى أَبِي. وَلَكِنِ ٱذْهَبِي إِلَى إِخْوَتِي وَقُولِي لَهُمْ: إِنِّي أَصْعَدُ إِلَى أَبِي وَأَبِيكُمْ وَإِلَهِي وَإِلَهِكُمْ».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فَجَاءَتْ مَرْيَمُ ٱلْمَجْدَلِيَّةُ وَأَخْبَرَتِ ٱلتَّلَامِيذَ أَنَّهَا رَأَتِ ٱلرَّبَّ، وَأَنَّهُ قَالَ لَهَا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وَلَمَّا كَانَتْ عَشِيَّةُ ذَلِكَ ٱلْيَوْمِ، وَهُوَ أَوَّلُ ٱلْأُسْبُوعِ، وَكَانَتِ ٱلْأَبْوَابُ مُغَلَّقَةً حَيْثُ كَانَ ٱلتَّلَامِيذُ مُجْتَمِعِينَ لِسَبَبِ ٱلْخَوْفِ مِنَ ٱلْيَهُودِ، جَاءَ يَسُوعُ وَوَقَفَ فِي ٱلْوَسْطِ، وَقَالَ لَهُمْ: «سَلَامٌ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وَلَمَّا قَالَ هَذَا أَرَاهُمْ يَدَيْهِ وَجَنْبَهُ، فَفَرِحَ ٱلتَّلَامِيذُ إِذْ رَأَوْا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 لَهُمْ يَسُوعُ أَيْضًا: «سَلَامٌ لَكُمْ! كَمَا أَرْسَلَنِي ٱلْآبُ أُرْسِلُكُمْ أَنَا».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وَلَمَّا قَالَ هَذَا نَفَخَ وَقَالَ لَهُمُ: «ٱقْبَلُوا ٱلرُّوحَ ٱلْقُدُسَ.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مَنْ غَفَرْتُمْ خَطَايَاهُ تُغْفَرُ لَهُ، وَمَنْ أَمْسَكْتُمْ خَطَايَاهُ أُمْسِكَتْ».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أَمَّا تُومَا، أَحَدُ ٱلِٱثْنَيْ عَشَرَ، ٱلَّذِي يُقَالُ لَهُ ٱلتَّوْأَمُ، فَلَمْ يَكُنْ مَعَهُمْ حِينَ جَاءَ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فَقَالَ لَهُ ٱلتَّلَامِيذُ ٱلْآخَرُونَ: «قَدْ رَأَيْنَا ٱلرَّبَّ!». فَقَالَ لَهُمْ: «إِنْ لَمْ أُبْصِرْ فِي يَدَيْهِ أَثَرَ ٱلْمَسَامِيرِ، وَأَضَعْ إِصْبِعِي فِي أَثَرِ ٱلْمَسَامِيرِ، وَأَضَعْ يَدِي فِي جَنْبِهِ، لَا أُومِنْ».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وَبَعْدَ ثَمَانِيَةِ أَيَّامٍ كَانَ تَلَامِيذُهُ أَيْضًا دَاخِلًا وَتُومَا مَعَهُمْ. فَجَاءَ يَسُوعُ وَٱلْأَبْوَابُ مُغَلَّقَةٌ، وَوَقَفَ فِي ٱلْوَسْطِ وَقَالَ: «سَلَامٌ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ثُمَّ قَالَ لِتُومَا: «هَاتِ إِصْبِعَكَ إِلَى هُنَا وَأَبْصِرْ يَدَيَّ، وَهَاتِ يَدَكَ وَضَعْهَا فِي جَنْبِي، وَلَا تَكُنْ غَيْرَ مُؤْمِنٍ بَلْ مُؤْمِنًا».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أَجَابَ تُومَا وَقَالَ لَهُ: «رَبِّي وَإِلَهِي!».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قَالَ لَهُ يَسُوعُ: «لِأَنَّكَ رَأَيْتَنِي يَا تُومَا آمَنْتَ! طُوبَى لِلَّذِينَ آمَنُوا وَلَمْ يَرَوْا».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وَآيَاتٍ أُخَرَ كَثِيرَةً صَنَعَ يَسُوعُ قُدَّامَ تَلَامِيذِهِ لَمْ تُكْتَبْ فِي هَذَا ٱلْكِتَابِ.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وَأَمَّا هَذِهِ فَقَدْ كُتِبَتْ لِتُؤْمِنُوا أَنَّ يَسُوعَ هُوَ ٱلْمَسِيحُ ٱبْنُ ٱللهِ، وَلِكَيْ تَكُونَ لَكُمْ إِذَا آمَنْتُمْ حَيَاةٌ بِٱسْمِهِ.</w:t>
      </w:r>
      <w:r>
        <w:rPr>
          <w:lang w:val="ar_AE" w:bidi="ar_AE"/>
        </w:rPr>
      </w:r>
      <w:r>
        <w:rPr>
          <w:lang w:val="ar_AE" w:bidi="ar_AE"/>
        </w:rPr>
      </w:r>
    </w:p>
    <w:p>
      <w:pPr>
        <w:bidi/>
      </w:pPr>
      <w:r>
        <w:rPr>
          <w:lang w:val="ar_AE" w:bidi="ar_AE"/>
        </w:rPr>
      </w:r>
    </w:p>
    <w:p>
      <w:pPr>
        <w:pStyle w:val="Heading2"/>
        <w:bidi/>
      </w:pPr>
      <w:r>
        <w:rPr>
          <w:lang w:val="ar_AE" w:bidi="ar_AE"/>
        </w:rPr>
        <w:t>John 21:1</w:t>
      </w:r>
      <w:r>
        <w:rPr>
          <w:lang w:val="ar_AE" w:bidi="ar_AE"/>
        </w:rPr>
      </w:r>
    </w:p>
    <w:p>
      <w:pPr>
        <w:bidi/>
      </w:pPr>
      <w:r>
        <w:rPr>
          <w:lang w:val="ar_AE" w:bidi="ar_AE"/>
        </w:rPr>
      </w:r>
      <w:r>
        <w:rPr>
          <w:vertAlign w:val="superscript"/>
          <w:lang w:val="ar_AE" w:bidi="ar_AE"/>
        </w:rPr>
        <w:t>1</w:t>
      </w:r>
      <w:r>
        <w:rPr>
          <w:lang w:val="ar_AE" w:bidi="ar_AE"/>
        </w:rPr>
        <w:t xml:space="preserve"> بَعْدَ هَذَا أَظْهَرَ أَيْضًا يَسُوعُ نَفْسَهُ لِلتَّلَامِيذِ عَلَى بَحْرِ طَبَرِيَّةَ. ظَهَرَ هَكَذَا: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كَانَ سِمْعَانُ بُطْرُسُ، وَتُومَا ٱلَّذِي يُقَالُ لَهُ ٱلتَّوْأَمُ، وَنَثَنَائِيلُ ٱلَّذِي مِنْ قَانَا ٱلْجَلِيلِ، وَٱبْنَا زَبْدِي، وَٱثْنَانِ آخَرَانِ مِنْ تَلَامِيذِهِ مَعَ بَعْضِهِمْ.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قَالَ لَهُمْ سِمْعَانُ بُطْرُسُ: «أَنَا أَذْهَبُ لِأَتَصَيَّدَ». قَالُوا لَهُ: «نَذْهَبُ نَحْنُ أَيْضًا مَعَكَ». فَخَرَجُوا وَدَخَلُوا ٱلسَّفِينَةَ لِلْوَقْتِ. وَفِي تِلْكَ ٱللَّيْلَةِ لَمْ يُمْسِكُوا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وَلَمَّا كَانَ ٱلصُّبْحُ، وَقَفَ يَسُوعُ عَلَى ٱلشَّاطِئِ. وَلَكِنَّ ٱلتَّلَامِيذَ لَمْ يَكُونُوا يَعْلَمُونَ أَنَّهُ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فَقَالَ لَهُمْ يَسُوعُ: «يَا غِلْمَانُ أَلَعَلَّ عِنْدَكُمْ إِدَامًا؟». أَجَابُوهُ: «لَا!».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لَهُمْ: «أَلْقُوا ٱلشَّبَكَةَ إِلَى جَانِبِ ٱلسَّفِينَةِ ٱلْأَيْمَنِ فَتَجِدُوا». فَأَلْقَوْا، وَلَمْ يَعُودُوا يَقْدِرُونَ أَنْ يَجْذِبُوهَا مِنْ كَثْرَةِ ٱلسَّمَكِ.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 ذَلِكَ ٱلتِّلْمِيذُ ٱلَّذِي كَانَ يَسُوعُ يُحِبُّهُ لِبُطْرُسَ: «هُوَ ٱلرَّبُّ!». فَلَمَّا سَمِعَ سِمْعَانُ بُطْرُسُ أَنَّهُ ٱلرَّبُّ، ٱتَّزَرَ بِثَوْبِهِ، لِأَنَّهُ كَانَ عُرْيَانًا، وَأَلْقَى نَفْسَهُ فِي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وَأَمَّا ٱلتَّلَامِيذُ ٱلْآخَرُونَ فَجَاءُوا بِٱلسَّفِينَةِ، لِأَنَّهُمْ لَمْ يَكُونُوا بَعِيدِينَ عَنِ ٱلْأَرْضِ إِلَّا نَحْوَ مِئَتَيْ ذِرَاعٍ، وَهُمْ يَجُرُّونَ شَبَكَةَ ٱلسَّمَكِ.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فَلَمَّا خَرَجُوا إِلَى ٱلْأَرْضِ نَظَرُوا جَمْرًا مَوْضُوعًا وَسَمَكًا مَوْضُوعًا عَلَيْهِ وَخُبْزًا.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قَالَ لَهُمْ يَسُوعُ: «قَدِّمُوا مِنَ ٱلسَّمَكِ ٱلَّذِي أَمْسَكْتُمُ ٱلْآنَ».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فَصَعِدَ سِمْعَانُ بُطْرُسُ وَجَذَبَ ٱلشَّبَكَةَ إِلَى ٱلْأَرْضِ، مُمْتَلِئَةً سَمَكًا كَبِيرًا، مِئَةً وَثَلَاثًا وَخَمْسِينَ. وَمَعْ هَذِهِ ٱلْكَثْرَةِ لَمْ تَتَخَرَّقِ ٱلشَّبَكَةُ.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قَالَ لَهُمْ يَسُوعُ: «هَلُمُّوا تَغَدَّوْا!». وَلَمْ يَجْسُرْ أَحَدٌ مِنَ ٱلتَّلَامِيذِ أَنْ يَسْأَلَهُ: مَنْ أَنْتَ؟ إِذْ كَانُوا يَعْلَمُونَ أَنَّهُ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جَاءَ يَسُوعُ وَأَخَذَ ٱلْخُبْزَ وَأَعْطَاهُمْ وَكَذَلِكَ ٱلسَّمَكَ.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هَذِهِ مَرَّةٌ ثَالِثَةٌ ظَهَرَ يَسُوعُ لِتَلَامِيذِهِ بَعْدَمَا قَامَ مِنَ ٱلْأَمْوَاتِ.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فَبَعْدَ مَا تَغَدَّوْا قَالَ يَسُوعُ لِسِمْعَانَ بُطْرُسَ: «يَا سِمْعَانُ بْنَ يُونَا، أَتُحِبُّنِي أَكْثَرَ مِنْ هَؤُلَاءِ؟». قَالَ لَهُ: «نَعَمْ يَارَبُّ، أَنْتَ تَعْلَمُ أَنِّي أُحِبُّكَ». قَالَ لَهُ: «ٱرْعَ خِرَافِي».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قَالَ لَهُ أَيْضًا ثَانِيَةً: «يَا سِمْعَانُ بْنَ يُونَا، أَتُحِبُّنِي؟». قَالَ لَهُ: «نَعَمْ يَارَبُّ، أَنْتَ تَعْلَمُ أَنِّي أُحِبُّكَ». قَالَ لَهُ: «ٱرْعَ غَنَمِي».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قَالَ لَهُ ثَالِثَةً: «يَا سِمْعَانُ بْنَ يُونَا، أَتُحِبُّنِي؟». فَحَزِنَ بُطْرُسُ لِأَنَّهُ قَالَ لَهُ ثَالِثَةً: أَتُحِبُّنِي؟ فَقَالَ لَهُ: «يَارَبُّ، أَنْتَ تَعْلَمُ كُلَّ شَيْءٍ. أَنْتَ تَعْرِفُ أَنِّي أُحِبُّكَ». قَالَ لَهُ يَسُوعُ: «ٱرْعَ غَنَمِي.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اَلْحَقَّ ٱلْحَقَّ أَقُولُ لَكَ: لَمَّا كُنْتَ أَكْثَرَ حَدَاثَةً كُنْتَ تُمَنْطِقُ ذَاتَكَ وَتَمْشِي حَيْثُ تَشَاءُ. وَلَكِنْ مَتَى شِخْتَ فَإِنَّكَ تَمُدُّ يَدَيْكَ وَآخَرُ يُمَنْطِقُكَ، وَيَحْمِلُكَ حَيْثُ لَا تَشَاءُ».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قَالَ هَذَا مُشِيرًا إِلَى أَيَّةِ مِيتَةٍ كَانَ مُزْمِعًا أَنْ يُمَجِّدَ ٱللهَ بِهَا. وَلَمَّا قَالَ هَذَا قَالَ لَهُ: «ٱتْبَعْنِي».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فَٱلْتَفَتَ بُطْرُسُ وَنَظَرَ ٱلتِّلْمِيذَ ٱلَّذِي كَانَ يَسُوعُ يُحِبُّهُ يَتْبَعُهُ، وَهُوَ أَيْضًا ٱلَّذِي ٱتَّكَأَ عَلَى صَدْرِهِ وَقْتَ ٱلْعَشَاءِ، وَقَالَ: «يَا سَيِّدُ، مَنْ هُوَ ٱلَّذِي يُسَلِّمُكَ؟».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فَلَمَّا رَأَى بُطْرُسُ هَذَا، قَالَ لِيَسُوعَ: «يَارَبُّ، وَهَذَا مَا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قَالَ لَهُ يَسُوعُ: «إِنْ كُنْتُ أَشَاءُ أَنَّهُ يَبْقَى حَتَّى أَجِيءَ، فَمَاذَا لَكَ؟ ٱتْبَعْنِي أَنْتَ!».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فَذَاعَ هَذَا ٱلْقَوْلُ بَيْنَ ٱلْإِخْوَةِ: إِنَّ ذَلِكَ ٱلتِّلْمِيذَ لَا يَمُوتُ. وَلَكِنْ لَمْ يَقُلْ لَهُ يَسُوعُ إِنَّهُ لَا يَمُوتُ، بَلْ: «إِنْ كُنْتُ أَشَاءُ أَنَّهُ يَبْقَى حَتَّى أَجِيءَ، فَمَاذَا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هَذَا هُوَ ٱلتِّلْمِيذُ ٱلَّذِي يَشْهَدُ بِهَذَا وَكَتَبَ هَذَا. وَنَعْلَمُ أَنَّ شَهَادَتَهُ 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وَأَشْيَاءُ أُخَرُ كَثِيرَةٌ صَنَعَهَا يَسُوعُ، إِنْ كُتِبَتْ وَاحِدَةً وَاحِدَةً، فَلَسْتُ أَظُنُّ أَنَّ ٱلْعَالَمَ نَفْسَهُ يَسَعُ ٱلْكُتُبَ ٱلْمَكْتُوبَةَ. آمِينَ.</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