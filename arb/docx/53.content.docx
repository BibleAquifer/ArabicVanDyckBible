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2 Thessalonians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 وَسِلْوَانُسُ وَتِيمُوثَاوُسُ، إِلَى كَنِيسَةِ ٱلتَّسَالُونِيكِيِّينَ، فِي ٱللهِ أَبِينَا وَٱلرَّبِّ يَسُوعَ ٱلْمَسِيحِ: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نِعْمَةٌ لَكُمْ وَسَلَامٌ مِنَ ٱللهِ أَبِينَا وَٱلرَّبِّ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يَنْبَغِي لَنَا أَنْ نَشْكُرَ ٱللهَ كُلَّ حِينٍ مِنْ جِهَتِكُمْ أَيُّهَا ٱلْإِخْوَةُ كَمَا يَحِقُّ، لِأَنَّ إِيمَانَكُمْ يَنْمُو كَثِيرًا، وَمَحَبَّةُ كُلِّ وَاحِدٍ مِنْكُمْ جَمِيعًا بَعْضِكُمْ لِبَعْضٍ تَزْدَادُ،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حَتَّى إِنَّنَا نَحْنُ أَنْفُسَنَا نَفْتَخِرُ بِكُمْ فِي كَنَائِسِ ٱللهِ، مِنْ أَجْلِ صَبْرِكُمْ وَإِيمَانِكُمْ فِي جَمِيعِ ٱضْطِهَادَاتِكُمْ وَٱلضِّيقَاتِ ٱلَّتِي تَحْتَمِلُونَهَا،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بَيِّنَةً عَلَى قَضَاءِ ٱللهِ ٱلْعَادِلِ، أَنَّكُمْ تُؤَهَّلُونَ لِمَلَكُوتِ ٱللهِ ٱلَّذِي لِأَجْلِهِ تَتَأَلَّمُونَ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إِذْ هُوَ عَادِلٌ عِنْدَ ٱللهِ أَنَّ ٱلَّذِينَ يُضَايِقُونَكُمْ يُجَازِيهِمْ ضِيقًا،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وَإِيَّاكُمُ ٱلَّذِينَ تَتَضَايَقُونَ رَاحَةً مَعَنَا، عِنْدَ ٱسْتِعْلَانِ ٱلرَّبِّ يَسُوعَ مِنَ ٱلسَّمَاءِ مَعَ مَلَائِكَةِ قُوَّتِهِ،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فِي نَارِ لَهِيبٍ، مُعْطِيًا نَقْمَةً لِلَّذِينَ لَا يَعْرِفُونَ ٱللهَ، وَٱلَّذِينَ لَا يُطِيعُونَ إِنْجِيلَ رَبِّنَا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ٱلَّذِينَ سَيُعَاقَبُونَ بِهَلَاكٍ أَبَدِيٍّ مِنْ وَجْهِ ٱلرَّبِّ وَمِنْ مَجْدِ قُوَّتِهِ،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مَتَى جَاءَ لِيَتَمَجَّدَ فِي قِدِّيسِيهِ وَيُتَعَجَّبَ مِنْهُ فِي جَمِيعِ ٱلْمُؤْمِنِينَ. لِأَنَّ شَهَادَتَنَا عِنْدَكُمْ صُدِّقَتْ فِي ذَلِكَ ٱلْيَوْمِ.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ٱلْأَمْرُ ٱلَّذِي لِأَجْلِهِ نُصَلِّي أَيْضًا كُلَّ حِينٍ مِنْ جِهَتِكُمْ: أَنْ يُؤَهِّلَكُمْ إِلَهُنَا لِلدَّعْوَةِ، وَيُكَمِّلَ كُلَّ مَسَرَّةِ ٱلصَّلَاحِ وَعَمَلَ ٱلْإِيمَانِ بِقُوَّةٍ،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يَتَمَجَّدَ ٱسْمُ رَبِّنَا يَسُوعَ ٱلْمَسِيحِ فِيكُمْ، وَأَنْتُمْ فِيهِ، بِنِعْمَةِ إِلَهِنَا وَٱلرَّبِّ يَسُوعَ ٱلْمَسِيحِ.</w:t>
      </w:r>
    </w:p>
    <w:p>
      <w:pPr>
        <w:pStyle w:val="Heading2"/>
        <w:bidi/>
      </w:pPr>
      <w:r>
        <w:rPr>
          <w:rtl/>
          <w:cs/>
          <w:lang w:val="ar_AE" w:bidi="ar_AE"/>
        </w:rPr>
        <w:t>2 Thessalonians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ثُمَّ نَسْأَلُكُمْ أَيُّهَا ٱلْإِخْوَةُ مِنْ جِهَةِ مَجِيءِ رَبِّنَا يَسُوعَ ٱلْمَسِيحِ وَٱجْتِمَاعِنَا إِلَيْهِ،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 لَا تَتَزَعْزَعُوا سَرِيعًا عَنْ ذِهْنِكُمْ، وَلَا تَرْتَاعُوا، لَا بِرُوحٍ وَلَا بِكَلِمَةٍ وَلَا بِرِسَالَةٍ كَأَنَّهَا مِنَّا: أَيْ أَنَّ يَوْمَ ٱلْمَسِيحِ قَدْ حَضَرَ.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يَخْدَعَنَّكُمْ أَحَدٌ عَلَى طَرِيقَةٍ مَا، لِأَنَّهُ لَا يَأْتِي إِنْ لَمْ يَأْتِ ٱلِٱرْتِدَادُ أَوَّلًا، وَيُسْتَعْلَنْ إِنْسَانُ ٱلْخَطِيَّةِ، ٱبْنُ ٱلْهَلَاكِ،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ٱلْمُقَاوِمُ وَٱلْمُرْتَفِعُ عَلَى كُلِّ مَا يُدْعَى إِلَهًا أَوْ مَعْبُودًا، حَتَّى إِنَّهُ يَجْلِسُ فِي هَيْكَلِ ٱللهِ كَإِلَهٍ، مُظْهِرًا نَفْسَهُ أَنَّهُ إِلَهٌ.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أَمَا تَذْكُرُونَ أَنِّي وَأَنَا بَعْدُ عِنْدَكُمْ، كُنْتُ أَقُولُ لَكُمْ هَذَا؟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وَٱلْآنَ تَعْلَمُونَ مَا يَحْجِزُ حَتَّى يُسْتَعْلَنَ فِي وَقْتِهِ.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سِرَّ ٱلْإِثْمِ ٱلْآنَ يَعْمَلُ فَقَطْ، إِلَى أَنْ يُرْفَعَ مِنَ ٱلْوَسَطِ ٱلَّذِي يَحْجِزُ ٱلْآنَ،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وَحِينَئِذٍ سَيُسْتَعْلَنُ ٱلْأَثِيمُ، ٱلَّذِي ٱلرَّبُّ يُبِيدُهُ بِنَفْخَةِ فَمِهِ، وَيُبْطِلُهُ بِظُهُورِ مَجِيئِهِ.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 مَجِيئُهُ بِعَمَلِ ٱلشَّيْطَانِ، بِكُلِّ قُوَّةٍ، وَبِآيَاتٍ وَعَجَائِبَ كَاذِبَةٍ،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وَبِكُلِّ خَدِيعَةِ ٱلْإِثْمِ، فِي ٱلْهَالِكِينَ، لِأَنَّهُمْ لَمْ يَقْبَلُوا مَحَبَّةَ ٱلْحَقِّ حَتَّى يَخْلُصُوا.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وَلِأَجْلِ هَذَا سَيُرْسِلُ إِلَيْهِمُ ٱللهُ عَمَلَ ٱلضَّلَالِ، حَتَّى يُصَدِّقُوا ٱلْكَذِبَ،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يُدَانَ جَمِيعُ ٱلَّذِينَ لَمْ يُصَدِّقُوا ٱلْحَقَّ، بَلْ سُرُّوا بِٱلْإِثْمِ.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وَأَمَّا نَحْنُ فَيَنْبَغِي لَنَا أَنْ نَشْكُرَ ٱللهَ كُلَّ حِينٍ لِأَجْلِكُمْ أَيُّهَا ٱلْإِخْوَةُ ٱلْمَحْبُوبُونَ مِنَ ٱلرَّبِّ، أَنَّ ٱللهَ ٱخْتَارَكُمْ مِنَ ٱلْبَدْءِ لِلْخَلَاصِ، بِتَقْدِيسِ ٱلرُّوحِ وَتَصْدِيقِ 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ٱلْأَمْرُ ٱلَّذِي دَعَاكُمْ إِلَيْهِ بِإِنْجِيلِنَا، لِٱقْتِنَاءِ مَجْدِ رَبِّنَا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فَٱثْبُتُوا إِذًا أَيُّهَا ٱلْإِخْوَةُ وَتَمَسَّكُوا بِٱلتَّعَالِيمِ ٱلَّتِي تَعَلَّمْتُمُوهَا، سَوَاءٌ كَانَ بِٱلْكَلَامِ أَمْ بِرِسَالَتِنَا.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وَرَبُّنَا نَفْسُهُ يَسُوعُ ٱلْمَسِيحُ، وَٱللهُ أَبُونَا ٱلَّذِي أَحَبَّنَا وَأَعْطَانَا عَزَاءً أَبَدِيًّا وَرَجَاءً صَالِحًا بِٱلنِّعْمَةِ،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يُعَزِّي قُلُوبَكُمْ وَيُثَبِّتُكُمْ فِي كُلِّ كَلَامٍ وَعَمَلٍ صَالِحٍ.</w:t>
      </w:r>
    </w:p>
    <w:p>
      <w:pPr>
        <w:pStyle w:val="Heading2"/>
        <w:bidi/>
      </w:pPr>
      <w:r>
        <w:rPr>
          <w:rtl/>
          <w:cs/>
          <w:lang w:val="ar_AE" w:bidi="ar_AE"/>
        </w:rPr>
        <w:t>2 Thessalonians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أَخِيرًا أَيُّهَا ٱلْإِخْوَةُ صَلُّوا لِأَجْلِنَا، لِكَيْ تَجْرِيَ كَلِمَةُ ٱلرَّبِّ وَتَتَمَجَّدَ، كَمَا عِنْدَكُمْ أَيْضًا،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وَلِكَيْ نُنْقَذَ مِنَ ٱلنَّاسِ ٱلْأَرْدِيَاءِ ٱلْأَشْرَارِ. لِأَنَّ ٱلْإِيمَانَ لَيْسَ لِلْجَمِيعِ.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أَمِينٌ هُوَ ٱلرَّبُّ ٱلَّذِي سَيُثَبِّتُكُمْ وَيَحْفَظُكُمْ مِنَ ٱلشِّرِّيرِ.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وَنَثِقُ بِٱلرَّبِّ مِنْ جِهَتِكُمْ أَنَّكُمْ تَفْعَلُونَ مَا نُوصِيكُمْ بِهِ وَسَتَفْعَلُونَ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وَٱلرَّبُّ يَهْدِي قُلُوبَكُمْ إِلَى مَحَبَّةِ ٱللهِ، وَإِلَى صَبْرِ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ثُمَّ نُوصِيكُمْ أَيُّهَا ٱلْإِخْوَةُ، بِٱسْمِ رَبِّنَا يَسُوعَ ٱلْمَسِيحِ، أَنْ تَتَجَنَّبُوا كُلَّ أَخٍ يَسْلُكُ بِلَا تَرْتِيبٍ، وَلَيْسَ حَسَبَ ٱلتَّعْلِيمِ ٱلَّذِي أَخَذَهُ مِنَّا.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إِذْ أَنْتُمْ تَعْرِفُونَ كَيْفَ يَجِبُ أَنْ يُتَمَثَّلَ بِنَا، لِأَنَّنَا لَمْ نَسْلُكْ بِلَا تَرْتِيبٍ بَيْنَكُمْ،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وَلَا أَكَلْنَا خُبْزًا مَجَّانًا مِنْ أَحَدٍ، بَلْ كُنَّا نَشْتَغِلُ بِتَعَبٍ وَكَدٍّ لَيْلًا وَنَهَارًا، لِكَيْ لَا نُثَقِّلَ عَلَى أَحَدٍ مِنْكُمْ.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لَيْسَ أَنْ لَا سُلْطَانَ لَنَا، بَلْ لِكَيْ نُعْطِيَكُمْ أَنْفُسَنَا قُدْوَةً حَتَّى تَتَمَثَّلُوا بِنَا.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فَإِنَّنَا أَيْضًا حِينَ كُنَّا عِنْدَكُمْ، أَوْصَيْنَاكُمْ بِهَذَا: «أَنَّهُ إِنْ كَانَ أَحَدٌ لَا يُرِيدُ أَنْ يَشْتَغِلَ فَلَا يَأْكُلْ أَيْضًا».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لِأَنَّنَا نَسْمَعُ أَنَّ قَوْمًا يَسْلُكُونَ بَيْنَكُمْ بِلَا تَرْتِيبٍ، لَا يَشْتَغِلُونَ شَيْئًا بَلْ هُمْ فُضُولِيُّونَ.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فَمِثْلُ هَؤُلَاءِ نُوصِيهِمْ وَنَعِظُهُمْ بِرَبِّنَا يَسُوعَ ٱلْمَسِيحِ أَنْ يَشْتَغِلُوا بِهُدُوءٍ، وَيَأْكُلُوا خُبْزَ 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أَمَّا أَنْتُمْ أَيُّهَا ٱلْإِخْوَةُ فَلَا تَفْشَلُوا فِي عَمَلِ ٱلْخَيْرِ.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وَإِنْ كَانَ أَحَدٌ لَا يُطِيعُ كَلَامَنَا بِٱلرِّسَالَةِ، فَسِمُوا هَذَا وَلَا تُخَالِطُوهُ لِكَيْ يَخْجَلَ،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وَلَكِنْ لَا تَحْسِبُوهُ كَعَدُوٍّ، بَلْ أَنْذِرُوهُ كَأَخٍ.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وَرَبُّ ٱلسَّلَامِ نَفْسُهُ يُعْطِيكُمُ ٱلسَّلَامَ دَائِمًا مِنْ كُلِّ وَجْهٍ. ٱلرَّبُّ مَعَ جَمِيعِكُمْ.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اَلسَّلَامُ بِيَدِي أَنَا بُولُسَ، ٱلَّذِي هُوَ عَلَامَةٌ فِي كُلِّ رِسَالَةٍ. هَكَذَا أَنَا أَكْتُبُ.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نِعْمَةُ رَبِّنَا يَسُوعَ ٱلْمَسِيحِ مَعَ جَمِيعِكُمْ.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