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2 Timothy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بُولُسُ، رَسُولُ يَسُوعَ ٱلْمَسِيحِ بِمَشِيئَةِ ٱللهِ، لِأَجْلِ وَعْدِ ٱلْحَيَاةِ ٱلَّتِي فِي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إِلَى تِيمُوثَاوُسَ ٱلِٱبْنِ ٱلْحَبِيبِ: نِعْمَةٌ وَرَحْمَةٌ وَسَلَامٌ مِنَ ٱللهِ ٱلْآبِ وَٱلْمَسِيحِ يَسُوعَ رَبِّنَا.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إِنِّي أَشْكُرُ ٱللهَ ٱلَّذِي أَعْبُدُهُ مِنْ أَجْدَادِي بِضَمِيرٍ طَاهِرٍ، كَمَا أَذْكُرُكَ بِلَا ٱنْقِطَاعٍ فِي طِلْبَاتِي لَيْلًا وَنَهَارًا،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مُشْتَاقًا أَنْ أَرَاكَ، ذَاكِرًا دُمُوعَكَ لِكَيْ أَمْتَلِئَ فَرَحًا،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إِذْ أَتَذَكَّرُ ٱلْإِيمَانَ ٱلْعَدِيمَ ٱلرِّيَاءِ ٱلَّذِي فِيكَ، ٱلَّذِي سَكَنَ أَوَّلًا فِي جَدَّتِكَ لَوْئِيسَ وَأُمِّكَ أَفْنِيكِي، وَلَكِنِّي مُوقِنٌ أَنَّهُ فِيكَ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فَلِهَذَا ٱلسَّبَبِ أُذَكِّرُكَ أَنْ تُضْرِمَ أَيْضًا مَوْهِبَةَ ٱللهِ ٱلَّتِي فِيكَ بِوَضْعِ يَدَيَّ،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 ٱللهَ لَمْ يُعْطِنَا رُوحَ ٱلْفَشَلِ، بَلْ رُوحَ ٱلْقُوَّةِ وَٱلْمَحَبَّةِ وَٱلنُّصْحِ.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فَلَا تَخْجَلْ بِشَهَادَةِ رَبِّنَا، وَلَا بِي أَنَا أَسِيرَهُ، بَلِ ٱشْتَرِكْ فِي ٱحْتِمَالِ ٱلْمَشَقَّاتِ لِأَجْلِ ٱلْإِنْجِيلِ بِحَسَبِ قُوَّةِ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ٱلَّذِي خَلَّصَنَا وَدَعَانَا دَعْوَةً مُقَدَّسَةً، لَا بِمُقْتَضَى أَعْمَالِنَا، بَلْ بِمُقْتَضَى ٱلْقَصْدِ وَٱلنِّعْمَةِ ٱلَّتِي أُعْطِيَتْ لَنَا فِي ٱلْمَسِيحِ يَسُوعَ قَبْلَ ٱلْأَزْمِنَةِ ٱلْأَزَلِيَّةِ،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وَإِنَّمَا أُظْهِرَتِ ٱلْآنَ بِظُهُورِ مُخَلِّصِنَا يَسُوعَ ٱلْمَسِيحِ، ٱلَّذِي أَبْطَلَ ٱلْمَوْتَ وَأَنَارَ ٱلْحَيَاةَ وَٱلْخُلُودَ بِوَاسِطَةِ ٱلْإِنْجِيلِ.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ٱلَّذِي جُعِلْتُ أَنَا لَهُ كَارِزًا وَرَسُولًا وَمُعَلِّمًا لِلْأُمَمِ.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لِهَذَا ٱلسَّبَبِ أَحْتَمِلُ هَذِهِ ٱلْأُمُورَ أَيْضًا. لَكِنَّنِي لَسْتُ أَخْجَلُ، لِأَنَّنِي عَالِمٌ بِمَنْ آمَنْتُ، وَمُوقِنٌ أَنَّهُ قَادِرٌ أَنْ يَحْفَظَ وَدِيعَتِي إِلَى ذَلِكَ ٱلْيَوْمِ.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تَمَسَّكْ بِصُورَةِ ٱلْكَلَامِ ٱلصَّحِيحِ ٱلَّذِي سَمِعْتَهُ مِنِّي، فِي ٱلْإِيمَانِ وَٱلْمَحَبَّةِ ٱلَّتِي فِي 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اِحْفَظِ ٱلْوَدِيعَةَ ٱلصَّالِحَةَ بِٱلرُّوحِ ٱلْقُدُسِ ٱلسَّاكِنِ فِينَا.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أَنْتَ تَعْلَمُ هَذَا أَنَّ جَمِيعَ ٱلَّذِينَ فِي أَسِيَّا ٱرْتَدُّوا عَنِّي، ٱلَّذِينَ مِنْهُمْ فِيجَلُّسُ وَهَرْمُوجَانِسُ.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لِيُعْطِ ٱلرَّبُّ رَحْمَةً لِبَيْتِ أُنِيسِيفُورُسَ، لِأَنَّهُ مِرَارًا كَثِيرَةً أَرَاحَنِي وَلَمْ يَخْجَلْ بِسِلْسِلَتِي،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بَلْ لَمَّا كَانَ فِي رُومِيَةَ، طَلَبَنِي بِأَوْفَرِ ٱجْتِهَادٍ فَوَجَدَنِي.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لِيُعْطِهِ ٱلرَّبُّ أَنْ يَجِدَ رَحْمَةً مِنَ ٱلرَّبِّ فِي ذَلِكَ ٱلْيَوْمِ. وَكُلُّ مَا كَانَ يَخْدِمُ فِي أَفَسُسَ أَنْتَ تَعْرِفُهُ جَيِّدًا.</w:t>
      </w:r>
    </w:p>
    <w:p>
      <w:pPr>
        <w:pStyle w:val="Heading2"/>
        <w:bidi/>
      </w:pPr>
      <w:r>
        <w:rPr>
          <w:rtl/>
          <w:cs/>
          <w:lang w:val="ar_AE" w:bidi="ar_AE"/>
        </w:rPr>
        <w:t>2 Timothy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فَتَقَوَّ أَنْتَ يَا ٱبْنِي بِٱلنِّعْمَةِ ٱلَّتِي فِي 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وَمَا سَمِعْتَهُ مِنِّي بِشُهُودٍ كَثِيرِينَ، أَوْدِعْهُ أُنَاسًا أُمَنَاءَ، يَكُونُونَ أَكْفَاءً أَنْ يُعَلِّمُوا آخَرِينَ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فَٱشْتَرِكْ أَنْتَ فِي ٱحْتِمَالِ ٱلْمَشَقَّاتِ كَجُنْدِيٍّ صَالِحٍ لِيَسُوعَ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لَيْسَ أَحَدٌ وَهُوَ يَتَجَنَّدُ يَرْتَبِكُ بِأَعْمَالِ ٱلْحَيَاةِ لِكَيْ يُرْضِيَ مَنْ جَنَّدَهُ.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وَأَيْضًا إِنْ كَانَ أَحَدٌ يُجَاهِدُ، لَا يُكَلَّلُ إِنْ لَمْ يُجَاهِدْ قَانُونِيًّا.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يَجِبُ أَنَّ ٱلْحَرَّاثَ ٱلَّذِي يَتْعَبُ، يَشْتَرِكُ هُوَ أَوَّلًا فِي ٱلْأَثْمَارِ.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ٱفْهَمْ مَا أَقُولُ. فَلْيُعْطِكَ ٱلرَّبُّ فَهْمًا فِي كُلِّ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اُذْكُرْ يَسُوعَ ٱلْمَسِيحَ ٱلْمُقَامَ مِنَ ٱلْأَمْوَاتِ، مِنْ نَسْلِ دَاوُدَ بِحَسَبِ إِنْجِيلِي،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ٱلَّذِي فِيهِ أَحْتَمِلُ ٱلْمَشَقَّاتِ حَتَّى ٱلْقُيُودَ كَمُذْنِبٍ. لَكِنَّ كَلِمَةَ ٱللهِ لَا تُقَيَّدُ.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لِأَجْلِ ذَلِكَ أَنَا أَصْبِرُ عَلَى كُلِّ شَيْءٍ لِأَجْلِ ٱلْمُخْتَارِينَ، لِكَيْ يَحْصُلُوا هُمْ أَيْضًا عَلَى ٱلْخَلَاصِ ٱلَّذِي فِي ٱلْمَسِيحِ يَسُوعَ، مَعَ مَجْدٍ أَبَدِيٍّ.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صَادِقَةٌ هِيَ ٱلْكَلِمَةُ: أَنَّهُ إِنْ كُنَّا قَدْ مُتْنَا مَعَهُ فَسَنَحْيَا أَيْضًا مَعَهُ.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إِنْ كُنَّا نَصْبِرُ فَسَنَمْلِكُ أَيْضًا مَعَهُ. إِنْ كُنَّا نُنْكِرُهُ فَهُوَ أَيْضًا سَيُنْكِرُنَا.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إِنْ كُنَّا غَيْرَ أُمَنَاءَ فَهُوَ يَبْقَى أَمِينًا، لَنْ يَقْدِرَ أَنْ يُنْكِرَ نَفْسَهُ.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فَكِّرْ بِهَذِهِ ٱلْأُمُورِ، مُنَاشِدًا قُدَّامَ ٱلرَّبِّ أَنْ لَا يَتَمَاحَكُوا بِٱلْكَلَامِ. ٱلْأَمْرُ غَيْرُ ٱلنَّافِعِ لِشَيْءٍ، لِهَدْمِ ٱلسَّامِعِينَ.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ٱجْتَهِدْ أَنْ تُقِيمَ نَفْسَكَ لِلهِ مُزَكًّى، عَامِلًا لَا يُخْزَى، مُفَصِّلًا كَلِمَةَ ٱلْحَقِّ بِٱلِٱسْتِقَامَةِ.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وَأَمَّا ٱلْأَقْوَالُ ٱلْبَاطِلَةُ ٱلدَّنِسَةُ فَٱجْتَنِبْهَا، لِأَنَّهُمْ يَتَقَدَّمُونَ إِلَى أَكْثَرِ فُجُورٍ،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وَكَلِمَتُهُمْ تَرْعَى كَآكِلَةٍ. ٱلَّذِينَ مِنْهُمْ هِيمِينَايُسُ وَفِيلِيتُسُ،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ٱللَّذَانِ زَاغَا عَنِ ٱلْحَقِّ، قَائِلَيْنِ: «إِنَّ ٱلْقِيَامَةَ قَدْ صَارَتْ» فَيَقْلِبَانِ إِيمَانَ قَوْمٍ.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وَلَكِنَّ أَسَاسَ ٱللهِ ٱلرَّاسِخَ قَدْ ثَبَتَ، إِذْ لَهُ هَذَا ٱلْخَتْمُ: «يَعْلَمُ ٱلرَّبُّ ٱلَّذِينَ هُمْ لَهُ». وَ«لْيَتَجَنَّبِ ٱلْإِثْمَ كُلُّ مَنْ يُسَمِّي ٱسْمَ ٱلْمَسِيحِ».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وَلَكِنْ فِي بَيْتٍ كَبِيرٍ لَيْسَ آنِيَةٌ مِنْ ذَهَبٍ وَفِضَّةٍ فَقَطْ، بَلْ مِنْ خَشَبٍ وَخَزَفٍ أَيْضًا، وَتِلْكَ لِلْكَرَامَةِ وَهَذِهِ لِلْهَوَانِ.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فَإِنْ طَهَّرَ أَحَدٌ نَفْسَهُ مِنْ هَذِهِ، يَكُونُ إِنَاءً لِلْكَرَامَةِ، مُقَدَّسًا، نَافِعًا لِلسَّيِّدِ، مُسْتَعَدًّا لِكُلِّ عَمَلٍ صَالِحٍ.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أَمَّا ٱلشَّهَوَاتُ ٱلشَّبَابِيَّةُ فَٱهْرُبْ مِنْهَا، وَٱتْبَعِ ٱلْبِرَّ وَٱلْإِيمَانَ وَٱلْمَحَبَّةَ وَٱلسَّلَامَ مَعَ ٱلَّذِينَ يَدْعُونَ ٱلرَّبَّ مِنْ قَلْبٍ نَقِيٍّ.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وَٱلْمُبَاحَثَاتُ ٱلْغَبِيَّةُ وَٱلسَّخِيفَةُ ٱجْتَنِبْهَا، عَالِمًا أَنَّهَا تُوَلِّدُ خُصُومَاتٍ،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وَعَبْدُ ٱلرَّبِّ لَا يَجِبُ أَنْ يُخَاصِمَ، بَلْ يَكُونُ مُتَرَفِّقًا بِٱلْجَمِيعِ، صَالِحًا لِلتَّعْلِيمِ، صَبُورًا عَلَى ٱلْمَشَقَّاتِ،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مُؤَدِّبًا بِٱلْوَدَاعَةِ ٱلْمُقَاوِمِينَ، عَسَى أَنْ يُعْطِيَهُمُ ٱللهُ تَوْبَةً لِمَعْرِفَةِ ٱلْحَقِّ،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فَيَسْتَفِيقُوا مِنْ فَخِّ إِبْلِيسَ إِذْ قَدِ ٱقْتَنَصَهُمْ لِإِرَادَتِهِ.</w:t>
      </w:r>
    </w:p>
    <w:p>
      <w:pPr>
        <w:pStyle w:val="Heading2"/>
        <w:bidi/>
      </w:pPr>
      <w:r>
        <w:rPr>
          <w:rtl/>
          <w:cs/>
          <w:lang w:val="ar_AE" w:bidi="ar_AE"/>
        </w:rPr>
        <w:t>2 Timothy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وَلَكِنِ ٱعْلَمْ هَذَا أَنَّهُ فِي ٱلْأَيَّامِ ٱلْأَخِيرَةِ سَتَأْتِي أَزْمِنَةٌ صَعْبَةٌ،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لِأَنَّ ٱلنَّاسَ يَكُونُونَ مُحِبِّينَ لِأَنْفُسِهِمْ، مُحِبِّينَ لِلْمَالِ، مُتَعَظِّمِينَ، مُسْتَكْبِرِينَ، مُجَدِّفِينَ، غَيْرَ طَائِعِينَ لِوَالِدِيهِمْ، غَيْرَ شَاكِرِينَ، دَنِسِينَ،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بِلَا حُنُوٍّ، بِلَا رِضًى، ثَالِبِينَ، عَدِيمِي ٱلنَّزَاهَةِ، شَرِسِينَ، غَيْرَ مُحِبِّينَ لِلصَّلَاحِ،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خَائِنِينَ، مُقْتَحِمِينَ، مُتَصَلِّفِينَ، مُحِبِّينَ لِلَّذَّاتِ دُونَ مَحَبَّةٍ لِلهِ،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لَهُمْ صُورَةُ ٱلتَّقْوَى، وَلَكِنَّهُمْ مُنْكِرُونَ قُوَّتَهَا. فَأَعْرِضْ عَنْ هَؤُلَاءِ.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فَإِنَّهُ مِنْ هَؤُلَاءِ هُمُ ٱلَّذِينَ يَدْخُلُونَ ٱلْبُيُوتَ، وَيَسْبُونَ نُسَيَّاتٍ مُحَمَّلَاتٍ خَطَايَا، مُنْسَاقَاتٍ بِشَهَوَاتٍ مُخْتَلِفَةٍ.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يَتَعَلَّمْنَ فِي كُلِّ حِينٍ، وَلَا يَسْتَطِعْنَ أَنْ يُقْبِلْنَ إِلَى مَعْرِفَةِ ٱلْحَقِّ أَبَدًا.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وَكَمَا قَاوَمَ يَنِّيسُ وَيَمْبِرِيسُ مُوسَى، كَذَلِكَ هَؤُلَاءِ أَيْضًا يُقَاوِمُونَ ٱلْحَقَّ. أُنَاسٌ فَاسِدَةٌ أَذْهَانُهُمْ، وَمِنْ جِهَةِ ٱلْإِيمَانِ مَرْفُوضُونَ.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لَكِنَّهُمْ لَا يَتَقَدَّمُونَ أَكْثَرَ، لِأَنَّ حُمْقَهُمْ سَيَكُونُ وَاضِحًا لِلْجَمِيعِ، كَمَا كَانَ حُمْقُ ذَيْنِكَ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وَأَمَّا أَنْتَ فَقَدْ تَبِعْتَ تَعْلِيمِي، وَسِيرَتِي، وَقَصْدِي، وَإِيمَانِي، وَأَنَاتِي، وَمَحَبَّتِي، وَصَبْرِي،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وَٱضْطِهَادَاتِي، وَآلَامِي، مِثْلَ مَا أَصَابَنِي فِي أَنْطَاكِيَةَ وَإِيقُونِيَّةَ وَلِسْتِرَةَ. أَيَّةَ ٱضْطِهَادَاتٍ ٱحْتَمَلْتُ! وَمِنَ ٱلْجَمِيعِ أَنْقَذَنِي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وَجَمِيعُ ٱلَّذِينَ يُرِيدُونَ أَنْ يَعِيشُوا بِٱلتَّقْوَى فِي ٱلْمَسِيحِ يَسُوعَ يُضْطَهَدُونَ.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وَلَكِنَّ ٱلنَّاسَ ٱلْأَشْرَارَ ٱلْمُزَوِّرِينَ سَيَتَقَدَّمُونَ إِلَى أَرْدَأَ، مُضِلِّينَ وَمُضَلِّينَ.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وَأَمَّا أَنْتَ فَٱثْبُتْ عَلَى مَا تَعَلَّمْتَ وَأَيْقَنْتَ، عَارِفًا مِمَّنْ تَعَلَّمْتَ.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وَأَنَّكَ مُنْذُ ٱلطُّفُولِيَّةِ تَعْرِفُ ٱلْكُتُبَ ٱلْمُقَدَّسَةَ، ٱلْقَادِرَةَ أَنْ تُحَكِّمَكَ لِلْخَلَاصِ، بِٱلْإِيمَانِ ٱلَّذِي فِي ٱلْمَسِيحِ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كُلُّ ٱلْكِتَابِ هُوَ مُوحًى بِهِ مِنَ ٱللهِ، وَنَافِعٌ لِلتَّعْلِيمِ وَٱلتَّوْبِيخِ، لِلتَّقْوِيمِ وَٱلتَّأْدِيبِ ٱلَّذِي فِي ٱلْبِرِّ،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لِكَيْ يَكُونَ إِنْسَانُ ٱللهِ كَامِلًا، مُتَأَهِّبًا لِكُلِّ عَمَلٍ صَالِحٍ.</w:t>
      </w:r>
    </w:p>
    <w:p>
      <w:pPr>
        <w:pStyle w:val="Heading2"/>
        <w:bidi/>
      </w:pPr>
      <w:r>
        <w:rPr>
          <w:rtl/>
          <w:cs/>
          <w:lang w:val="ar_AE" w:bidi="ar_AE"/>
        </w:rPr>
        <w:t>2 Timothy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أَنَا أُنَاشِدُكَ إِذًا أَمَامَ ٱللهِ وَٱلرَّبِّ يَسُوعَ ٱلْمَسِيحِ، ٱلْعَتِيدِ أَنْ يَدِينَ ٱلْأَحْيَاءَ وَٱلْأَمْوَاتَ، عِنْدَ ظُهُورِهِ وَمَلَكُوتِهِ: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ٱكْرِزْ بِٱلْكَلِمَةِ. ٱعْكُفْ عَلَى ذَلِكَ فِي وَقْتٍ مُنَاسِبٍ وَغَيْرِ مُنَاسِبٍ. وَبِّخِ، ٱنْتَهِرْ، عِظْ بِكُلِّ أَنَاةٍ وَتَعْلِيمٍ.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لِأَنَّهُ سَيَكُونُ وَقْتٌ لَا يَحْتَمِلُونَ فِيهِ ٱلتَّعْلِيمَ ٱلصَّحِيحَ، بَلْ حَسَبَ شَهَوَاتِهِمُ ٱلْخَاصَّةِ يَجْمَعُونَ لَهُمْ مُعَلِّمِينَ مُسْتَحِكَّةً مَسَامِعُهُمْ،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فَيَصْرِفُونَ مَسَامِعَهُمْ عَنِ ٱلْحَقِّ، وَيَنْحَرِفُونَ إِلَى ٱلْخُرَافَاتِ.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وَأَمَّا أَنْتَ فَٱصْحُ فِي كُلِّ شَيْءٍ. ٱحْتَمِلِ ٱلْمَشَقَّاتِ. ٱعْمَلْ عَمَلَ ٱلْمُبَشِّرِ. تَمِّمْ خِدْمَتَكَ.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فَإِنِّي أَنَا ٱلْآنَ أُسْكَبُ سَكِيبًا، وَوَقْتُ ٱنْحِلَالِي قَدْ حَضَرَ.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قَدْ جَاهَدْتُ ٱلْجِهَادَ ٱلْحَسَنَ، أَكْمَلْتُ ٱلسَّعْيَ، حَفِظْتُ ٱلْإِيمَانَ،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وَأَخِيرًا قَدْ وُضِعَ لِي إِكْلِيلُ ٱلْبِرِّ، ٱلَّذِي يَهَبُهُ لِي فِي ذَلِكَ ٱلْيَوْمِ، ٱلرَّبُّ ٱلدَّيَّانُ ٱلْعَادِلُ، وَلَيْسَ لِي فَقَطْ، بَلْ لِجَمِيعِ ٱلَّذِينَ يُحِبُّونَ ظُهُورَهُ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بَادِرْ أَنْ تَجِيءَ إِلَيَّ سَرِيعًا،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 دِيمَاسَ قَدْ تَرَكَنِي إِذْ أَحَبَّ ٱلْعَالَمَ ٱلْحَاضِرَ وَذَهَبَ إِلَى تَسَالُونِيكِي، وَكِرِيسْكِيسَ إِلَى غَلَاطِيَّةَ، وَتِيطُسَ إِلَى دَلْمَاطِيَّةَ.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لُوقَا وَحْدَهُ مَعِي. خُذْ مَرْقُسَ وَأَحْضِرْهُ مَعَكَ لِأَنَّهُ نَافِعٌ لِي لِلْخِدْمَةِ.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أَمَّا تِيخِيكُسُ فَقَدْ أَرْسَلْتُهُ إِلَى أَفَسُسَ.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اَلرِّدَاءَ ٱلَّذِي تَرَكْتُهُ فِي تَرُواسَ عِنْدَ كَارْبُسَ، أَحْضِرْهُ مَتَى جِئْتَ، وَٱلْكُتُبَ أَيْضًا وَلَا سِيَّمَا ٱلرُّقُوقَ.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إِسْكَنْدَرُ ٱلنَّحَّاسُ أَظْهَرَ لِي شُرُورًا كَثِيرَةً. لِيُجَازِهِ ٱلرَّبُّ حَسَبَ أَعْمَالِهِ.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فَٱحْتَفِظْ مِنْهُ أَنْتَ أَيْضًا، لِأَنَّهُ قَاوَمَ أَقْوَالَنَا جِدًّا.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فِي ٱحْتِجَاجِي ٱلْأَوَّلِ لَمْ يَحْضُرْ أَحَدٌ مَعِي، بَلِ ٱلْجَمِيعُ تَرَكُونِي. لَا يُحْسَبْ عَلَيْهِمْ.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وَلَكِنَّ ٱلرَّبَّ وَقَفَ مَعِي وَقَوَّانِي، لِكَيْ تُتَمَّ بِي ٱلْكِرَازَةُ، وَيَسْمَعَ جَمِيعُ ٱلْأُمَمِ، فَأُنْقِذْتُ مِنْ فَمِ ٱلْأَسَدِ.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وَسَيُنْقِذُنِي ٱلرَّبُّ مِنْ كُلِّ عَمَلٍ رَدِيءٍ وَيُخَلِّصُنِي لِمَلَكُوتِهِ ٱلسَّمَاوِيِّ. ٱلَّذِي لَهُ ٱلْمَجْدُ إِلَى دَهْرِ ٱلدُّهُورِ. آمِينَ.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سَلِّمْ عَلَى فِرِسْكَا وَأَكِيلَا وَبَيْتِ أُنِيسِيفُورُسَ.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أَرَاسْتُسُ بَقِيَ فِي كُورِنْثُوسَ. وَأَمَّا تُرُوفِيمُسُ فَتَرَكْتُهُ فِي مِيلِيتُسَ مَرِيضًا.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بَادِرْ أَنْ تَجِيءَ قَبْلَ ٱلشِّتَاءِ. يُسَلِّمُ عَلَيْكَ أَفْبُولُسُ وَبُودِيسُ وَلِينُسُ وَكَلَافِدِيَّةُ وَٱلْإِخْوَةُ جَمِيعًا.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اَلرَّبُّ يَسُوعُ ٱلْمَسِيحُ مَعَ رُوحِكَ. اَلنِّعْمَةُ مَعَكُمْ.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