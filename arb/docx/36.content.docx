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Resource: Arabic Van Dyck Bible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Arabic Van Dyck Bible</w:t>
      </w:r>
      <w:r>
        <w:rPr>
          <w:rtl/>
          <w:cs/>
          <w:lang w:val="ar_AE" w:bidi="ar_AE"/>
        </w:rPr>
        <w:t xml:space="preserve"> © </w:t>
      </w:r>
      <w:hyperlink r:id="rId13">
        <w:r>
          <w:rPr>
            <w:rtl/>
            <w:cs/>
            <w:lang w:val="ar_AE" w:bidi="ar_AE"/>
          </w:rPr>
          <w:rPr>
            <w:color w:val="0000EE"/>
            <w:u w:val="single"/>
          </w:rPr>
          <w:t>Public Domain</w:t>
        </w:r>
      </w:hyperlink>
      <w:r>
        <w:rPr>
          <w:rtl/>
          <w:cs/>
          <w:lang w:val="ar_AE" w:bidi="ar_AE"/>
        </w:rPr>
        <w:t xml:space="preserve">, licensed under a </w:t>
      </w:r>
      <w:hyperlink r:id="rId14">
        <w:r>
          <w:rPr>
            <w:rtl/>
            <w:cs/>
            <w:lang w:val="ar_AE" w:bidi="ar_AE"/>
          </w:rPr>
          <w:rPr>
            <w:color w:val="0000EE"/>
            <w:u w:val="single"/>
          </w:rPr>
          <w:t>Public Domain CC0</w:t>
        </w:r>
      </w:hyperlink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pStyle w:val="Heading1"/>
        <w:bidi/>
      </w:pPr>
      <w:r>
        <w:rPr>
          <w:rtl/>
          <w:cs/>
          <w:lang w:val="ar_AE" w:bidi="ar_AE"/>
        </w:rPr>
        <w:t>Arabic Van Dyck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  <w:bidi/>
      </w:pPr>
      <w:r>
        <w:rPr>
          <w:rtl/>
          <w:cs/>
          <w:lang w:val="ar_AE" w:bidi="ar_AE"/>
        </w:rPr>
        <w:t>Zephaniah 1:1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كَلِمَةُ ٱلرَّبِّ ٱلَّتِي صَارَتْ إِلَى صَفَنْيَا بْنِ كُوشِي بْنِ جَدَلْيَا بْنِ أَمَرِيَا بْنِ حَزَقِيَّا، فِي أَيَّامِ يُوشِيَّا بْنِ آمُونَ مَلِكِ يَهُوذَا: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«نَزْعًا أَنْزَعُ ٱلْكُلَّ عَنْ وَجْهِ ٱلْأَرْضِ، يَقُولُ ٱلرَّبُّ.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أَنْزِعُ ٱلْإِنْسَانَ وَٱلْحَيَوَانَ. أَنْزِعُ طُيُورَ ٱلسَّمَاءِ وَسَمَكَ ٱلْبَحْرِ، وَٱلْمَعَاثِرَ مَعَ ٱلْأَشْرَارِ، وَأَقْطَعُ ٱلْإِنْسَانَ عَنْ وَجْهِ ٱلْأَرْضِ، يَقُولُ ٱلرَّبُّ.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«وَأَمُدُّ يَدِي عَلَى يَهُوذَا وَعَلَى كُلِّ سُكَّانِ أُورُشَلِيمَ، وَأَقْطَعُ مِنْ هَذَا ٱلْمَكَانِ بَقِيَّةَ ٱلْبَعْلِ، ٱسْمَ ٱلْكَمَارِيمِ، مَعَ ٱلْكَهَنَةِ.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وَٱلسَّاجِدِينَ عَلَى ٱلسُّطُوحِ لِجُنْدِ ٱلسَّمَاءِ، وَٱلسَّاجِدِينَ ٱلْحَالِفِينَ بِٱلرَّبِّ، وَٱلْحَالِفِينَ بِمَلْكُومَ،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وَٱلْمُرْتَدِّينَ مِنْ وَرَاءِ ٱلرَّبِّ، وَٱلَّذِينَ لَمْ يَطْلُبُوا ٱلرَّبَّ وَلَا سَأَلُوا عَنْهُ.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«اُسْكُتْ قُدَّامَ ٱلسَّيِّدِ ٱلرَّبِّ، لِأَنَّ يَوْمَ ٱلرَّبِّ قَرِيبٌ. لِأَنَّ ٱلرَّبَّ قَدْ أَعَدَّ ذَبِيحَةً. قَدَّسَ مَدْعُوِّيهِ.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وَيَكُونُ فِي يَوْمِ ذَبِيحَةِ ٱلرَّبِّ أَنِّي أُعَاقِبُ ٱلرُّؤَسَاءَ وَبَنِي ٱلْمَلِكِ وَجَمِيعَ ٱلّلَابِسِينَ لِبَاسًا غَرِيبًا.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وَفِي ذَلِكَ ٱلْيَوْمِ أُعَاقِبُ كُلَّ ٱلَّذِينَ يَقْفِزُونَ مِنْ فَوْقِ ٱلْعَتَبَةِ، ٱلَّذِينَ يَمْلَأُونَ بَيْتَ سَيِّدِهِمْ ظُلْمًا وَغِشًّا.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وَيَكُونُ فِي ذَلِكَ ٱلْيَوْمِ، يَقُولُ ٱلرَّبُّ، صَوْتُ صُرَاخٍ مِنْ بَابِ ٱلسَّمَكِ، وَوَلْوَلَةٌ مِنَ ٱلْقِسْمِ ٱلثَّانِي وَكَسْرٌ عَظِيمٌ مِنَ ٱلْآكَامِ.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وَلْوِلُوا يَا سُكَّانَ مَكْتِيشَ، لِأَنَّ كُلَّ شَعْبِ كَنْعَانَ بَادَ. ٱنْقَطَعَ كُلُّ ٱلْحَامِلِينَ ٱلْفِضَّةَ.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وَيَكُونُ فِي ذَلِكَ ٱلْوَقْتِ أَنِّي أُفَتِّشُ أُورُشَلِيمَ بِٱلسُّرُجِ، وَأُعَاقِبُ ٱلرِّجَالَ ٱلْجَامِدِينَ عَلَى دُرْدِيِّهِمِ، ٱلْقَائِلِينَ فِي قُلُوبِهِمْ: إِنَّ ٱلرَّبَّ لَا يُحْسِنُ وَلَا يُسِيءُ.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فَتَكُونُ ثَرْوَتُهُمْ غَنِيمَةً وَبُيُوتُهُمْ خَرَابًا، وَيَبْنُونَ بُيُوتًا وَلَا يَسْكُنُونَهَا، وَيَغْرِسُونَ كُرُومًا وَلَا يَشْرَبُونَ خَمْرَهَا.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«قَرِيبٌ يَوْمُ ٱلرَّبِّ ٱلْعَظِيمِ. قَرِيبٌ وَسَرِيعٌ جِدًّا. صَوْتُ يَوْمِ ٱلرّبِّ. يَصْرُخُ حِينَئِذٍ ٱلْجَبَّارُ مُرًّا.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ذَلِكَ ٱلْيَوْمُ يَوْمُ سَخَطٍ، يَوْمُ ضِيقٍ وَشِدَّةٍ، يَوْمُ خَرَابٍ وَدَمَارٍ، يَوْمُ ظَلَامٍ وَقَتَامٍ، يَوْمُ سَحَابٍ وَضَبَابٍ.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يَوْمُ بُوقٍ وَهُتَافٍ علَى ٱلْمُدُنِ ٱلْمُحَصَّنَةِ وَعَلَى ٱلشُّرُفِ ٱلرَّفِيعَةِ.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وَأُضَايِقُ ٱلنَّاسَ فَيَمْشُونَ كَٱلْعُمْيِ، لِأَنَّهُمْ أَخْطَأُوا إِلَى ٱلرَّبِّ، فَيُسْفَحُ دَمُهُمْ كَٱلتُّرَابِ وَلَحْمُهُمْ كَٱلْجِلَّةِ.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لَا فِضَّتُهُمْ وَلَا ذَهَبُهُمْ يَسْتَطِيعُ إِنْقَاذَهُمْ في يَوْمِ غَضَبِ ٱلرَّبِّ، بَلْ بِنَارِ غَيْرَتِهِ تُؤْكَلُ ٱلْأَرْضُ كُلُّهَا، لِأَنَّهُ يَصْنَعُ فَنَاءً بَاغِتًا لِكُلِّ سُكَّانِ ٱلْأَرْضِ».</w:t>
      </w:r>
    </w:p>
    <w:p>
      <w:pPr>
        <w:pStyle w:val="Heading2"/>
        <w:bidi/>
      </w:pPr>
      <w:r>
        <w:rPr>
          <w:rtl/>
          <w:cs/>
          <w:lang w:val="ar_AE" w:bidi="ar_AE"/>
        </w:rPr>
        <w:t>Zephaniah 2:1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تَجَمَّعِي وَٱجْتَمِعِي يَا أَيَّتُهَا ٱلْأُمَّةُ غَيْرُ ٱلْمُسْتَحِيَةِ.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قَبْلَ وِلَادَةِ ٱلْقَضَاءِ. كَٱلْعُصَافَةِ عَبَرَ ٱلْيَوْمُ. قَبْلَ أَنْ يَأْتِيَ عَلَيْكُمْ حُمُوُّ غَضَبِ ٱلرَّبِّ، قَبْلَ أَنْ يَأْتِيَ عَلَيْكُمْ يَوْمُ سَخَطِ ٱلرَّبِّ.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أُطْلُبُوا ٱلرَّبَّ، يَا جَمِيعَ بَائِسِي ٱلْأَرْضِ ٱلَّذِينَ فَعَلُوا حُكْمَهُ. ٱطْلُبُوا ٱلْبِرَّ. ٱطْلُبُوا ٱلتَّوَاضُعَ. لَعَلَّكُمْ تُسْتَرُونَ فِي يَوْمِ سَخَطِ ٱلرَّبِّ.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لِأَنَّ غَزَّةَ تَكُونُ مَتْرُوكَةً، وَأَشْقَلُونَ لِلْخَرَابِ. أَشْدُودُ عِنْدَ ٱلظَّهِيرَةِ يَطْرُدُونَهَا، وَعَقْرُونُ تُسْتَأْصَلُ.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وَيْلٌ لِسُكَّانِ سَاحِلِ ٱلْبَحْرِ أُمَّةِ ٱلْكِرِيتِيِّينَ! كَلِمَةُ ٱلرَّبِّ عَلَيْكُمْ: «يَا كَنْعَانُ أَرْضَ ٱلْفِلِسْطِينِيِّينَ، إِنِّي أَخْرِبُكِ بِلَا سَاكِنٍ».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وَيَكُونُ سَاحِلُ ٱلْبَحْرِ مَرْعًى بِآبَارٍ لِلرُّعَاةِ وَحَظَائِرَ لِلْغَنَمِ.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وَيَكُونُ ٱلسَّاحِلُ لِبَقِيَّةِ بَيْتِ يَهُوذَا. عَلَيْهِ يَرْعَوْنَ. فِي بُيُوتِ أَشْقَلُونَ عِنْدَ ٱلْمَسَاءِ يَرْبُضُونَ، لِأَنَّ ٱلرَّبَّ إِلَهَهُمْ يَتَعَهَّدُهُمْ وَيَرُدُّ سَبْيَهُمْ.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«قَدْ سَمِعْتُ تَعْيِيرَ مُوآبَ وَتَجَادِيفَ بَنِي عَمُّونَ ٱلَّتِي بِهَا عَيَّرُوا شَعْبِي، وَتَعَظَّمُوا عَلَى تُخُمِهِمْ.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فَلِذَلِكَ حَيٌّ أَنَا، يَقُولُ رَبُّ ٱلْجُنُودِ إِلَهُ إِسْرَائِيلَ، إِنَّ مُوآبَ تَكُونُ كَسَدُومَ وَبَنِي عَمُّونَ كَعَمُورَةَ، مِلْكَ ٱلْقَرِيصِ، وَحُفْرَةَ مِلْحٍ، وَخَرَابًا إِلَى ٱلْأَبَدِ. تَنْهَبُهُمْ بَقِيَّةُ شَعْبِي، وَبَقِيَّةُ أُمَّتِي تَمْتَلِكُهُمْ».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هَذَا لَهُمْ عِوَضُ تَكَبُّرِهِمْ، لِأَنَّهُمْ عَيَّرُوا وَتَعَظَّمُوا عَلَى شَعْبِ رَبِّ ٱلْجُنُودِ.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ٱلرَّبُّ مُخِيفٌ إِلَيْهِمْ، لِأَنَّهُ يُهْزِلُ جَمِيعَ آلِهَةِ ٱلْأَرْضِ، فَسَيَسْجُدُ لَهُ ٱلنَّاسُ، كُلُّ وَاحِدٍ مِنْ مَكَانِهِ، كُلُّ جَزَائِرِ ٱلْأُمَمِ.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«وَأَنْتُمْ يَا أَيُّهَا ٱلْكُوشِيُّونَ. قَتْلَى سَيْفِي هُمْ».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وَيَمُدُّ يَدَهُ عَلَى ٱلشِّمَالِ وَيُبِيدُ أَشُّورَ، وَيَجْعَلُ نِينَوَى خَرَابًا يَابِسَةً كَٱلْقَفْرِ.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فَتَرْبُضُ فِي وَسَطِهَا ٱلْقُطْعَانُ، كُلُّ طَوَائِفِ ٱلْحَيَوَانِ. اَلْقُوقُ أَيْضًا وَٱلْقُنْفُذُ يَأْوِيَانِ إِلَى تِيجَانِ عُمُدِهَا. صَوْتٌ يَنْعِبُ فِي ٱلْكُوَى. خَرَابٌ عَلَى ٱلْأَعْتَابِ. لِأَنَّهُ قَدْ تَعَرَّى أَرْزِيُّهَا.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هَذِهِ هِيَ ٱلْمَدِينَةُ ٱلْمُبْتَهِجَةُ ٱلسَّاكِنَةُ مُطْمَئِنَّةً، ٱلْقَائِلَةُ فِي قَلْبِهَا: «أَنَا وَلَيْسَ غَيْرِي». كَيْفَ صَارَتْ خَرَابًا، مَرْبِضًا لِلْحَيَوَانِ! كُلُّ عَابِرٍ بِهَا يَصْفِرُ وَيَهُزُّ يَدَهُ.</w:t>
      </w:r>
    </w:p>
    <w:p>
      <w:pPr>
        <w:pStyle w:val="Heading2"/>
        <w:bidi/>
      </w:pPr>
      <w:r>
        <w:rPr>
          <w:rtl/>
          <w:cs/>
          <w:lang w:val="ar_AE" w:bidi="ar_AE"/>
        </w:rPr>
        <w:t>Zephaniah 3:1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وَيْلٌ لِلْمُتَمَرِّدَةِ ٱلْمُنَجَّسَةِ، ٱلْمَدِينَةِ ٱلْجَائِرَةِ!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لَمْ تَسْمَعِ ٱلصَّوْتَ. لَمْ تَقْبَلِ ٱلتَّأْدِيبَ. لَمْ تَتَّكِلْ عَلَى ٱلرَّبِّ. لَمْ تَتَقَرَّبْ إِلَى إِلَهِهَا.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رُؤَسَاؤُهَا فِي وَسَطِهَا أُسُودٌ زَائِرَةٌ. قُضَاتُهَا ذِئَابُ مَسَاءٍ لَا يُبْقُونَ شَيْئًا إِلَى ٱلصَّبَاحِ.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أَنْبِيَاؤُهَا مُتَفَاخِرُونَ أَهْلُ غُدْرَاتٍ. كَهَنَتُهَا نَجَّسُوا ٱلْقُدْسَ، خَالَفُوا ٱلشَّرِيعَةَ.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اَلرَّبُّ عَادِلٌ فِي وَسَطِهَا لَا يَفْعَلُ ظُلْمًا. غَدَاةً غَدَاةً يُبْرِزُ حُكْمَهُ إِلَى ٱلنُّورِ. لَا يَتَعَذَّرُ. أَمَّا ٱلظَّالِمُ فَلَا يَعْرِفُ ٱلْخِزْيَ.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«قَطَعْتُ أُمَمًا، خَرَّبْتُ شُرُفَاتِهِمْ، أَقْفَرْتُ أَسْوَاقَهُمْ بِلَا عَابِرٍ. دُمِّرَتْ مُدُنُهُمْ بِلَا إِنْسَانٍ، بِغَيْرِ سَاكِنٍ.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فَقُلْتُ: إِنَّكِ لِتَخْشَيْنَنِي، تَقْبَلِينَ ٱلتَّأْدِيبَ. فَلَا يَنْقَطِعُ مَسْكَنُهَا حَسَبَ كُلِّ مَا عَيَّنْتُهُ عَلَيْهَا. لَكِنْ بَكَّرُوا وَأَفْسَدُوا جَمِيعَ أَعْمَالِهِمْ.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«لِذَلِكَ فَٱنْتَظِرُونِي، يَقُولُ ٱلرَّبُّ، إِلَى يَوْمِ أَقُومُ إِلَى ٱلسَّلْبِ، لِأَنَّ حُكْمِي هُوَ بِجَمْعِ ٱلْأُمَمِ وَحَشْرِ ٱلْمَمَالِكِ، لِأَصُبَّ عَلَيْهِمْ سَخَطِي، كُلَّ حُمُوِّ غَضَبِي. لِأَنَّهُ بِنَارِ غَيْرَتِي تُؤْكَلُ كُلُّ ٱلْأَرْضِ.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لِأَنِّي حِينَئِذٍ أُحَوِّلُ ٱلشُّعُوبَ إِلَى شَفَةٍ نَقِيَّةٍ، لِيَدْعُوا كُلُّهُمْ بِٱسْمِ ٱلرَّبِّ، لِيَعْبُدُوهُ بِكَتِفٍ وَاحِدَةٍ.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مِنْ عَبْرِ أَنْهَارِ كُوشٍ ٱلْمُتَضَرِّعُونَ إِلَيَّ، مُتَبَدِّدِيَّ، يُقَدِّمُونَ تَقْدِمَتِي.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فِي ذَلِكَ ٱلْيَوْمِ لَا تَخْزَيْنَ مِنْ كُلِّ أَعْمَالِكِ ٱلَّتِي تَعَدَّيْتِ بِهَا عَلَيَّ. لِأَنِّي حِينَئِذٍ أَنْزِعُ مِنْ وَسَطِكِ مُبْتَهِجِي كِبْرِيَائِكِ، وَلَنْ تَعُودِي بَعْدُ إِلَى ٱلتَّكَبُّرِ فِي جَبَلِ قُدْسِي.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وَأُبْقِي فِي وَسَطِكِ شَعْبًا بَائِسًا وَمِسْكِينًا، فَيَتَوَكَّلُونَ عَلَى ٱسْمِ ٱلرَّبِّ.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بَقِيَّةُ إِسْرَائِيلَ لَا يَفْعَلُونَ إِثْمًا، وَلَا يَتَكَلَّمُونَ بِٱلْكَذِبِ، وَلَا يُوجَدُ فِي أَفْوَاهِهِمْ لِسَانُ غِشٍّ، لِأَنَّهُمْ يَرْعَوْنَ وَيَرْبُضُونَ وَلَا مُخِيفَ».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تَرَنَّمِي يَا ٱبْنَةَ صِهْيَوْنَ! ٱهْتُفْ يَا إِسْرَائِيلُ! ٱفْرَحِي وَٱبْتَهِجِي بِكُلِّ قَلْبِكِ يَا ٱبْنَةَ أُورُشَلِيمَ!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قَدْ نَزَعَ ٱلرَّبُّ ٱلْأَقْضِيَةَ عَلَيْكِ، أَزَالَ عَدُوَّكِ. مَلِكُ إِسْرَائِيلَ ٱلرَّبُّ فِي وَسَطِكِ. لَا تَنْظُرِينَ بَعْدُ شَرًّا.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فِي ذَلِكَ ٱلْيَوْمِ يُقَالُ لِأُورُشَلِيمَ: «لَا تَخَافِي يَا صِهْيَوْنُ. لَا تَرْتَخِ يَدَاكِ.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ٱلرَّبُّ إِلَهُكِ فِي وَسَطِكِ جَبَّارٌ. يُخَلِّصُ. يَبْتَهِجُ بِكِ فَرَحًا. يَسْكُتُ فِي مَحَبَّتِهِ. يَبْتَهِجُ بِكِ بِتَرَنُّمٍ».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«أَجْمَعُ ٱلْمَحْزُونِينَ عَلَى ٱلْمَوْسِمِ. كَانُوا مِنْكِ. حَامِلِينَ عَلَيْهَا ٱلْعَارَ.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هَأَنَذَا فِي ذَلِكَ ٱلْيَوْمِ أُعَامِلُ كُلَّ مُذَلِّلِيكِ، وَأُخَلِّصُ ٱلظَّالِعَةَ، وَأَجْمَعُ ٱلْمَنْفِيَّةَ، وَأَجْعَلُهُمْ تَسْبِيحَةً وَٱسْمًا فِي كُلِّ أَرْضِ خِزْيِهِمْ،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فِي ٱلْوَقْتِ ٱلَّذِي فِيهِ آتِي بِكُمْ وَفِي وَقْتِ جَمْعِي إِيَّاكُمْ. لِأَنِّي أُصَيِّرُكُمُ ٱسْمًا وَتَسْبِيحَةً فِي شُعُوبِ ٱلْأَرْضِ كُلِّهَا، حِينَ أَرُدُّ مَسْبِيِّيكُمْ قُدَّامَ أَعْيُنِكُمْ، قَالَ ٱلرَّبُّ».</w:t>
      </w:r>
    </w:p>
    <w:sectPr w:rsidR="00443E2A" w:rsidRPr="00443E2A" w:rsidSect="007E084E">
      <w:rtlGutter/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ar_AE" w:eastAsia="en-US" w:bidi="ar_AE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Non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