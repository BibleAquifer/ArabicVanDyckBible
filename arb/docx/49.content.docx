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Resource: Arabic Van Dyck Bible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b/>
          <w:lang w:val="ar_AE" w:bidi="ar_AE"/>
        </w:rPr>
        <w:t>Arabic Van Dyck Bible</w:t>
      </w:r>
      <w:r>
        <w:rPr>
          <w:lang w:val="ar_AE" w:bidi="ar_AE"/>
        </w:rPr>
        <w:t xml:space="preserve"> (Arabic) is based on: </w:t>
      </w:r>
      <w:r>
        <w:rPr>
          <w:lang w:val="ar_AE" w:bidi="ar_AE"/>
        </w:rPr>
        <w:t>Van Dyck Bible</w:t>
      </w:r>
      <w:r>
        <w:rPr>
          <w:lang w:val="ar_AE" w:bidi="ar_AE"/>
        </w:rPr>
        <w:t xml:space="preserve">, </w:t>
      </w:r>
      <w:hyperlink r:id="rId13">
        <w:r>
          <w:rPr>
            <w:lang w:val="ar_AE" w:bidi="ar_AE"/>
          </w:rPr>
          <w:rPr>
            <w:color w:val="0000EE"/>
            <w:u w:val="single"/>
          </w:rPr>
          <w:t>Public Domain</w:t>
        </w:r>
      </w:hyperlink>
      <w:r>
        <w:rPr>
          <w:lang w:val="ar_AE" w:bidi="ar_AE"/>
        </w:rPr>
        <w:t xml:space="preserve">, None, which is licensed under a </w:t>
      </w:r>
      <w:hyperlink r:id="rId14">
        <w:r>
          <w:rPr>
            <w:lang w:val="ar_AE" w:bidi="ar_AE"/>
          </w:rPr>
          <w:rPr>
            <w:color w:val="0000EE"/>
            <w:u w:val="single"/>
          </w:rPr>
          <w:t>Public Domain CC0</w:t>
        </w:r>
      </w:hyperlink>
      <w:r>
        <w:rPr>
          <w:lang w:val="ar_AE" w:bidi="ar_AE"/>
        </w:rPr>
        <w:t>.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lang w:val="ar_AE" w:bidi="ar_AE"/>
        </w:rPr>
        <w:t>This PDF version is provided under the same license.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pStyle w:val="Heading1"/>
        <w:bidi/>
      </w:pPr>
      <w:r>
        <w:rPr>
          <w:lang w:val="ar_AE" w:bidi="ar_AE"/>
        </w:rPr>
        <w:t>Arabic Van Dyck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lang w:val="ar_AE" w:bidi="ar_AE"/>
        </w:rPr>
        <w:t xml:space="preserve"> 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Ephesians 1:1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</w:t>
      </w:r>
      <w:r>
        <w:rPr>
          <w:lang w:val="ar_AE" w:bidi="ar_AE"/>
        </w:rPr>
        <w:t xml:space="preserve"> بُولُسُ، رَسُولُ يَسُوعَ ٱلْمَسِيحِ بِمَشِيئَةِ ٱللهِ، إِلَى ٱلْقِدِّيسِينَ ٱلَّذِينَ فِي أَفَسُسَ، وَٱلْمُؤْمِنِينَ فِي ٱلْمَسِيحِ يَسُوعَ: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</w:t>
      </w:r>
      <w:r>
        <w:rPr>
          <w:lang w:val="ar_AE" w:bidi="ar_AE"/>
        </w:rPr>
        <w:t xml:space="preserve"> نِعْمَةٌ لَكُمْ وَسَلَامٌ مِنَ ٱللهِ أَبِينَا وَٱلرَّبِّ يَسُوعَ ٱلْمَسِيحِ.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</w:t>
      </w:r>
      <w:r>
        <w:rPr>
          <w:lang w:val="ar_AE" w:bidi="ar_AE"/>
        </w:rPr>
        <w:t xml:space="preserve"> مُبَارَكٌ ٱللهُ أَبُو رَبِّنَا يَسُوعَ ٱلْمَسِيحِ، ٱلَّذِي بَارَكَنَا بِكُلِّ بَرَكَةٍ رُوحِيَّةٍ فِي ٱلسَّمَاوِيَّاتِ فِي ٱلْمَسِيحِ،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4</w:t>
      </w:r>
      <w:r>
        <w:rPr>
          <w:lang w:val="ar_AE" w:bidi="ar_AE"/>
        </w:rPr>
        <w:t xml:space="preserve"> كَمَا ٱخْتَارَنَا فِيهِ قَبْلَ تَأْسِيسِ ٱلْعَالَمِ، لِنَكُونَ قِدِّيسِينَ وَبِلَا لَوْمٍ قُدَّامَهُ فِي ٱلْمَحَبَّةِ،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5</w:t>
      </w:r>
      <w:r>
        <w:rPr>
          <w:lang w:val="ar_AE" w:bidi="ar_AE"/>
        </w:rPr>
        <w:t xml:space="preserve"> إِذْ سَبَقَ فَعَيَّنَنَا لِلتَّبَنِّي بِيَسُوعَ ٱلْمَسِيحِ لِنَفْسِهِ، حَسَبَ مَسَرَّةِ مَشِيئَتِهِ،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6</w:t>
      </w:r>
      <w:r>
        <w:rPr>
          <w:lang w:val="ar_AE" w:bidi="ar_AE"/>
        </w:rPr>
        <w:t xml:space="preserve"> لِمَدْحِ مَجْدِ نِعْمَتِهِ ٱلَّتِي أَنْعَمَ بِهَا عَلَيْنَا فِي ٱلْمَحْبُوبِ.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7</w:t>
      </w:r>
      <w:r>
        <w:rPr>
          <w:lang w:val="ar_AE" w:bidi="ar_AE"/>
        </w:rPr>
        <w:t xml:space="preserve"> ٱلَّذِي فِيهِ لَنَا ٱلْفِدَاءُ بِدَمِهِ، غُفْرَانُ ٱلْخَطَايَا، حَسَبَ غِنَى نِعْمَتِهِ،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8</w:t>
      </w:r>
      <w:r>
        <w:rPr>
          <w:lang w:val="ar_AE" w:bidi="ar_AE"/>
        </w:rPr>
        <w:t xml:space="preserve"> ٱلَّتِي أَجْزَلَهَا لَنَا بِكُلِّ حِكْمَةٍ وَفِطْنَةٍ،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9</w:t>
      </w:r>
      <w:r>
        <w:rPr>
          <w:lang w:val="ar_AE" w:bidi="ar_AE"/>
        </w:rPr>
        <w:t xml:space="preserve"> إِذْ عَرَّفَنَا بِسِرِّ مَشِيئَتِهِ، حَسَبَ مَسَرَّتِهِ ٱلَّتِي قَصَدَهَا فِي نَفْسِهِ،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10</w:t>
      </w:r>
      <w:r>
        <w:rPr>
          <w:lang w:val="ar_AE" w:bidi="ar_AE"/>
        </w:rPr>
        <w:t xml:space="preserve"> لِتَدْبِيرِ مِلْءِ ٱلْأَزْمِنَةِ، لِيَجْمَعَ كُلَّ شَيْءٍ فِي ٱلْمَسِيحِ، مَا فِي ٱلسَّمَاوَاتِ وَمَا عَلَى ٱلْأَرْضِ، فِي ذَاكَ.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11</w:t>
      </w:r>
      <w:r>
        <w:rPr>
          <w:lang w:val="ar_AE" w:bidi="ar_AE"/>
        </w:rPr>
        <w:t xml:space="preserve"> ٱلَّذِي فِيهِ أَيْضًا نِلْنَا نَصِيبًا، مُعَيَّنِينَ سَابِقًا حَسَبَ قَصْدِ ٱلَّذِي يَعْمَلُ كُلَّ شَيْءٍ حَسَبَ رَأْيِ مَشِيئَتِهِ،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12</w:t>
      </w:r>
      <w:r>
        <w:rPr>
          <w:lang w:val="ar_AE" w:bidi="ar_AE"/>
        </w:rPr>
        <w:t xml:space="preserve"> لِنَكُونَ لِمَدْحِ مَجْدِهِ، نَحْنُ ٱلَّذِينَ قَدْ سَبَقَ رَجَاؤُنَا فِي ٱلْمَسِيحِ.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13</w:t>
      </w:r>
      <w:r>
        <w:rPr>
          <w:lang w:val="ar_AE" w:bidi="ar_AE"/>
        </w:rPr>
        <w:t xml:space="preserve"> ٱلَّذِي فِيهِ أَيْضًا أَنْتُمْ، إِذْ سَمِعْتُمْ كَلِمَةَ ٱلْحَقِّ، إِنْجِيلَ خَلَاصِكُمُ، ٱلَّذِي فِيهِ أَيْضًا إِذْ آمَنْتُمْ خُتِمْتُمْ بِرُوحِ ٱلْمَوْعِدِ ٱلْقُدُّوسِ،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14</w:t>
      </w:r>
      <w:r>
        <w:rPr>
          <w:lang w:val="ar_AE" w:bidi="ar_AE"/>
        </w:rPr>
        <w:t xml:space="preserve"> ٱلَّذِي هُوَ عُرْبُونُ مِيرَاثِنَا، لِفِدَاءِ ٱلْمُقْتَنَى، لِمَدْحِ مَجْدِهِ.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15</w:t>
      </w:r>
      <w:r>
        <w:rPr>
          <w:lang w:val="ar_AE" w:bidi="ar_AE"/>
        </w:rPr>
        <w:t xml:space="preserve"> لِذَلِكَ أَنَا أَيْضًا إِذْ قَدْ سَمِعْتُ بِإِيمَانِكُمْ بِٱلرَّبِّ يَسُوعَ، وَمَحَبَّتِكُمْ نَحْوَ جَمِيعِ ٱلْقِدِّيسِينَ،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16</w:t>
      </w:r>
      <w:r>
        <w:rPr>
          <w:lang w:val="ar_AE" w:bidi="ar_AE"/>
        </w:rPr>
        <w:t xml:space="preserve"> لَا أَزَالُ شَاكِرًا لِأَجْلِكُمْ، ذَاكِرًا إِيَّاكُمْ فِي صَلَوَاتِي،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17</w:t>
      </w:r>
      <w:r>
        <w:rPr>
          <w:lang w:val="ar_AE" w:bidi="ar_AE"/>
        </w:rPr>
        <w:t xml:space="preserve"> كَيْ يُعْطِيَكُمْ إِلَهُ رَبِّنَا يَسُوعَ ٱلْمَسِيحِ، أَبُو ٱلْمَجْدِ، رُوحَ ٱلْحِكْمَةِ وَٱلْإِعْلَانِ فِي مَعْرِفَتِهِ،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18</w:t>
      </w:r>
      <w:r>
        <w:rPr>
          <w:lang w:val="ar_AE" w:bidi="ar_AE"/>
        </w:rPr>
        <w:t xml:space="preserve"> مُسْتَنِيرَةً عُيُونُ أَذْهَانِكُمْ، لِتَعْلَمُوا مَا هُوَ رَجَاءُ دَعْوَتِهِ، وَمَا هُوَ غِنَى مَجْدِ مِيرَاثِهِ فِي ٱلْقِدِّيسِينَ،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19</w:t>
      </w:r>
      <w:r>
        <w:rPr>
          <w:lang w:val="ar_AE" w:bidi="ar_AE"/>
        </w:rPr>
        <w:t xml:space="preserve"> وَمَا هِيَ عَظَمَةُ قُدْرَتِهِ ٱلْفَائِقَةُ نَحْوَنَا نَحْنُ ٱلْمُؤْمِنِينَ، حَسَبَ عَمَلِ شِدَّةِ قُوَّتِهِ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20</w:t>
      </w:r>
      <w:r>
        <w:rPr>
          <w:lang w:val="ar_AE" w:bidi="ar_AE"/>
        </w:rPr>
        <w:t xml:space="preserve"> ٱلَّذِي عَمِلَهُ فِي ٱلْمَسِيحِ، إِذْ أَقَامَهُ مِنَ ٱلْأَمْوَاتِ، وَأَجْلَسَهُ عَنْ يَمِينِهِ فِي ٱلسَّمَاوِيَّاتِ،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21</w:t>
      </w:r>
      <w:r>
        <w:rPr>
          <w:lang w:val="ar_AE" w:bidi="ar_AE"/>
        </w:rPr>
        <w:t xml:space="preserve"> فَوْقَ كُلِّ رِيَاسَةٍ وَسُلْطَانٍ وَقُوَّةٍ وَسِيَادَةٍ، وَكُلِّ ٱسْمٍ يُسَمَّى لَيْسَ فِي هَذَا ٱلدَّهْرِ فَقَطْ بَلْ فِي ٱلْمُسْتَقْبَلِ أَيْضًا،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22</w:t>
      </w:r>
      <w:r>
        <w:rPr>
          <w:lang w:val="ar_AE" w:bidi="ar_AE"/>
        </w:rPr>
        <w:t xml:space="preserve"> وَأَخْضَعَ كُلَّ شَيْءٍ تَحْتَ قَدَمَيْهِ، وَإِيَّاهُ جَعَلَ رَأْسًا فَوْقَ كُلِّ شَيْءٍ لِلْكَنِيسَةِ،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23</w:t>
      </w:r>
      <w:r>
        <w:rPr>
          <w:lang w:val="ar_AE" w:bidi="ar_AE"/>
        </w:rPr>
        <w:t xml:space="preserve"> ٱلَّتِي هِيَ جَسَدُهُ، مِلْءُ ٱلَّذِي يَمْلَأُ ٱلْكُلَّ فِي ٱلْكُلِّ.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Ephesians 2:1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</w:t>
      </w:r>
      <w:r>
        <w:rPr>
          <w:lang w:val="ar_AE" w:bidi="ar_AE"/>
        </w:rPr>
        <w:t xml:space="preserve"> وَأَنْتُمْ إِذْ كُنْتُمْ أَمْوَاتًا بِٱلذُّنُوبِ وَٱلْخَطَايَا،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</w:t>
      </w:r>
      <w:r>
        <w:rPr>
          <w:lang w:val="ar_AE" w:bidi="ar_AE"/>
        </w:rPr>
        <w:t xml:space="preserve"> ٱلَّتِي سَلَكْتُمْ فِيهَا قَبْلًا حَسَبَ دَهْرِ هَذَا ٱلْعَالَمِ، حَسَبَ رَئِيسِ سُلْطَانِ ٱلْهَوَاءِ، ٱلرُّوحِ ٱلَّذِي يَعْمَلُ ٱلْآنَ فِي أَبْنَاءِ ٱلْمَعْصِيَةِ،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</w:t>
      </w:r>
      <w:r>
        <w:rPr>
          <w:lang w:val="ar_AE" w:bidi="ar_AE"/>
        </w:rPr>
        <w:t xml:space="preserve"> ٱلَّذِينَ نَحْنُ أَيْضًا جَمِيعًا تَصَرَّفْنَا قَبْلًا بَيْنَهُمْ فِي شَهَوَاتِ جَسَدِنَا، عَامِلِينَ مَشِيئَاتِ ٱلْجَسَدِ وَٱلْأَفْكَارِ، وَكُنَّا بِٱلطَّبِيعَةِ أَبْنَاءَ ٱلْغَضَبِ كَٱلْبَاقِينَ أَيْضًا،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4</w:t>
      </w:r>
      <w:r>
        <w:rPr>
          <w:lang w:val="ar_AE" w:bidi="ar_AE"/>
        </w:rPr>
        <w:t xml:space="preserve"> ٱللهُ ٱلَّذِي هُوَ غَنِيٌّ فِي ٱلرَّحْمَةِ، مِنْ أَجْلِ مَحَبَّتِهِ ٱلْكَثِيرَةِ ٱلَّتِي أَحَبَّنَا بِهَا،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5</w:t>
      </w:r>
      <w:r>
        <w:rPr>
          <w:lang w:val="ar_AE" w:bidi="ar_AE"/>
        </w:rPr>
        <w:t xml:space="preserve"> وَنَحْنُ أَمْوَاتٌ بِٱلْخَطَايَا أَحْيَانَا مَعَ ٱلْمَسِيحِ - بِٱلنِّعْمَةِ أَنْتُمْ مُخَلَّصُونَ -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6</w:t>
      </w:r>
      <w:r>
        <w:rPr>
          <w:lang w:val="ar_AE" w:bidi="ar_AE"/>
        </w:rPr>
        <w:t xml:space="preserve"> وَأَقَامَنَا مَعَهُ، وَأَجْلَسَنَا مَعَهُ فِي ٱلسَّمَاوِيَّاتِ فِي ٱلْمَسِيحِ يَسُوعَ،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7</w:t>
      </w:r>
      <w:r>
        <w:rPr>
          <w:lang w:val="ar_AE" w:bidi="ar_AE"/>
        </w:rPr>
        <w:t xml:space="preserve"> لِيُظْهِرَ فِي ٱلدُّهُورِ ٱلْآتِيَةِ غِنَى نِعْمَتِهِ ٱلْفَائِقَ، بِٱللُّطْفِ عَلَيْنَا فِي ٱلْمَسِيحِ يَسُوعَ.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8</w:t>
      </w:r>
      <w:r>
        <w:rPr>
          <w:lang w:val="ar_AE" w:bidi="ar_AE"/>
        </w:rPr>
        <w:t xml:space="preserve"> لِأَنَّكُمْ بِٱلنِّعْمَةِ مُخَلَّصُونَ، بِٱلْإِيمَانِ، وَذَلِكَ لَيْسَ مِنْكُمْ. هُوَ عَطِيَّةُ ٱللهِ.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9</w:t>
      </w:r>
      <w:r>
        <w:rPr>
          <w:lang w:val="ar_AE" w:bidi="ar_AE"/>
        </w:rPr>
        <w:t xml:space="preserve"> لَيْسَ مِنْ أَعْمَالٍ كَيْلَا يَفْتَخِرَ أَحَدٌ.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10</w:t>
      </w:r>
      <w:r>
        <w:rPr>
          <w:lang w:val="ar_AE" w:bidi="ar_AE"/>
        </w:rPr>
        <w:t xml:space="preserve"> لِأَنَّنَا نَحْنُ عَمَلُهُ، مَخْلُوقِينَ فِي ٱلْمَسِيحِ يَسُوعَ لِأَعْمَالٍ صَالِحَةٍ، قَدْ سَبَقَ ٱللهُ فَأَعَدَّهَا لِكَيْ نَسْلُكَ فِيهَا.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11</w:t>
      </w:r>
      <w:r>
        <w:rPr>
          <w:lang w:val="ar_AE" w:bidi="ar_AE"/>
        </w:rPr>
        <w:t xml:space="preserve"> لِذَلِكَ ٱذْكُرُوا أَنَّكُمْ أَنْتُمُ ٱلْأُمَمُ قَبْلًا فِي ٱلْجَسَدِ، ٱلْمَدْعُوِّينَ غُرْلَةً مِنَ ٱلْمَدْعُوِّ خِتَانًا مَصْنُوعًا بِٱلْيَدِ فِي ٱلْجَسَدِ،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12</w:t>
      </w:r>
      <w:r>
        <w:rPr>
          <w:lang w:val="ar_AE" w:bidi="ar_AE"/>
        </w:rPr>
        <w:t xml:space="preserve"> أَنَّكُمْ كُنْتُمْ فِي ذَلِكَ ٱلْوَقْتِ بِدُونِ مَسِيحٍ، أَجْنَبِيِّينَ عَنْ رَعَوِيَّةِ إِسْرَائِيلَ، وَغُرَبَاءَ عَنْ عُهُودِ ٱلْمَوْعِدِ، لَا رَجَاءَ لَكُمْ، وَبِلَا إِلَهٍ فِي ٱلْعَالَمِ.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13</w:t>
      </w:r>
      <w:r>
        <w:rPr>
          <w:lang w:val="ar_AE" w:bidi="ar_AE"/>
        </w:rPr>
        <w:t xml:space="preserve"> وَلَكِنِ ٱلْآنَ فِي ٱلْمَسِيحِ يَسُوعَ، أَنْتُمُ ٱلَّذِينَ كُنْتُمْ قَبْلًا بَعِيدِينَ، صِرْتُمْ قَرِيبِينَ بِدَمِ ٱلْمَسِيحِ.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14</w:t>
      </w:r>
      <w:r>
        <w:rPr>
          <w:lang w:val="ar_AE" w:bidi="ar_AE"/>
        </w:rPr>
        <w:t xml:space="preserve"> لِأَنَّهُ هُوَ سَلَامُنَا، ٱلَّذِي جَعَلَ ٱلِٱثْنَيْنِ وَاحِدًا، وَنَقَضَ حَائِطَ ٱلسِّيَاجِ ٱلْمُتَوَسِّطَ،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15</w:t>
      </w:r>
      <w:r>
        <w:rPr>
          <w:lang w:val="ar_AE" w:bidi="ar_AE"/>
        </w:rPr>
        <w:t xml:space="preserve"> أَيِ ٱلْعَدَاوَةَ. مُبْطِلًا بِجَسَدِهِ نَامُوسَ ٱلْوَصَايَا فِي فَرَائِضَ، لِكَيْ يَخْلُقَ ٱلِٱثْنَيْنِ فِي نَفْسِهِ إِنْسَانًا وَاحِدًا جَدِيدًا، صَانِعًا سَلَامًا،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16</w:t>
      </w:r>
      <w:r>
        <w:rPr>
          <w:lang w:val="ar_AE" w:bidi="ar_AE"/>
        </w:rPr>
        <w:t xml:space="preserve"> وَيُصَالِحَ ٱلِٱثْنَيْنِ فِي جَسَدٍ وَاحِدٍ مَعَ ٱللهِ بِٱلصَّلِيبِ، قَاتِلًا ٱلْعَدَاوَةَ بِهِ.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17</w:t>
      </w:r>
      <w:r>
        <w:rPr>
          <w:lang w:val="ar_AE" w:bidi="ar_AE"/>
        </w:rPr>
        <w:t xml:space="preserve"> فَجَاءَ وَبَشَّرَكُمْ بِسَلَامٍ، أَنْتُمُ ٱلْبَعِيدِينَ وَٱلْقَرِيبِينَ.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18</w:t>
      </w:r>
      <w:r>
        <w:rPr>
          <w:lang w:val="ar_AE" w:bidi="ar_AE"/>
        </w:rPr>
        <w:t xml:space="preserve"> لِأَنَّ بِهِ لَنَا كِلَيْنَا قُدُومًا فِي رُوحٍ وَاحِدٍ إِلَى ٱلْآبِ.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19</w:t>
      </w:r>
      <w:r>
        <w:rPr>
          <w:lang w:val="ar_AE" w:bidi="ar_AE"/>
        </w:rPr>
        <w:t xml:space="preserve"> فَلَسْتُمْ إِذًا بَعْدُ غُرَبَاءَ وَنُزُلًا، بَلْ رَعِيَّةٌ مَعَ ٱلْقِدِّيسِينَ وَأَهْلِ بَيْتِ ٱللهِ،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20</w:t>
      </w:r>
      <w:r>
        <w:rPr>
          <w:lang w:val="ar_AE" w:bidi="ar_AE"/>
        </w:rPr>
        <w:t xml:space="preserve"> مَبْنِيِّينَ عَلَى أَسَاسِ ٱلرُّسُلِ وَٱلْأَنْبِيَاءِ، وَيَسُوعُ ٱلْمَسِيحُ نَفْسُهُ حَجَرُ ٱلزَّاوِيَةِ،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21</w:t>
      </w:r>
      <w:r>
        <w:rPr>
          <w:lang w:val="ar_AE" w:bidi="ar_AE"/>
        </w:rPr>
        <w:t xml:space="preserve"> ٱلَّذِي فِيهِ كُلُّ ٱلْبِنَاءِ مُرَكَّبًا مَعًا، يَنْمُو هَيْكَلًا مُقَدَّسًا فِي ٱلرَّبِّ.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22</w:t>
      </w:r>
      <w:r>
        <w:rPr>
          <w:lang w:val="ar_AE" w:bidi="ar_AE"/>
        </w:rPr>
        <w:t xml:space="preserve"> ٱلَّذِي فِيهِ أَنْتُمْ أَيْضًا مَبْنِيُّونَ مَعًا، مَسْكَنًا لِلهِ فِي ٱلرُّوحِ.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Ephesians 3:1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</w:t>
      </w:r>
      <w:r>
        <w:rPr>
          <w:lang w:val="ar_AE" w:bidi="ar_AE"/>
        </w:rPr>
        <w:t xml:space="preserve"> بِسَبَبِ هَذَا أَنَا بُولُسُ، أَسِيرُ ٱلْمَسِيحِ يَسُوعَ لِأَجْلِكُمْ أَيُّهَا ٱلْأُمَمُ،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</w:t>
      </w:r>
      <w:r>
        <w:rPr>
          <w:lang w:val="ar_AE" w:bidi="ar_AE"/>
        </w:rPr>
        <w:t xml:space="preserve"> إِنْ كُنْتُمْ قَدْ سَمِعْتُمْ بِتَدْبِيرِ نِعْمَةِ ٱللهِ ٱلْمُعْطَاةِ لِي لِأَجْلِكُمْ.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</w:t>
      </w:r>
      <w:r>
        <w:rPr>
          <w:lang w:val="ar_AE" w:bidi="ar_AE"/>
        </w:rPr>
        <w:t xml:space="preserve"> أَنَّهُ بِإِعْلَانٍ عَرَّفَنِي بِٱلسِّرِّ. كَمَا سَبَقْتُ فَكَتَبْتُ بِٱلْإِيجَازِ.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4</w:t>
      </w:r>
      <w:r>
        <w:rPr>
          <w:lang w:val="ar_AE" w:bidi="ar_AE"/>
        </w:rPr>
        <w:t xml:space="preserve"> ٱلَّذِي بِحَسَبِهِ حِينَمَا تَقْرَأُونَهُ، تَقْدِرُونَ أَنْ تَفْهَمُوا دِرَايَتِي بِسِرِّ ٱلْمَسِيحِ.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5</w:t>
      </w:r>
      <w:r>
        <w:rPr>
          <w:lang w:val="ar_AE" w:bidi="ar_AE"/>
        </w:rPr>
        <w:t xml:space="preserve"> ٱلَّذِي فِي أَجْيَالٍ أُخَرَ لَمْ يُعَرَّفْ بِهِ بَنُو ٱلْبَشَرِ، كَمَا قَدْ أُعْلِنَ ٱلْآنَ لِرُسُلِهِ ٱلْقِدِّيسِينَ وَأَنْبِيَائِهِ بِٱلرُّوحِ: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6</w:t>
      </w:r>
      <w:r>
        <w:rPr>
          <w:lang w:val="ar_AE" w:bidi="ar_AE"/>
        </w:rPr>
        <w:t xml:space="preserve"> أَنَّ ٱلْأُمَمَ شُرَكَاءُ فِي ٱلْمِيرَاثِ وَٱلْجَسَدِ وَنَوَالِ مَوْعِدِهِ فِي ٱلْمَسِيحِ بِٱلْإِنْجِيلِ.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7</w:t>
      </w:r>
      <w:r>
        <w:rPr>
          <w:lang w:val="ar_AE" w:bidi="ar_AE"/>
        </w:rPr>
        <w:t xml:space="preserve"> ٱلَّذِي صِرْتُ أَنَا خَادِمًا لَهُ حَسَبَ مَوْهِبَةِ نِعْمَةِ ٱللهِ ٱلْمُعْطَاةِ لِي حَسَبَ فِعْلِ قُوَّتِهِ.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8</w:t>
      </w:r>
      <w:r>
        <w:rPr>
          <w:lang w:val="ar_AE" w:bidi="ar_AE"/>
        </w:rPr>
        <w:t xml:space="preserve"> لِي أَنَا أَصْغَرَ جَمِيعِ ٱلْقِدِّيسِينَ، أُعْطِيَتْ هَذِهِ ٱلنِّعْمَةُ، أَنْ أُبَشِّرَ بَيْنَ ٱلْأُمَمِ بِغِنَى ٱلْمَسِيحِ ٱلَّذِي لَا يُسْتَقْصَى،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9</w:t>
      </w:r>
      <w:r>
        <w:rPr>
          <w:lang w:val="ar_AE" w:bidi="ar_AE"/>
        </w:rPr>
        <w:t xml:space="preserve"> وَأُنِيرَ ٱلْجَمِيعَ فِي مَا هُوَ شَرِكَةُ ٱلسِّرِّ ٱلْمَكْتُومِ مُنْذُ ٱلدُّهُورِ فِي ٱللهِ خَالِقِ ٱلْجَمِيعِ بِيَسُوعَ ٱلْمَسِيحِ.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10</w:t>
      </w:r>
      <w:r>
        <w:rPr>
          <w:lang w:val="ar_AE" w:bidi="ar_AE"/>
        </w:rPr>
        <w:t xml:space="preserve"> لِكَيْ يُعَرَّفَ ٱلْآنَ عِنْدَ ٱلرُّؤَسَاءِ وَٱلسَّلَاطِينِ فِي ٱلسَّمَاوِيَّاتِ، بِوَاسِطَةِ ٱلْكَنِيسَةِ، بِحِكْمَةِ ٱللهِ ٱلْمُتَنَوِّعَةِ،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11</w:t>
      </w:r>
      <w:r>
        <w:rPr>
          <w:lang w:val="ar_AE" w:bidi="ar_AE"/>
        </w:rPr>
        <w:t xml:space="preserve"> حَسَبَ قَصْدِ ٱلدُّهُورِ ٱلَّذِي صَنَعَهُ فِي ٱلْمَسِيحِ يَسُوعَ رَبِّنَا.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12</w:t>
      </w:r>
      <w:r>
        <w:rPr>
          <w:lang w:val="ar_AE" w:bidi="ar_AE"/>
        </w:rPr>
        <w:t xml:space="preserve"> ٱلَّذِي بِهِ لَنَا جَرَاءَةٌ وَقُدُومٌ بِإِيمَانِهِ عَنْ ثِقَةٍ.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13</w:t>
      </w:r>
      <w:r>
        <w:rPr>
          <w:lang w:val="ar_AE" w:bidi="ar_AE"/>
        </w:rPr>
        <w:t xml:space="preserve"> لِذَلِكَ أَطْلُبُ أَنْ لَا تَكِلُّوا فِي شَدَائِدِي لِأَجْلِكُمُ ٱلَّتِي هِيَ مَجْدُكُمْ.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14</w:t>
      </w:r>
      <w:r>
        <w:rPr>
          <w:lang w:val="ar_AE" w:bidi="ar_AE"/>
        </w:rPr>
        <w:t xml:space="preserve"> بِسَبَبِ هَذَا أَحْنِي رُكْبَتَيَّ لَدَى أَبِي رَبِّنَا يَسُوعَ ٱلْمَسِيحِ،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15</w:t>
      </w:r>
      <w:r>
        <w:rPr>
          <w:lang w:val="ar_AE" w:bidi="ar_AE"/>
        </w:rPr>
        <w:t xml:space="preserve"> ٱلَّذِي مِنْهُ تُسَمَّى كُلُّ عَشِيرَةٍ فِي ٱلسَّمَاوَاتِ وَعَلَى ٱلْأَرْضِ.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16</w:t>
      </w:r>
      <w:r>
        <w:rPr>
          <w:lang w:val="ar_AE" w:bidi="ar_AE"/>
        </w:rPr>
        <w:t xml:space="preserve"> لِكَيْ يُعْطِيَكُمْ بِحَسَبِ غِنَى مَجْدِهِ، أَنْ تَتَأَيَّدُوا بِٱلْقُوَّةِ بِرُوحِهِ فِي ٱلْإِنْسَانِ ٱلْبَاطِنِ،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17</w:t>
      </w:r>
      <w:r>
        <w:rPr>
          <w:lang w:val="ar_AE" w:bidi="ar_AE"/>
        </w:rPr>
        <w:t xml:space="preserve"> لِيَحِلَّ ٱلْمَسِيحُ بِٱلْإِيمَانِ فِي قُلُوبِكُمْ،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18</w:t>
      </w:r>
      <w:r>
        <w:rPr>
          <w:lang w:val="ar_AE" w:bidi="ar_AE"/>
        </w:rPr>
        <w:t xml:space="preserve"> وَأَنْتُمْ مُتَأَصِّلُونَ وَمُتَأَسِّسُونَ فِي ٱلْمَحَبَّةِ، حَتَّى تَسْتَطِيعُوا أَنْ تُدْرِكُوا مَعَ جَمِيعِ ٱلْقِدِّيسِينَ، مَا هُوَ ٱلْعَرْضُ وَٱلطُّولُ وَٱلْعُمْقُ وَٱلْعُلْوُ،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19</w:t>
      </w:r>
      <w:r>
        <w:rPr>
          <w:lang w:val="ar_AE" w:bidi="ar_AE"/>
        </w:rPr>
        <w:t xml:space="preserve"> وَتَعْرِفُوا مَحَبَّةَ ٱلْمَسِيحِ ٱلْفَائِقَةَ ٱلْمَعْرِفَةِ، لِكَيْ تَمْتَلِئُوا إِلَى كُلِّ مِلْءِ ٱللهِ.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20</w:t>
      </w:r>
      <w:r>
        <w:rPr>
          <w:lang w:val="ar_AE" w:bidi="ar_AE"/>
        </w:rPr>
        <w:t xml:space="preserve"> وَٱلْقَادِرُ أَنْ يَفْعَلَ فَوْقَ كُلِّ شَيْءٍ، أَكْثَرَ جِدًّا مِمَّا نَطْلُبُ أَوْ نَفْتَكِرُ، بِحَسَبِ ٱلْقُوَّةِ ٱلَّتِي تَعْمَلُ فِينَا،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21</w:t>
      </w:r>
      <w:r>
        <w:rPr>
          <w:lang w:val="ar_AE" w:bidi="ar_AE"/>
        </w:rPr>
        <w:t xml:space="preserve"> لَهُ ٱلْمَجْدُ فِي ٱلْكَنِيسَةِ فِي ٱلْمَسِيحِ يَسُوعَ إِلَى جَمِيعِ أَجْيَالِ دَهْرِ ٱلدُّهُورِ. آمِينَ.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Ephesians 4:1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</w:t>
      </w:r>
      <w:r>
        <w:rPr>
          <w:lang w:val="ar_AE" w:bidi="ar_AE"/>
        </w:rPr>
        <w:t xml:space="preserve"> فَأَطْلُبُ إِلَيْكُمْ، أَنَا ٱلْأَسِيرَ فِي ٱلرَّبِّ: أَنْ تَسْلُكُوا كَمَا يَحِقُّ لِلدَّعْوَةِ ٱلَّتِي دُعِيتُمْ بِهَا.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</w:t>
      </w:r>
      <w:r>
        <w:rPr>
          <w:lang w:val="ar_AE" w:bidi="ar_AE"/>
        </w:rPr>
        <w:t xml:space="preserve"> بِكُلِّ تَوَاضُعٍ وَوَدَاعَةٍ وَبِطُولِ أَنَاةٍ، مُحْتَمِلِينَ بَعْضُكُمْ بَعْضًا فِي ٱلْمَحَبَّةِ.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</w:t>
      </w:r>
      <w:r>
        <w:rPr>
          <w:lang w:val="ar_AE" w:bidi="ar_AE"/>
        </w:rPr>
        <w:t xml:space="preserve"> مُجْتَهِدِينَ أَنْ تَحْفَظُوا وَحْدَانِيَّةَ ٱلرُّوحِ بِرِبَاطِ ٱلسَّلَامِ.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4</w:t>
      </w:r>
      <w:r>
        <w:rPr>
          <w:lang w:val="ar_AE" w:bidi="ar_AE"/>
        </w:rPr>
        <w:t xml:space="preserve"> جَسَدٌ وَاحِدٌ، وَرُوحٌ وَاحِدٌ، كَمَا دُعِيتُمْ أَيْضًا فِي رَجَاءِ دَعْوَتِكُمُ ٱلْوَاحِدِ.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5</w:t>
      </w:r>
      <w:r>
        <w:rPr>
          <w:lang w:val="ar_AE" w:bidi="ar_AE"/>
        </w:rPr>
        <w:t xml:space="preserve"> رَبٌّ وَاحِدٌ، إِيمَانٌ وَاحِدٌ، مَعْمُودِيَّةٌ وَاحِدَةٌ،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6</w:t>
      </w:r>
      <w:r>
        <w:rPr>
          <w:lang w:val="ar_AE" w:bidi="ar_AE"/>
        </w:rPr>
        <w:t xml:space="preserve"> إِلَهٌ وَآبٌ وَاحِدٌ لِلْكُلِّ، ٱلَّذِي عَلَى ٱلْكُلِّ وَبِٱلْكُلِّ وَفِي كُلِّكُمْ.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7</w:t>
      </w:r>
      <w:r>
        <w:rPr>
          <w:lang w:val="ar_AE" w:bidi="ar_AE"/>
        </w:rPr>
        <w:t xml:space="preserve"> وَلَكِنْ لِكُلِّ وَاحِدٍ مِنَّا أُعْطِيَتِ ٱلنِّعْمَةُ حَسَبَ قِيَاسِ هِبَةِ ٱلْمَسِيحِ.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8</w:t>
      </w:r>
      <w:r>
        <w:rPr>
          <w:lang w:val="ar_AE" w:bidi="ar_AE"/>
        </w:rPr>
        <w:t xml:space="preserve"> لِذَلِكَ يَقُولُ: «إِذْ صَعِدَ إِلَى ٱلْعَلَاءِ سَبَى سَبْيًا وَأَعْطَى ٱلنَّاسَ عَطَايَا».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9</w:t>
      </w:r>
      <w:r>
        <w:rPr>
          <w:lang w:val="ar_AE" w:bidi="ar_AE"/>
        </w:rPr>
        <w:t xml:space="preserve"> وَأَمَّا أَنَّهُ «صَعِدَ»، فَمَا هُوَ إِلَّا إِنَّهُ نَزَلَ أَيْضًا أَوَّلًا إِلَى أَقْسَامِ ٱلْأَرْضِ ٱلسُّفْلَى.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10</w:t>
      </w:r>
      <w:r>
        <w:rPr>
          <w:lang w:val="ar_AE" w:bidi="ar_AE"/>
        </w:rPr>
        <w:t xml:space="preserve"> اَلَّذِي نَزَلَ هُوَ ٱلَّذِي صَعِدَ أَيْضًا فَوْقَ جَمِيعِ ٱلسَّمَاوَاتِ، لِكَيْ يَمْلَأَ ٱلْكُلَّ.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11</w:t>
      </w:r>
      <w:r>
        <w:rPr>
          <w:lang w:val="ar_AE" w:bidi="ar_AE"/>
        </w:rPr>
        <w:t xml:space="preserve"> وَهُوَ أَعْطَى ٱلْبَعْضَ أَنْ يَكُونُوا رُسُلًا، وَٱلْبَعْضَ أَنْبِيَاءَ، وَٱلْبَعْضَ مُبَشِّرِينَ، وَٱلْبَعْضَ رُعَاةً وَمُعَلِّمِينَ،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12</w:t>
      </w:r>
      <w:r>
        <w:rPr>
          <w:lang w:val="ar_AE" w:bidi="ar_AE"/>
        </w:rPr>
        <w:t xml:space="preserve"> لِأَجْلِ تَكْمِيلِ ٱلْقِدِّيسِينَ لِعَمَلِ ٱلْخِدْمَةِ، لِبُنْيَانِ جَسَدِ ٱلْمَسِيحِ،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13</w:t>
      </w:r>
      <w:r>
        <w:rPr>
          <w:lang w:val="ar_AE" w:bidi="ar_AE"/>
        </w:rPr>
        <w:t xml:space="preserve"> إِلَى أَنْ نَنْتَهِيَ جَمِيعُنَا إِلَى وَحْدَانِيَّةِ ٱلْإِيمَانِ وَمَعْرِفَةِ ٱبْنِ ٱللهِ. إِلَى إِنْسَانٍ كَامِلٍ. إِلَى قِيَاسِ قَامَةِ مِلْءِ ٱلْمَسِيحِ.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14</w:t>
      </w:r>
      <w:r>
        <w:rPr>
          <w:lang w:val="ar_AE" w:bidi="ar_AE"/>
        </w:rPr>
        <w:t xml:space="preserve"> كَيْ لَا نَكُونَ فِي مَا بَعْدُ أَطْفَالًا مُضْطَرِبِينَ وَمَحْمُولِينَ بِكُلِّ رِيحِ تَعْلِيمٍ، بِحِيلَةِ ٱلنَّاسِ، بِمَكْرٍ إِلَى مَكِيدَةِ ٱلضَّلَالِ.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15</w:t>
      </w:r>
      <w:r>
        <w:rPr>
          <w:lang w:val="ar_AE" w:bidi="ar_AE"/>
        </w:rPr>
        <w:t xml:space="preserve"> بَلْ صَادِقِينَ فِي ٱلْمَحَبَّةِ، نَنْمُو فِي كُلِّ شَيْءٍ إِلَى ذَاكَ ٱلَّذِي هُوَ ٱلرَّأْسُ: ٱلْمَسِيحُ،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16</w:t>
      </w:r>
      <w:r>
        <w:rPr>
          <w:lang w:val="ar_AE" w:bidi="ar_AE"/>
        </w:rPr>
        <w:t xml:space="preserve"> ٱلَّذِي مِنْهُ كُلُّ ٱلْجَسَدِ مُرَكَّبًا مَعًا، وَمُقْتَرِنًا بِمُؤَازَرَةِ كُلِّ مَفْصِلٍ، حَسَبَ عَمَلٍ، عَلَى قِيَاسِ كُلِّ جُزْءٍ، يُحَصِّلُ نُمُوَّ ٱلْجَسَدِ لِبُنْيَانِهِ فِي ٱلْمَحَبَّةِ.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17</w:t>
      </w:r>
      <w:r>
        <w:rPr>
          <w:lang w:val="ar_AE" w:bidi="ar_AE"/>
        </w:rPr>
        <w:t xml:space="preserve"> فَأَقُولُ هَذَا وَأَشْهَدُ فِي ٱلرَّبِّ: أَنْ لَا تَسْلُكُوا فِي مَا بَعْدُ كَمَا يَسْلُكُ سَائِرُ ٱلْأُمَمِ أَيْضًا بِبُطْلِ ذِهْنِهِمْ،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18</w:t>
      </w:r>
      <w:r>
        <w:rPr>
          <w:lang w:val="ar_AE" w:bidi="ar_AE"/>
        </w:rPr>
        <w:t xml:space="preserve"> إِذْ هُمْ مُظْلِمُو ٱلْفِكْرِ، وَمُتَجَنِّبُونَ عَنْ حَيَاةِ ٱللهِ لِسَبَبِ ٱلْجَهْلِ ٱلَّذِي فِيهِمْ بِسَبَبِ غِلَاظَةِ قُلُوبِهِمْ.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19</w:t>
      </w:r>
      <w:r>
        <w:rPr>
          <w:lang w:val="ar_AE" w:bidi="ar_AE"/>
        </w:rPr>
        <w:t xml:space="preserve"> اَلَّذِينَ -إِذْ هُمْ قَدْ فَقَدُوا ٱلْحِسَّ- أَسْلَمُوا نُفُوسَهُمْ لِلدَّعَارَةِ لِيَعْمَلُوا كُلَّ نَجَاسَةٍ فِي ٱلطَّمَعِ.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20</w:t>
      </w:r>
      <w:r>
        <w:rPr>
          <w:lang w:val="ar_AE" w:bidi="ar_AE"/>
        </w:rPr>
        <w:t xml:space="preserve"> وَأَمَّا أَنْتُمْ فَلَمْ تَتَعَلَّمُوا ٱلْمَسِيحَ هَكَذَا،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21</w:t>
      </w:r>
      <w:r>
        <w:rPr>
          <w:lang w:val="ar_AE" w:bidi="ar_AE"/>
        </w:rPr>
        <w:t xml:space="preserve"> إِنْ كُنْتُمْ قَدْ سَمِعْتُمُوهُ وَعُلِّمْتُمْ فِيهِ كَمَا هُوَ حَقٌّ فِي يَسُوعَ،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22</w:t>
      </w:r>
      <w:r>
        <w:rPr>
          <w:lang w:val="ar_AE" w:bidi="ar_AE"/>
        </w:rPr>
        <w:t xml:space="preserve"> أَنْ تَخْلَعُوا مِنْ جِهَةِ ٱلتَّصَرُّفِ ٱلسَّابِقِ ٱلْإِنْسَانَ ٱلْعَتِيقَ ٱلْفَاسِدَ بِحَسَبِ شَهَوَاتِ ٱلْغُرُورِ،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23</w:t>
      </w:r>
      <w:r>
        <w:rPr>
          <w:lang w:val="ar_AE" w:bidi="ar_AE"/>
        </w:rPr>
        <w:t xml:space="preserve"> وَتَتَجَدَّدُوا بِرُوحِ ذِهْنِكُمْ،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24</w:t>
      </w:r>
      <w:r>
        <w:rPr>
          <w:lang w:val="ar_AE" w:bidi="ar_AE"/>
        </w:rPr>
        <w:t xml:space="preserve"> وَتَلْبَسُوا ٱلْإِنْسَانَ ٱلْجَدِيدَ ٱلْمَخْلُوقَ بِحَسَبِ ٱللهِ فِي ٱلْبِرِّ وَقَدَاسَةِ ٱلْحَقِّ.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25</w:t>
      </w:r>
      <w:r>
        <w:rPr>
          <w:lang w:val="ar_AE" w:bidi="ar_AE"/>
        </w:rPr>
        <w:t xml:space="preserve"> لِذَلِكَ ٱطْرَحُوا عَنْكُمُ ٱلْكَذِبَ، وَتَكَلَّمُوا بِٱلصِّدْقِ كُلُّ وَاحِدٍ مَعَ قَرِيبِهِ، لِأَنَّنَا بَعْضَنَا أَعْضَاءُ ٱلْبَعْضِ.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26</w:t>
      </w:r>
      <w:r>
        <w:rPr>
          <w:lang w:val="ar_AE" w:bidi="ar_AE"/>
        </w:rPr>
        <w:t xml:space="preserve"> اِغْضَبُوا وَلَا تُخْطِئُوا. لَا تَغْرُبِ ٱلشَّمْسُ عَلَى غَيْظِكُمْ،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27</w:t>
      </w:r>
      <w:r>
        <w:rPr>
          <w:lang w:val="ar_AE" w:bidi="ar_AE"/>
        </w:rPr>
        <w:t xml:space="preserve"> وَلَا تُعْطُوا إِبْلِيسَ مَكَانًا.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28</w:t>
      </w:r>
      <w:r>
        <w:rPr>
          <w:lang w:val="ar_AE" w:bidi="ar_AE"/>
        </w:rPr>
        <w:t xml:space="preserve"> لَا يَسْرِقِ ٱلسَّارِقُ فِي مَا بَعْدُ، بَلْ بِٱلْحَرِيِّ يَتْعَبُ عَامِلًا ٱلصَّالِحَ بِيَدَيْهِ، لِيَكُونَ لَهُ أَنْ يُعْطِيَ مَنْ لَهُ ٱحْتِيَاجٌ.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29</w:t>
      </w:r>
      <w:r>
        <w:rPr>
          <w:lang w:val="ar_AE" w:bidi="ar_AE"/>
        </w:rPr>
        <w:t xml:space="preserve"> لَا تَخْرُجْ كَلِمَةٌ رَدِيَّةٌ مِنْ أَفْوَاهِكُمْ، بَلْ كُلُّ مَا كَانَ صَالِحًا لِلْبُنْيَانِ حَسَبَ ٱلْحَاجَةِ، كَيْ يُعْطِيَ نِعْمَةً لِلسَّامِعِينَ.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30</w:t>
      </w:r>
      <w:r>
        <w:rPr>
          <w:lang w:val="ar_AE" w:bidi="ar_AE"/>
        </w:rPr>
        <w:t xml:space="preserve"> وَلَا تُحْزِنُوا رُوحَ ٱللهِ ٱلْقُدُّوسَ ٱلَّذِي بِهِ خُتِمْتُمْ لِيَوْمِ ٱلْفِدَاءِ.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31</w:t>
      </w:r>
      <w:r>
        <w:rPr>
          <w:lang w:val="ar_AE" w:bidi="ar_AE"/>
        </w:rPr>
        <w:t xml:space="preserve"> لِيُرْفَعْ مِنْ بَيْنِكُمْ كُلُّ مَرَارَةٍ وَسَخَطٍ وَغَضَبٍ وَصِيَاحٍ وَتَجْدِيفٍ مَعَ كُلِّ خُبْثٍ.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32</w:t>
      </w:r>
      <w:r>
        <w:rPr>
          <w:lang w:val="ar_AE" w:bidi="ar_AE"/>
        </w:rPr>
        <w:t xml:space="preserve"> وَكُونُوا لُطَفَاءَ بَعْضُكُمْ نَحْوَ بَعْضٍ، شَفُوقِينَ، مُتَسَامِحِينَ كَمَا سَامَحَكُمُ ٱللهُ أَيْضًا فِي ٱلْمَسِيحِ.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Ephesians 5:1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</w:t>
      </w:r>
      <w:r>
        <w:rPr>
          <w:lang w:val="ar_AE" w:bidi="ar_AE"/>
        </w:rPr>
        <w:t xml:space="preserve"> فَكُونُوا مُتَمَثِّلِينَ بِٱللهِ كَأَوْلَادٍ أَحِبَّاءَ،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</w:t>
      </w:r>
      <w:r>
        <w:rPr>
          <w:lang w:val="ar_AE" w:bidi="ar_AE"/>
        </w:rPr>
        <w:t xml:space="preserve"> وَٱسْلُكُوا فِي ٱلْمَحَبَّةِ كَمَا أَحَبَّنَا ٱلْمَسِيحُ أَيْضًا وَأَسْلَمَ نَفْسَهُ لِأَجْلِنَا، قُرْبَانًا وَذَبِيحَةً لِلهِ رَائِحَةً طَيِّبَةً.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</w:t>
      </w:r>
      <w:r>
        <w:rPr>
          <w:lang w:val="ar_AE" w:bidi="ar_AE"/>
        </w:rPr>
        <w:t xml:space="preserve"> وَأَمَّا ٱلزِّنَا وَكُلُّ نَجَاسَةٍ أَوْ طَمَعٍ فَلَا يُسَمَّ بَيْنَكُمْ كَمَا يَلِيقُ بِقِدِّيسِينَ،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4</w:t>
      </w:r>
      <w:r>
        <w:rPr>
          <w:lang w:val="ar_AE" w:bidi="ar_AE"/>
        </w:rPr>
        <w:t xml:space="preserve"> وَلَا ٱلْقَبَاحَةُ وَلَا كَلَامُ ٱلسَّفَاهَةِ وَٱلْهَزْلُ ٱلَّتِي لَا تَلِيقُ، بَلْ بِٱلْحَرِيِّ ٱلشُّكْرُ.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5</w:t>
      </w:r>
      <w:r>
        <w:rPr>
          <w:lang w:val="ar_AE" w:bidi="ar_AE"/>
        </w:rPr>
        <w:t xml:space="preserve"> فَإِنَّكُمْ تَعْلَمُونَ هَذَا: أَنَّ كُلَّ زَانٍ أَوْ نَجِسٍ أَوْ طَمَّاعٍ -ٱلَّذِي هُوَ عَابِدٌ لِلْأَوْثَانِ- لَيْسَ لَهُ مِيرَاثٌ فِي مَلَكُوتِ ٱلْمَسِيحِ وَٱللهِ.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6</w:t>
      </w:r>
      <w:r>
        <w:rPr>
          <w:lang w:val="ar_AE" w:bidi="ar_AE"/>
        </w:rPr>
        <w:t xml:space="preserve"> لَا يَغُرَّكُمْ أَحَدٌ بِكَلَامٍ بَاطِلٍ، لِأَنَّهُ بِسَبَبِ هَذِهِ ٱلْأُمُورِ يَأْتِي غَضَبُ ٱللهِ عَلَى أَبْنَاءِ ٱلْمَعْصِيَةِ.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7</w:t>
      </w:r>
      <w:r>
        <w:rPr>
          <w:lang w:val="ar_AE" w:bidi="ar_AE"/>
        </w:rPr>
        <w:t xml:space="preserve"> فَلَا تَكُونُوا شُرَكَاءَهُمْ.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8</w:t>
      </w:r>
      <w:r>
        <w:rPr>
          <w:lang w:val="ar_AE" w:bidi="ar_AE"/>
        </w:rPr>
        <w:t xml:space="preserve"> لِأَنَّكُمْ كُنْتُمْ قَبْلًا ظُلْمَةً، وَأَمَّا ٱلْآنَ فَنُورٌ فِي ٱلرَّبِّ. ٱسْلُكُوا كَأَوْلَادِ نُورٍ.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9</w:t>
      </w:r>
      <w:r>
        <w:rPr>
          <w:lang w:val="ar_AE" w:bidi="ar_AE"/>
        </w:rPr>
        <w:t xml:space="preserve"> لِأَنَّ ثَمَرَ ٱلرُّوحِ هُوَ فِي كُلِّ صَلَاحٍ وَبِرٍّ وَحَقٍّ.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10</w:t>
      </w:r>
      <w:r>
        <w:rPr>
          <w:lang w:val="ar_AE" w:bidi="ar_AE"/>
        </w:rPr>
        <w:t xml:space="preserve"> مُخْتَبِرِينَ مَا هُوَ مَرْضِيٌّ عِنْدَ ٱلرَّبِّ.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11</w:t>
      </w:r>
      <w:r>
        <w:rPr>
          <w:lang w:val="ar_AE" w:bidi="ar_AE"/>
        </w:rPr>
        <w:t xml:space="preserve"> وَلَا تَشْتَرِكُوا فِي أَعْمَالِ ٱلظُّلْمَةِ غَيْرِ ٱلْمُثْمِرَةِ بَلْ بِٱلْحَرِيِّ وَبِّخُوهَا.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12</w:t>
      </w:r>
      <w:r>
        <w:rPr>
          <w:lang w:val="ar_AE" w:bidi="ar_AE"/>
        </w:rPr>
        <w:t xml:space="preserve"> لِأَنَّ ٱلْأُمُورَ ٱلْحَادِثَةَ مِنْهُمْ سِرًّا، ذِكْرُهَا أَيْضًا قَبِيحٌ.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13</w:t>
      </w:r>
      <w:r>
        <w:rPr>
          <w:lang w:val="ar_AE" w:bidi="ar_AE"/>
        </w:rPr>
        <w:t xml:space="preserve"> وَلَكِنَّ ٱلْكُلَّ إِذَا تَوَبَّخَ يُظْهَرُ بِٱلنُّورِ. لِأَنَّ كُلَّ مَا أُظْهِرَ فَهُوَ نُورٌ.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14</w:t>
      </w:r>
      <w:r>
        <w:rPr>
          <w:lang w:val="ar_AE" w:bidi="ar_AE"/>
        </w:rPr>
        <w:t xml:space="preserve"> لِذَلِكَ يَقُولُ: «ٱسْتَيْقِظْ أَيُّهَا ٱلنَّائِمُ وَقُمْ مِنَ ٱلْأَمْوَاتِ فَيُضِيءَ لَكَ ٱلْمَسِيحُ».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15</w:t>
      </w:r>
      <w:r>
        <w:rPr>
          <w:lang w:val="ar_AE" w:bidi="ar_AE"/>
        </w:rPr>
        <w:t xml:space="preserve"> فَٱنْظُرُوا كَيْفَ تَسْلُكُونَ بِٱلتَّدْقِيقِ، لَا كَجُهَلَاءَ بَلْ كَحُكَمَاءَ،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16</w:t>
      </w:r>
      <w:r>
        <w:rPr>
          <w:lang w:val="ar_AE" w:bidi="ar_AE"/>
        </w:rPr>
        <w:t xml:space="preserve"> مُفْتَدِينَ ٱلْوَقْتَ لِأَنَّ ٱلْأَيَّامَ شِرِّيرَةٌ.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17</w:t>
      </w:r>
      <w:r>
        <w:rPr>
          <w:lang w:val="ar_AE" w:bidi="ar_AE"/>
        </w:rPr>
        <w:t xml:space="preserve"> مِنْ أَجْلِ ذَلِكَ لَا تَكُونُوا أَغْبِيَاءَ بَلْ فَاهِمِينَ مَا هِيَ مَشِيئَةُ ٱلرَّبِّ.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18</w:t>
      </w:r>
      <w:r>
        <w:rPr>
          <w:lang w:val="ar_AE" w:bidi="ar_AE"/>
        </w:rPr>
        <w:t xml:space="preserve"> وَلَا تَسْكَرُوا بِٱلْخَمْرِ ٱلَّذِي فِيهِ ٱلْخَلَاعَةُ، بَلِ ٱمْتَلِئُوا بِٱلرُّوحِ،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19</w:t>
      </w:r>
      <w:r>
        <w:rPr>
          <w:lang w:val="ar_AE" w:bidi="ar_AE"/>
        </w:rPr>
        <w:t xml:space="preserve"> مُكَلِّمِينَ بَعْضُكُمْ بَعْضًا بِمَزَامِيرَ وَتَسَابِيحَ وَأَغَانِيَّ رُوحِيَّةٍ، مُتَرَنِّمِينَ وَمُرَتِّلِينَ فِي قُلُوبِكُمْ لِلرَّبِّ.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20</w:t>
      </w:r>
      <w:r>
        <w:rPr>
          <w:lang w:val="ar_AE" w:bidi="ar_AE"/>
        </w:rPr>
        <w:t xml:space="preserve"> شَاكِرِينَ كُلَّ حِينٍ عَلَى كُلِّ شَيْءٍ فِي ٱسْمِ رَبِّنَا يَسُوعَ ٱلْمَسِيحِ، لِلهِ وَٱلْآبِ.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21</w:t>
      </w:r>
      <w:r>
        <w:rPr>
          <w:lang w:val="ar_AE" w:bidi="ar_AE"/>
        </w:rPr>
        <w:t xml:space="preserve"> خَاضِعِينَ بَعْضُكُمْ لِبَعْضٍ فِي خَوْفِ ٱللهِ.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22</w:t>
      </w:r>
      <w:r>
        <w:rPr>
          <w:lang w:val="ar_AE" w:bidi="ar_AE"/>
        </w:rPr>
        <w:t xml:space="preserve"> أَيُّهَا ٱلنِّسَاءُ، ٱخْضَعْنَ لِرِجَالِكُنَّ كَمَا لِلرَّبِّ،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23</w:t>
      </w:r>
      <w:r>
        <w:rPr>
          <w:lang w:val="ar_AE" w:bidi="ar_AE"/>
        </w:rPr>
        <w:t xml:space="preserve"> لِأَنَّ ٱلرَّجُلَ هُوَ رَأْسُ ٱلْمَرْأَةِ كَمَا أَنَّ ٱلْمَسِيحَ أَيْضًا رَأْسُ ٱلْكَنِيسَةِ، وَهُوَ مُخَلِّصُ ٱلْجَسَدِ.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24</w:t>
      </w:r>
      <w:r>
        <w:rPr>
          <w:lang w:val="ar_AE" w:bidi="ar_AE"/>
        </w:rPr>
        <w:t xml:space="preserve"> وَلَكِنْ كَمَا تَخْضَعُ ٱلْكَنِيسَةُ لِلْمَسِيحِ، كَذَلِكَ ٱلنِّسَاءُ لِرِجَالِهِنَّ فِي كُلِّ شَيْءٍ.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25</w:t>
      </w:r>
      <w:r>
        <w:rPr>
          <w:lang w:val="ar_AE" w:bidi="ar_AE"/>
        </w:rPr>
        <w:t xml:space="preserve"> أَيُّهَا ٱلرِّجَالُ، أَحِبُّوا نِسَاءَكُمْ كَمَا أَحَبَّ ٱلْمَسِيحُ أَيْضًا ٱلْكَنِيسَةَ وَأَسْلَمَ نَفْسَهُ لِأَجْلِهَا،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26</w:t>
      </w:r>
      <w:r>
        <w:rPr>
          <w:lang w:val="ar_AE" w:bidi="ar_AE"/>
        </w:rPr>
        <w:t xml:space="preserve"> لِكَيْ يُقَدِّسَهَا، مُطَهِّرًا إِيَّاهَا بِغَسْلِ ٱلْمَاءِ بِٱلْكَلِمَةِ،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27</w:t>
      </w:r>
      <w:r>
        <w:rPr>
          <w:lang w:val="ar_AE" w:bidi="ar_AE"/>
        </w:rPr>
        <w:t xml:space="preserve"> لِكَيْ يُحْضِرَهَا لِنَفْسِهِ كَنِيسَةً مَجِيدَةً، لَا دَنَسَ فِيهَا وَلَا غَضْنَ أَوْ شَيْءٌ مِنْ مِثْلِ ذَلِكَ، بَلْ تَكُونُ مُقَدَّسَةً وَبِلَا عَيْبٍ.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28</w:t>
      </w:r>
      <w:r>
        <w:rPr>
          <w:lang w:val="ar_AE" w:bidi="ar_AE"/>
        </w:rPr>
        <w:t xml:space="preserve"> كَذَلِكَ يَجِبُ عَلَى ٱلرِّجَالِ أَنْ يُحِبُّوا نِسَاءَهُمْ كَأَجْسَادِهِمْ. مَنْ يُحِبُّ ٱمْرَأَتَهُ يُحِبُّ نَفْسَهُ.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29</w:t>
      </w:r>
      <w:r>
        <w:rPr>
          <w:lang w:val="ar_AE" w:bidi="ar_AE"/>
        </w:rPr>
        <w:t xml:space="preserve"> فَإِنَّهُ لَمْ يُبْغِضْ أَحَدٌ جَسَدَهُ قَطُّ، بَلْ يَقُوتُهُ وَيُرَبِّيهِ، كَمَا ٱلرَّبُّ أَيْضًا لِلْكَنِيسَةِ.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30</w:t>
      </w:r>
      <w:r>
        <w:rPr>
          <w:lang w:val="ar_AE" w:bidi="ar_AE"/>
        </w:rPr>
        <w:t xml:space="preserve"> لِأَنَّنَا أَعْضَاءُ جِسْمِهِ، مِنْ لَحْمِهِ وَمِنْ عِظَامِهِ.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31</w:t>
      </w:r>
      <w:r>
        <w:rPr>
          <w:lang w:val="ar_AE" w:bidi="ar_AE"/>
        </w:rPr>
        <w:t xml:space="preserve"> «مِنْ أَجْلِ هَذَا يَتْرُكُ ٱلرَّجُلُ أَبَاهُ وَأُمَّهُ وَيَلْتَصِقُ بِٱمْرَأَتِهِ، وَيَكُونُ ٱلِٱثْنَانِ جَسَدًا وَاحِدًا».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32</w:t>
      </w:r>
      <w:r>
        <w:rPr>
          <w:lang w:val="ar_AE" w:bidi="ar_AE"/>
        </w:rPr>
        <w:t xml:space="preserve"> هَذَا ٱلسِّرُّ عَظِيمٌ، وَلَكِنَّنِي أَنَا أَقُولُ مِنْ نَحْوِ ٱلْمَسِيحِ وَٱلْكَنِيسَةِ.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33</w:t>
      </w:r>
      <w:r>
        <w:rPr>
          <w:lang w:val="ar_AE" w:bidi="ar_AE"/>
        </w:rPr>
        <w:t xml:space="preserve"> وَأَمَّا أَنْتُمُ ٱلْأَفْرَادُ، فَلْيُحِبَّ كُلُّ وَاحِدٍ ٱمْرَأَتَهُ هَكَذَا كَنَفْسِهِ، وَأَمَّا ٱلْمَرْأَةُ فَلْتَهَبْ رَجُلَهَا.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Ephesians 6:1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</w:t>
      </w:r>
      <w:r>
        <w:rPr>
          <w:lang w:val="ar_AE" w:bidi="ar_AE"/>
        </w:rPr>
        <w:t xml:space="preserve"> أَيُّهَا ٱلْأَوْلَادُ، أَطِيعُوا وَالِدِيكُمْ فِي ٱلرَّبِّ لِأَنَّ هَذَا حَقٌّ.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</w:t>
      </w:r>
      <w:r>
        <w:rPr>
          <w:lang w:val="ar_AE" w:bidi="ar_AE"/>
        </w:rPr>
        <w:t xml:space="preserve"> «أَكْرِمْ أَبَاكَ وَأُمَّكَ»، ٱلَّتِي هِيَ أَوَّلُ وَصِيَّةٍ بِوَعْدٍ،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</w:t>
      </w:r>
      <w:r>
        <w:rPr>
          <w:lang w:val="ar_AE" w:bidi="ar_AE"/>
        </w:rPr>
        <w:t xml:space="preserve"> «لِكَيْ يَكُونَ لَكُمْ خَيْرٌ، وَتَكُونُوا طِوَالَ ٱلْأَعْمَارِ عَلَى ٱلْأَرْضِ».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4</w:t>
      </w:r>
      <w:r>
        <w:rPr>
          <w:lang w:val="ar_AE" w:bidi="ar_AE"/>
        </w:rPr>
        <w:t xml:space="preserve"> وَأَنْتُمْ أَيُّهَا ٱلْآبَاءُ، لَا تُغِيظُوا أَوْلَادَكُمْ، بَلْ رَبُّوهُمْ بِتَأْدِيبِ ٱلرَّبِّ وَإِنْذَارِهِ.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5</w:t>
      </w:r>
      <w:r>
        <w:rPr>
          <w:lang w:val="ar_AE" w:bidi="ar_AE"/>
        </w:rPr>
        <w:t xml:space="preserve"> أَيُّهَا ٱلْعَبِيدُ، أَطِيعُوا سَادَتَكُمْ حَسَبَ ٱلْجَسَدِ بِخَوْفٍ وَرِعْدَةٍ، فِي بَسَاطَةِ قُلُوبِكُمْ كَمَا لِلْمَسِيحِ،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6</w:t>
      </w:r>
      <w:r>
        <w:rPr>
          <w:lang w:val="ar_AE" w:bidi="ar_AE"/>
        </w:rPr>
        <w:t xml:space="preserve"> لَا بِخِدْمَةِ ٱلْعَيْنِ كَمَنْ يُرْضِي ٱلنَّاسَ، بَلْ كَعَبِيدِ ٱلْمَسِيحِ، عَامِلِينَ مَشِيئَةَ ٱللهِ مِنَ ٱلْقَلْبِ،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7</w:t>
      </w:r>
      <w:r>
        <w:rPr>
          <w:lang w:val="ar_AE" w:bidi="ar_AE"/>
        </w:rPr>
        <w:t xml:space="preserve"> خَادِمِينَ بِنِيَّةٍ صَالِحَةٍ كَمَا لِلرَّبِّ، لَيْسَ لِلنَّاسِ.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8</w:t>
      </w:r>
      <w:r>
        <w:rPr>
          <w:lang w:val="ar_AE" w:bidi="ar_AE"/>
        </w:rPr>
        <w:t xml:space="preserve"> عَالِمِينَ أَنْ مَهْمَا عَمِلَ كُلُّ وَاحِدٍ مِنَ ٱلْخَيْرِ فَذَلِكَ يَنَالُهُ مِنَ ٱلرَّبِّ، عَبْدًا كَانَ أَمْ حُرًّا.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9</w:t>
      </w:r>
      <w:r>
        <w:rPr>
          <w:lang w:val="ar_AE" w:bidi="ar_AE"/>
        </w:rPr>
        <w:t xml:space="preserve"> وَأَنْتُمْ أَيُّهَا ٱلسَّادَةُ، ٱفْعَلُوا لَهُمْ هَذِهِ ٱلْأُمُورَ، تَارِكِينَ ٱلتَّهْدِيدَ، عَالِمِينَ أَنَّ سَيِّدَكُمْ أَنْتُمْ أَيْضًا فِي ٱلسَّمَاوَاتِ، وَلَيْسَ عِنْدَهُ مُحَابَاةٌ.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10</w:t>
      </w:r>
      <w:r>
        <w:rPr>
          <w:lang w:val="ar_AE" w:bidi="ar_AE"/>
        </w:rPr>
        <w:t xml:space="preserve"> أَخِيرًا يَا إِخْوَتِي، تَقَوَّوْا فِي ٱلرَّبِّ وَفِي شِدَّةِ قُوَّتِهِ.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11</w:t>
      </w:r>
      <w:r>
        <w:rPr>
          <w:lang w:val="ar_AE" w:bidi="ar_AE"/>
        </w:rPr>
        <w:t xml:space="preserve"> ٱلْبَسُوا سِلَاحَ ٱللهِ ٱلْكَامِلَ لِكَيْ تَقْدِرُوا أَنْ تَثْبُتُوا ضِدَّ مَكَايِدِ إِبْلِيسَ.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12</w:t>
      </w:r>
      <w:r>
        <w:rPr>
          <w:lang w:val="ar_AE" w:bidi="ar_AE"/>
        </w:rPr>
        <w:t xml:space="preserve"> فَإِنَّ مُصَارَعَتَنَا لَيْسَتْ مَعَ دَمٍ وَلَحْمٍ، بَلْ مَعَ ٱلرُّؤَسَاءِ، مَعَ ٱلسَّلَاطِينِ، مَعَ وُلَاةِ ٱلْعَالَمِ عَلَى ظُلْمَةِ هَذَا ٱلدَّهْرِ، مَعَ أَجْنَادِ ٱلشَّرِّ ٱلرُّوحِيَّةِ فِي ٱلسَّمَاوِيَّاتِ.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13</w:t>
      </w:r>
      <w:r>
        <w:rPr>
          <w:lang w:val="ar_AE" w:bidi="ar_AE"/>
        </w:rPr>
        <w:t xml:space="preserve"> مِنْ أَجْلِ ذَلِكَ ٱحْمِلُوا سِلَاحَ ٱللهِ ٱلْكَامِلَ لِكَيْ تَقْدِرُوا أَنْ تُقَاوِمُوا فِي ٱلْيَوْمِ ٱلشِّرِّيرِ، وَبَعْدَ أَنْ تُتَمِّمُوا كُلَّ شَيْءٍ أَنْ تَثْبُتُوا.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14</w:t>
      </w:r>
      <w:r>
        <w:rPr>
          <w:lang w:val="ar_AE" w:bidi="ar_AE"/>
        </w:rPr>
        <w:t xml:space="preserve"> فَٱثْبُتُوا مُمَنْطِقِينَ أَحْقَاءَكُمْ بِٱلْحَقِّ، وَلَابِسِينَ دِرْعَ ٱلْبِرِّ،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15</w:t>
      </w:r>
      <w:r>
        <w:rPr>
          <w:lang w:val="ar_AE" w:bidi="ar_AE"/>
        </w:rPr>
        <w:t xml:space="preserve"> وَحَاذِينَ أَرْجُلَكُمْ بِٱسْتِعْدَادِ إِنْجِيلِ ٱلسَّلَامِ.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16</w:t>
      </w:r>
      <w:r>
        <w:rPr>
          <w:lang w:val="ar_AE" w:bidi="ar_AE"/>
        </w:rPr>
        <w:t xml:space="preserve"> حَامِلِينَ فَوْقَ ٱلْكُلِّ تُرْسَ ٱلْإِيمَانِ، ٱلَّذِي بِهِ تَقْدِرُونَ أَنْ تُطْفِئُوا جَمِيعَ سِهَامِ ٱلشِّرِّيرِ ٱلْمُلْتَهِبَةِ.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17</w:t>
      </w:r>
      <w:r>
        <w:rPr>
          <w:lang w:val="ar_AE" w:bidi="ar_AE"/>
        </w:rPr>
        <w:t xml:space="preserve"> وَخُذُوا خُوذَةَ ٱلْخَلَاصِ، وَسَيْفَ ٱلرُّوحِ ٱلَّذِي هُوَ كَلِمَةُ ٱللهِ.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18</w:t>
      </w:r>
      <w:r>
        <w:rPr>
          <w:lang w:val="ar_AE" w:bidi="ar_AE"/>
        </w:rPr>
        <w:t xml:space="preserve"> مُصَلِّينَ بِكُلِّ صَلَاةٍ وَطِلْبَةٍ كُلَّ وَقْتٍ فِي ٱلرُّوحِ، وَسَاهِرِينَ لِهَذَا بِعَيْنِهِ بِكُلِّ مُواظَبَةٍ وَطِلْبَةٍ، لِأَجْلِ جَمِيعِ ٱلْقِدِّيسِينَ،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19</w:t>
      </w:r>
      <w:r>
        <w:rPr>
          <w:lang w:val="ar_AE" w:bidi="ar_AE"/>
        </w:rPr>
        <w:t xml:space="preserve"> وَلِأَجْلِي، لِكَيْ يُعْطَى لِي كَلَامٌ عِنْدَ ٱفْتِتَاحِ فَمِي، لِأُعْلِمَ جِهَارًا بِسِرِّ ٱلْإِنْجِيلِ،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20</w:t>
      </w:r>
      <w:r>
        <w:rPr>
          <w:lang w:val="ar_AE" w:bidi="ar_AE"/>
        </w:rPr>
        <w:t xml:space="preserve"> ٱلَّذِي لِأَجْلِهِ أَنَا سَفِيرٌ فِي سَلَاسِلَ، لِكَيْ أُجَاهِرَ فِيهِ كَمَا يَجِبُ أَنْ أَتَكَلَّمَ.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21</w:t>
      </w:r>
      <w:r>
        <w:rPr>
          <w:lang w:val="ar_AE" w:bidi="ar_AE"/>
        </w:rPr>
        <w:t xml:space="preserve"> وَلَكِنْ لِكَيْ تَعْلَمُوا أَنْتُمْ أَيْضًا أَحْوَالِي، مَاذَا أَفْعَلُ، يُعَرِّفُكُمْ بِكُلِّ شَيْءٍ تِيخِيكُسُ ٱلْأَخُ ٱلْحَبِيبُ وَٱلْخَادِمُ ٱلْأَمِينُ فِي ٱلرَّبِّ،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22</w:t>
      </w:r>
      <w:r>
        <w:rPr>
          <w:lang w:val="ar_AE" w:bidi="ar_AE"/>
        </w:rPr>
        <w:t xml:space="preserve"> ٱلَّذِي أَرْسَلْتُهُ إِلَيْكُمْ لِهَذَا بِعَيْنِهِ، لِكَيْ تَعْلَمُوا أَحْوَالَنَا، وَلِكَيْ يُعَزِّيَ قُلُوبَكُمْ.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23</w:t>
      </w:r>
      <w:r>
        <w:rPr>
          <w:lang w:val="ar_AE" w:bidi="ar_AE"/>
        </w:rPr>
        <w:t xml:space="preserve"> سَلَامٌ عَلَى ٱلْإِخْوَةِ، وَمَحَبَّةٌ بِإِيمَانٍ مِنَ ٱللهِ ٱلْآبِ وَٱلرَّبِّ يَسُوعَ ٱلْمَسِيحِ.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24</w:t>
      </w:r>
      <w:r>
        <w:rPr>
          <w:lang w:val="ar_AE" w:bidi="ar_AE"/>
        </w:rPr>
        <w:t xml:space="preserve"> اَلنِّعْمَةُ مَعَ جَمِيعِ ٱلَّذِينَ يُحِبُّونَ رَبَّنَا يَسُوعَ ٱلْمَسِيحَ فِي عَدَمِ فَسَادٍ. آمِينَ. -كُتِبَتْ إِلَى أَهْلِ أَفَسُسَ مِنْ رُومِيَةِ عَلَى يَدِ تِيخِيكُسَ-</w:t>
      </w:r>
      <w:r>
        <w:rPr>
          <w:lang w:val="ar_AE" w:bidi="ar_AE"/>
        </w:rPr>
      </w:r>
      <w:r>
        <w:rPr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