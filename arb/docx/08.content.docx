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Arabic Van Dyck Bible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Arabic Van Dyck Bible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Van Dyck Bible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Ruth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حَدَثَ فِي أَيَّامِ حُكْمِ ٱلْقُضَاةِ أَنَّهُ صَارَ جُوعٌ فِي ٱلْأَرْضِ، فَذَهَبَ رَجُلٌ مِنْ بَيْتِ لَحْمِ يَهُوذَا لِيَتَغَرَّبَ فِي بِلَادِ مُوآبَ هُوَ وَٱمْرَأَتُهُ وَٱبْنَاهُ.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وَٱسْمُ ٱلرَّجُلِ أَلِيمَالِكُ، وَٱسْمُ ٱمْرَأَتِهِ نُعْمِي، وَٱسْمَا ٱبْنَيْهِ مَحْلُونُ وَكِلْيُونُ، أَفْرَاتِيُّونَ مِنْ بَيْتِ لَحْمِ يَهُوذَا. فَأَتَوْا إِلَى بِلَادِ مُوآبَ وَكَانُوا هُنَاكَ.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وَمَاتَ أَلِيمَالِكُ رَجُلُ نُعْمِي، وَبَقِيَتْ هِيَ وَٱبْنَاهَا.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فَأَخَذَا لَهُمَا ٱمْرَأَتَيْنِ مُوآبِيَّتَيْنِ، ٱسْمُ إِحْدَاهُمَا عُرْفَةُ وَٱسْمُ ٱلْأُخْرَى رَاعُوثُ. وَأَقَامَا هُنَاكَ نَحْوَ عَشَرِ سِنِينٍ.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ثُمَّ مَاتَا كِلَاهُمَا مَحْلُونُ وَكِلْيُونُ، فَتُرِكَتِ ٱلْمَرْأَةُ مِنِ ٱبْنَيْهَا وَمِنْ رَجُلِهَا.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فَقَامَتْ هِيَ وَكَنَّتَاهَا وَرَجَعَتْ مِنْ بِلَادِ مُوآبَ، لِأَنَّهَا سَمِعَتْ فِي بِلَادِ مُوآبَ أَنَّ ٱلرَّبَّ قَدِ ٱفْتَقَدَ شَعْبَهُ لِيُعْطِيَهُمْ خُبْزًا.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وَخَرَجَتْ مِنَ ٱلْمَكَانِ ٱلَّذِي كَانَتْ فِيهِ وَكَنَّتَاهَا مَعَهَا، وَسِرْنَ فِي ٱلطَّرِيقِ لِلرُّجُوعِ إِلَى أَرْضِ يَهُوذَا.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فَقَالَتْ نُعْمِي لِكَنَّتَيْهَا: «ٱذْهَبَا ٱرْجِعَا كُلُّ وَاحِدَةٍ إِلَى بَيْتِ أُمِّهَا. وَلْيَصْنَعِ ٱلرَّبُّ مَعَكُمَا إِحْسَانًا كَمَا صَنَعْتُمَا بِٱلْمَوْتَى وَبِي.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وَلْيُعْطِكُمَا ٱلرَّبُّ أَنْ تَجِدَا رَاحَةً كُلُّ وَاحِدَةٍ فِي بَيْتِ رَجُلِهَا». فَقَبَّلَتْهُمَا، وَرَفَعْنَ أَصْوَاتَهُنَّ وَبَكَيْنَ.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فَقَالَتَا لَهَا: «إِنَّنَا نَرْجِعُ مَعَكِ إِلَى شَعْبِكِ».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فَقَالَتْ نُعْمِي: «ٱرْجِعَا يَا بِنْتَيَّ. لِمَاذَا تَذْهَبَانِ مَعِي؟ هَلْ فِي أَحْشَائِي بَنُونَ بَعْدُ حَتَّى يَكُونُوا لَكُمَا رِجَالًا؟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اِرْجِعَا يَا بِنْتَيَّ وَٱذْهَبَا لِأَنِّي قَدْ شِخْتُ عَنْ أَنْ أَكُونَ لِرَجُلٍ. وَإِنْ قُلْتُ لِي رَجَاءٌ أَيْضًا بِأَنِّي أَصِيرُ هَذِهِ ٱللَّيْلَةَ لِرَجُلٍ وَأَلِدُ بَنِينَ أَيْضًا،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هَلْ تَصْبِرَانِ لَهُمْ حَتَّى يَكْبُرُوا؟ هَلْ تَنْحَجِزَانِ مِنْ أَجْلِهِمْ عَنْ أَنْ تَكُونَا لِرَجُلٍ؟ لَا يَا بِنْتَيَّ. فَإِنِّي مَغْمُومَةٌ جِدًّا مِنْ أَجْلِكُمَا لِأَنَّ يَدَ ٱلرَّبِّ قَدْ خَرَجَتْ عَلَيَّ».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ثُمَّ رَفَعْنَ أَصْوَاتَهُنَّ وَبَكَيْنَ أَيْضًا. فَقَبَّلَتْ عُرْفَةُ حَمَاتَهَا، وَأَمَّا رَاعُوثُ فَلَصِقَتْ بِهَا.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فَقَالَتْ: «هُوَذَا قَدْ رَجَعَتْ سِلْفَتُكِ إِلَى شَعْبِهَا وَآلِهَتِهَا. اِرْجِعِي أَنْتِ وَرَاءَ سِلْفَتِكِ».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فَقَالَتْ رَاعُوثُ: «لَا تُلِحِّي عَلَيَّ أَنْ أَتْرُكَكِ وَأَرْجِعَ عَنْكِ، لِأَنَّهُ حَيْثُمَا ذَهَبْتِ أَذْهَبُ وَحَيْثُمَا بِتِّ أَبِيتُ. شَعْبُكِ شَعْبِي وَإِلَهُكِ إِلَهِي.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حَيْثُمَا مُتِّ أَمُوتُ وَهُنَاكَ أَنْدَفِنُ. هَكَذَا يَفْعَلُ ٱلرَّبُّ بِي وَهَكَذَا يَزِيدُ. إِنَّمَا ٱلْمَوْتُ يَفْصِلُ بَيْنِي وَبَيْنَكِ».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فَلَمَّا رَأَتْ أَنَّهَا مُشَدِّدَةٌ عَلَى ٱلذَّهَابِ مَعَهَا، كَفَّتْ عَنِ ٱلْكَلَامِ إِلَيْهَا.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فَذَهَبَتَا كِلْتَاهُمَا حَتَّى دَخَلَتَا بَيْتَ لَحْمٍ. وَكَانَ عِنْدَ دُخُولِهِمَا بَيْتَ لَحْمٍ أَنَّ ٱلْمَدِينَةَ كُلَّهَا تَحَرَّكَتْ بِسَبَبِهِمَا، وَقَالُوا: «أَهَذِهِ نُعْمِي؟»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فَقَالَتْ لَهُمْ: «لَا تَدْعُونِي نُعْمِيَ بَلِ ٱدْعُونِي مُرَّةَ، لِأَنَّ ٱلْقَدِيرَ قَدْ أَمَرَّنِي جِدًّا.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إِنِّي ذَهَبْتُ مُمْتَلِئَةً وَأَرْجَعَنِيَ ٱلرَّبُّ فَارِغَةً. لِمَاذَا تَدْعُونَنِي نُعْمِي، وَٱلرَّبُّ قَدْ أَذَلَّنِي وَٱلْقَدِيرُ قَدْ كَسَّرَنِي؟»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فَرَجَعَتْ نُعْمِيَ وَرَاعُوثُ ٱلْمُوآبِيَّةُ كَنَّتُهَا مَعَهَا، ٱلَّتِي رَجَعَتْ مِنْ بِلَادِ مُوآبَ، وَدَخَلَتَا بَيْتَ لَحْمٍ فِي ٱبْتِدَاءِ حَصَادِ ٱلشَّعِيرِ.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Ruth 2:1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وَكَانَ لِنُعْمِي ذُو قَرَابَةٍ لِرَجُلِهَا، جَبَّارُ بَأْسٍ مِنْ عَشِيرَةِ أَلِيمَالِكَ، ٱسْمُهُ بُوعَزُ.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فَقَالَتْ رَاعُوثُ ٱلْمُوآبِيَّةُ لِنُعْمِي: «دَعِينِي أَذْهَبْ إِلَى ٱلْحَقْلِ وَأَلْتَقِطْ سَنَابِلَ وَرَاءَ مَنْ أَجِدُ نِعْمَةً فِي عَيْنَيْهِ». فَقَالَتْ لَهَا: «ٱذْهَبِي يَابِنْتِي».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فَذَهَبَتْ وَجَاءَتْ وَٱلْتَقَطَتْ فِي ٱلْحَقْلِ وَرَاءَ ٱلْحَصَّادِينَ. فَٱتَّفَقَ نَصِيبُهَا فِي قِطْعَةِ حَقْلٍ لِبُوعَزَ ٱلَّذِي مِنْ عَشِيرَةِ أَلِيمَالِكَ.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وَإِذَا بِبُوعَزَ قَدْ جَاءَ مِنْ بَيْتِ لَحْمٍ وَقَالَ لِلْحَصَّادِينَ: «ٱلرَّبُّ مَعَكُمْ». فَقَالُوا لَهُ: «يُبَارِكُكَ ٱلرَّبُّ».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فَقَالَ بُوعَزُ لِغُلَامِهِ ٱلْمُوَكَّلِ عَلَى ٱلْحَصَّادِينَ: «لِمَنْ هَذِهِ ٱلْفَتَاةُ؟»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فَأَجَابَ ألْغُلَامُ المُوَكَّلُ عَلَى ٱلحَصَّادِينَ وَقَالَ: «هِيَ فَتَاةٌ مُوآبِيَّةٌ قَدْ رَجَعَتْ مَعَ نُعْمِي مِنْ بِلَادِ مُوآبَ،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وَقَالَتْ: دَعُونِي أَلْتَقِطْ وَأَجْمَعْ بَيْنَ ٱلْحُزَمِ وَرَاءَ ٱلْحَصَّادِينَ. فَجَاءَتْ وَمَكَثَتْ مِنَ ٱلصَّبَاحِ إِلَى ٱلْآنَ. قَلِيلًا مَّا لَبِثَتْ فِي ٱلْبَيْتِ».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فَقَالَ بُوعَزُ لِرَاعُوثَ: «أَلَا تَسْمَعِينَ يَابِنْتِي؟ لَا تَذْهَبِي لِتَلْتَقِطِي فِي حَقْلِ آخَرَ، وَأَيْضًا لَا تَبْرَحِي مِنْ هَهُنَا، بَلْ هُنَا لَازِمِي فَتَيَاتِي.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عَيْنَاكِ عَلَى ٱلْحَقْلِ ٱلَّذِي يَحْصُدُونَ وَٱذْهَبِي وَرَاءَهُمْ. أَلَمْ أُوصِ ٱلْغِلْمَانَ أَنْ لَا يَمَسُّوكِ؟ وَإِذَا عَطِشْتِ فَٱذْهَبِي إِلَى ٱلْآنِيَةِ وَٱشْرَبِي مِمَّا ٱسْتَقَاهُ ٱلْغِلْمَانُ».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فَسَقَطَتْ عَلَى وَجْهِهَا وَسَجَدَتْ إِلَى ٱلْأَرْضِ وَقَالَتْ لَهُ: «كَيْفَ وَجَدْتُ نِعْمَةً فِي عَيْنَيْكَ حَتَّى تَنْظُرَ إِلَيَّ وَأَنَا غَرِيبَةٌ؟»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فَأَجَابَ بُوعَزُ وَقَالَ لَهَا: «إِنَّنِي قَدْ أُخْبِرْتُ بِكُلِّ مَا فَعَلْتِ بِحَمَاتِكِ بَعْدَ مَوْتِ رَجُلِكِ، حَتَّى تَرَكْتِ أَبَاكِ وَأُمَّكِ وَأَرْضَ مَوْلِدِكِ وَسِرْتِ إِلَى شَعْبٍ لَمْ تَعْرِفِيهِ مِنْ قَبْلُ.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لِيُكَافِئِ ٱلرَّبُّ عَمَلَكِ، وَلْيَكُنْ أَجْرُكِ كَامِلًا مِنْ عِنْدِ ٱلرَّبِّ إِلَهِ إِسْرَائِيلَ ٱلَّذِي جِئْتِ لِكَيْ تَحْتَمِيَ تَحْتَ جَنَاحَيْهِ».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فَقَالَتْ: «لَيْتَنِي أَجِدُ نِعْمَةً فِي عَيْنَيْكَ يَا سَيِّدِي لِأَنَّكَ قَدْ عَزَّيْتَنِي وَطَيَّبْتَ قَلْبَ جَارِيَتِكَ، وَأَنَا لَسْتُ كَوَاحِدَةٍ مِنْ جَوَارِيكَ».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فَقَالَ لَهَا بُوعَزُ: «عِنْدَ وَقْتِ ٱلْأَكْلِ تَقَدَّمِي إِلَى هَهُنَا وَكُلِي مِنَ ٱلْخُبْزِ، وَٱغْمِسِي لُقْمَتَكِ فِي ٱلْخَلِّ». فَجَلَسَتْ بِجَانِبِ ٱلْحَصَّادِينَ فَنَاوَلَهَا فَرِيكًا، فَأَكَلَتْ وَشَبِعَتْ وَفَضَلَ عَنْهَا.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ثُمَّ قَامَتْ لِتَلْتَقِطَ. فَأَمَرَ بُوعَزُ غِلْمَانَهُ قَائِلًا: «دَعُوهَا تَلْتَقِطْ بَيْنَ ٱلْحُزَمِ أَيْضًا وَلَا تُؤْذُوهَا.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وَأَنْسِلُوا أَيْضًا لَهَا مِنَ ٱلشَّمَائِلِ وَدَعُوهَا تَلْتَقِطْ وَلَا تَنْتَهِرُوهَا».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فَٱلْتَقَطَتْ فِي ٱلْحَقْلِ إِلَى ٱلْمَسَاءِ، وَخَبَطَتْ مَا ٱلْتَقَطَتْهُ فَكَانَ نَحْوَ إِيفَةِ شَعِيرٍ.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فَحَمَلَتْهُ وَدَخَلَتِ ٱلْمَدِينَةَ. فَرَأَتْ حَمَاتُهَا مَا ٱلْتَقَطَتْهُ. وَأَخْرَجَتْ وَأَعْطَتْهَا مَا فَضَلَ عَنْهَا بَعْدَ شِبَعِهَا.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فَقَالَتْ لَهَا حَمَاتُهَا: «أَيْنَ ٱلْتَقَطْتِ ٱلْيَوْمَ؟ وَأَيْنَ ٱشْتَغَلْتِ؟ لِيَكُنِ ٱلنَّاظِرُ إِلَيْكِ مُبَارَكًا». فَأَخْبَرَتْ حَمَاتَهَا بِٱلَّذِي ٱشْتَغَلَتْ مَعَهُ وَقَالَتِ: «ٱسْمُ ٱلرَّجُلِ ٱلَّذِي ٱشْتَغَلْتُ مَعَهُ ٱلْيَوْمَ بُوعَزُ».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فَقَالَتْ نُعْمِي لِكَنَّتِهَا: «مُبَارَكٌ هُوَ مِنَ ٱلرَّبِّ لِأَنَّهُ لَمْ يَتْرُكِ ٱلْمَعْرُوفَ مَعَ ٱلْأَحْيَاءِ وَٱلْمَوْتَى». ثُمَّ قَالَتْ لَهَا نُعْمِي: «ٱلرَّجُلُ ذُو قَرَابَةٍ لَنَا. هُوَ ثَانِي وَلِيِّنَا».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فَقَالَتْ رَاعُوثُ ٱلْمُوآبِيَّةُ: «إِنَّهُ قَالَ لِي أَيْضًا: لَازِمِي فِتْيَانِي حَتَّى يُكَمِّلُوا جَمِيعَ حَصَادِي».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فَقَالَتْ نُعْمِي لِرَاعُوثَ كَنَّتِهَا: «إِنَّهُ حَسَنٌ يَابِنْتِي أَنْ تَخْرُجِي مَعَ فَتَيَاتِهِ حَتَّى لَا يَقَعُوا بِكِ فِي حَقْلِ آخَرَ».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23</w:t>
      </w:r>
      <w:r>
        <w:rPr>
          <w:lang w:val="ar_AE" w:bidi="ar_AE"/>
        </w:rPr>
        <w:t xml:space="preserve"> فَلَازَمَتْ فَتَيَاتِ بُوعَزَ فِي ٱلِٱلْتِقَاطِ حَتَّى ٱنْتَهَى حَصَادُ ٱلشَّعِيرِ وَحَصَادُ ٱلْحِنْطَةِ. وَسَكَنَتْ مَعَ حَمَاتِهَا.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Ruth 3:1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وَقَالَتْ لَهَا نُعْمِي حَمَاتُهَا: «يَابِنْتِي أَلَا أَلْتَمِسُ لَكِ رَاحَةً لِيَكُونَ لَكِ خَيْرٌ؟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فَٱلْآنَ أَلَيْسَ بُوعَزُ ذَا قَرَابَةٍ لَنَا، ٱلَّذِي كُنْتِ مَعَ فَتَيَاتِهِ؟ هَا هُوَ يُذَرِّي بَيْدَرَ ٱلشَّعِيرِ ٱللَّيْلَةَ.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فَٱغْتَسِلِي وَتَدَهَّنِي وَٱلْبَسِي ثِيَابَكِ وَٱنْزِلِي إِلَى ٱلْبَيْدَرِ، وَلَكِنْ لَا تُعْرَفِي عِنْدَ ٱلرَّجُلِ حَتَّى يَفْرَغَ مِنَ ٱلْأَكْلِ وَٱلشُّرْبِ.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وَمَتَى ٱضْطَجَعَ فَٱعْلَمِي ٱلْمَكَانَ ٱلَّذِي يَضْطَجِعُ فِيهِ، وَٱدْخُلِي وَٱكْشِفِي نَاحِيَةَ رِجْلَيْهِ وَٱضْطَجِعِي، وَهُوَ يُخْبِرُكِ بِمَا تَعْمَلِينَ».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فَقَالَتْ لَهَا: «كُلَّ مَا قُلْتِ أَصْنَعُ».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فَنَزَلَتْ إِلَى ٱلْبَيْدَرِ وَعَمِلَتْ حَسَبَ كُلِّ مَا أَمَرَتْهَا بِهِ حَمَاتُهَا.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فَأَكَلَ بُوعَزُ وَشَرِبَ وَطَابَ قَلْبُهُ وَدَخَلَ لِيَضْطَجِعَ فِي طَرَفِ ٱلْعَرَمَةِ. فَدَخَلَتْ سِرًّا وَكَشَفَتْ نَاحِيَةَ رِجْلَيْهِ وَٱضْطَجَعَتْ.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وَكَانَ عِنْدَ ٱنْتِصَافِ ٱللَّيْلِ أَنَّ ٱلرَّجُلَ ٱضْطَرَبَ، وَٱلْتَفَتَ وَإِذَا بِٱمْرَأَةٍ مُضْطَجِعَةٍ عِنْدَ رِجْلَيْهِ.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فَقَالَ: «مَنْ أَنْتِ؟» فَقَالَتْ: «أَنَا رَاعُوثُ أَمَتُكَ. فَٱبْسُطْ ذَيْلَ ثَوْبِكَ عَلَى أَمَتِكَ لِأَنَّكَ وَلِيٌّ».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فَقَالَ: «إِنَّكِ مُبَارَكَةٌ مِنَ ٱلرَّبِّ يَابِنْتِي لِأَنَّكِ قَدْ أَحْسَنْتِ مَعْرُوفَكِ فِي ٱلْأَخِيرِ أَكْثَرَ مِنَ ٱلْأَوَّلِ، إِذْ لَمْ تَسْعَيْ وَرَاءَ ٱلشُّبَّانِ، فُقَرَاءَ كَانُوا أَوْ أَغْنِيَاءَ.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وَٱلْآنَ يَابِنْتِي لَا تَخَافِي. كُلُّ مَا تَقُولِينَ أَفْعَلُ لَكِ، لِأَنَّ جَمِيعَ أَبْوَابِ شَعْبِي تَعْلَمُ أَنَّكِ ٱمْرَأَةٌ فَاضِلَةٌ.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وَٱلْآنَ صَحِيحٌ أَنِّي وَلِيٌّ، وَلَكِنْ يُوجَدُ وَلِيٌّ أَقْرَبُ مِنِّي.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بِيتِي ٱللَّيْلَةَ، وَيَكُونُ فِي ٱلصَّبَاحِ أَنَّهُ إِنْ قَضَى لَكِ حَقَّ ٱلْوَلِيِّ فَحَسَنًا. لِيَقْضِ. وَإِنْ لَمْ يَشَأْ أَنْ يَقْضِيَ لَكِ حَقَّ ٱلْوَلِيِّ، فَأَنَا أَقْضِي لَكِ. حَيٌّ هُوَ ٱلرَّبُّ. اِضْطَجِعِي إِلَى ٱلصَّبَاحِ».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فَٱضْطَجَعَتْ عِنْدَ رِجْلَيْهِ إِلَى ٱلصَّبَاحِ. ثُمَّ قَامَتْ قَبْلَ أَنْ يَقْدِرَ ٱلْوَاحِدُ عَلَى مَعْرِفَةِ صَاحِبِهِ. وَقَالَ: «لَا يُعْلَمْ أَنَّ ٱلْمَرْأَةَ جَاءَتْ إِلَى ٱلْبَيْدَرِ».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ثُمَّ قَالَ: «هَاتِي ٱلرِّدَاءَ ٱلَّذِي عَلَيْكِ وَأَمْسِكِيهِ». فَأَمْسَكَتْهُ، فَٱكْتَالَ سِتَّةً مِنَ ٱلشَّعِيرِ وَوَضَعَهَا عَلَيْهَا، ثُمَّ دَخَلَتَ ٱلْمَدِينَةَ.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فَجَاءَتْ إِلَى حَمَاتِهَا فَقَالَتْ: «مَنْ أَنْتِ يَابِنْتِي؟». فَأَخْبَرَتْهَا بِكُلِّ مَا فَعَلَ لَهَا ٱلرَّجُلُ.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وَقَالَتْ: «هَذِهِ ٱلسِّتَّةَ مِنَ ٱلشَّعِيرِ أَعْطَانِي، لِأَنَّهُ قَالَ: لَا تَجِيئِي فَارِغَةً إِلَى حَمَاتِكِ».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فَقَالَتِ: «ٱجْلِسِي يَابِنْتِي حَتَّى تَعْلَمِي كَيْفَ يَقَعُ ٱلْأَمْرُ، لِأَنَّ ٱلرَّجُلَ لَا يَهْدَأُ حَتَّى يُتَمِّمَ ٱلْأَمْرَ ٱلْيَوْمَ».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Ruth 4:1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فَصَعِدَ بُوعَزُ إِلَى ٱلْبَابِ وَجَلَسَ هُنَاكَ. وَإِذَا بِٱلْوَلِيِّ ٱلَّذِي تَكَلَّمَ عَنْهُ بُوعَزُ عَابِرٌ. فَقَالَ: «مِلْ وَٱجْلِسْ هُنَا أَنْتَ يَا فُلَانُ ٱلْفُلَانِيُّ». فَمَالَ وَجَلَسَ.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ثُمَّ أَخَذَ عَشَرَةَ رِجَالٍ مِنْ شُيُوخِ ٱلْمَدِينَةِ وَقَالَ لَهُمُ: «ٱجْلِسُوا هُنَا». فَجَلَسُوا.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ثُمَّ قَالَ لِلْوَلِيِّ: «إِنَّ نُعْمِيَ ٱلَّتِي رَجَعَتْ مِنْ بِلَادِ مُوآبَ تَبِيعُ قِطْعَةَ ٱلْحَقْلِ ٱلَّتِي لِأَخِينَا أَلِيمَالِكَ.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فَقُلْتُ إِنِّي أُخْبِرُكَ قَائِلًا: ٱشْتَرِ قُدَّامَ ٱلْجَالِسِينَ وَقُدَّامَ شُيُوخِ شَعْبِي. فَإِنْ كُنْتَ تَفُكُّ فَفُكَّ. وَإِنْ كُنْتَ لَا تَفُكُّ فَأَخْبِرْنِي لِأَعْلَمَ. لِأَنَّهُ لَيْسَ غَيْرُكَ يَفُكُّ وَأَنَا بَعْدَكَ». فَقَالَ: «إِنِّي أَفُكُّ».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فَقَالَ بُوعَزُ: «يَوْمَ تَشْتَرِي ٱلْحَقْلَ مِنْ يَدِ نُعْمِي تَشْتَرِي أَيْضًا مِنْ يَدِ رَاعُوثَ ٱلْمُوآبِيَّةِ ٱمْرَأَةِ ٱلْمَيِّتِ لِتُقِيمَ ٱسْمَ ٱلْمَيِّتِ عَلَى مِيرَاثِهِ».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فَقَالَ ٱلْوَلِيُّ: «لَا أَقْدِرُ أَنْ أَفُكَّ لِنَفْسِي لِئَّلَا أُفْسِدَ مِيرَاثِي. فَفُكَّ أَنْتَ لِنَفْسِكَ فِكَاكِي لِأَنِّي لَا أَقْدِرُ أَنْ أَفُكَّ».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وَهَذِهِ هِيَ ٱلْعَادَةُ سَابِقًا فِي إِسْرَائِيلَ فِي أَمْرِ ٱلْفِكَاكِ وَٱلْمُبَادَلَةِ، لِأَجْلِ إِثْبَاتِ كُلِّ أَمْرٍ. يَخْلَعُ ٱلرَّجُلُ نَعْلَهُ وَيُعْطِيهِ لِصَاحِبِهِ. فَهَذِهِ هِيَ ٱلْعَادَةُ فِي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فَقَالَ ٱلْوَلِيُّ لِبُوعَزَ: «ٱشْتَرِ لِنَفْسِكَ». وَخَلَعَ نَعْلَهُ.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فَقَالَ بُوعَزُ لِلشُّيُوخِ وَلِجَمِيعِ ٱلشَّعْبِ: «أَنْتُمْ شُهُودٌ ٱلْيَوْمَ أَنِّي قَدِ ٱشْتَرَيْتُ كُلَّ مَا لِأَلِيمَالِكَ وَكُلَّ مَا لِكِلْيُونَ وَمَحْلُونَ مِنْ يَدِ نُعْمِي.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وَكَذَا رَاعُوثُ ٱلْمُوآبِيَّةُ ٱمْرَأَةُ مَحْلُونَ قَدِ ٱشْتَرَيْتُهَا لِيَ ٱمْرَأَةً، لِأُقِيمَ ٱسْمَ ٱلْمَيِّتِ عَلَى مِيرَاثِهِ وَلَا يَنْقَرِضُ ٱسْمُ ٱلْمَيِّتِ مِنْ بَيْنِ إِخْوَتِهِ وَمِنْ بَابِ مَكَانِهِ. أَنْتُمْ شُهُودٌ ٱلْيَوْمَ».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فَقَالَ جَمِيعُ ٱلشَّعْبِ ٱلَّذِينَ فِي ٱلْبَابِ وَٱلشُّيُوخُ: «نَحْنُ شُهُودٌ. فَلْيَجْعَلِ ٱلرَّبُّ ٱلْمَرْأَةَ ٱلدَّاخِلَةَ إِلَى بَيْتِكَ كَرَاحِيلَ وَكَلَيْئَةَ ٱللَّتَيْنِ بَنَتَا بَيْتَ إِسْرَائِيلَ. فَٱصْنَعْ بِبَأْسٍ فِي أَفْرَاتَةَ وَكُنْ ذَا ٱسْمٍ فِي بَيْتِ لَحْمٍ.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وَلْيَكُنْ بَيْتُكَ كَبَيْتِ فَارَصَ ٱلَّذِي وَلَدَتْهُ ثَامَارُ لِيَهُوذَا، مِنَ ٱلنَّسْلِ ٱلَّذِي يُعْطِيكَ ٱلرَّبُّ مِنْ هَذِهِ ٱلْفَتَاةِ».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فَأَخَذَ بُوعَزُ رَاعُوثَ ٱمْرَأَةً وَدَخَلَ عَلَيْهَا، فَأَعْطَاهَا ٱلرَّبُّ حَبَلًا فَوَلَدَتِ ٱبْنًا.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فَقَالَتِ ٱلنِّسَاءُ لِنُعْمِي: «مُبَارَكٌ ٱلرَّبُّ ٱلَّذِي لَمْ يُعْدِمْكِ وَلِيًّا ٱلْيَوْمَ لِكَيْ يُدْعَى ٱسْمُهُ فِي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وَيَكُونُ لَكِ لِإِرْجَاعِ نَفْسٍ وَإِعَالَةِ شَيْبَتِكِ. لِأَنَّ كَنَّتَكِ ٱلَّتِي أَحَبَّتْكِ قَدْ وَلَدَتْهُ، وَهِيَ خَيْرٌ لَكِ مِنْ سَبْعَةِ بَنِينَ».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فَأَخَذَتْ نُعْمِي ٱلْوَلَدَ وَوَضَعَتْهُ فِي حِضْنِهَا وَصَارَتْ لَهُ مُرَبِّيَةً.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وَسَمَّتْهُ ٱلْجَارَاتُ ٱسْمًا قَائِلَاتٍ: «قَدْ وُلِدَ ٱبْنٌ لِنُعْمِي» وَدَعَوْنَ ٱسْمَهُ عُوبِيدَ. هُوَ أَبُو يَسَّى أَبِي دَاوُدَ.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وَهَذِهِ مَوَالِيدُ فَارَصَ: فَارَصُ وَلَدَ حَصْرُونَ،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وَحَصْرُونُ وَلَدَ رَامَ، وَرَامُ وَلَدَ عَمِّينَادَابَ،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وَعَمِّينَادَابُ وَلَدَ نَحْشُونَ، وَنَحْشُونُ وَلَدَ سَلْمُونَ،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وَسَلْمُونُ وَلَدَ بُوعَزَ، وَبُوعَزُ وَلَدَ عُوبِيدَ،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وَعُوبِيدُ وَلَدَ يَسَّى، وَيَسَّى وَلَدَ دَاوُدَ.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