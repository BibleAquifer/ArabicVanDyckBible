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Ezra 1:1</w:t>
      </w:r>
      <w:r>
        <w:rPr>
          <w:lang w:val="ar_AE" w:bidi="ar_AE"/>
        </w:rPr>
      </w:r>
    </w:p>
    <w:p>
      <w:pPr>
        <w:bidi/>
      </w:pPr>
      <w:r>
        <w:rPr>
          <w:lang w:val="ar_AE" w:bidi="ar_AE"/>
        </w:rPr>
      </w:r>
      <w:r>
        <w:rPr>
          <w:vertAlign w:val="superscript"/>
          <w:lang w:val="ar_AE" w:bidi="ar_AE"/>
        </w:rPr>
        <w:t>1</w:t>
      </w:r>
      <w:r>
        <w:rPr>
          <w:lang w:val="ar_AE" w:bidi="ar_AE"/>
        </w:rPr>
        <w:t xml:space="preserve"> وَفِي ٱلسَّنَةِ ٱلْأُولَى لِكُورَشَ مَلِكِ فَارِسَ عِنْدَ تَمَامِ كَلَامِ ٱلرَّبِّ بِفَمِ إِرْمِيَا، نَبَّهَ ٱلرَّبُّ رُوحَ كُورَشَ مَلِكِ فَارِسَ فَأَطْلَقَ نِدَاءً فِي كُلِّ مَمْلَكَتِهِ وَبِالْكِتَابَةِ أَيْضًا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«هَكَذَا قَالَ كُورَشُ مَلِكُ فَارِسَ: جَمِيعُ مَمَالِكِ ٱلْأَرْضِ دَفَعَهَا لِي ٱلرَّبُّ إِلَهُ ٱلسَّمَاءِ، وَهُوَ أَوْصَانِي أَنْ أَبْنِيَ لَهُ بَيْتًا فِي أُورُشَلِيمَ ٱلَّتِي فِي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مِنْكُمْ مِنْ كُلِّ شَعْبِهِ، لِيَكُنْ إِلَهُهُ مَعَهُ، وَيَصْعَدْ إِلَى أُورُشَلِيمَ ٱلَّتِي فِي يَهُوذَا فَيَبْنِيَ بَيْتَ ٱلرَّبِّ إِلَهِ إِسْرَائِيلَ. هُوَ ٱلْإِلَهُ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وَكُلُّ مَنْ بَقِيَ فِي أَحَدِ ٱلْأَمَاكِنِ حَيْثُ هُوَ مُتَغَرِّبٌ فَلْيُنْجِدْهُ أَهْلُ مَكَانِهِ بِفِضَّةٍ وَبِذَهَبٍ وَبِأَمْتِعَةٍ وَبِبَهَائِمَ مَعَ ٱلتَّبَرُّعِ لِبَيْتِ ٱلرَّبِّ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فَقَامَ رُؤُوسُ آبَاءِ يَهُوذَا وَبَنْيَامِينَ، وَٱلْكَهَنَةُ وَٱللَّاوِيُّونَ، مَعَ كُلِّ مَنْ نَبَّهَ ٱللهُ رُوحَهُ، لِيَصْعَدُوا لِيَبْنُوا بَيْتَ ٱلرَّبِّ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وَكُلُّ ٱلَّذِينَ حَوْلَهُمْ أَعَانُوهُمْ بِآنِيَةِ فِضَّةٍ وَبِذَهَبٍ وَبِأَمْتِعَةٍ وَبِبَهَائِمَ وَبِتُحَفٍ، فَضْلًا عَنْ كُلِّ مَا تُبُرِّعَ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وَٱلْمَلِكُ كُورَشُ أَخْرَجَ آنِيَةَ بَيْتِ ٱلرَّبِّ ٱلَّتِي أَخْرَجَهَا نَبُوخَذْنَاصَّرُ مِنْ أُورُشَلِيمَ وَجَعَلَهَا فِي بَيْتِ آلِهَتِهِ.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أَخْرَجَهَا كُورَشُ مَلِكُ فَارِسَ عَنْ يَدِ مِثْرَدَاثَ ٱلْخَازِنِ، وَعَدَّهَا لِشِيشْبَصَّرَ رَئِيسِ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وَهَذَا عَدَدُهَا: ثَلَاثُونَ طَسْتًا مِنْ ذَهَبٍ، وَأَلْفُ طَسْتٍ مِنْ فِضَّةٍ، وَتِسْعَةٌ وَعِشْرُونَ سِكِّينًا،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وَثَلَاثُونَ قَدَحًا مِنْ ذَهَبٍ، وَأَقْدَاحُ فِضَّةٍ مِنَ ٱلرُّتْبَةِ ٱلثَّانِيَةِ أَرْبَعُ مِئَةٍ وَعَشَرَةٌ، وَأَلْفٌ مِنْ آنِيَةٍ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جَمِيعُ ٱلْآنِيَةِ مِنَ ٱلذَّهَبِ وَٱلْفِضَّةِ خَمْسَةُ آلَافٍ وَأَرْبَعُ مِئَةٍ. ٱلْكُلُّ أَصْعَدَهُ شِيشْبَصَّرُ عِنْدَ إِصْعَادِ ٱلسَّبْيِ مِنْ بَابِلَ إِلَى أُورُشَلِيمَ.</w:t>
      </w:r>
      <w:r>
        <w:rPr>
          <w:lang w:val="ar_AE" w:bidi="ar_AE"/>
        </w:rPr>
      </w:r>
      <w:r>
        <w:rPr>
          <w:lang w:val="ar_AE" w:bidi="ar_AE"/>
        </w:rPr>
      </w:r>
    </w:p>
    <w:p>
      <w:pPr>
        <w:bidi/>
      </w:pPr>
      <w:r>
        <w:rPr>
          <w:lang w:val="ar_AE" w:bidi="ar_AE"/>
        </w:rPr>
      </w:r>
    </w:p>
    <w:p>
      <w:pPr>
        <w:pStyle w:val="Heading2"/>
        <w:bidi/>
      </w:pPr>
      <w:r>
        <w:rPr>
          <w:lang w:val="ar_AE" w:bidi="ar_AE"/>
        </w:rPr>
        <w:t>Ezra 2:1</w:t>
      </w:r>
      <w:r>
        <w:rPr>
          <w:lang w:val="ar_AE" w:bidi="ar_AE"/>
        </w:rPr>
      </w:r>
    </w:p>
    <w:p>
      <w:pPr>
        <w:bidi/>
      </w:pPr>
      <w:r>
        <w:rPr>
          <w:lang w:val="ar_AE" w:bidi="ar_AE"/>
        </w:rPr>
      </w:r>
      <w:r>
        <w:rPr>
          <w:vertAlign w:val="superscript"/>
          <w:lang w:val="ar_AE" w:bidi="ar_AE"/>
        </w:rPr>
        <w:t>1</w:t>
      </w:r>
      <w:r>
        <w:rPr>
          <w:lang w:val="ar_AE" w:bidi="ar_AE"/>
        </w:rPr>
        <w:t xml:space="preserve"> وَهَؤُلَاءِ هُمْ بَنُو ٱلْكُورَةِ ٱلصَّاعِدُونَ مِنْ سَبْيِ ٱلْمَسْبِيِّينَ، ٱلَّذِينَ سَبَاهُمْ نَبُوخَذْنَاصَّرُ مَلِكُ بَابِلَ إِلَى بَابِلَ، وَرَجَعُوا إِلَى أُورُشَلِيمَ وَيَهُوذَا، كُلُّ وَاحِدٍ إِلَى مَدِينَتِهِ.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ٱلَّذِينَ جَاءُوا مَعَ زَرُبَّابِلَ، يَشُوعُ، نَحَمْيَا، سَرَايَا، رَعْلَايَا، مُرْدَخَايُ، بِلْشَانُ، مِسْفَارُ، بِغْوَايُ، رَحُومُ، بَعْنَةَ. عَدَدُ رِجَالِ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بَنُو فَرْعُوشَ أَلْفَانِ وَمِئَةٌ وَٱثْنَانِ وَسَبْعُونَ.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بَنُو شَفَطْيَا ثَلَاثُ مِئَةٍ وَٱثْنَانِ وَسَبْعُونَ.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بَنُو آرَحَ سَبْعُ مِئَةٍ وَخَمْسَةٌ وَسَبْعُونَ.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بَنُو فَحَثَ مُوآبَ مِنْ بَنِي يَشُوعَ وَيُوآبَ أَلْفَانِ وَثَمَانُ مِئَةٍ وَٱثْنَا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بَنُو عِيلَامَ أَلْفٌ وَمِئَتَانِ وَأَرْبَعَةٌ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بَنُو زَتُّو تِسْعُ مِئَةٍ وَخَمْسَةٌ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بَنُو زَكَّايَ سَبْعُ مِئَةٍ وَسِتُّونَ.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بَنُو بَانِي سِتُّ مِئَةٍ وَٱثْنَانِ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بَنُو بَابَايَ سِتُّ مِئَةٍ وَثَلَاثَةٌ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بَنُو عَرْجَدَ أَلْفٌ وَمِئَتَانِ وَٱثْنَانِ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بَنُو أَدُونِيقَامَ سِتُّ مِئَةٍ وَسِتَّةٌ وَسِتُّونَ.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بَنُو بِغْوَايَ أَلْفَانِ وَسِتَّةٌ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بَنُو عَادِينَ أَرْبَعُ مِئَةٍ وَأَرْبَعَةٌ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بَنُو آطِيرَ مِنْ يَحَزَقِيَّا ثَمَانِيَةٌ وَتِسْعُونَ.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بَنُو بِيصَايَ ثَلَاثُ مِئَةٍ وَثَلَاثَةٌ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بَنُو يُورَةَ مِئَةٌ وَٱثْنَا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بَنُو حَشُومَ مِئَتَانِ وَثَلَاثَةٌ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بَنُو جِبَّارَ خَمْسَةٌ وَتِسْعُونَ.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بَنُو بَيْتِ لَحْمٍ مِئَةٌ وَثَلَاثَةٌ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رِجَالُ نَطُوفَةَ سِتَّةٌ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رِجَالُ عَنَاثُوثَ مِئَةٌ وَثَمَانِيَةٌ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بَنُو عَزْمُوتَ ٱثْنَانِ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بَنُو قَرْيَةِ عَارِيمَ كَفِيرَةَ وَبَئِيرُوتَ سَبْعُ مِئَةٍ وَثَلَاثَةٌ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بَنُو ٱلرَّامَةِ وَجَبَعَ سِتُّ مِئَةٍ وَوَاحِدٌ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رِجَالُ مِخْمَاسَ مِئَةٌ وَٱثْنَانِ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رِجَالُ بَيْتِ إِيلَ وَعَايَ مِئَتَانِ وَثَلَاثَةٌ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بَنُو نَبُو ٱثْنَانِ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بَنُو مَغْبِيشَ مِئَةٌ وَسِتَّةٌ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بَنُو عِيلَامَ ٱلْآخَرِ أَلْفٌ وَمِئَتَانِ وَأَرْبَعَةٌ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بَنُو حَارِيمَ ثَلَاثُ مِئَةٍ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بَنُو لُودَ بَنُو حَادِيدَ وَأُونُو سَبْعُ مِئَةٍ وَخَمْسَةٌ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بَنُو أَرِيحَا ثَلَاثُ مِئَةٍ وَخَمْسَةٌ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بَنُو سَنَاءَةَ ثَلَاثَةُ آلَافٍ وَسِتُّ مِئَةٍ وَثَلَاثُونَ.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أَمَّا ٱلْكَهَنَةُ: فَبَنُو يَدْعِيَا مِنْ بَيْتِ يَشُوعَ تِسْعُ مِئَةٍ وَثَلَاثَةٌ وَسَبْعُونَ.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بَنُو إِمِّيرَ أَلْفٌ وَٱثْنَانِ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بَنُو فَشْحُورَ أَلْفٌ وَمِئَتَانِ وَسَبْعَةٌ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بَنُو حَارِيمَ أَلْفٌ وَسَبْعَةَ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أَمَّا ٱللَّاوِيُّونَ: فَبَنُو يَشُوعَ وَقَدْمِيئِيلَ مِنْ بَنِي هُودُويَا أَرْبَعَةٌ وَسَبْعُونَ.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ٱلْمُغَنُّونَ بَنُو آسَافَ مِئَةٌ وَثَمَانِيَةٌ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بَنُو ٱلْبَوَّابِينَ: بَنُو شَلُّومَ، بَنُو آطِيرَ، بَنُو طَلْمُونَ، بَنُو عَقُّوبَ، بَنُو حَطِيطَا، بَنُو شُوبَايَ، ٱلْجَمِيعُ مِئَةٌ وَتِسْعَةٌ وَثَلَاثُونَ.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ٱلنَّثِينِيمُ: بَنُو صِيحَا، بَنُو حَسُوفَا، بَنُو طَبَاعُوتَ،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بَنُو قِيرُوسَ، بَنُو سِيعَهَا، بَنُو فَادُونَ،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بَنُو لَبَانَةَ، بَنُو حَجَابَةَ، بَنُو 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بَنُو حَاجَابَ، بَنُو شَمُلَايَ، بَنُو حَانَانَ،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بَنُو جَدِيلَ، بَنُو حَجَرَ، بَنُو رَآيَا،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بَنُو رَصِينَ، بَنُو نَقُودَا، بَنُو جَزَّامَ،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بَنُو عُزَّا، بَنُو فَاسِيحَ، بَنُو بِيسَايَ،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بَنُو أَسْنَةَ، بَنُو مَعُونِيمَ، بَنُو نَفُوسِيمَ،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بَنُو بَقْبُوقَ، بَنُو حَقُوفَا، بَنُو حَرْحُورَ،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بَنُو بَصْلُوتَ، بَنُو مَحِيدَا، بَنُو حَرْشَا،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بَنُو بَرْقُوسَ، بَنُو سِيسَرَا، بَنُو ثَامَحَ،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بَنُو نَصِيحَ، بَنُو حَطِيفَا.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بَنُو عَبِيدِ سُلَيْمَانَ: بَنُو سَوْطَايَ، بَنُو هَسُّوفَرَثَ، بَنُو فَرُودَا،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بَنُو يَعْلَةَ، بَنُو دَرْقُونَ، بَنُو جَدِّيلَ،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بَنُو شَفَطْيَا، بَنُو حَطِّيلَ، بَنُو فُوخَرَةِ ٱلظِّبَاءِ، بَنُو آمِي.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جَمِيعُ ٱلنَّثِينِيمِ وَبَنِي عَبِيدِ سُلَيْمَانَ ثَلَاثُ مِئَةٍ وَٱثْنَانِ وَتِسْعُونَ.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وَهَؤُلَاءِ هُمُ ٱلَّذِينَ صَعِدُوا مِنْ تَلِّ مِلْحٍ وَتَلِّ حَرْشَا، كَرُوبُ، أَدَّانُ، إِمِّيرُ، وَلَمْ يَسْتَطِيعُوا أَنْ يُبَيِّنُوا بُيُوتَ آبَائِهِمْ وَنَسْلَهُمْ هَلْ هُمْ مِنْ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بَنُو دَلَايَا، بَنُو طُوبِيَّا، بَنُو نَقُودَا، سِتُّ مِئَةٍ وَٱثْنَانِ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وَمِنْ بَنِي ٱلْكَهَنَةِ: بَنُو حَبَايَا، بَنُو هَقُّوصَ، بَنُو بَرْزِلَّايَ ٱلَّذِي أَخْذَ ٱمْرَأَةً مِنْ بَنَاتِ بَرْزِلَّايَ ٱلْجِلْعَادِيِّ وَتَسَمَّى بِٱسْمِهِمْ.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هَؤُلَاءِ فَتَّشُوا عَلَى كِتَابَةِ أَنْسَابِهِمْ فَلَمْ تُوجَدْ، فَرُذِلُوا مِنَ ٱلْكَهَنُوتِ.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وَقَالَ لَهُمُ ٱلتِّرْشَاثَا أَنْ لَا يَأْكُلُوا مِنْ قُدْسِ ٱلْأَقْدَاسِ حَتَّى يَقُومَ كَاهِنٌ لِلْأُورِيمِ وَٱلتُّمِّيمِ.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كُلُّ ٱلْجُمْهُورِ مَعًا ٱثْنَانِ وَأَرْبَعُونَ أَلْفًا وَثَلَاثُ مِئَةٍ وَسِتُّونَ،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فَضْلًا عَنْ عَبِيدِهِمْ وَإِمَائِهِمْ فَهَؤُلَاءِ كَانُوا سَبْعَةَ آلَافٍ وَثَلَاثَ مِئَةٍ وَسَبْعَةً وَثَلَاثِينَ، وَلَهُمْ مِنَ ٱلْمُغَنِّينَ وَٱلْمُغَنِّيَاتِ مِئَتَانِ.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خَيْلُهُمْ سَبْعُ مِئَةٍ وَسِتَّةٌ وَثَلَاثُونَ. بِغَالُهُمْ مِئَتَانِ وَخَمْسَةٌ وَأَرْبَعُونَ.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جِمَالُهُمْ أَرْبَعُ مِئَةٍ وَخَمْسَةٌ وَثَلَاثُونَ. حَمِيرُهُمْ سِتَّةُ آلَافٍ وَسَبْعُ مِئَةٍ وَعِشْرُونَ.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وَٱلْبَعْضُ مِنْ رُؤُوسِ ٱلْآبَاءِ عِنْدَ مَجِيئِهِمْ إِلَى بَيْتِ ٱلرَّبِّ ٱلَّذِي فِي أُورُشَلِيمَ تَبَرَّعُوا لِبَيْتِ ٱلرَّبِّ لِإِقَامَتِهِ فِي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أَعْطَوْا حَسَبَ طَاقَتِهِمْ لِخِزَانَةِ ٱلْعَمَلِ وَاحِدًا وَسِتِّينَ أَلْفَ دِرْهَمٍ مِنَ ٱلذَّهَبِ، وَخَمْسَةَ آلَافِ مَنًا مِنَ ٱلْفِضَّةِ، وَمِئَةَ قَمِيصٍ لِلْكَهَنَةِ.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فَأَقَامَ ٱلْكَهَنَةُ وَٱللَّاوِيُّونَ وَبَعْضُ ٱلشَّعْبِ وَٱلْمُغَنُّونَ وَٱلْبَوَّابُونَ وَٱلنَّثِينِيمُ فِي مُدُنِهِمْ وَكُلُّ إِسْرَائِيلَ فِي مُدُنِهِمْ.</w:t>
      </w:r>
      <w:r>
        <w:rPr>
          <w:lang w:val="ar_AE" w:bidi="ar_AE"/>
        </w:rPr>
      </w:r>
      <w:r>
        <w:rPr>
          <w:lang w:val="ar_AE" w:bidi="ar_AE"/>
        </w:rPr>
      </w:r>
    </w:p>
    <w:p>
      <w:pPr>
        <w:bidi/>
      </w:pPr>
      <w:r>
        <w:rPr>
          <w:lang w:val="ar_AE" w:bidi="ar_AE"/>
        </w:rPr>
      </w:r>
    </w:p>
    <w:p>
      <w:pPr>
        <w:pStyle w:val="Heading2"/>
        <w:bidi/>
      </w:pPr>
      <w:r>
        <w:rPr>
          <w:lang w:val="ar_AE" w:bidi="ar_AE"/>
        </w:rPr>
        <w:t>Ezra 3:1</w:t>
      </w:r>
      <w:r>
        <w:rPr>
          <w:lang w:val="ar_AE" w:bidi="ar_AE"/>
        </w:rPr>
      </w:r>
    </w:p>
    <w:p>
      <w:pPr>
        <w:bidi/>
      </w:pPr>
      <w:r>
        <w:rPr>
          <w:lang w:val="ar_AE" w:bidi="ar_AE"/>
        </w:rPr>
      </w:r>
      <w:r>
        <w:rPr>
          <w:vertAlign w:val="superscript"/>
          <w:lang w:val="ar_AE" w:bidi="ar_AE"/>
        </w:rPr>
        <w:t>1</w:t>
      </w:r>
      <w:r>
        <w:rPr>
          <w:lang w:val="ar_AE" w:bidi="ar_AE"/>
        </w:rPr>
        <w:t xml:space="preserve"> وَلَمَّا ٱسْتُهِلَّ ٱلشَّهْرُ ٱلسَّابِعُ وَبَنُو إِسْرَائِيلَ فِي مُدُنِهِمُ، ٱجْتَمَعَ ٱلشَّعْبُ كَرَجُلٍ وَاحِدٍ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وَقَامَ يَشُوعُ بْنُ يُوصَادَاقَ وَإِخْوَتُهُ ٱلْكَهَنَةُ، وَزَرُبَّابِلُ بْنُ شَأَلْتِئِيلَ وَإِخْوَتُهُ، وَبَنَوْا مَذْبَحَ إِلَهِ إِسْرَائِيلَ لِيُصْعِدُوا عَلَيْهِ مُحْرَقَاتٍ كَمَا هُوَ مَكْتُوبٌ فِي شَرِيعَةِ مُوسَى رَجُلِ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وَأَقَامُوا ٱلْمَذْبَحَ فِي مَكَانِهِ، لِأَنَّهُ كَانَ عَلَيْهِمْ رُعْبٌ مِنْ شُعُوبِ ٱلْأَرَاضِي، وَأَصْعَدُوا عَلَيْهِ مُحْرَقَاتٍ لِلرَّبِّ، مُحْرَقَاتِ ٱلصَّبَاحِ وَٱلْمَسَاءِ.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وَحَفِظُوا عِيدَ ٱلْمَظَالِّ كَمَا هُوَ مَكْتُوبٌ، وَمُحْرَقَةَ يَوْمٍ فَيَوْمٍ بِٱلْعَدَدِ كَٱلْمَرْسُومِ، أَمْرَ ٱلْيَوْمِ بِيَوْمِهِ.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وَبَعْدَ ذَلِكَ ٱلْمُحْرَقَةُ ٱلدَّائِمَةُ، وَلِلْأَهِلَّةِ وَلِجَمِيعِ مَوَاسِمِ ٱلرّبِّ ٱلْمُقَدَّسَةِ، وَلِكُلِّ مَن تبرَّعَ بِمُتَبَرَّعٍ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ٱبْتَدَأُوا مِنَ ٱلْيَوْمِ ٱلْأَوَّلِ مِنَ ٱلشَّهْرِ ٱلسَّابِعِ يُصْعِدُونَ مُحْرَقَاتٍ لِلرَّبِّ، وَهَيْكَلُ ٱلرَّبِّ لَمْ يَكُنْ قَدْ تَأَسَّسَ.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وَأَعْطَوْا فِضَّةً لِلنَّحَّاتِينَ وَٱلنَّجَّارِينَ، وَمَأْكَلًا وَمَشْرَبًا وَزَيْتًا لِلصِّيدُونِيِّينَ وَٱلصُّورِيِّينَ لِيَأْتُوا بِخَشَبِ أَرْزٍ مِنْ لُبْنَانَ إِلَى بَحْرِ يَافَا، حَسَبَ إِذْنِ كُورَشَ مَلِكِ فَارِسَ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وَفِي ٱلسَّنَةِ ٱلثَّانِيَةِ مِنْ مَجِيئِهِمْ إِلَى بَيْتِ ٱللهِ إِلَى أُورُشَلِيمَ، فِي ٱلشَّهْرِ ٱلثَّانِي، شَرَعَ زَرُبَّابِلُ بْنُ شَأَلْتِئِيلَ وَيَشُوعُ بْنُ يُوصَادَاقَ وَبَقِيَّةُ إِخْوَتِهِمِ ٱلْكَهَنَةِ وَٱللَّاوِيِّينَ وَجَمِيعُ ٱلْقَادِمِينَ مِنَ ٱلسَّبْيِ إِلَى أُورُشَلِيمَ، وَأَقَامُوا ٱللَّاوِيِّينَ مِنِ ٱبْنِ عِشْرِينَ سَنَةً فَمَا فَوْقُ لِلْمُنَاظَرَةِ عَلَى عَمَلِ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وَوَقَفَ يَشُوعُ مَعَ بَنِيهِ وَإِخْوَتِهِ، قَدْمِيئِيلَ وَبَنِيهِ بَنِي يَهُوذَا مَعًا لِلْمُنَاظَرَةِ عَلَى عَامِلِي ٱلشُّغْلِ فِي بَيْتِ ٱللهِ، وَبَنِي حِينَادَادَ مَعَ بَنِيهِمْ وَإِخْوَتِهِمِ ٱللَّاوِيِّينَ.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أَسَّسَ ٱلْبَانُونَ هَيْكَلَ ٱلرَّبِّ، أَقَامُوا ٱلْكَهَنَةَ بِمَلَابِسِهِمْ بِأَبْوَاقٍ، وَٱللَّاوِيِّينَ بَنِي آسَافَ بِٱلصُّنُوجِ، لِتَسْبِيحِ ٱلرَّبِّ عَلَى تَرْتِيبِ دَاوُدَ مَلِكِ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وَغَنَّوْا بِٱلتَّسْبِيحِ وَٱلْحَمْدِ لِلرَّبِّ، لِأَنَّهُ صَالِحٌ لِأَنَّ إِلَى ٱلْأَبَدِ رَحْمَتَهُ عَلَى إِسْرَائِيلَ. وَكُلُّ ٱلشَّعْبِ هَتَفُوا هُتَافًا عَظِيمًا بِٱلتَّسْبِيحِ لِلرَّبِّ لِأَجْلِ تَأْسِيسِ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وَكَثِيرُونَ مِنَ ٱلْكَهَنَةِ وَٱللَّاوِيِّينَ وَرُؤُوسِ ٱلْآبَاءِ ٱلشُّيُوخِ، ٱلَّذِينَ رَأَوْا ٱلْبَيْتَ ٱلْأَوَّلَ، بَكَوْا بِصَوْتٍ عَظِيمٍ عِنْدَ تَأْسِيسِ هَذَا ٱلْبَيْتِ أَمَامَ أَعْيُنِهِمْ. وَكَثِيرُونَ كَانُوا يَرْفَعُونَ أَصْوَاتَهُمْ بِٱلْهُتَافِ بِفَرَحٍ.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وَلَمْ يَكُنِ ٱلشَّعْبُ يُمَيِّزُ هُتَافَ ٱلْفَرَحِ مِنْ صَوْتِ بُكَاءِ ٱلشَّعْبِ، لِأَنَّ ٱلشَّعْبَ كَانَ يَهْتِفُ هُتَافًا عَظِيمًا حَتَّى أَنَّ ٱلصَّوْتَ سُمِعَ مِنْ بُعْدٍ.</w:t>
      </w:r>
      <w:r>
        <w:rPr>
          <w:lang w:val="ar_AE" w:bidi="ar_AE"/>
        </w:rPr>
      </w:r>
      <w:r>
        <w:rPr>
          <w:lang w:val="ar_AE" w:bidi="ar_AE"/>
        </w:rPr>
      </w:r>
    </w:p>
    <w:p>
      <w:pPr>
        <w:bidi/>
      </w:pPr>
      <w:r>
        <w:rPr>
          <w:lang w:val="ar_AE" w:bidi="ar_AE"/>
        </w:rPr>
      </w:r>
    </w:p>
    <w:p>
      <w:pPr>
        <w:pStyle w:val="Heading2"/>
        <w:bidi/>
      </w:pPr>
      <w:r>
        <w:rPr>
          <w:lang w:val="ar_AE" w:bidi="ar_AE"/>
        </w:rPr>
        <w:t>Ezra 4:1</w:t>
      </w:r>
      <w:r>
        <w:rPr>
          <w:lang w:val="ar_AE" w:bidi="ar_AE"/>
        </w:rPr>
      </w:r>
    </w:p>
    <w:p>
      <w:pPr>
        <w:bidi/>
      </w:pPr>
      <w:r>
        <w:rPr>
          <w:lang w:val="ar_AE" w:bidi="ar_AE"/>
        </w:rPr>
      </w:r>
      <w:r>
        <w:rPr>
          <w:vertAlign w:val="superscript"/>
          <w:lang w:val="ar_AE" w:bidi="ar_AE"/>
        </w:rPr>
        <w:t>1</w:t>
      </w:r>
      <w:r>
        <w:rPr>
          <w:lang w:val="ar_AE" w:bidi="ar_AE"/>
        </w:rPr>
        <w:t xml:space="preserve"> وَلَمَّا سَمِعَ أَعْدَاءُ يَهُوذَا وَبَنْيَامِينَ أَنَّ بَنِي ٱلسَّبْيِ يَبْنُونَ هَيْكَلًا لِلرَّبِّ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تَقَدَّمُوا إِلَى زَرُبَّابِلَ وَرُؤُوسِ ٱلْآبَاءِ وَقَالُوا لَهُمْ: «نَبْنِي مَعَكُمْ لِأَنَّنَا نَظِيرَكُمْ نَطْلُبُ إِلَهَكُمْ، وَلَهُ قَدْ ذَبَحْنَا مِنْ أَيَّامِ أَسَرْحَدُّونَ مَلِكِ أَشُّورَ ٱلَّذِي أَصْعَدَنَا إِلَى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لَهُمْ زَرُبَّابِلُ وَيَشُوعُ وَبَقِيَّةُ رُؤُوسِ آبَاءِ إِسْرَائِيلَ: «لَيْسَ لَكُمْ وَلَنَا أَنْ نَبْنِيَ بَيْتًا لِإِلَهِنَا، وَلَكِنَّنَا نَحْنُ وَحْدَنَا نَبْنِي لِلرَّبِّ إِلَهِ إِسْرَائِيلَ كَمَا أَمَرَنَا ٱلْمَلِكُ كُورَشُ مَلِكُ فَارِسَ».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شَعْبُ ٱلْأَرْضِ يُرْخُونَ أَيْدِيَ شَعْبِ يَهُوذَا وَيُذْعِرُونَهُمْ عَنِ ٱلْبِنَاءِ.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وَٱسْتَأْجَرُوا ضِدَّهُمْ مُشِيرِينَ لِيُبْطِلُوا مَشُورَتَهُمْ كُلَّ أَيَّامِ كُورَشَ مَلِكِ فَارِسَ وَحَتَّى مُلْكِ دَارِيُوسَ مَلِكِ فَارِسَ.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مُلْكِ أَحَشْوِيرُوشَ، فِي ٱبْتِدَاءِ مُلْكِهِ، كَتَبُوا شَكْوَى عَلَى سُكَّانِ يَهُوذَا وَأُورُشَلِيمَ.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 أَيَّامِ أَرْتَحْشَشْتَا كَتَبَ بِشْلَامُ وَمِثْرَدَاثُ وَطَبْئِيلُ وَسَائِرُ رُفَقَائِهِمْ إِلَى أَرْتَحْشَشْتَا مَلِكِ فَارِسَ. وَكِتَابَةُ ٱلرِّسَالَةِ مَكْتُوبَةٌ بِٱلْأَرَامِيَّةِ وَمُتَرْجَمَةٌ بِٱلْأَرَامِيَّةِ.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رَحُومُ صَاحِبُ ٱلْقَضَاءِ وَشِمْشَايُ ٱلْكَاتِبُ كَتَبَا رِسَالَةً ضِدَّ أُورُشَلِيمَ إِلَى أَرْتَحْشَشْتَا ٱلْمَلِكِ هَكَذَا: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كَتَبَ حِينَئِذٍ رَحُومُ صَاحِبُ ٱلْقَضَاءِ وَشِمْشَايُ ٱلْكَاتِبُ وَسَائِرُ رُفَقَائِهِمَا ٱلدِّينِيِّينَ وَٱلْأَفَرَسْتِكِيِّينَ وَٱلطَّرْفِلِيِّينَ وَٱلْأَفْرَسِيِّينَ وَٱلْأَرَكْوِيِّينَ وَٱلْبَابِلِيِّينَ وَٱلشُّوشَنِيِّينَ وَٱلدَّهْوِيِّينَ وَٱلْعِيلَامِيِّينَ،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وَسَائِرِ ٱلْأُمَمِ ٱلَّذِينَ سَبَاهُمْ أُسْنَفَّرُ ٱلْعَظِيمُ ٱلشَّرِيفُ وَأَسْكَنَهُمْ مُدُنَ ٱلسَّامِرَةِ، وَسَائِرِ ٱلَّذِينَ فِي عَبْرِ ٱلنَّهْرِ وَإِلَى آخِرِهِ.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هَذِهِ صُورَةُ ٱلرِّسَالَةِ ٱلَّتِي أَرْسَلُوهَا إِلَيْهِ، إِلَى أَرْتَحْشَشْتَا ٱلْمَلِكِ: «عَبِيدُكَ ٱلْقَوْمُ ٱلَّذِينَ فِي عَبْرِ ٱلنَّهْرِ إِلَى آخِرِهِ.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لِيُعْلَمِ ٱلْمَلِكُ أَنَّ ٱلْيَهُودَ ٱلَّذِينَ صَعِدُوا مِنْ عِنْدِكَ إِلَيْنَا قَدْ أَتَوْا إِلَى أُورُشَلِيمَ وَيَبْنُونَ ٱلْمَدِينَةَ ٱلْعَاصِيَةَ ٱلرَّدِيَّةَ، وَقَدْ أَكْمَلُوا أَسْوَارَهَا وَرَمَّمُوا أُسُسَهَا.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لِيَكُنِ ٱلْآنَ مَعْلُومًا لَدَى ٱلْمَلِكِ أَنَّهُ إِذَا بُنِيَتْ هَذِهِ ٱلْمَدِينَةُ وَأُكْمِلَتْ أَسْوَارُهَا لَا يُؤَدُّونَ جِزْيَةً وَلَا خَرَاجًا وَلَا خِفَارَةً، فَأَخِيرًا تَضُرُّ ٱلْمُلُوكَ.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وَٱلْآنَ بِمَا إِنَّنَا نَأْكُلُ مِلْحَ دَارِ ٱلْمَلِكِ، وَلَا يَلِيقُ بِنَا أَنْ نَرَى ضَرَرَ ٱلْمَلِكِ، لِذَلِكَ أَرْسَلْنَا فَأَعْلَمْنَا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لِكَيْ يُفَتَّشَ فِي سِفْرِ أَخْبَارِ آبَائِكَ، فَتَجِدَ فِي سِفْرِ ٱلْأَخْبَارِ وَتَعْلَمَ أَنَّ هَذِهِ ٱلْمَدِينَةَ مَدِينَةٌ عَاصِيَةٌ وَمُضِرَّةٌ لِلْمُلُوكِ وَٱلْبِلَادِ، وَقَدْ عَمِلُوا عِصْيَانًا فِي وَسَطِهَا مُنْذُ ٱلْأَيَّامِ ٱلْقَدِيمَةِ، لِذَلِكَ أُخْرِبَتْ هَذِهِ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وَنَحْنُ نُعْلِمُ ٱلْمَلِكَ أَنَّهُ إِذَا بُنِيَتْ هَذِهِ ٱلْمَدِينَةُ وَأُكْمِلَتْ أَسْوَارُهَا لَا يَكُونُ لَكَ عِنْدَ ذَلِكَ نَصِيبٌ فِي عَبْرِ ٱلنَّهْرِ».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فَأَرْسَلَ ٱلْمَلِكُ جَوَابًا: «إِلَى رَحُومَ صَاحِبِ ٱلْقَضَاءِ وَشَمْشَايَ ٱلْكَاتِبِ وَسَائِرِ رُفَقَائِهِمَا ٱلسَّاكِنِينَ فِي ٱلسَّامِرَةِ وَبَاقِي ٱلَّذِينَ فِي عَبْرِ ٱلنَّهْرِ. سَلَامٌ إِلَى آخِرِهِ.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ٱلرِّسَالَةُ ٱلَّتِي أَرْسَلْتُمُوهَا إِلَيْنَا قَدْ قُرِئَتْ بِوُضُوحٍ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وَقَدْ خَرَجَ مِنْ عِنْدِي أَمْرٌ فَفَتَّشُوا وَوُجِدَ أَنَّ هَذِهِ ٱلْمَدِينَةَ مُنْذُ ٱلْأَيَّامِ ٱلْقَدِيمَةِ تَقُومُ عَلَى ٱلْمُلُوكِ، وَقَدْ جَرَى فِيهَا تَمَرُّدٌ وَعِصْيَانٌ.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وَقَدْ كَانَ مُلُوكٌ مُقْتَدِرُونَ عَلَى أُورُشَلِيمَ وَتَسَلَّطُوا عَلَى جَمِيعِ عَبْرِ ٱلنَّهْرِ، وَقَدْ أُعْطُوا جِزْيَةً وَخَرَاجًا وَخِفَارَةً.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فَٱلْآنَ أَخْرِجُوا أَمْرًا بِتَوْقِيفِ أُولَئِكَ ٱلرِّجَالِ فَلَا تُبْنَى هَذِهِ ٱلْمَدِينَةُ حَتَّى يَصْدُرَ مِنِّي 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فَٱحْذَرُوا مِنْ أَنْ تَقْصُرُوا عَنْ عَمَلِ ذَلِكَ. لِمَاذَا يَكْثُرُ ٱلضَّرَرُ لِخَسَارَةِ ٱلْمُلُوكِ؟».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حِينَئِذٍ لَمَّا قُرِئَتْ رِسَالَةُ أَرْتَحْشَشْتَا ٱلْمَلِكِ أَمَامَ رَحُومَ وَشِمْشَايَ ٱلْكَاتِبِ وَرُفَقَائِهِمَا ذَهَبُوا بِسُرْعَةٍ إِلَى أُورُشَلِيمَ، إِلَى ٱلْيَهُودِ، وَأَوْقَفُوهُمْ بِذِرَاعٍ وَقُوَّةٍ.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حِينَئِذٍ تَوَقَّفَ عَمَلُ بَيْتِ ٱللهِ ٱلَّذِي فِي أُورُشَلِيمَ، وَكَانَ مُتَوَقِّفًا إِلَى ٱلسَّنَةِ ٱلثَّانِيَةِ مِنْ مُلْكِ دَارِيُوسَ مَلِكِ فَارِسَ.</w:t>
      </w:r>
      <w:r>
        <w:rPr>
          <w:lang w:val="ar_AE" w:bidi="ar_AE"/>
        </w:rPr>
      </w:r>
      <w:r>
        <w:rPr>
          <w:lang w:val="ar_AE" w:bidi="ar_AE"/>
        </w:rPr>
      </w:r>
    </w:p>
    <w:p>
      <w:pPr>
        <w:bidi/>
      </w:pPr>
      <w:r>
        <w:rPr>
          <w:lang w:val="ar_AE" w:bidi="ar_AE"/>
        </w:rPr>
      </w:r>
    </w:p>
    <w:p>
      <w:pPr>
        <w:pStyle w:val="Heading2"/>
        <w:bidi/>
      </w:pPr>
      <w:r>
        <w:rPr>
          <w:lang w:val="ar_AE" w:bidi="ar_AE"/>
        </w:rPr>
        <w:t>Ezra 5:1</w:t>
      </w:r>
      <w:r>
        <w:rPr>
          <w:lang w:val="ar_AE" w:bidi="ar_AE"/>
        </w:rPr>
      </w:r>
    </w:p>
    <w:p>
      <w:pPr>
        <w:bidi/>
      </w:pPr>
      <w:r>
        <w:rPr>
          <w:lang w:val="ar_AE" w:bidi="ar_AE"/>
        </w:rPr>
      </w:r>
      <w:r>
        <w:rPr>
          <w:vertAlign w:val="superscript"/>
          <w:lang w:val="ar_AE" w:bidi="ar_AE"/>
        </w:rPr>
        <w:t>1</w:t>
      </w:r>
      <w:r>
        <w:rPr>
          <w:lang w:val="ar_AE" w:bidi="ar_AE"/>
        </w:rPr>
        <w:t xml:space="preserve"> فَتَنَبَّأَ ٱلنَّبِيَّانِ حَجَّيِ ٱلنَّبِيُّ وَزَكَرِيَّا بْنُ عِدُّوَ لِلْيَهُودِ ٱلَّذِينَ فِي يَهُوذَا وَأُورُشَلِيمَ بِٱسْمِ إِلَهِ إِسْرَائِيلَ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حِينَئِذٍ قَامَ زَرُبَّابِلُ بْنُ شَأَلْتِئِيلَ وَيَشُوعُ بْنُ يُوصَادَاقَ، وَشَرَعَا بِبُنْيَانِ بَيْتِ ٱللهِ ٱلَّذِي فِي أُورُشَلِيمَ، وَمَعَهُمَا أَنْبِيَاءُ ٱللهِ يُسَاعِدُونَهُمَا.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ذَلِكَ ٱلزَّمَانِ جَاءَ إِلَيْهِمْ تَتْنَايُ وَالِي عَبْرِ ٱلنَّهْرِ وَشَتَرْبُوزْنَايُ وَرُفَقَاؤُهُمَا وَقَالُوا لَهُمْ هَكَذَا: «مَنْ أَمَرَكُمْ أَنْ تَبْنُوا هَذَا ٱلْبَيْتَ وَتُكَمِّلُوا هَذَا ٱلسُّورَ؟».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حِينَئِذٍ أَخْبَرْنَاهُمْ عَلَى هَذَا ٱلْمَنْوَالِ مَا هِيَ أَسْمَاءُ ٱلرِّجَالِ ٱلَّذِينَ يَبْنُونَ هَذَا ٱلْبِنَاءَ.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وَكَانَتْ عَلَى شُيُوخِ ٱلْيَهُودِ عَيْنُ إِلَهِهِمْ فَلَمْ يُوقِفُوهُمْ حَتَّى وَصَلَ ٱلْأَمْرُ إِلَى دَارِيُوسَ، وَحِينَئِذٍ جَاوَبُوا بِرِسَالَةٍ عَنْ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صُورَةُ ٱلرِّسَالَةِ ٱلَّتِي أَرْسَلَهَا تَتْنَايُ وَالِي عَبْرِ ٱلنَّهْرِ وَشَتَرْبُوزْنَايُ وَرُفَقَاؤُهُمَا ٱلْأَفَرْسَكِيِّينَ ٱلَّذِينَ فِي عَبْرِ ٱلنَّهْرِ إِلَى دَارِيُوسَ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أَرْسَلُوا إِلَيْهِ رِسَالَةً وَكَانَ مَكْتُوبًا فِيهَا هَكَذَا: «لِدَارِيُوسَ ٱلْمَلِكِ كُلُّ 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لِيَكُنْ مَعْلُومًا لَدَى ٱلْمَلِكِ أَنَّنَا ذَهَبْنَا إِلَى بِلَادِ يَهُوذَا، إِلَى بَيْتِ ٱلْإِلَهِ ٱلْعَظِيمِ، وَإِذَا بِهِ يُبْنَى بِحِجَارَةٍ عَظِيمَةٍ، وَيُوضَعُ خَشَبٌ فِي ٱلْحِيطَانِ. وَهَذَا ٱلْعَمَلُ يُعْمَلُ بِسُرْعَةٍ وَيَنْجَحُ فِي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حِينَئِذٍ سَأَلْنَا أُولَئِكَ ٱلشُّيُوخَ وَقُلْنَا لَهُمْ هَكَذَا: مَنْ أَمَرَكُمْ بِبِنَاءِ هَذَا ٱلْبَيْتِ وَتَكْمِيلِ هَذِهِ ٱلْأَسْوَارِ؟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وَسَأَلْنَاهُمْ أَيْضًا عَنْ أَسْمَائِهِمْ لِنُعْلِمَكَ، وَكَتَبْنَا أَسْمَاءَ ٱلرِّجَالِ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وَبِمِثْلِ هَذَا ٱلْجَوَابِ جَاوَبُوا قَائِلِينَ: نَحْنُ عَبِيدُ إِلَهِ ٱلسَّمَاءِ وَٱلْأَرْضِ، وَنَبْنِي هَذَا ٱلْبَيْتَ ٱلَّذِي بُنِيَ قَبْلَ هَذِهِ ٱلسِّنِينَ ٱلْكَثِيرَةِ، وَقَدْ بَنَاهُ مَلِكٌ عَظِيمٌ لِإِسْرَائِيلَ وَأَكْمَلَهُ.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بَعْدَ أَنْ أَسْخَطَ آبَاؤُنَا إِلَهَ ٱلسَّمَاءِ دَفَعَهُمْ لِيَدِ نَبُوخَذْنَصَّرَ مَلِكِ بَابِلَ ٱلْكَلْدَانِيِّ، ٱلَّذِي هَدَمَ هَذَا ٱلْبَيْتَ وَسَبَى ٱلشَّعْبَ إِلَى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عَلَى أَنَّهُ فِي ٱلسَّنَةِ ٱلْأُولَى لِكُورَشَ مَلِكَ بَابِلَ، أَصْدَرَ كُورَشُ ٱلْمَلِكُ أَمْرًا بِبِنَاءِ بَيْتِ ٱللهِ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حَتَّى إِنَّ آنِيَةَ بَيْتِ ٱللهِ هَذَا، ٱلَّتِي مِنْ ذَهَبٍ وَفِضَّةٍ، ٱلَّتِي أَخْرَجَهَا نَبُوخَذْنَصَّرُ مِنَ ٱلْهَيْكَلِ ٱلَّذِي فِي أُورُشَلِيمَ وَأَتَى بِهَا إِلَى ٱلْهَيْكَلِ ٱلَّذِي فِي بَابِلَ، أَخْرَجَهَا كُورَشُ ٱلْمَلِكُ مِنَ ٱلْهَيْكَلِ ٱلَّذِي فِي بَابِلَ وَأُعْطِيَتْ لِوَاحِدٍ ٱسْمُهُ شِيشْبَصَّرُ ٱلَّذِي جَعَلَهُ وَالِيًا.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لَهُ: خُذْ هَذِهِ ٱلْآنِيَةَ وَٱذْهَبْ وَٱحْمِلْهَا إِلَى ٱلْهَيْكَلِ ٱلَّذِي فِي أُورُشَلِيمَ، وَلْيُبْنَ بَيْتُ ٱللهِ فِي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حِينَئِذٍ جَاءَ شِيشْبَصَّرُ هَذَا وَوَضَعَ أَسَاسَ بَيْتِ ٱللهِ ٱلَّذِي فِي أُورُشَلِيمَ، وَمِنْ ذَلِكَ ٱلْوَقْتِ إِلَى ٱلْآنَ يُبْنَى وَلَمْ يُكْمَلْ.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وَٱلْآنَ إِذَا حَسُنَ عِنْدَ ٱلْمَلِكِ فَلْيُفَتَّشْ فِي بَيْتِ خَزَائِنِ ٱلْمَلِكِ ٱلَّذِي هُوَ هُنَاكَ فِي بَابِلَ: هَلْ كَانَ قَدْ صَدَرَ أَمْرٌ مِنْ كُورَشَ ٱلْمَلِكِ بِبِنَاءِ بَيْتِ ٱللهِ هَذَا فِي أُورُشَلِيمَ؟ وَلْيُرْسِلِ ٱلْمَلِكُ إِلَيْنَا مُرَادَهُ فِي ذَلِكَ».</w:t>
      </w:r>
      <w:r>
        <w:rPr>
          <w:lang w:val="ar_AE" w:bidi="ar_AE"/>
        </w:rPr>
      </w:r>
      <w:r>
        <w:rPr>
          <w:lang w:val="ar_AE" w:bidi="ar_AE"/>
        </w:rPr>
      </w:r>
    </w:p>
    <w:p>
      <w:pPr>
        <w:bidi/>
      </w:pPr>
      <w:r>
        <w:rPr>
          <w:lang w:val="ar_AE" w:bidi="ar_AE"/>
        </w:rPr>
      </w:r>
    </w:p>
    <w:p>
      <w:pPr>
        <w:pStyle w:val="Heading2"/>
        <w:bidi/>
      </w:pPr>
      <w:r>
        <w:rPr>
          <w:lang w:val="ar_AE" w:bidi="ar_AE"/>
        </w:rPr>
        <w:t>Ezra 6:1</w:t>
      </w:r>
      <w:r>
        <w:rPr>
          <w:lang w:val="ar_AE" w:bidi="ar_AE"/>
        </w:rPr>
      </w:r>
    </w:p>
    <w:p>
      <w:pPr>
        <w:bidi/>
      </w:pPr>
      <w:r>
        <w:rPr>
          <w:lang w:val="ar_AE" w:bidi="ar_AE"/>
        </w:rPr>
      </w:r>
      <w:r>
        <w:rPr>
          <w:vertAlign w:val="superscript"/>
          <w:lang w:val="ar_AE" w:bidi="ar_AE"/>
        </w:rPr>
        <w:t>1</w:t>
      </w:r>
      <w:r>
        <w:rPr>
          <w:lang w:val="ar_AE" w:bidi="ar_AE"/>
        </w:rPr>
        <w:t xml:space="preserve"> حِينَئِذٍ أَمَرَ دَارِيُوسُ ٱلْمَلِكُ فَفَتَّشُوا فِي بَيْتِ ٱلْأَسْفَارِ حَيْثُ كَانَتِ ٱلْخَزَائِنُ مَوْضُوعَةً فِي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فَوُجِدَ فِي أَحْمَثَا، فِي ٱلْقَصْرِ ٱلَّذِي فِي بِلَادِ مَادِي، دَرْجٌ مَكْتُوبٌ فِيهِ هَكَذَا: «تَذْكَارٌ.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ٱلسَّنَةِ ٱلْأُولَى لِكُورَشَ ٱلْمَلِكِ، أَمَرَ كُورَشُ ٱلْمَلِكُ مِنْ جِهَةِ بَيْتِ ٱللهِ فِي أُورُشَلِيمَ: لِيُبْنَ ٱلْبَيْتُ، ٱلْمَكَانُ ٱلَّذِي يَذْبَحُونَ فِيهِ ذَبَائِحَ، وَلْتُوضَعْ أُسُسُهُ، ٱرْتِفَاعُهُ سِتُّونَ ذِرَاعًا وَعَرْضُهُ سِتُّونَ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بِثَلَاثَةِ صُفُوفٍ مِنْ حِجَارَةٍ عَظِيمَةٍ، وَصَفٍّ مِنْ خَشَبٍ جَدِيدٍ. وَلْتُعْطَ ٱلنَّفَقَةُ مِنْ بَيْتِ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وَأَيْضًا آنِيَةُ بَيْتِ ٱللهِ، ٱلَّتِي مِنْ ذَهَبٍ وَفِضَّةٍ، ٱلَّتِي أَخْرَجَهَا نَبُوخَذْنَصَّرُ مِنَ ٱلْهَيْكَلِ ٱلَّذِي فِي أُورُشَلِيمَ وَأَتَى بِهَا إِلَى بَابِلَ، فَلْتُرَدَّ وَتُرْجَعْ إِلَى ٱلْهَيْكَلِ ٱلَّذِي فِي أُورُشَلِيمَ إِلَى مَكَانِهَا، وَتُوضَعْ فِي بَيْتِ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«وَٱلْآنَ يَا تَتْنَايُ وَالِي عَبْرِ ٱلنَّهْرِ وَشَتَرْبُوزْنَايُ وَرُفَقَاءَكُمَا ٱلْأَفَرْسَكِيِّينَ ٱلَّذِينَ فِي عَبْرِ ٱلنَّهْرِ، ٱبْتَعِدُوا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ٱتْرُكُوا عَمَلَ بَيْتِ ٱللهِ هَذَا. أَمَّا وَالِي ٱلْيَهُودِ وَشُيُوخُ ٱلْيَهُودِ فَلْيَبْنُوا بَيْتَ ٱللهِ هَذَا فِي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وَقَدْ صَدَرَ مِنِّي أَمْرٌ بِمَا تَعْمَلُونَ مَعَ شُيُوخِ ٱلْيَهُودِ هَؤُلَاءِ فِي بِنَاءِ بَيْتِ ٱللهِ هَذَا. فَمِنْ مَالِ ٱلْمَلِكِ، مِنْ جِزْيَةِ عَبْرِ ٱلنَّهْرِ، تُعْطَ ٱلنَّفَقَةُ عَاجِلًا لِهَؤُلَاءِ ٱلرِّجَالِ حَتَّى لَا يَبْطُلُوا.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وَمَا يَحْتَاجُونَ إِلَيْهِ مِنَ ٱلثِّيرَانِ وَٱلْكِبَاشِ وَٱلْخِرَافِ مُحْرَقَةً لِإِلَهِ ٱلسَّمَاءِ، وَحِنْطَةٍ وَمِلْحٍ وَخَمْرٍ وَزَيْتٍ حَسَبَ قَوْلِ ٱلْكَهَنَةِ ٱلَّذِينَ فِي أُورُشَلِيمَ، لِتُعْطَ لَهُمْ يَوْمًا فَيَوْمًا حَتَّى لَا يَهْدَأُوا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عَنْ تَقْرِيبِ رَوَائِحِ سُرُورٍ لِإِلَهِ ٱلسَّمَاءِ، وَٱلصَّلَاةِ لِأَجْلِ حَيَاةِ ٱلْمَلِكِ وَبَنِيهِ.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وَقَدْ صَدَرَ مِنِّي أَمْرٌ أَنَّ كُلَّ إِنْسَانٍ يُغَيِّرُ هَذَا ٱلْكَلَامَ تُسْحَبُ خَشَبَةٌ مِنْ بَيْتِهِ وَيُعَلَّقُ مَصْلُوبًا عَلَيْهَا، وَيُجْعَلُ بَيْتُهُ مَزْبَلَةً مِنْ أَجْلِ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وَٱللهُ ٱلَّذِي أَسْكَنَ ٱسْمَهُ هُنَاكَ يُهْلِكُ كُلَّ مَلِكٍ وَشَعْبٍ يَمُدُّ يَدَهُ لِتَغْيِيرِ أَوْ لِهَدْمِ بَيْتِ ٱللهِ هَذَا ٱلَّذِي فِي أُورُشَلِيمَ. أَنَا دَارِيُوسُ قَدْ أَمَرْتُ فَلْيُفْعَلْ عَاجِلًا».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حِينَئِذٍ تَتْنَايُ وَالِي عَبْرِ ٱلنَّهْرِ وَشَتَرْبُوزْنَايُ وَرُفَقَاؤُهُمَا عَمِلُوا عَاجِلًا حَسْبَمَا أَرْسَلَ دَارِيُوسُ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شُيُوخُ ٱلْيَهُودِ يَبْنُونَ وَيَنْجَحُونَ حَسَبَ نُبُوَّةِ حَجَّيِ ٱلنَّبِيِّ وَزَكَرِيَّا بْنِ عِدُّو. فَبَنَوْا وَأَكْمَلُوا حَسَبَ أَمْرِ إِلَهِ إِسْرَائِيلَ وَأَمْرِ كُورَشَ وَدَارِيُوسَ وَأَرْتَحْشَشْتَا مَلِكِ فَارِسَ.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وَكَمِلَ هَذَا ٱلْبَيْتُ فِي ٱلْيَوْمِ ٱلثَّالِثِ مِنْ شَهْرِ أَذَارَ فِي ٱلسَّنَةِ ٱلسَّادِسَةِ مِنْ مُلْكِ دَارِيُوسَ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وَبَنُو إِسْرَائِيلَ ٱلْكَهَنَةُ وَٱللَّاوِيُّونَ وَبَاقِي بَنِي ٱلسَّبْيِ دَشَّنُوا بَيْتَ ٱللهِ هَذَا بِفَرَحٍ.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وَقَرَّبُوا تَدْشِينًا لِبَيْتِ ٱللهِ هَذَا: مِئَةَ ثَوْرٍ وَمِئَتَيْ كَبْشٍ وَأَرْبَعَ مِئَةِ خَرُوفٍ وَٱثْنَيْ عَشَرَ تَيْسَ مِعْزًى، ذَبِيحَةَ خَطِيَّةٍ عَنْ جَمِيعِ إِسْرَائِيلَ، حَسَبَ عَدَدِ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وَأَقَامُوا ٱلْكَهَنَةَ فِي فِرَقِهِمْ وَٱللَّاوِيِّينَ فِي أَقْسَامِهِمْ عَلَى خِدْمَةِ ٱللهِ ٱلَّتِي فِي أُورُشَلِيمَ، كَمَا هُوَ مَكْتُوبٌ فِي سِفْرِ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وَعَمِلَ بَنُو ٱلسَّبْيِ ٱلْفِصْحَ فِي ٱلرَّابِعَ عَشَرَ مِنَ ٱلشَّهْرِ ٱلْأَوَّلِ.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ٱلْكَهَنَةَ وَٱللَّاوِيِّينَ تَطَهَّرُوا جَمِيعًا. كَانُوا كُلُّهُمْ طَاهِرِينَ، وَذَبَحُوا ٱلْفِصْحَ لِجَمِيعِ بَنِي ٱلسَّبْيِ وَلِإِخْوَتِهِمِ ٱلْكَهَنَةِ وَلِأَنْفُسِهِمْ.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وَأَكَلَهُ بَنُو إِسْرَائِيلَ ٱلرَّاجِعُونَ مِنَ ٱلسَّبْيِ مَعَ جَمِيعِ ٱلَّذِينَ ٱنْفَصَلُوا إِلَيْهِمْ مِنْ رَجَاسَةِ أُمَمِ ٱلْأَرْضِ، لِيَطْلُبُوا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وَعَمِلُوا عِيدَ ٱلْفَطِيرِ سَبْعَةَ أَيَّامٍ بِفَرَحٍ، لِأَنَّ ٱلرَّبَّ فَرَّحَهُمْ وَحَوَّلَ قَلْبَ مَلِكِ أَشُّورَ نَحْوَهُمْ لِتَقْوِيَةِ أَيْدِيهِمْ فِي عَمَلِ بَيْتِ ٱللهِ إِلَهِ إِسْرَائِيلَ.</w:t>
      </w:r>
      <w:r>
        <w:rPr>
          <w:lang w:val="ar_AE" w:bidi="ar_AE"/>
        </w:rPr>
      </w:r>
      <w:r>
        <w:rPr>
          <w:lang w:val="ar_AE" w:bidi="ar_AE"/>
        </w:rPr>
      </w:r>
    </w:p>
    <w:p>
      <w:pPr>
        <w:bidi/>
      </w:pPr>
      <w:r>
        <w:rPr>
          <w:lang w:val="ar_AE" w:bidi="ar_AE"/>
        </w:rPr>
      </w:r>
    </w:p>
    <w:p>
      <w:pPr>
        <w:pStyle w:val="Heading2"/>
        <w:bidi/>
      </w:pPr>
      <w:r>
        <w:rPr>
          <w:lang w:val="ar_AE" w:bidi="ar_AE"/>
        </w:rPr>
        <w:t>Ezra 7:1</w:t>
      </w:r>
      <w:r>
        <w:rPr>
          <w:lang w:val="ar_AE" w:bidi="ar_AE"/>
        </w:rPr>
      </w:r>
    </w:p>
    <w:p>
      <w:pPr>
        <w:bidi/>
      </w:pPr>
      <w:r>
        <w:rPr>
          <w:lang w:val="ar_AE" w:bidi="ar_AE"/>
        </w:rPr>
      </w:r>
      <w:r>
        <w:rPr>
          <w:vertAlign w:val="superscript"/>
          <w:lang w:val="ar_AE" w:bidi="ar_AE"/>
        </w:rPr>
        <w:t>1</w:t>
      </w:r>
      <w:r>
        <w:rPr>
          <w:lang w:val="ar_AE" w:bidi="ar_AE"/>
        </w:rPr>
        <w:t xml:space="preserve"> وَبَعْدَ هَذِهِ ٱلْأُمُورِ فِي مُلْكِ أَرْتَحْشَشْتَا مَلِكِ فَارِسَ، عَزْرَا بْنُ سَرَايَا بْنِ عَزَرْيَا بْنِ حِلْقِيَّا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بْنِ شَلُّومَ بْنِ صَادُوقَ بْنِ أَخِيطُوبَ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بْنِ أَمَرْيَا بْنِ عَزَرْيَا بْنِ مَرَايُوثَ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بْنِ زَرَحْيَا بْنِ عُزِّي بْنِ بُقِّي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بْنِ أَبِيشُوعَ بْنِ فِينَحَاسَ بْنِ أَلِعَازَارَ بْنِ هَارُونَ ٱلْكَاهِنِ ٱلرَّأْسِ.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عَزْرَا هَذَا صَعِدَ مِنْ بَابِلَ، وَهُوَ كَاتِبٌ مَاهِرٌ فِي شَرِيعَةِ مُوسَى ٱلَّتِي أَعْطَاهَا ٱلرَّبُّ إِلَهُ إِسْرَائِيلَ. وَأَعْطَاهُ ٱلْمَلِكُ حَسَبَ يَدِ ٱلرَّبِّ إِلَهِهِ عَلَيْهِ، كُلَّ سُؤْلهِ.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وَصَعِدَ مَعَهُ مِنْ بَنِي إِسْرَائِيلَ وَٱلْكَهَنَةِ وَٱللَّاوِيِّينَ وَٱلْمُغَنِّينَ وَٱلْبَوَّابِينَ وَٱلنَّثِينِيمِ إِلَى أُورُشَلِيمَ فِي ٱلسَّنَةِ ٱلسَّابِعَةِ لِأَرْتَحْشَشْتَا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وَجَاءَ إِلَى أُورُشَلِيمَ فِي ٱلشَّهْرِ ٱلْخَامِسِ فِي ٱلسَّنَةِ ٱلسَّابِعَةِ لِلْمَلِكِ.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فِي ٱلشَّهْرِ ٱلْأَوَّلِ ٱبْتَدَأَ يَصْعَدُ مِنْ بَابِلَ، وَفِي أَوَّلِ ٱلشَّهْرِ ٱلْخَامِسِ جَاءَ إِلَى أُورُشَلِيمَ حَسَبَ يَدِ ٱللهِ ٱلصَّالِحَةِ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 عَزْرَا هَيَّأَ قَلْبَهُ لِطَلَبِ شَرِيعَةِ ٱلرَّبِّ وَٱلْعَمَلِ بِهَا، وَلِيُعَلِّمَ إِسْرَائِيلَ فَرِيضَةً وَقَضَاءً.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وَهَذِهِ صُورَةُ ٱلرِّسَالَةِ ٱلَّتِي أَعْطَاهَا ٱلْمَلِكُ أَرْتَحْشَشْتَا لِعَزْرَا ٱلْكَاهِنِ ٱلْكَاتِبِ، كَاتِبِ كَلَامِ وَصَايَا ٱلرَّبِّ وَفَرَائِضِهِ عَلَى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«مِنْ أَرْتَحْشَشْتَا مَلِكِ ٱلْمُلُوكِ، إِلَى عَزْرَا ٱلْكَاهِنِ كَاتِبِ شَرِيعَةِ إِلَهِ ٱلسَّمَاءِ ٱلْكَامِلِ، إِلَى آخِرِهِ.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صَدَرَ مِنِّي أَمْرٌ أَنَّ كُلَّ مَنْ أَرَادَ فِي مُلْكِي مِنْ شَعْبِ إِسْرَائِيلَ وَكَهَنَتِهِ وَٱللَّاوِيِّينَ أَنْ يَرْجِعَ إِلَى أُورُشَلِيمَ مَعَكَ فَلْيَرْجِعْ.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مِنْ أَجْلِ أَنَّكَ مُرْسَلٌ مِنْ قِبَلِ ٱلْمَلِكِ وَمُشِيرِيهِ ٱلسَّبْعَةِ لِأَجْلِ ٱلسُّؤَالِ عَنْ يَهُوذَا وَأُورُشَلِيمَ حَسَبَ شَرِيعَةِ إِلَهِكَ ٱلَّتِي بِيَدِكَ،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وَلِحَمْلِ فِضَّةٍ وَذَهَبٍ تَبَرَّعَ بِهِ ٱلْمَلِكُ وَمُشِيرُوهُ لِإِلَهِ إِسْرَائِيلَ ٱلَّذِي فِي أُورُشَلِيمَ مَسْكَنُهُ.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وَكُلُّ ٱلْفِضَّةِ وَٱلذَّهَبِ ٱلَّتِي تَجِدُ فِي كُلِّ بِلَادِ بَابِلَ مَعَ تَبَرُّعَاتِ ٱلشَّعْبِ وَٱلْكَهَنَةِ ٱلْمُتَبَرِّعِينَ لِبَيْتِ إِلَهِهِمِ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لِكَيْ تَشْتَرِيَ عَاجِلًا بِهَذِهِ ٱلْفِضَّةِ ثِيرَانًا وَكِبَاشًا وَخِرَافًا وَتَقْدِمَاتِهَا وَسَكَائِبَهَا، وَتُقَرِّبَهَا عَلَى ٱلْمَذْبَحِ ٱلَّذِي فِي بَيْتِ إِلَهِكُمُ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وَمَهْمَا حَسُنَ عِنْدَكَ وَعِنْدَ إِخْوَتِكَ أَنْ تَعْمَلُوهُ بِبَاقِي ٱلْفِضَّةِ وَٱلذَّهَبِ، فَحَسَبَ إِرَادَةِ إِلَهِكُمْ تَعْمَلُونَهُ.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وَٱلْآنِيَةُ ٱلَّتِي تُعْطَى لَكَ لِأَجْلِ خِدْمَةِ بَيْتِ إِلَهِكَ فَسَلِّمْهَا أَمَامَ إِلَهِ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وَبَاقِي ٱحْتِيَاجِ بَيْتِ إِلَهِكَ ٱلَّذِي يَتَّفِقُ لَكَ أَنْ تُعْطِيَهُ، فَأَعْطِهِ مِنْ بَيْتِ خَزَائِنِ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وَمِنِّي أَنَا أَرْتَحْشَشْتَا ٱلْمَلِكِ صَدَرَ أَمْرٌ إِلَى كُلِّ ٱلْخَزَنَةِ ٱلَّذِينَ فِي عَبْرِ ٱلنَّهْرِ أَنَّ كُلَّ مَا يَطْلُبُهُ مِنْكُمْ عَزْرَا ٱلْكَاهِنُ كَاتِبُ شَرِيعَةِ إِلَهِ ٱلسَّمَاءِ فَلْيُعْمَلْ بِسُرْعَةٍ،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إِلَى مِئَةِ وَزْنَةٍ مِنَ ٱلْفِضَّةِ وَمِئَةِ كُرٍّ مِنَ ٱلْحِنْطَةِ وَمِئَةِ بَثٍّ مِنَ ٱلْخَمْرِ وَمِئَةِ بَثٍّ مِنَ ٱلزَّيْتِ، وَٱلْمِلْحِ مِنْ دُونِ تَقْيِيدٍ.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كُلُّ مَا أَمَرَ بِهِ إِلَهُ ٱلسَّمَاءِ فَلْيُعْمَلْ بِٱجْتِهَادٍ لِبَيْتِ إِلَهِ ٱلسَّمَاءِ، لِأَنَّهُ لِمَاذَا يَكُونُ غَضَبٌ عَلَى مُلْكِ ٱلْمَلِكِ وَبَنِيهِ؟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وَنُعْلِمُكُمْ أَنَّ جَمِيعَ ٱلْكَهَنَةِ وَٱللَّاوِيِّينَ وَٱلْمُغَنِّينَ وَٱلْبَوَّابِينَ وَٱلنَّثِينِيمِ وَخُدَّامِ بَيْتِ ٱللهِ هَذَا، لَا يُؤْذَنُ أَنْ يُلْقَى عَلَيْهِمْ جِزْيَةٌ أَوْ خَرَاجٌ أَوْ خِفَارَةٌ.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أَنْتَ يَا عَزْرَا، فَحَسَبَ حِكْمَةِ إِلَهِكَ ٱلَّتِي بِيَدِكَ ضَعْ حُكَّامًا وَقُضَاةً يَقْضُونَ لِجَمِيعِ ٱلشَّعْبِ ٱلَّذِي فِي عَبْرِ ٱلنَّهْرِ مِنْ جَمِيعِ مَنْ يَعْرِفُ شَرَائِعَ إِلَهِكَ. وَٱلَّذِينَ لَا يَعْرِفُونَ فَعَلِّمُوهُمْ.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وَكُلُّ مَنْ لَا يَعْمَلُ شَرِيعَةَ إِلَهِكَ وَشَرِيعَةَ ٱلْمَلِكِ، فَلْيُقْضَ عَلَيْهِ عَاجِلًا إِمَّا بِٱلْمَوْتِ أَوْ بِٱلنَّفْيِ أَوْ بِغَرَامَةِ ٱلْمَالِ أَوْ بِٱلْحَبْسِ».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مُبَارَكٌ ٱلرَّبُّ إِلَهُ آبَائِنَا ٱلَّذِي جَعَلَ مِثْلَ هَذَا فِي قَلْبِ ٱلْمَلِكِ لِأَجْلِ تَزْيِينِ بَيْتِ ٱلرَّبِّ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وَقَدْ بَسَطَ عَلَيَّ رَحْمَةً أَمَامَ ٱلْمَلِكِ وَمُشِيرِيهِ وَأَمَامَ جَمِيعِ رُؤَسَاءِ ٱلْمَلِكِ ٱلْمُقْتَدِرِينَ. وَأَمَّا أَنَا فَقَدْ تَشَدَّدْتُ حَسَبَ يَدِ ٱلرَّبِّ إِلَهِي عَلَيَّ، وَجَمَعْتُ مِنْ إِسْرَائِيلَ رُؤَسَاءَ لِيَصْعَدُوا مَعِي.</w:t>
      </w:r>
      <w:r>
        <w:rPr>
          <w:lang w:val="ar_AE" w:bidi="ar_AE"/>
        </w:rPr>
      </w:r>
      <w:r>
        <w:rPr>
          <w:lang w:val="ar_AE" w:bidi="ar_AE"/>
        </w:rPr>
      </w:r>
    </w:p>
    <w:p>
      <w:pPr>
        <w:bidi/>
      </w:pPr>
      <w:r>
        <w:rPr>
          <w:lang w:val="ar_AE" w:bidi="ar_AE"/>
        </w:rPr>
      </w:r>
    </w:p>
    <w:p>
      <w:pPr>
        <w:pStyle w:val="Heading2"/>
        <w:bidi/>
      </w:pPr>
      <w:r>
        <w:rPr>
          <w:lang w:val="ar_AE" w:bidi="ar_AE"/>
        </w:rPr>
        <w:t>Ezra 8:1</w:t>
      </w:r>
      <w:r>
        <w:rPr>
          <w:lang w:val="ar_AE" w:bidi="ar_AE"/>
        </w:rPr>
      </w:r>
    </w:p>
    <w:p>
      <w:pPr>
        <w:bidi/>
      </w:pPr>
      <w:r>
        <w:rPr>
          <w:lang w:val="ar_AE" w:bidi="ar_AE"/>
        </w:rPr>
      </w:r>
      <w:r>
        <w:rPr>
          <w:vertAlign w:val="superscript"/>
          <w:lang w:val="ar_AE" w:bidi="ar_AE"/>
        </w:rPr>
        <w:t>1</w:t>
      </w:r>
      <w:r>
        <w:rPr>
          <w:lang w:val="ar_AE" w:bidi="ar_AE"/>
        </w:rPr>
        <w:t xml:space="preserve"> وَهَؤُلَاءِ هُمْ رُؤُوسُ آبَائِهِمْ وَنِسْبَةُ ٱلَّذِينَ صَعِدُوا مَعِي فِي مُلْكِ أَرْتَحْشَشْتَا ٱلْمَلِكِ مِنْ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مِنْ بَنِي فِينَحَاسَ: جِرْشُومُ. مِنْ بَنِي إِيثَامَارَ: دَانِيَالُ. مِنْ بَنِي دَاوُدَ: حَطُّوشُ.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بَنِي شَكَنْيَا مِنْ بَنِي فَرْعُوشَ: زَكَرِيَّا، وَٱنْتَسَبَ مَعَهُ مِنَ ٱلذُّكُورِ مِئَةٌ وَخَمْسُونَ.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بَنِي فَحَثَ مُوآبَ: أَلِيهُوعِينَايُ بْنُ زَرَحْيَا، وَمَعَهُ مِئَتَانِ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بَنِي شَكَنْيَا: ٱبْنُ يَحْزِيئِيلَ، وَمَعَهُ ثَلَاثُ مِئَةٍ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مِنْ بَنِي عَادِينَ: عَابِدُ بْنُ يُونَاثَانَ، وَمَعَهُ خَمْسُونَ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مِنْ بَنِي عِيلَامَ: يَشْعِيَا بْنُ عَثَلِيَا، وَمَعَهُ سَبْعُونَ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وَمِنْ بَنِي شَفَطْيَا: زَبَدْيَا بْنُ مِيخَائِيلَ، وَمَعَهُ ثَمَانُونَ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بَنِي يُوآبَ: عُوبَدْيَا بْنُ يَحِيئِيلَ، وَمَعَهُ مِئَتَانِ وَثَمَانِيَةَ عَشَرَ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وَمِنْ بَنِي شَلُومِيثَ: ٱبْنُ يُوشَفْيَا، وَمَعَهُ مِئَةٌ وَسِتُّونَ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وَمِنْ بَنِي بَابَايَ: زَكَرِيَّا بْنُ بَابَايَ، وَمَعَهُ ثَمَانِيَةٌ وَعِشْرُونَ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وَمِنْ بَنِي عَزْجَدَ: يُوحَانَانُ بْنُ هِقَّاطَانَ، وَمَعَهُ مِئَةٌ وَعَشْرَةٌ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وَمِنْ بَنِي أَدُونِيقَامَ ٱلْآخَرِينَ وَهَذِهِ أَسْمَاؤُهُمْ: أَلِيفَلَطُ وَيَعِيئِيلُ وَشَمْعِيَا، وَمَعَهُمْ سِتُّونَ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وَمِنْ بَنِي بَغْوَايَ: عُوتَايُ وَزَبُّودُ، وَمَعَهُمَا سَبْعُونَ مِنَ ٱلذُّكُورِ.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فَجَمَعْتُهُمْ إِلَى ٱلنَّهْرِ ٱلْجَارِي إِلَى أَهْوَا وَنَزَلْنَا هُنَاكَ ثَلَاثَةَ أَيَّامٍ. وَتَأَمَّلْتُ ٱلشَّعْبَ وَٱلْكَهَنَةَ، وَلَكِنَّنِي لَمْ أَجِدْ أَحَدًا مِنَ ٱللَّاوِيِّينَ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فَأَرْسَلْتُ إِلَى: أَلِيعَزَرَ وَأَرِيئِيلَ وَشَمْعِيَا وَأَلْنَاثَانَ وَيَارِيبَ وَأَلْنَاثَانَ وَنَاثَانَ وَزَكَرِيَّا وَمَشُلَّامَ ٱلرُّؤُوسِ، وَإِلَى يُويَارِيبَ وَأَلْنَاثَانَ ٱلْفَهِيمَيْنِ،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وَأَرْسَلْتُهُمْ إِلَى إِدُّو ٱلرَّأْسِ فِي ٱلْمَكَانِ ٱلْمُسَمَّى كَسِفْيَا، وَجَعَلْتُ فِي أَفْوَاهِهِمْ كَلَامًا يُكَلِّمُونَ بِهِ إِدُّوَ وَإِخْوَتَهُ ٱلنَّثِينِيمَ فِي ٱلْمَكَانِ كَسِفْيَا لِيَأْتُوا إِلَيْنَا بِخُدَّامٍ لِبَيْتِ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فَأَتَوْا إِلَيْنَا حَسَبَ يَدِ ٱللهِ ٱلصَّالِحَةِ عَلَيْنَا بِرَجُلٍ فَطِنٍ مِنْ بَنِي مَحْلِي بْنِ لَاوِي بْنِ إِسْرَائِيلَ وَشَرَبْيَا وَبَنِيهِ وَإِخْوَتِهِ ثَمَانِيَةَ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وَحَشَبْيَا وَمَعْهُ يَشَعْيَا مِنْ بَنِي مَرَارِي وَإِخْوَتُهُ وَبَنُوهُمْ عِشْرُونَ.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وَمِنَ ٱلنَّثِينِيمِ ٱلَّذِينَ جَعَلَهُمْ دَاوُدُ مَعَ ٱلرُّؤَسَاءِ لِخِدْمَةِ ٱللَّاوِيِّينَ مِنَ ٱلنَّثِينِيمِ مِئَتَيْنِ وَعِشْرِينَ. ٱلْجَمِيعُ تَعَيَّنُوا بِأَسْمَائِهِمْ.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وَنَادَيْتُ هُنَاكَ بِصَوْمٍ عَلَى نَهْرِ أَهْوَا لِكَيْ نَتَذَلَّلَ أَمَامَ إِلَهِنَا لِنَطْلُبَ مِنْهُ طَرِيقًا مُسْتَقِيمَةً لَنَا وَلِأَطْفَالِنَا وَلِكُلِّ مَالِنَا.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لِأَنِّي خَجِلْتُ مِنْ أَنْ أَطْلُبَ مِنَ ٱلْمَلِكِ جَيْشًا وَفُرْسَانًا لِيُنْجِدُونَا عَلَى ٱلْعَدُوِّ فِي ٱلطَّرِيقِ، لِأَنَّنَا كَلَّمْنَا ٱلْمَلِكَ قَائِلِينَ: «إِنَّ يَدَ إِلَهِنَا عَلَى كُلِّ طَالِبِيهِ لِلْخَيْرِ، وَصَوْلَتَهُ وَغَضَبَهُ عَلَى كُلِّ مَنْ يَتْرُكُهُ».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فَصُمْنَا وَطَلَبْنَا ذَلِكَ مِنْ إِلَهِنَا فَٱسْتَجَابَ 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وَأَفْرَزْتُ مِنْ رُؤَسَاءِ ٱلْكَهَنَةِ ٱثْنَيْ عَشَرَ: شَرَبْيَا وَحَشَبْيَا، وَمَعْهُمَا مِنْ إِخْوَتِهِمَا عَشَرَةٌ.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وَوَزَنْتُ لَهُمُ ٱلْفِضَّةَ وَٱلذَّهَبَ وَٱلْآنِيَةَ، تَقْدِمَةَ بَيْتِ إِلَهِنَا ٱلَّتِي قَدَّمَهَا ٱلْمَلِكُ وَمُشِيرُوهُ وَرُؤَسَاؤُهُ وَجَمِيعُ إِسْرَائِيلَ ٱلْمَوْجُودِينَ،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وَزَنْتُ لِيَدِهِمْ سِتَّ مِئَةٍ وَخَمْسِينَ وَزْنَةً مِنَ ٱلْفِضَّةِ، وَمِئَةَ وَزْنَةٍ مِنْ آنِيَةِ ٱلْفِضَّةِ، وَمِئَةَ وَزْنَةٍ مِنَ ٱلذَّهَبِ،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وَعِشْرِينَ قَدَحًا مِنَ ٱلذَّهَبِ أَلْفَ دِرْهَمٍ، وَآنِيَةً مِنْ نُحَاسٍ صَقِيلٍ جَيِّدٍ ثَمِينٍ كَٱلذَّهَبِ.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وَقُلْتُ لَهُمْ: «أَنْتُمْ مُقَدَّسُونَ لِلرَّبِّ، وَٱلْآنِيَةُ مُقَدَّسَةٌ، وَٱلْفِضَّةُ وَٱلذَّهَبُ تَبَرُّعٌ لِلرَّبِّ إِلَهِ آبَائِكُمْ.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فَٱسْهَرُوا وَٱحْفَظُوهَا حَتَّى تَزِنُوهَا أَمَامَ رُؤَسَاءِ ٱلْكَهَنَةِ وَٱللَّاوِيِّينَ وَرُؤَسَاءِ آبَاءِ إِسْرَائِيلَ فِي أُورُشَلِيمَ، فِي مَخَادِعِ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فَأَخَذَ ٱلْكَهَنَةُ وَٱللَّاوِيُّونَ وَزْنَ ٱلْفِضَّةِ وَٱلذَّهَبِ وَٱلْآنِيَةِ لِيَأْتُوا بِهَا إِلَى أُورُشَلِيمَ، إِلَى بَيْتِ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رَحَلْنَا مِنْ نَهْرِ أَهْوَا فِي ٱلثَّانِي عَشَرَ مِنَ ٱلشَّهْرِ ٱلْأَوَّلِ لِنَذْهَبَ إِلَى أُورُشَلِيمَ، وَكَانَتْ يَدُ إِلَهِنَا عَلَيْنَا، فَأَنْقَذَنَا مِنْ يَدِ ٱلْعَدُوِّ وَٱلْكَامِنِ عَلَى ٱلطَّرِيقِ.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فَأَتَيْنَا إِلَى أُورُشَلِيمَ وَأَقَمْنَا هُنَاكَ ثَلَاثَةَ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وَفِي ٱلْيَوْمِ ٱلرَّابِع وُزِنَتِ ٱلْفِضَّةُ وَٱلذَّهَبُ وَٱلْآنِيَةُ فِي بَيْتِ إِلَهِنَا عَلَى يَدِ مَرِيمُوثَ بْنِ أُورِيَّا ٱلْكَاهِنِ، وَمَعَهُ أَلِعَازَارُ بْنُ فِينَحَاسَ، وَمَعَهُمَا يُوزَابَادُ بْنُ يَشُوعَ وَنُوعَدْيَا بْنُ بَنُّويَ ٱللَّاوِيَّانِ.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بِٱلْعَدَدِ وَٱلْوَزْنِ لِلْكُلِّ، وَكُتِبَ كُلُّ ٱلْوَزْنِ فِي ذَلِكَ ٱلْوَقْتِ.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وَبَنُو ٱلسَّبْيِ ٱلْقَادِمُونَ مِنَ ٱلسَّبْيِ قَرَّبُوا مُحْرَقَاتٍ لِإِلَهِ إِسْرَائِيلَ، ٱثْنَيْ عَشَرَ ثَوْرًا عَنْ كُلِّ إِسْرَائِيلَ، وَسِتَّةً وَتِسْعِينَ كَبْشًا وَسَبْعَةً وَسَبْعِينَ خَرُوفًا وَٱثْنَيْ عَشَرَ تَيْسًا، ذَبِيحَةَ خَطِيَّةٍ ٱلْجَمِيعُ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وَأَعْطَوْا أَوَامِرَ ٱلْمَلِكِ لِمَرَازِبَةِ ٱلْمَلِكِ وَوُلَاةِ عَبْرِ ٱلنَّهْرِ، فَأَعَانُوا ٱلشَّعْبَ وَبَيْتَ ٱللهِ.</w:t>
      </w:r>
      <w:r>
        <w:rPr>
          <w:lang w:val="ar_AE" w:bidi="ar_AE"/>
        </w:rPr>
      </w:r>
      <w:r>
        <w:rPr>
          <w:lang w:val="ar_AE" w:bidi="ar_AE"/>
        </w:rPr>
      </w:r>
    </w:p>
    <w:p>
      <w:pPr>
        <w:bidi/>
      </w:pPr>
      <w:r>
        <w:rPr>
          <w:lang w:val="ar_AE" w:bidi="ar_AE"/>
        </w:rPr>
      </w:r>
    </w:p>
    <w:p>
      <w:pPr>
        <w:pStyle w:val="Heading2"/>
        <w:bidi/>
      </w:pPr>
      <w:r>
        <w:rPr>
          <w:lang w:val="ar_AE" w:bidi="ar_AE"/>
        </w:rPr>
        <w:t>Ezra 9:1</w:t>
      </w:r>
      <w:r>
        <w:rPr>
          <w:lang w:val="ar_AE" w:bidi="ar_AE"/>
        </w:rPr>
      </w:r>
    </w:p>
    <w:p>
      <w:pPr>
        <w:bidi/>
      </w:pPr>
      <w:r>
        <w:rPr>
          <w:lang w:val="ar_AE" w:bidi="ar_AE"/>
        </w:rPr>
      </w:r>
      <w:r>
        <w:rPr>
          <w:vertAlign w:val="superscript"/>
          <w:lang w:val="ar_AE" w:bidi="ar_AE"/>
        </w:rPr>
        <w:t>1</w:t>
      </w:r>
      <w:r>
        <w:rPr>
          <w:lang w:val="ar_AE" w:bidi="ar_AE"/>
        </w:rPr>
        <w:t xml:space="preserve"> وَلَمَّا كَمَلَتْ هَذِهِ تَقَدَّمَ إِلَيَّ ٱلرُّؤَسَاءُ قَائِلِينَ: «لَمْ يَنْفَصِلْ شَعْبُ إِسْرَائِيلَ وَٱلْكَهَنَةُ وَٱللَّاوِيُّونَ مِنْ شُعُوبِ ٱلْأَرَاضِي حَسَبَ رَجَاسَاتِهِمْ، مِنَ ٱلْكَنْعَانِيِّينَ وَٱلْحِثِّيِّينَ وَٱلْفِرِزِّيِّينَ وَٱلْيَبُوسِيِّينَ وَٱلْعَمُّونِيِّينَ وَٱلْمُوآبِيِّينَ وَٱلْمِصْرِيِّينَ وَٱلْأَمُورِيِّينَ.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لِأَنَّهُمُ ٱتَّخَذُوا مِنْ بَنَاتِهِمْ لِأَنْفُسِهِمْ وَلِبَنِيهِمْ، وَٱخْتَلَطَ ٱلزَّرْعُ ٱلْمُقَدَّسُ بِشُعُوبِ ٱلْأَرَاضِي. وَكَانَتْ يَدُ ٱلرُّؤَسَاءِ وَٱلْوُلَاةِ فِي هَذِهِ ٱلْخِيَانَةِ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فَلَمَّا سَمِعْتُ بِهَذَا ٱلْأَمْرِ مَزَّقْتُ ثِيَابِي وَرِدَائِي وَنَتَّفْتُ شَعْرَ رَأْسِي وَذَقْنِي وَجَلَسْتُ مُتَحَيِّرًا.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فَٱجْتَمَعَ إِلَيَّ كُلُّ مَنِ ٱرْتَعَدَ مِنْ كَلَامِ إِلَهِ إِسْرَائِيلَ مِنْ أَجْلِ خِيَانَةِ ٱلْمَسْبِيِّينَ، وَأَنَا جَلَسْتُ مُتَحَيِّرًا إِلَى تَقْدِمَةِ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وَعِنْدَ تَقْدِمَةِ ٱلْمَسَاءِ قُمْتُ مِنْ تَذَلُّلِي، وَفِي ثِيَابِي وَرِدَائِي ٱلْمُمَزَّقَةِ جَثَوْتُ عَلَى رُكْبَتَيَّ وَبَسَطْتُ يَدَيَّ إِلَى ٱلرَّبِّ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وَقُلْتُ: «ٱللَّهُمَّ، إِنِّي أَخْجَلُ وَأَخْزَى مِنْ أَنْ أَرْفَعَ يَا إِلَهِي وَجْهِي نَحْوَكَ، لِأَنَّ ذُنُوبَنَا قَدْ كَثُرَتْ فَوْقَ رُؤُوسِنَا، وَآثَامَنَا تَعَاظَمَتْ إِلَى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مُنْذُ أَيَّامِ آبَائِنَا نَحْنُ فِي إِثْمٍ عَظِيمٍ إِلَى هَذَا ٱلْيَوْمِ. وَلِأَجْلِ ذُنُوبِنَا قَدْ دُفِعْنَا نَحْنُ وَمُلُوكُنَا وَكَهَنَتُنَا لِيَدِ مُلُوكِ ٱلْأَرَاضِي لِلسَّيْفِ وَٱلسَّبْيِ وَٱلنَّهْبِ وَخِزْيِ ٱلْوُجُوهِ كَهَذَا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وَٱلْآنَ كَلُحَيْظَةٍ كَانَتْ رَأْفَةٌ مِنْ لَدُنِ ٱلرَّبِّ إِلَهِنَا لِيُبْقِيَ لَنَا نَجَاةً وَيُعْطِيَنَا وَتَدًا فِي مَكَانِ قُدْسِهِ، لِيُنِيرَ إِلَهُنَا أَعْيُنَنَا وَيُعْطِيَنَا حَيَاةً قَلِيلَةً فِي عُبُودِيَّتِنَا.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لِأَنَّنَا عَبِيدٌ نَحْنُ، وَفِي عُبُودِيَّتِنَا لَمْ يَتْرُكْنَا إِلَهُنَا بَلْ بَسَطَ عَلَيْنَا رَحْمَةً أَمَامَ مُلُوكِ فَارِسَ، لِيُعْطِيَنَا حَيَاةً لِنَرْفَعَ بَيْتَ إِلَهِنَا وَنُقِيمَ خَرَائِبَهُ، وَلْيُعْطِيَنَا حَائِطًا فِي يَهُوذَا وَفِي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وَٱلْآنَ، فَمَاذَا نَقُولُ يَا إِلَهَنَا بَعْدَ هَذَا؟ لِأَنَّنَا قَدْ تَرَكْنَا وَصَايَاكَ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ٱلَّتِي أَوْصَيْتَ بِهَا عَنْ يَدِ عَبِيدِكَ ٱلْأَنْبِيَاءِ قَائِلًا: إِنَّ ٱلْأَرْضَ ٱلَّتِي تَدْخُلُونَ لِتَمْتَلِكُوهَا هِيَ أَرْضٌ مُتَنَجِّسَةٌ بِنَجَاسَةِ شُعُوبِ ٱلْأَرَاضِي، بِرَجَاسَاتِهِمِ ٱلَّتِي مَلَأُوهَا بِهَا مِنْ جِهَةٍ إِلَى جِهَةٍ بِنَجَاسَتِهِمْ.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وَٱلْآنَ فَلَا تُعْطُوا بَنَاتِكُمْ لِبَنِيهِمْ وَلَا تَأْخُذُوا بَنَاتِهِمْ لِبَنِيكُمْ، وَلَا تَطْلُبُوا سَلَامَتَهُمْ وَخَيْرَهُمْ إِلَى ٱلْأَبَدِ لِكَيْ تَتَشَدَّدُوا وَتَأْكُلُوا خَيْرَ ٱلْأَرْضِ وَتُورِثُوا بَنِيكُمْ إِيَّاهَا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وَبَعْدَ كُلِّ مَا جَاءَ عَلَيْنَا لِأَجْلِ أَعْمَالِنَا ٱلرَّدِيئَةِ وَآثَامِنَا ٱلْعَظِيمَةِ، لِأَنَّكَ قَدْ جَازَيْتَنَا يَا إِلَهَنَا أَقَلَّ مِنْ آثَامِنَا وَأَعْطَيْتَنَا نَجَاةً كَهَذِهِ،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أَفَنَعُودُ وَنَتَعَدَّى وَصَايَاكَ وَنُصَاهِرُ شُعُوبَ هَذِهِ ٱلرَّجَاسَاتِ؟ أَمَا تَسْخَطُ عَلَيْنَا حَتَّى تُفْنِيَنَا فَلَا تَكُونُ بَقِيَّةٌ وَلَا نَجَاةٌ؟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أَيُّهَا ٱلرَّبُّ إِلَهَ إِسْرَائِيلَ، أَنْتَ بَارٌّ لِأَنَّنَا بَقِينَا نَاجِينَ كَهَذَا ٱلْيَوْمِ. هَا نَحْنُ أَمَامَكَ فِي آثَامِنَا، لِأَنَّهُ لَيْسَ لَنَا أَنْ نَقِفَ أَمَامَكَ مِنْ أَجْلِ هَذَا».</w:t>
      </w:r>
      <w:r>
        <w:rPr>
          <w:lang w:val="ar_AE" w:bidi="ar_AE"/>
        </w:rPr>
      </w:r>
      <w:r>
        <w:rPr>
          <w:lang w:val="ar_AE" w:bidi="ar_AE"/>
        </w:rPr>
      </w:r>
    </w:p>
    <w:p>
      <w:pPr>
        <w:bidi/>
      </w:pPr>
      <w:r>
        <w:rPr>
          <w:lang w:val="ar_AE" w:bidi="ar_AE"/>
        </w:rPr>
      </w:r>
    </w:p>
    <w:p>
      <w:pPr>
        <w:pStyle w:val="Heading2"/>
        <w:bidi/>
      </w:pPr>
      <w:r>
        <w:rPr>
          <w:lang w:val="ar_AE" w:bidi="ar_AE"/>
        </w:rPr>
        <w:t>Ezra 10:1</w:t>
      </w:r>
      <w:r>
        <w:rPr>
          <w:lang w:val="ar_AE" w:bidi="ar_AE"/>
        </w:rPr>
      </w:r>
    </w:p>
    <w:p>
      <w:pPr>
        <w:bidi/>
      </w:pPr>
      <w:r>
        <w:rPr>
          <w:lang w:val="ar_AE" w:bidi="ar_AE"/>
        </w:rPr>
      </w:r>
      <w:r>
        <w:rPr>
          <w:vertAlign w:val="superscript"/>
          <w:lang w:val="ar_AE" w:bidi="ar_AE"/>
        </w:rPr>
        <w:t>1</w:t>
      </w:r>
      <w:r>
        <w:rPr>
          <w:lang w:val="ar_AE" w:bidi="ar_AE"/>
        </w:rPr>
        <w:t xml:space="preserve"> فَلَمَّا صَلَّى عَزْرَا وَٱعْتَرَفَ وَهُوَ بَاكٍ وَسَاقِطٌ أَمَامَ بَيْتِ ٱللهِ، ٱجْتَمَعَ إِلَيْهِ مِنْ إِسْرَائِيلَ جَمَاعَةٌ كَثِيرَةٌ جِدًّا مِنَ ٱلرِّجَالِ وَٱلنِّسَاءِ وَٱلْأَوْلَادِ، لِأَنَّ ٱلشَّعْبَ بَكَى بُكَاءً عَظِيمًا.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وَأَجَابَ شَكَنْيَا بْنُ يَحِيئِيلَ مِنْ بَنِي عِيلَامَ وَقَالَ لِعَزْرَا: «إِنَّنَا قَدْ خُنَّا إِلَهَنَا وَٱتَّخَذْنَا نِسَاءً غَرِيبَةً مِنْ شُعُوبِ ٱلْأَرْضِ. وَلَكِنِ ٱلْآنَ يُوجَدُ رَجَاءٌ لِإِسْرَائِيلَ فِي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فَلْنَقْطَعِ ٱلْآنَ عَهْدًا مَعَ إِلَهِنَا أَنْ نُخْرِجَ كُلَّ ٱلنِّسَاءِ وَٱلَّذِينَ وُلِدُوا مِنْهُنَّ، حَسَبَ مَشُورَةِ سَيِّدِي، وَٱلَّذِينَ يَخْشَوْنَ وَصِيَّةَ إِلَهِنَا، وَلْيُعْمَلْ حَسَبَ ٱلشَّرِيعَةِ.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قُمْ فَإِنَّ عَلَيْكَ ٱلْأَمْرَ وَنَحْنُ مَعَكَ. تَشَجَّعْ وَٱفْعَلْ».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فَقَامَ عَزْرَا وَٱسْتَحْلَفَ رُؤَسَاءَ ٱلْكَهَنَةِ وَٱللَّاوِيِّينَ وَكُلَّ إِسْرَائِيلَ أَنْ يَعْمَلُوا حَسَبَ هَذَا ٱلْأَمْرِ، فَحَلَفُوا.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قَامَ عَزْرَا مِنْ أَمَامِ بَيْتِ ٱللهِ وَذَهَبَ إِلَى مُخْدَعِ يَهُوحَانَانَ بْنِ أَلْيَاشِيبَ. فَٱنْطَلَقَ إِلَى هُنَاكَ وَهُوَ لَمْ يَأْكُلْ خُبْزًا وَلَمْ يَشْرَبْ مَاءً، لِأَنَّهُ كَانَ يَنُوحُ بِسَبَبِ خِيَانَةِ أَهْلِ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وَأَطْلَقُوا نِدَاءً فِي يَهُوذَا وَأُورُشَلِيمَ إِلَى جَمِيعِ بَنِي ٱلسَّبْيِ لِكَيْ يَجْتَمِعُوا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وَكُلُّ مَنْ لَا يَأْتِي فِي ثَلَاثَةِ أَيَّامٍ حَسَبَ مَشُورَةِ ٱلرُّؤَسَاءِ وَٱلشُّيُوخِ يُحَرَّمُ كُلُّ مَالِهِ، وَهُوَ يُفْرَزُ مِنْ جَمَاعَةِ أَهْلِ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فَٱجْتَمَعَ كُلُّ رِجَالِ يَهُوذَا وَبَنْيَامِينَ إِلَى أُورُشَلِيمَ فِي ٱلثَّلَاثَةِ ٱلْأَيَّامِ، أَيْ فِي ٱلشَّهْرِ ٱلتَّاسِعِ، فِي ٱلْعِشْرِينَ مِنَ ٱلشَّهْرِ، وَجَلَسَ جَمِيعُ ٱلشَّعْبِ فِي سَاحَةِ بَيْتِ ٱللهِ مُرْتَعِدِينَ مِنَ ٱلْأَمْرِ وَمِنَ ٱلْأَمْطَارِ.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فَقَامَ عَزْرَا ٱلْكَاهِنُ وَقَالَ لَهُمْ: «إِنَّكُمْ قَدْ خُنْتُمْ وَٱتَّخَذْتُمْ نِسَاءً غَرِيبَةً لِتَزِيدُوا عَلَى إِثْمِ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فَٱعْتَرِفُوا ٱلْآنَ لِلرَّبِّ إِلَهِ آبَائِكُمْ وَٱعْمَلُوا مَرْضَاتَهُ، وَٱنْفَصِلُوا عَنْ شُعُوبِ ٱلْأَرْضِ وَعَنِ ٱلنِّسَاءِ ٱلْغَرِيبَةِ».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 كُلُّ ٱلْجَمَاعَةِ وَقَالُوا بِصَوْتٍ عَظِيمٍ: «كَمَا كَلَّمْتَنَا كَذَلِكَ نَعْمَلُ.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إِلَا أَنَّ ٱلشَّعْبَ كَثِيرٌ، وَٱلْوَقْتَ وَقْتُ أَمْطَارٍ، وَلَا طَاقَةَ لَنَا عَلَى ٱلْوُقُوفِ فِي ٱلْخَارِجِ، وَٱلْعَمَلُ لَيْسَ لِيَوْمٍ وَاحِدٍ أَوْ لِٱثْنَيْنِ، لِأَنَّنَا قَدْ أَكْثَرْنَا ٱلذَّنْبَ فِي هَذَا ٱلْأَمْرِ.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فَلْيَقِفْ رُؤَسَاؤُنَا لِكُلِّ ٱلْجَمَاعَةِ. وَكُلُّ ٱلَّذِينَ فِي مُدُنِنَا قَدِ ٱتَّخَذُوا نِسَاءً غَرِيبَةً، فَلْيَأْتُوا فِي أَوْقَاتٍ مُعَيَّنَةٍ وَمَعَهُمْ شُيُوخُ مَدِينَةٍ فَمَدِينَةٍ وَقُضَاتُهَا، حَتَّى يَرْتَدَّ عَنَّا حُمُوُّ غَضَبِ إِلَهِنَا مِنْ أَجْلِ هَذَا ٱلْأَمْرِ».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وَيُونَاثَانُ بْنُ عَسَائِيلَ وَيَحْزِيَا بْنُ تِقْوَةَ فَقَطْ قَامَا عَلَى هَذَا، وَمَشُلَّامُ وَشَبْتَايُ ٱللَّاوِيُّ سَاعَدَاهُمَا.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وَفَعَلَ هَكَذَا بَنُو ٱلسَّبْيِ. وَٱنْفَصَلَ عَزْرَا ٱلْكَاهِنُ وَرِجَالٌ رُؤُوسُ آبَاءٍ، حَسَبَ بُيُوتِ آبَائِهِمْ، وَجَمِيعُهُمْ بِأَسْمَائِهِمْ، وَجَلَسُوا فِي ٱلْيَوْمِ ٱلْأَوَّلِ مِنَ ٱلشَّهْرِ ٱلْعَاشِرِ لِلْفَحْصِ عَنِ ٱلْأَمْرِ.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وَٱنْتَهَوْا مِنْ كُلِّ ٱلرِّجَالِ ٱلَّذِينَ ٱتَّخَذُوا نِسَاءً غَرِيبَةً فِي ٱلْيَوْمِ ٱلْأَوَّلِ مِنَ ٱلشَّهْرِ ٱلْأَوَّلِ.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فَوُجِدَ بَيْنَ بَنِي ٱلْكَهَنَةِ مَنِ ٱتَّخَذَ نِسَاءً غَرِيبَةً: فَمِنْ بَنِي يَشُوعَ بْنِ يُوصَادَاقَ وَإِخْوَتِهِ: مَعْشِيَّا وَأَلِيعَزَرُ وَيَارِيبُ وَجَدَلْيَا.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وَأَعْطَوْا أَيْدِيَهُمْ لِإِخْرَاجِ نِسَائِهِمْ مُقَرِّبِينَ كَبْشَ غَنَمٍ لِأَجْلِ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وَمِنْ بَنِي إِمِّيرَ: حَنَانِي وَزَبْدِيَا.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وَمِنْ بَنِي حَارِيمَ: مَعْسِيَّا وَإِيلِيَّا وَشَمْعِيَا وَيَحِيئِيلُ وَعُزِّيَّا.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وَمِنْ بَنِي فَشْحُورَ: أَلْيُوعِينَايُ وَمَعْسِيَّا وَإِسْمَاعِيلُ وَنَثَنْئِيلُ وَيُوزَابَادُ وَأَلْعَاسَةُ.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وَمِنَ ٱللَّاوِيِّينَ: يُوزَابَادُ وَشِمْعِي وَقَلَايَا، هُوَ قَلِيطَا، وَفَتَحْيَا وَيَهُوذَا وَأَلِيعَزَرُ.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وَمِنَ ٱلْمُغَنِّينَ: أَلْيَاشِيبُ. وَمِنَ ٱلْبَوَّابِينَ: شَلُّومُ وَطَالَمُ وَأُورِي.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وَمِنْ إِسْرَائِيلَ مِنْ بَنِي فَرْعُوشَ: رَمْيَا وَيِزِّيَّا وَمَلْكِيَّا وَمِيَّامِينُ وَأَلْعَازَارُ وَمَلْكِيَّا وَبَنَايَا.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بَنِي عِيلَامَ: مَتَّنْيَا وَزَكَرِيَّا وَيَحِيئِيلُ وَعَبْدِي وَيَرِيمُوثُ وَإِيلِيَّا.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وَمِنْ بَنِي زَتُّو: أَلْيُوعِينَايُ وَأَلْيَاشِيبُ وَمَتَّنْيَا وَيَرِيمُوثُ وَزَابَادُ وَعَزِيزَا.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بَنِي بَابَايَ: يَهُوحَانَانُ وَحَنَنْيَا وَزَبَايُ وَعَثْلَايُ.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وَمِنْ بَنِي بَانِي: مَشُلَّامُ وَمَلُّوخُ وَعَدَايَا وَيَاشُوبُ وَشَآلُ وَرَامُوثُ.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وَمِنْ بَنِي فَحَثَ مُوآبَ: عَدْنَا وَكَلَالُ وَبَنَايَا وَمَعْسِيَّا وَمَتَّنْيَا وَبَصَلْئِيلُ وَبَنُّويُ وَمَنَسَّى.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وَبَنُو حَارِيمَ: أَلِيعَزَرُ وَيِشِّيَّا وَمَلْكِيَّا وَشِمْعِيَا وَشِمْعُونُ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وَبَنْيَامِينُ وَمَلُّوخُ وَشَمَرْيَا.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مِنْ بَنِي حَشُومَ: مَتَّنَايُ ومَتَّاثَا وزَابَادُ وَأَلِيفَلَطُ ويَرِيمَايُ وَمَنَسَّى وَشِمْعِي.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مِنْ بَنِي بَانِي: مَعَدَايُ وَعَمْرَامُ وَأُوئِيلُ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وَبَنَايَا وَبِيدْيَا وكَلُوهِي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وَوَنْيَا وَمَرِيمُوثُ وَأَلْيَاشِيبُ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وَمَتَّنْيَا وَمَتَّنَايُ وَيَعْسُو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وَبَانِي وَبِنُّويُ وَشِمْعِي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وَشَلَمْيَا وَنَاثَانُ وَعَدَايَا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وَمَكْنَدْبَايُ وَشَاشَايُ وَشَارَايُ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وَعَزَرْئِيلُ وَشَلْمِيَا وَشَمَرْيَا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وَشَلُّومُ وَأَمَرْيَا وَيُوسُفُ.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مِنْ بَنِي نَبُو: يَعِيئِيلُ وَمَتَّثْيَا وَزَابَادُ وَزَبِينَا وَيَدُّو وَيُوئِيلُ وَبَنَايَا.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كُلُّ هَؤُلَاءِ ٱتَّخَذُوا نِسَاءً غَرِيبَةً وَمِنْهُنَّ نِسَاءٌ قَدْ وَضَعْنَ بَنِينَ.</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