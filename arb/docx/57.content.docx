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Philemon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أَسِيرُ يَسُوعَ ٱلْمَسِيحِ، وَتِيمُوثَاوُسُ ٱلْأَخُ، إِلَى فِلِيمُونَ ٱلْمَحْبُوبِ وَٱلْعَامِلِ مَعَنَا،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وَإِلَى أَبْفِيَّةَ ٱلْمَحْبُوبَةِ، وَأَرْخِبُّسَ ٱلْمُتَجَنِّدِ مَعَنَا، وَإِلَى ٱلْكَنِيسَةِ ٱلَّتِي فِي بَيْتِكَ: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نِعْمَةٌ لَكُمْ وَسَلَامٌ مِنَ ٱللهِ أَبِينَا وَٱلرَّبِّ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أَشْكُرُ إِلَهِي كُلَّ حِينٍ ذَاكِرًا إِيَّاكَ فِي صَلَوَاتِي،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سَامِعًا بِمَحَبَّتِكَ، وَٱلْإِيمَانِ ٱلَّذِي لَكَ نَحْوَ ٱلرَّبِّ يَسُوعَ، وَلِجَمِيعِ ٱلْقِدِّيسِينَ،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لِكَيْ تَكُونَ شَرِكَةُ إِيمَانِكَ فَعَّالَةً فِي مَعْرِفَةِ كُلِّ ٱلصَّلَاحِ ٱلَّذِي فِيكُمْ لِأَجْلِ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لَنَا فَرَحًا كَثِيرًا وَتَعْزِيَةً بِسَبَبِ مَحَبَّتِكَ، لِأَنَّ أَحْشَاءَ ٱلْقِدِّيسِينَ قَدِ ٱسْتَرَاحَتْ بِكَ أَيُّهَا ٱلْأَخُ.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لِذَلِكَ، وَإِنْ كَانَ لِي بِٱلْمَسِيحِ ثِقَةٌ كَثِيرَةٌ أَنْ آمُرَكَ بِمَا يَلِيقُ،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مِنْ أَجْلِ ٱلْمَحَبَّةِ، أَطْلُبُ بِٱلْحَرِيِّ- إِذْ أَنَا إِنْسَانٌ هَكَذَا نَظِيرُ بُولُسَ ٱلشَّيْخِ، وَٱلْآنَ أَسِيرُ يَسُوعَ ٱلْمَسِيحِ أَيْضًا -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أَطْلُبُ إِلَيْكَ لِأَجْلِ ٱبْنِي أُنِسِيمُسَ، ٱلَّذِي وَلَدْتُهُ فِي قُيُودِي،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ٱلَّذِي كَانَ قَبْلًا غَيْرَ نَافِعٍ لَكَ، وَلَكِنَّهُ ٱلْآنَ نَافِعٌ لَكَ وَلِي،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ٱلَّذِي رَدَدْتُهُ. فَٱقْبَلْهُ، ٱلَّذِي هُوَ أَحْشَائِي.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ٱلَّذِي كُنْتُ أَشَاءُ أَنْ أُمْسِكَهُ عِنْدِي لِكَيْ يَخْدِمَنِي عِوَضًا عَنْكَ فِي قُيُودِ ٱلْإِنْجِيلِ،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وَلَكِنْ بِدُونِ رَأْيِكَ لَمْ أُرِدْ أَنْ أَفْعَلَ شَيْئًا، لِكَيْ لَا يَكُونَ خَيْرُكَ كَأَنَّهُ عَلَى سَبِيلِ ٱلِٱضْطِرَارِ بَلْ عَلَى سَبِيلِ ٱلِٱخْتِيَارِ.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لِأَنَّهُ رُبَّمَا لِأَجْلِ هَذَا ٱفْتَرَقَ عَنْكَ إِلَى سَاعَةٍ، لِكَيْ يَكُونَ لَكَ إِلَى ٱلْأَبَدِ،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كَعَبْدٍ فِي مَا بَعْدُ، بَلْ أَفْضَلَ مِنْ عَبْدٍ: أَخًا مَحْبُوبًا، وَلَا سِيَّمَا إِلَيَّ، فَكَمْ بِٱلْحَرِيِّ إِلَيْكَ فِي ٱلْجَسَدِ وَٱلرَّبِّ جَمِيعًا!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فَإِنْ كُنْتَ تَحْسِبُنِي شَرِيكًا، فَٱقْبَلْهُ نَظِيرِي.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ثُمَّ إِنْ كَانَ قَدْ ظَلَمَكَ بِشَيْءٍ، أَوْ لَكَ عَلَيْهِ دَيْنٌ، فَٱحْسِبْ ذَلِكَ عَلَيَّ.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أَنَا بُولُسَ كَتَبْتُ بِيَدِي: أَنَا أُوفِي. حَتَّى لَا أَقُولُ لَكَ إِنَّكَ مَدْيُونٌ لِي بِنَفْسِكَ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نَعَمْ أَيُّهَا ٱلْأَخُ، لِيَكُنْ لِي فَرَحٌ بِكَ فِي ٱلرَّبِّ. أَرِحْ أَحْشَائِي فِي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إِذْ أَنَا وَاثِقٌ بِإِطَاعَتِكَ، كَتَبْتُ إِلَيْكَ، عَالِمًا أَنَّكَ تَفْعَلُ أَيْضًا أَكْثَرَ مِمَّا أَقُولُ.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وَمَعَ هَذَا، أَعْدِدْ لِي أَيْضًا مَنْزِلًا، لِأَنِّي أَرْجُو أَنَّنِي بِصَلَوَاتِكُمْ سَأُوهَبُ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يُسَلِّمُ عَلَيْكَ أَبَفْرَاسُ ٱلْمَأْسُورُ مَعِي فِي ٱلْمَسِيحِ يَسُوعَ،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وَمَرْقُسُ وَأَرِسْتَرْخُسُ وَدِيمَاسُ وَلُوقَا ٱلْعَامِلُونَ مَعِي.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نِعْمَةُ رَبِّنَا يَسُوعَ ٱلْمَسِيحِ مَعَ رُوحِكُمْ.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