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Galatians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رَسُولٌ لَا مِنَ ٱلنَّاسِ وَلَا بِإِنْسَانٍ، بَلْ بِيَسُوعَ ٱلْمَسِيحِ وَٱللهِ ٱلْآبِ ٱلَّذِي أَقَامَهُ مِنَ ٱلْأَمْوَاتِ،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وَجَمِيعُ ٱلْإِخْوَةِ ٱلَّذِينَ مَعِي، إِلَى كَنَائِسِ غَلَاطِيَّةَ: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نِعْمَةٌ لَكُمْ وَسَلَامٌ مِنَ ٱللهِ ٱلْآبِ، وَمِنْ رَبِّنَا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ٱلَّذِي بَذَلَ نَفْسَهُ لِأَجْلِ خَطَايَانَا، لِيُنْقِذَنَا مِنَ ٱلْعَالَمِ ٱلْحَاضِرِ ٱلشِّرِّيرِ حَسَبَ إِرَادَةِ ٱللهِ وَأَبِينَا،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ٱلَّذِي لَهُ ٱلْمَجْدُ إِلَى أَبَدِ ٱلْآبِدِينَ. آمِينَ.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إِنِّي أَتَعَجَّبُ أَنَّكُمْ تَنْتَقِلُونَ هَكَذَا سَرِيعًا عَنِ ٱلَّذِي دَعَاكُمْ بِنِعْمَةِ ٱلْمَسِيحِ إِلَى إِنْجِيلٍ آخَرَ!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لَيْسَ هُوَ آخَرَ، غَيْرَ أَنَّهُ يُوجَدُ قَوْمٌ يُزْعِجُونَكُمْ وَيُرِيدُونَ أَنْ يُحَوِّلُوا إِنْجِيلَ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إِنْ بَشَّرْنَاكُمْ نَحْنُ أَوْ مَلَاكٌ مِنَ ٱلسَّمَاءِ بِغَيْرِ مَا بَشَّرْنَاكُمْ، فَلْيَكُنْ «أَنَاثِيمَا»!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كَمَا سَبَقْنَا فَقُلْنَا أَقُولُ ٱلْآنَ أَيْضًا: إِنْ كَانَ أَحَدٌ يُبَشِّرُكُمْ بِغَيْرِ مَا قَبِلْتُمْ، فَلْيَكُنْ «أَنَاثِيمَا»!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أَفَأَسْتَعْطِفُ ٱلْآنَ ٱلنَّاسَ أَمِ ٱللهَ؟ أَمْ أَطْلُبُ أَنْ أُرْضِيَ ٱلنَّاسَ؟ فَلَوْ كُنْتُ بَعْدُ أُرْضِي ٱلنَّاسَ، لَمْ أَكُنْ عَبْدًا لِلْمَسِيحِ.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وَأُعَرِّفُكُمْ أَيُّهَا ٱلْإِخْوَةُ ٱلْإِنْجِيلَ ٱلَّذِي بَشَّرْتُ بِهِ، أَنَّهُ لَيْسَ بِحَسَبِ إِنْسَانٍ.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لِأَنِّي لَمْ أَقْبَلْهُ مِنْ عِنْدِ إِنْسَانٍ وَلَا عُلِّمْتُهُ. بَلْ بِإِعْلَانِ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فَإِنَّكُمْ سَمِعْتُمْ بِسِيرَتِي قَبْلًا فِي ٱلدِّيَانَةِ ٱلْيَهُودِيَّةِ، أَنِّي كُنْتُ أَضْطَهِدُ كَنِيسَةَ ٱللهِ بِإِفْرَاطٍ وَأُتْلِفُهَا.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وَكُنْتُ أَتَقَدَّمُ فِي ٱلدِّيَانَةِ ٱلْيَهُودِيَّةِ عَلَى كَثِيرِينَ مِنْ أَتْرَابِي فِي جِنْسِي، إِذْ كُنْتُ أَوْفَرَ غَيْرَةً فِي تَقْلِيدَاتِ آبَائِي.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وَلَكِنْ لَمَّا سَرَّ ٱللهَ ٱلَّذِي أَفْرَزَنِي مِنْ بَطْنِ أُمِّي، وَدَعَانِي بِنِعْمَتِهِ،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أَنْ يُعْلِنَ ٱبْنَهُ فِيَّ لِأُبَشِّرَ بِهِ بَيْنَ ٱلْأُمَمِ، لِلْوَقْتِ لَمْ أَسْتَشِرْ لَحْمًا وَدَمًا،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وَلَا صَعِدْتُ إِلَى أُورُشَلِيمَ، إِلَى ٱلرُّسُلِ ٱلَّذِينَ قَبْلِي، بَلِ ٱنْطَلَقْتُ إِلَى ٱلْعَرَبِيَّةِ، ثُمَّ رَجَعْتُ أَيْضًا إِلَى دِمَشْقَ.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ثُمَّ بَعْدَ ثَلَاثِ سِنِينَ صَعِدْتُ إِلَى أُورُشَلِيمَ لِأَتَعَرَّفَ بِبُطْرُسَ، فَمَكَثْتُ عِنْدَهُ خَمْسَةَ عَشَرَ يَوْمًا.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وَلَكِنَّنِي لَمْ أَرَ غَيْرَهُ مِنَ ٱلرُّسُلِ إِلَّا يَعْقُوبَ أَخَا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وَٱلَّذِي أَكْتُبُ بِهِ إِلَيْكُمْ هُوَذَا قُدَّامَ ٱللهِ أَنِّي لَسْتُ أَكْذِبُ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وَبَعْدَ ذَلِكَ جِئْتُ إِلَى أَقَالِيمِ سُورِيَّةَ وَكِيلِيكِيَّةَ.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وَلَكِنَّنِي كُنْتُ غَيْرَ مَعْرُوفٍ بِٱلْوَجْهِ عِنْدَ كَنَائِسِ ٱلْيَهُودِيَّةِ ٱلَّتِي فِي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غَيْرَ أَنَّهُمْ كَانُوا يَسْمَعُونَ: «أَنَّ ٱلَّذِي كَانَ يَضْطَهِدُنَا قَبْلًا، يُبَشِّرُ ٱلْآنَ بِٱلْإِيمَانِ ٱلَّذِي كَانَ قَبْلًا يُتْلِفُهُ».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فَكَانُوا يُمَجِّدُونَ ٱللهَ فِيَّ.</w:t>
      </w:r>
    </w:p>
    <w:p>
      <w:pPr>
        <w:pStyle w:val="Heading2"/>
        <w:bidi/>
      </w:pPr>
      <w:r>
        <w:rPr>
          <w:rtl/>
          <w:cs/>
          <w:lang w:val="ar_AE" w:bidi="ar_AE"/>
        </w:rPr>
        <w:t>Galatians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بَعْدَ أَرْبَعَ عَشْرَةَ سَنَةً صَعِدْتُ أَيْضًا إِلَى أُورُشَلِيمَ مَعَ بَرْنَابَا، آخِذًا مَعِي تِيطُسَ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وَإِنَّمَا صَعِدْتُ بِمُوجَبِ إِعْلَانٍ، وَعَرَضْتُ عَلَيْهِمِ ٱلْإِنْجِيلَ ٱلَّذِي أَكْرِزُ بِهِ بَيْنَ ٱلْأُمَمِ، وَلَكِنْ بِٱلِٱنْفِرَادِ عَلَى ٱلْمُعْتَبَرِينَ، لِئَلَّا أَكُونَ أَسْعَى أَوْ قَدْ سَعَيْتُ بَاطِلًا.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لَكِنْ لَمْ يُضْطَرَّ وَلَا تِيطُسُ ٱلَّذِي كَانَ مَعِي، وَهُوَ يُونَانِيٌّ، أَنْ يَخْتَتِنَ.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بِسَبَبِ ٱلْإِخْوَةِ ٱلْكَذَبَةِ ٱلْمُدْخَلِينَ خُفْيَةً، ٱلَّذِينَ دَخَلُوا ٱخْتِلَاسًا لِيَتَجَسَّسُوا حُرِّيَّتَنَا ٱلَّتِي لَنَا فِي ٱلْمَسِيحِ كَيْ يَسْتَعْبِدُونَا،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الَّذِينَ لَمْ نُذْعِنْ لَهُمْ بِٱلْخُضُوعِ وَلَا سَاعَةً، لِيَبْقَى عِنْدَكُمْ حَقُّ ٱلْإِنْجِيلِ.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وَأَمَّا ٱلْمُعْتَبَرُونَ أَنَّهُمْ شَيْءٌ - مَهْمَا كَانُوا، لَا فَرْقَ عِنْدِي، ٱللهُ لَا يَأْخُذُ بِوَجْهِ إِنْسَانٍ - فَإِنَّ هَؤُلَاءِ ٱلْمُعْتَبَرِينَ لَمْ يُشِيرُوا عَلَيَّ بِشَيْءٍ.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بَلْ بِٱلْعَكْسِ، إِذْ رَأَوْا أَنِّي ٱؤْتُمِنْتُ عَلَى إِنْجِيلِ ٱلْغُرْلَةِ كَمَا بُطْرُسُ عَلَى إِنْجِيلِ ٱلْخِتَانِ.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فَإِنَّ ٱلَّذِي عَمِلَ فِي بُطْرُسَ لِرِسَالَةِ ٱلْخِتَانِ عَمِلَ فِيَّ أَيْضًا لِلْأُمَمِ.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فَإِذْ عَلِمَ بِٱلنِّعْمَةِ ٱلْمُعْطَاةِ لِي يَعْقُوبُ وَصَفَا وَيُوحَنَّا، ٱلْمُعْتَبَرُونَ أَنَّهُمْ أَعْمِدَةٌ، أَعْطَوْنِي وَبَرْنَابَا يَمِينَ ٱلشَّرِكَةِ لِنَكُونَ نَحْنُ لِلْأُمَمِ، وَأَمَّا هُمْ فَلِلْخِتَانِ.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غَيْرَ أَنْ نَذْكُرَ ٱلْفُقَرَاءَ. وَهَذَا عَيْنُهُ كُنْتُ ٱعْتَنَيْتُ أَنْ أَفْعَلَهُ.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وَلَكِنْ لَمَّا أَتَى بُطْرُسُ إِلَى أَنْطَاكِيَةَ قَاوَمْتُهُ مُواجَهَةً، لِأَنَّهُ كَانَ مَلُومًا.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قَبْلَمَا أَتَى قَوْمٌ مِنْ عِنْدِ يَعْقُوبَ كَانَ يَأْكُلُ مَعَ ٱلْأُمَمِ، وَلَكِنْ لَمَّا أَتَوْا كَانَ يُؤَخِّرُ وَيُفْرِزُ نَفْسَهُ، خَائِفًا مِنَ ٱلَّذِينَ هُمْ مِنَ ٱلْخِتَانِ.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وَرَاءَى مَعَهُ بَاقِي ٱلْيَهُودِ أَيْضًا، حَتَّى إِنَّ بَرْنَابَا أَيْضًا ٱنْقَادَ إِلَى رِيَائِهِمْ!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لَكِنْ لَمَّا رَأَيْتُ أَنَّهُمْ لَا يَسْلُكُونَ بِٱسْتِقَامَةٍ حَسَبَ حَقِّ ٱلْإِنْجِيلِ، قُلْتُ لِبُطْرُسَ قُدَّامَ ٱلْجَمِيعِ: «إِنْ كُنْتَ وَأَنْتَ يَهُودِيٌّ تَعِيشُ أُمَمِيًّا لَا يَهُودِيًّا، فَلِمَاذَا تُلْزِمُ ٱلْأُمَمَ أَنْ يَتَهَوَّدُوا؟»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نَحْنُ بِٱلطَّبِيعَةِ يَهُودٌ وَلَسْنَا مِنَ ٱلْأُمَمِ خُطَاةً،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إِذْ نَعْلَمُ أَنَّ ٱلْإِنْسَانَ لَا يَتَبَرَّرُ بِأَعْمَالِ ٱلنَّامُوسِ، بَلْ بِإِيمَانِ يَسُوعَ ٱلْمَسِيحِ، آمَنَّا نَحْنُ أَيْضًا بِيَسُوعَ ٱلْمَسِيحِ، لِنَتَبَرَّرَ بِإِيمَانِ يَسُوعَ لَا بِأَعْمَالِ ٱلنَّامُوسِ. لِأَنَّهُ بِأَعْمَالِ ٱلنَّامُوسِ لَا يَتَبَرَّرُ جَسَدٌ 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فَإِنْ كُنَّا وَنَحْنُ طَالِبُونَ أَنْ نَتَبَرَّرَ فِي ٱلْمَسِيحِ، نُوجَدُ نَحْنُ أَنْفُسُنَا أَيْضًا خُطَاةً، أَفَٱلْمَسِيحُ خَادِمٌ لِلْخَطِيَّةِ؟ حَاشَا!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فَإِنِّي إِنْ كُنْتُ أَبْنِي أَيْضًا هَذَا ٱلَّذِي قَدْ هَدَمْتُهُ، فَإِنِّي أُظْهِرُ نَفْسِي مُتَعَدِّيًا.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لِأَنِّي مُتُّ بِٱلنَّامُوسِ لِلنَّامُوسِ لِأَحْيَا لِلهِ.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مَعَ ٱلْمَسِيحِ صُلِبْتُ، فَأَحْيَا لَا أَنَا، بَلِ ٱلْمَسِيحُ يَحْيَا فِيَّ. فَمَا أَحْيَاهُ ٱلْآنَ فِي ٱلْجَسَدِ، فَإِنَّمَا أَحْيَاهُ فِي ٱلْإِيمَانِ، إِيمَانِ ٱبْنِ ٱللهِ، ٱلَّذِي أَحَبَّنِي وَأَسْلَمَ نَفْسَهُ لِأَجْلِي.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لَسْتُ أُبْطِلُ نِعْمَةَ ٱللهِ. لِأَنَّهُ إِنْ كَانَ بِٱلنَّامُوسِ بِرٌّ، فَٱلْمَسِيحُ إِذًا مَاتَ بِلَا سَبَبٍ!</w:t>
      </w:r>
    </w:p>
    <w:p>
      <w:pPr>
        <w:pStyle w:val="Heading2"/>
        <w:bidi/>
      </w:pPr>
      <w:r>
        <w:rPr>
          <w:rtl/>
          <w:cs/>
          <w:lang w:val="ar_AE" w:bidi="ar_AE"/>
        </w:rPr>
        <w:t>Galatians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أَيُّهَا ٱلْغَلَاطِيُّونَ ٱلْأَغْبِيَاءُ، مَنْ رَقَاكُمْ حَتَّى لَا تُذْعِنُوا لِلْحَقِّ؟ أَنْتُمُ ٱلَّذِينَ أَمَامَ عُيُونِكُمْ قَدْ رُسِمَ يَسُوعُ ٱلْمَسِيحُ بَيْنَكُمْ مَصْلُوبًا!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أُرِيدُ أَنْ أَتَعَلَّمَ مِنْكُمْ هَذَا فَقَطْ: أَبِأَعْمَالِ ٱلنَّامُوسِ أَخَذْتُمُ ٱلرُّوحَ أَمْ بِخَبَرِ ٱلْإِيمَانِ؟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أَهَكَذَا أَنْتُمْ أَغْبِيَاءُ! أَبَعْدَمَا ٱبْتَدَأْتُمْ بِٱلرُّوحِ تُكَمَّلُونَ ٱلْآنَ بِٱلْجَسَدِ؟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أَهَذَا ٱلْمِقْدَارَ ٱحْتَمَلْتُمْ عَبَثًا؟ إِنْ كَانَ عَبَثًا!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فَٱلَّذِي يَمْنَحُكُمُ ٱلرُّوحَ، وَيَعْمَلُ قُوَّاتٍ فِيكُمْ، أَبِأَعْمَالِ ٱلنَّامُوسِ أَمْ بِخَبَرِ ٱلْإِيمَانِ؟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كَمَا «آمَنَ إِبْرَاهِيمُ بِٱللهِ فَحُسِبَ لَهُ بِرًّا».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ٱعْلَمُوا إِذًا أَنَّ ٱلَّذِينَ هُمْ مِنَ ٱلْإِيمَانِ أُولَئِكَ هُمْ بَنُو إِبْرَاهِيمَ.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وَٱلْكِتَابُ إِذْ سَبَقَ فَرَأَى أَنَّ ٱللهَ بِٱلْإِيمَانِ يُبَرِّرُ ٱلْأُمَمَ، سَبَقَ فَبَشَّرَ إِبْرَاهِيمَ أَنْ «فِيكَ تَتَبَارَكُ جَمِيعُ ٱلْأُمَمِ».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إِذًا ٱلَّذِينَ هُمْ مِنَ ٱلْإِيمَانِ يَتَبَارَكُونَ مَعَ إِبْرَاهِيمَ ٱلْمُؤْمِنِ.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جَمِيعَ ٱلَّذِينَ هُمْ مِنْ أَعْمَالِ ٱلنَّامُوسِ هُمْ تَحْتَ لَعْنَةٍ، لِأَنَّهُ مَكْتُوبٌ: «مَلْعُونٌ كُلُّ مَنْ لَا يَثْبُتُ فِي جَمِيعِ مَا هُوَ مَكْتُوبٌ فِي كِتَابِ ٱلنَّامُوسِ لِيَعْمَلَ بِهِ».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وَلَكِنْ أَنْ لَيْسَ أَحَدٌ يَتَبَرَّرُ بِٱلنَّامُوسِ عِنْدَ ٱللهِ فَظَاهِرٌ، لِأَنَّ «ٱلْبَارَّ بِٱلْإِيمَانِ يَحْيَا».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وَلَكِنَّ ٱلنَّامُوسَ لَيْسَ مِنَ ٱلْإِيمَانِ، بَلِ «ٱلْإِنْسَانُ ٱلَّذِي يَفْعَلُهَا سَيَحْيَا بِهَا».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اَلْمَسِيحُ ٱفْتَدَانَا مِنْ لَعْنَةِ ٱلنَّامُوسِ، إِذْ صَارَ لَعْنَةً لِأَجْلِنَا، لِأَنَّهُ مَكْتُوبٌ: «مَلْعُونٌ كُلُّ مَنْ عُلِّقَ عَلَى خَشَبَةٍ».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لِتَصِيرَ بَرَكَةُ إِبْرَاهِيمَ لِلْأُمَمِ فِي ٱلْمَسِيحِ يَسُوعَ، لِنَنَالَ بِٱلْإِيمَانِ مَوْعِدَ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أَيُّهَا ٱلْإِخْوَةُ، بِحَسَبِ ٱلْإِنْسَانِ أَقُولُ: لَيْسَ أَحَدٌ يُبْطِلُ عَهْدًا قَدْ تَمَكَّنَ وَلَوْ مِنْ إِنْسَانٍ، أَوْ يَزِيدُ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وَأَمَّا ٱلْمَوَاعِيدُ فَقِيلَتْ فِي إِبْرَاهِيمَ وَفِي نَسْلِهِ. لَا يَقُولُ: «وَفِي ٱلْأَنْسَالِ» كَأَنَّهُ عَنْ كَثِيرِينَ، بَلْ كَأَنَّهُ عَنْ وَاحِدٍ: «وَفِي نَسْلِكَ» ٱلَّذِي هُوَ ٱلْمَسِيحُ.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وَإِنَّمَا أَقُولُ هَذَا: إِنَّ ٱلنَّامُوسَ ٱلَّذِي صَارَ بَعْدَ أَرْبَعِمِئَةٍ وَثَلَاثِينَ سَنَةً، لَا يَنْسَخُ عَهْدًا قَدْ سَبَقَ فَتَمَكَّنَ مِنَ ٱللهِ نَحْوَ ٱلْمَسِيحِ حَتَّى يُبَطِّلَ ٱلْمَوْعِدَ.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لِأَنَّهُ إِنْ كَانَتِ ٱلْوِرَاثَةُ مِنَ ٱلنَّامُوسِ، فَلَمْ تَكُنْ أَيْضًا مِنْ مَوْعِدٍ. وَلَكِنَّ ٱللهَ وَهَبَهَا لِإِبْرَاهِيمَ بِمَوْعِدٍ.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فَلِمَاذَا ٱلنَّامُوسُ؟ قَدْ زِيدَ بِسَبَبِ ٱلتَّعَدِّيَاتِ، إِلَى أَنْ يَأْتِيَ ٱلنَّسْلُ ٱلَّذِي قَدْ وُعِدَ لَهُ، مُرَتَّبًا بِمَلَائِكَةٍ فِي يَدِ وَسِيطٍ.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وَأَمَّا ٱلْوَسِيطُ فَلَا يَكُونُ لِوَاحِدٍ. وَلَكِنَّ ٱللهَ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فَهَلِ ٱلنَّامُوسُ ضِدُّ مَوَاعِيدِ ٱللهِ؟ حَاشَا! لِأَنَّهُ لَوْ أُعْطِيَ نَامُوسٌ قَادِرٌ أَنْ يُحْيِيَ، لَكَانَ بِٱلْحَقِيقَةِ ٱلْبِرُّ بِٱلنَّامُوسِ.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لَكِنَّ ٱلْكِتَابَ أَغْلَقَ عَلَى ٱلْكُلِّ تَحْتَ ٱلْخَطِيَّةِ، لِيُعْطَى ٱلْمَوْعِدُ مِنْ إِيمَانِ يَسُوعَ ٱلْمَسِيحِ لِلَّذِينَ يُؤْمِنُونَ.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وَلَكِنْ قَبْلَمَا جَاءَ ٱلْإِيمَانُ كُنَّا مَحْرُوسِينَ تَحْتَ ٱلنَّامُوسِ، مُغْلَقًا عَلَيْنَا إِلَى ٱلْإِيمَانِ ٱلْعَتِيدِ أَنْ يُعْلَنَ.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إِذًا قَدْ كَانَ ٱلنَّامُوسُ مُؤَدِّبَنَا إِلَى ٱلْمَسِيحِ، لِكَيْ نَتَبَرَّرَ بِٱلْإِيمَانِ.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وَلَكِنْ بَعْدَ مَا جَاءَ ٱلْإِيمَانُ، لَسْنَا بَعْدُ تَحْتَ مُؤَدِّبٍ.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لِأَنَّكُمْ جَمِيعًا أَبْنَاءُ ٱللهِ بِٱلْإِيمَانِ بِٱلْمَسِيحِ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لِأَنَّ كُلَّكُمُ ٱلَّذِينَ ٱعْتَمَدْتُمْ بِٱلْمَسِيحِ قَدْ لَبِسْتُمُ ٱلْمَسِيحَ: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لَيْسَ يَهُودِيٌّ وَلَا يُونَانِيٌّ. لَيْسَ عَبْدٌ وَلَا حُرٌّ. لَيْسَ ذَكَرٌ وَأُنْثَى، لِأَنَّكُمْ جَمِيعًا وَاحِدٌ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فَإِنْ كُنْتُمْ لِلْمَسِيحِ، فَأَنْتُمْ إِذًا نَسْلُ إِبْرَاهِيمَ، وَحَسَبَ ٱلْمَوْعِدِ وَرَثَةٌ.</w:t>
      </w:r>
    </w:p>
    <w:p>
      <w:pPr>
        <w:pStyle w:val="Heading2"/>
        <w:bidi/>
      </w:pPr>
      <w:r>
        <w:rPr>
          <w:rtl/>
          <w:cs/>
          <w:lang w:val="ar_AE" w:bidi="ar_AE"/>
        </w:rPr>
        <w:t>Galatians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وَإِنَّمَا أَقُولُ: مَا دَامَ ٱلْوَارِثُ قَاصِرًا لَا يَفْرِقُ شَيْئًا عَنِ ٱلْعَبْدِ، مَعَ كَوْنِهِ صَاحِبَ ٱلْجَمِيعِ.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بَلْ هُوَ تَحْتَ أَوْصِيَاءَ وَوُكَلَاءَ إِلَى ٱلْوَقْتِ ٱلْمُؤَجَّلِ مِنْ أَبِيهِ.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هَكَذَا نَحْنُ أَيْضًا: لَمَّا كُنَّا قَاصِرِينَ، كُنَّا مُسْتَعْبَدِينَ تَحْتَ أَرْكَانِ ٱلْعَالَمِ.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لَمَّا جَاءَ مِلْءُ ٱلزَّمَانِ، أَرْسَلَ ٱللهُ ٱبْنَهُ مَوْلُودًا مِنِ ٱمْرَأَةٍ، مَوْلُودًا تَحْتَ ٱلنَّامُوسِ،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لِيَفْتَدِيَ ٱلَّذِينَ تَحْتَ ٱلنَّامُوسِ، لِنَنَالَ ٱلتَّبَنِّيَ.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ثُمَّ بِمَا أَنَّكُمْ أَبْنَاءٌ، أَرْسَلَ ٱللهُ رُوحَ ٱبْنِهِ إِلَى قُلُوبِكُمْ صَارِخًا: «يَا أَبَا ٱلْآبُ».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إِذًا لَسْتَ بَعْدُ عَبْدًا بَلِ ٱبْنًا، وَإِنْ كُنْتَ ٱبْنًا فَوَارِثٌ لِلهِ بِٱلْمَسِيحِ.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لَكِنْ حِينَئِذٍ إِذْ كُنْتُمْ لَا تَعْرِفُونَ ٱللهَ، ٱسْتُعْبِدْتُمْ لِلَّذِينَ لَيْسُوا بِٱلطَّبِيعَةِ آلِهَةً.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وَأَمَّا ٱلْآنَ إِذْ عَرَفْتُمُ ٱللهَ، بَلْ بِٱلْحَرِيِّ عُرِفْتُمْ مِنَ ٱللهِ، فَكَيْفَ تَرْجِعُونَ أَيْضًا إِلَى ٱلْأَرْكَانِ ٱلضَّعِيفَةِ ٱلْفَقِيرَةِ ٱلَّتِي تُرِيدُونَ أَنْ تُسْتَعْبَدُوا لَهَا مِنْ جَدِيدٍ؟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أَتَحْفَظُونَ أَيَّامًا وَشُهُورًا وَأَوْقَاتًا وَسِنِينَ؟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أَخَافُ عَلَيْكُمْ أَنْ أَكُونَ قَدْ تَعِبْتُ فِيكُمْ عَبَثًا!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أَتَضَرَّعُ إِلَيْكُمْ أَيُّهَا ٱلْإِخْوَةُ، كُونُوا كَمَا أَنَا، لِأَنِّي أَنَا أَيْضًا كَمَا أَنْتُمْ. لَمْ تَظْلِمُونِي شَيْئًا.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وَلَكِنَّكُمْ تَعْلَمُونَ أَنِّي بِضَعْفِ ٱلْجَسَدِ بَشَّرْتُكُمْ فِي ٱلْأَوَّلِ.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وَتَجْرِبَتِي ٱلَّتِي فِي جَسَدِي لَمْ تَزْدَرُوا بِهَا وَلَا كَرِهْتُمُوهَا، بَلْ كَمَلَاكٍ مِنَ ٱللهِ قَبِلْتُمُونِي، كَٱلْمَسِيحِ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فَمَاذَا كَانَ إِذًا تَطْوِيبُكُمْ؟ لِأَنِّي أَشْهَدُ لَكُمْ أَنَّهُ لَوْ أَمْكَنَ لَقَلَعْتُمْ عُيُونَكُمْ وَأَعْطَيْتُمُونِي.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أَفَقَدْ صِرْتُ إِذًا عَدُوًّا لَكُمْ لِأَنِّي أَصْدُقُ لَكُمْ؟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يَغَارُونَ لَكُمْ لَيْسَ حَسَنًا، بَلْ يُرِيدُونَ أَنْ يَصُدُّوكُمْ لِكَيْ تَغَارُوا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حَسَنَةٌ هِيَ ٱلْغَيْرَةُ فِي ٱلْحُسْنَى كُلَّ حِينٍ، وَلَيْسَ حِينَ حُضُورِي عِنْدَكُمْ فَقَطْ.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يَا أَوْلَادِي ٱلَّذِينَ أَتَمَخَّضُ بِكُمْ أَيْضًا إِلَى أَنْ يَتَصَوَّرَ ٱلْمَسِيحُ فِيكُمْ.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وَلَكِنِّي كُنْتُ أُرِيدُ أَنْ أَكُونَ حَاضِرًا عِنْدَكُمُ ٱلْآنَ وَأُغَيِّرَ صَوْتِي، لِأَنِّي مُتَحَيِّرٌ فِيكُمْ!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قُولُوا لِي، أَنْتُمُ ٱلَّذِينَ تُرِيدُونَ أَنْ تَكُونُوا تَحْتَ ٱلنَّامُوسِ: أَلَسْتُمْ تَسْمَعُونَ ٱلنَّامُوسَ؟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فَإِنَّهُ مَكْتُوبٌ: أَنَّهُ كَانَ لِإِبْرَاهِيمَ ٱبْنَانِ، وَاحِدٌ مِنَ ٱلْجَارِيَةِ وَٱلْآخَرُ مِنَ ٱلْحُرَّةِ.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لَكِنَّ ٱلَّذِي مِنَ ٱلْجَارِيَةِ وُلِدَ حَسَبَ ٱلْجَسَدِ، وَأَمَّا ٱلَّذِي مِنَ ٱلْحُرَّةِ فَبِالْمَوْعِدِ.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وَكُلُّ ذَلِكَ رَمْزٌ، لِأَنَّ هَاتَيْنِ هُمَا ٱلْعَهْدَانِ، أَحَدُهُمَا مِنْ جَبَلِ سِينَاءَ، ٱلْوَالِدُ لِلْعُبُودِيَّةِ، ٱلَّذِي هُوَ هَاجَرُ.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 هَاجَرَ جَبَلُ سِينَاءَ فِي ٱلْعَرَبِيَّةِ. وَلَكِنَّهُ يُقَابِلُ أُورُشَلِيمَ ٱلْحَاضِرَةَ، فَإِنَّهَا مُسْتَعْبَدَةٌ مَعَ بَنِيهَا.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وَأَمَّا أُورُشَلِيمُ ٱلْعُلْيَا، ٱلَّتِي هِيَ أُمُّنَا جَمِيعًا، فَهِيَ حُرَّةٌ.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لِأَنَّهُ مَكْتُوبٌ: «ٱفْرَحِي أَيَّتُهَا ٱلْعَاقِرُ ٱلَّتِي لَمْ تَلِدْ. اِهْتِفِي وَٱصْرُخِي أَيَّتُهَا ٱلَّتِي لَمْ تَتَمَخَّضْ، فَإِنَّ أَوْلَادَ ٱلْمُوحِشَةِ أَكْثَرُ مِنَ ٱلَّتِي لَهَا زَوْجٌ».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وَأَمَّا نَحْنُ أَيُّهَا ٱلْإِخْوَةُ فَنَظِيرُ إِسْحَاقَ، أَوْلَادُ ٱلْمَوْعِدِ.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وَلَكِنْ كَمَا كَانَ حِينَئِذٍ ٱلَّذِي وُلِدَ حَسَبَ ٱلْجَسَدِ يَضْطَهِدُ ٱلَّذِي حَسَبَ ٱلرُّوحِ، هَكَذَا ٱلْآنَ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لَكِنْ مَاذَا يَقُولُ ٱلْكِتَابُ؟ «ٱطْرُدِ ٱلْجَارِيَةَ وَٱبْنَهَا، لِأَنَّهُ لَا يَرِثُ ٱبْنُ ٱلْجَارِيَةِ مَعَ ٱبْنِ ٱلْحُرَّةِ».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إِذًا أَيُّهَا ٱلْإِخْوَةُ لَسْنَا أَوْلَادَ جَارِيَةٍ بَلْ أَوْلَادُ ٱلْحُرَّةِ.</w:t>
      </w:r>
    </w:p>
    <w:p>
      <w:pPr>
        <w:pStyle w:val="Heading2"/>
        <w:bidi/>
      </w:pPr>
      <w:r>
        <w:rPr>
          <w:rtl/>
          <w:cs/>
          <w:lang w:val="ar_AE" w:bidi="ar_AE"/>
        </w:rPr>
        <w:t>Galatians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فَٱثْبُتُوا إِذًا فِي ٱلْحُرِّيَّةِ ٱلَّتِي قَدْ حَرَّرَنَا ٱلْمَسِيحُ بِهَا، وَلَا تَرْتَبِكُوا أَيْضًا بِنِيرِ عُبُودِيَّةٍ.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هَا أَنَا بُولُسُ أَقُولُ لَكُمْ: إِنَّهُ إِنِ ٱخْتَتَنْتُمْ لَا يَنْفَعُكُمُ ٱلْمَسِيحُ شَيْئًا!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لَكِنْ أَشْهَدُ أَيْضًا لِكُلِّ إِنْسَانٍ مُخْتَتِنٍ أَنَّهُ مُلْتَزِمٌ أَنْ يَعْمَلَ بِكُلِّ ٱلنَّامُوسِ.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قَدْ تَبَطَّلْتُمْ عَنِ ٱلْمَسِيحِ أَيُّهَا ٱلَّذِينَ تَتَبَرَّرُونَ بِٱلنَّامُوسِ. سَقَطْتُمْ مِنَ ٱلنِّعْمَةِ.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فَإِنَّنَا بِٱلرُّوحِ مِنَ ٱلْإِيمَانِ نَتَوَقَّعُ رَجَاءَ بِرٍّ.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لِأَنَّهُ فِي ٱلْمَسِيحِ يَسُوعَ لَا ٱلْخِتَانُ يَنْفَعُ شَيْئًا وَلَا ٱلْغُرْلَةُ، بَلِ ٱلْإِيمَانُ ٱلْعَامِلُ بِٱلْمَحَبَّةِ.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كُنْتُمْ تَسْعَوْنَ حَسَنًا. فَمَنْ صَدَّكُمْ حَتَّى لَا تُطَاوِعُوا لِلْحَقِّ؟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هَذِهِ ٱلْمُطَاوَعَةُ لَيْسَتْ مِنَ ٱلَّذِي دَعَاكُمْ.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«خَمِيرَةٌ صَغِيرَةٌ تُخَمِّرُ ٱلْعَجِينَ كُلَّهُ».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وَلَكِنَّنِي أَثِقُ بِكُمْ فِي ٱلرَّبِّ أَنَّكُمْ لَا تَفْتَكِرُونَ شَيْئًا آخَرَ. وَلَكِنَّ ٱلَّذِي يُزْعِجُكُمْ سَيَحْمِلُ ٱلدَّيْنُونَةَ أَيَّ مَنْ كَانَ.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وَأَمَّا أَنَا أَيُّهَا ٱلْإِخْوَةُ فَإِنْ كُنْتُ بَعْدُ أَكْرِزُ بِٱلْخِتَانِ، فَلِمَاذَا أُضْطَهَدُ بَعْدُ؟ إِذًا عَثْرَةُ ٱلصَّلِيبِ قَدْ بَطَلَتْ.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يَالَيْتَ ٱلَّذِينَ يُقْلِقُونَكُمْ يَقْطَعُونَ أَيْضًا!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فَإِنَّكُمْ إِنَّمَا دُعِيتُمْ لِلْحُرِّيَّةِ أَيُّهَا ٱلْإِخْوَةُ. غَيْرَ أَنَّهُ لَا تُصَيِّرُوا ٱلْحُرِّيَّةَ فُرْصَةً لِلْجَسَدِ، بَلْ بِٱلْمَحَبَّةِ ٱخْدِمُوا بَعْضُكُمْ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 كُلَّ ٱلنَّامُوسِ فِي كَلِمَةٍ وَاحِدَةٍ يُكْمَلُ: «تُحِبُّ قَرِيبَكَ كَنَفْسِكَ».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فَإِذَا كُنْتُمْ تَنْهَشُونَ وَتَأْكُلُونَ بَعْضُكُمْ بَعْضًا، فَٱنْظُرُوا لِئَلَّا تُفْنُوا بَعْضُكُمْ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وَإِنَّمَا أَقُولُ: ٱسْلُكُوا بِٱلرُّوحِ فَلَا تُكَمِّلُوا شَهْوَةَ ٱلْجَسَدِ.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ٱلْجَسَدَ يَشْتَهِي ضِدَّ ٱلرُّوحِ وَٱلرُّوحُ ضِدَّ ٱلْجَسَدِ، وَهَذَانِ يُقَاوِمُ أَحَدُهُمَا ٱلْآخَرَ، حَتَّى تَفْعَلُونَ مَا لَا تُرِيدُونَ.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وَلَكِنْ إِذَا ٱنْقَدْتُمْ بِٱلرُّوحِ فَلَسْتُمْ تَحْتَ ٱلنَّامُوسِ.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وَأَعْمَالُ ٱلْجَسَدِ ظَاهِرَةٌ، ٱلَّتِي هِيَ: زِنًى، عَهَارَةٌ، نَجَاسَةٌ، دَعَارَةٌ،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عِبَادَةُ ٱلْأَوْثَانِ، سِحْرٌ، عَدَاوَةٌ، خِصَامٌ، غَيْرَةٌ، سَخَطٌ، تَحَزُّبٌ، شِقَاقٌ، بِدْعَةٌ،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حَسَدٌ، قَتْلٌ، سُكْرٌ، بَطَرٌ، وَأَمْثَالُ هَذِهِ ٱلَّتِي أَسْبِقُ فَأَقُولُ لَكُمْ عَنْهَا كَمَا سَبَقْتُ فَقُلْتُ أَيْضًا: إِنَّ ٱلَّذِينَ يَفْعَلُونَ مِثْلَ هَذِهِ لَا يَرِثُونَ مَلَكُوتَ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وَأَمَّا ثَمَرُ ٱلرُّوحِ فَهُوَ: مَحَبَّةٌ، فَرَحٌ، سَلَامٌ، طُولُ أَنَاةٍ، لُطْفٌ، صَلَاحٌ، إِيمَانٌ،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وَدَاعَةٌ، تَعَفُّفٌ. ضِدَّ أَمْثَالِ هَذِهِ لَيْسَ نَامُوسٌ.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وَلَكِنَّ ٱلَّذِينَ هُمْ لِلْمَسِيحِ قَدْ صَلَبُوا ٱلْجَسَدَ مَعَ ٱلْأَهْوَاءِ وَٱلشَّهَوَاتِ.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إِنْ كُنَّا نَعِيشُ بِٱلرُّوحِ، فَلْنَسْلُكْ أَيْضًا بِحَسَبِ ٱلرُّوحِ.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لَا نَكُنْ مُعْجِبِينَ نُغَاضِبُ بَعْضُنَا بَعْضًا، وَنَحْسِدُ بَعْضُنَا بَعْضًا.</w:t>
      </w:r>
    </w:p>
    <w:p>
      <w:pPr>
        <w:pStyle w:val="Heading2"/>
        <w:bidi/>
      </w:pPr>
      <w:r>
        <w:rPr>
          <w:rtl/>
          <w:cs/>
          <w:lang w:val="ar_AE" w:bidi="ar_AE"/>
        </w:rPr>
        <w:t>Galatians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أَيُّهَا ٱلْإِخْوَةُ، إِنِ ٱنْسَبَقَ إِنْسَانٌ فَأُخِذَ فِي زَلَّةٍ مَا، فَأَصْلِحُوا أَنْتُمُ ٱلرُّوحَانِيِّينَ مِثْلَ هَذَا بِرُوحِ ٱلْوَدَاعَةِ، نَاظِرًا إِلَى نَفْسِكَ لِئَلَّا تُجَرَّبَ أَنْتَ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اِحْمِلُوا بَعْضُكُمْ أَثْقَالَ بَعْضٍ، وَهَكَذَا تَمِّمُوا نَامُوسَ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لِأَنَّهُ إِنْ ظَنَّ أَحَدٌ أَنَّهُ شَيْءٌ وَهُوَ لَيْسَ شَيْئًا، فَإِنَّهُ يَغُشُّ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لِيَمْتَحِنْ كُلُّ وَاحِدٍ عَمَلَهُ، وَحِينَئِذٍ يَكُونُ لَهُ ٱلْفَخْرُ مِنْ جِهَةِ نَفْسِهِ فَقَطْ، لَا مِنْ جِهَةِ غَيْرِهِ.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 كُلَّ وَاحِدٍ سَيَحْمِلُ حِمْلَ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لِيُشَارِكِ ٱلَّذِي يَتَعَلَّمُ ٱلْكَلِمَةَ ٱلْمُعَلِّمَ فِي جَمِيعِ ٱلْخَيْرَاتِ.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تَضِلُّوا! ٱللهُ لَا يُشْمَخُ عَلَيْهِ. فَإِنَّ ٱلَّذِي يَزْرَعُهُ ٱلْإِنْسَانُ إِيَّاهُ يَحْصُدُ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 مَنْ يَزْرَعُ لِجَسَدِهِ فَمِنَ ٱلْجَسَدِ يَحْصُدُ فَسَادًا، وَمَنْ يَزْرَعُ لِلرُّوحِ فَمِنَ ٱلرُّوحِ يَحْصُدُ حَيَاةً أَبَدِيَّةً.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فَلَا نَفْشَلْ فِي عَمَلِ ٱلْخَيْرِ لِأَنَّنَا سَنَحْصُدُ فِي وَقْتِهِ إِنْ كُنَّا لَا نَكِلُّ.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فَإِذًا حَسْبَمَا لَنَا فُرْصَةٌ، فَلْنَعْمَلِ ٱلْخَيْرَ لِلْجَمِيعِ، وَلَا سِيَّمَا لِأَهْلِ ٱلْإِيمَانِ.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اُنْظُرُوا، مَا أَكْبَرَ ٱلْأَحْرُفَ ٱلَّتِي كَتَبْتُهَا إِلَيْكُمْ بِيَدِي!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جَمِيعُ ٱلَّذِينَ يُرِيدُونَ أَنْ يَعْمَلُوا مَنْظَرًا حَسَنًا فِي ٱلْجَسَدِ، هَؤُلَاءِ يُلْزِمُونَكُمْ أَنْ تَخْتَتِنُوا، لِئَلَّا يُضْطَهَدُوا لِأَجْلِ صَلِيبِ ٱلْمَسِيحِ فَقَطْ.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 ٱلَّذِينَ يَخْتَتِنُونَ هُمْ لَا يَحْفَظُونَ ٱلنَّامُوسَ، بَلْ يُرِيدُونَ أَنْ تَخْتَتِنُوا أَنْتُمْ لِكَيْ يَفْتَخِرُوا فِي جَسَدِكُمْ.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وَأَمَّا مِنْ جِهَتِي، فَحَاشَا لِي أَنْ أَفْتَخِرَ إِلَّا بِصَلِيبِ رَبِّنَا يَسُوعَ ٱلْمَسِيحِ، ٱلَّذِي بِهِ قَدْ صُلِبَ ٱلْعَالَمُ لِي وَأَنَا لِلْعَالَمِ.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لِأَنَّهُ فِي ٱلْمَسِيحِ يَسُوعَ لَيْسَ ٱلْخِتَانُ يَنْفَعُ شَيْئًا وَلَا ٱلْغُرْلَةُ، بَلِ ٱلْخَلِيقَةُ ٱلْجَدِيدَةُ.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فَكُلُّ ٱلَّذِينَ يَسْلُكُونَ بِحَسَبِ هَذَا ٱلْقَانُونِ عَلَيْهِمْ سَلَامٌ وَرَحْمَةٌ، وَعَلَى إِسْرَائِيلِ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فِي مَا بَعْدُ لَا يَجْلِبُ أَحَدٌ عَلَيَّ أَتْعَابًا، لِأَنِّي حَامِلٌ فِي جَسَدِي سِمَاتِ ٱلرَّبِّ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نِعْمَةُ رَبِّنَا يَسُوعَ ٱلْمَسِيحِ مَعَ رُوحِكُمْ أَيُّهَا ٱلْإِخْوَةُ.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