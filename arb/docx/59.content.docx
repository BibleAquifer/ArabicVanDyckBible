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James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يَعْقُوبُ، عَبْدُ ٱللهِ وَٱلرَّبِّ يَسُوعَ ٱلْمَسِيحِ، يُهْدِي ٱلسَّلَامَ إِلَى ٱلِٱثْنَيْ عَشَرَ سِبْطًا ٱلَّذِينَ فِي ٱلشَّتَاتِ.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اِحْسِبُوهُ كُلَّ فَرَحٍ يَا إِخْوَتِي حِينَمَا تَقَعُونَ فِي تَجَارِبَ مُتَنَوِّعَةٍ،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عَالِمِينَ أَنَّ ٱمْتِحَانَ إِيمَانِكُمْ يُنْشِئُ صَبْرًا.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وَأَمَّا ٱلصَّبْرُ فَلْيَكُنْ لَهُ عَمَلٌ تَامٌّ، لِكَيْ تَكُونُوا تَامِّينَ وَكَامِلِينَ غَيْرَ نَاقِصِينَ فِي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وَإِنَّمَا إِنْ كَانَ أَحَدُكُمْ تُعْوِزُهُ حِكْمَةٌ، فَلْيَطْلُبْ مِنَ ٱللهِ ٱلَّذِي يُعْطِي ٱلْجَمِيعَ بِسَخَاءٍ وَلَا يُعَيِّرُ، فَسَيُعْطَى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لِيَطْلُبْ بِإِيمَانٍ غَيْرَ مُرْتَابٍ ٱلْبَتَّةَ، لِأَنَّ ٱلْمُرْتَابَ يُشْبِهُ مَوْجًا مِنَ ٱلْبَحْرِ تَخْبِطُهُ ٱلرِّيحُ وَتَدْفَعُهُ.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فَلَا يَظُنَّ ذَلِكَ ٱلْإِنْسَانُ أَنَّهُ يَنَالُ شَيْئًا مِنْ عِنْدِ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رَجُلٌ ذُو رَأْيَيْنِ هُوَ مُتَقَلْقِلٌ فِي جَمِيعِ طُرُقِهِ.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وَلْيَفْتَخِرِ ٱلْأَخُ ٱلْمُتَّضِعُ بِٱرْتِفَاعِهِ،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وَأَمَّا ٱلْغَنِيُّ فَبِٱتِّضَاعِهِ، لِأَنَّهُ كَزَهْرِ ٱلْعُشْبِ يَزُولُ.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ٱلشَّمْسَ أَشْرَقَتْ بِٱلْحَرِّ، فَيَبَّسَتِ ٱلْعُشْبَ، فَسَقَطَ زَهْرُهُ وَفَنِيَ جَمَالُ مَنْظَرِهِ. هَكَذَا يَذْبُلُ ٱلْغَنِيُّ أَيْضًا فِي طُرُقِهِ.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طُوبَى لِلرَّجُلِ ٱلَّذِي يَحْتَمِلُ ٱلتَّجْرِبَةَ، لِأَنَّهُ إِذَا تَزَكَّى يَنَالُ «إِكْلِيلَ ٱلْحَيَاةِ» ٱلَّذِي وَعَدَ بِهِ ٱلرَّبُّ لِلَّذِينَ يُحِبُّونَهُ.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لَا يَقُلْ أَحَدٌ إِذَا جُرِّبَ: «إِنِّي أُجَرَّبُ مِنْ قِبَلِ ٱللهِ»، لِأَنَّ ٱللهَ غَيْرُ مُجَرَّبٍ بِٱلشُّرُورِ، وَهُوَلَا يُجَرِّبُ أَحَدًا.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وَلَكِنَّ كُلَّ وَاحِدٍ يُجَرَّبُ إِذَا ٱنْجَذَبَ وَٱنْخَدَعَ مِنْ شَهْوَتِهِ.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ثُمَّ ٱلشَّهْوَةُ إِذَا حَبِلَتْ تَلِدُ خَطِيَّةً، وَٱلْخَطِيَّةُ إِذَا كَمَلَتْ تُنْتِجُ مَوْتًا.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تَضِلُّوا يَا إِخْوَتِي ٱلْأَحِبَّاءَ.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كُلُّ عَطِيَّةٍ صَالِحَةٍ وَكُلُّ مَوْهِبَةٍ تَامَّةٍ هِيَ مِنْ فَوْقُ، نَازِلَةٌ مِنْ عِنْدِ أَبِي ٱلْأَنْوَارِ، ٱلَّذِي لَيْسَ عِنْدَهُ تَغْيِيرٌ وَلَا ظِلُّ دَوَرَانٍ.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شَاءَ فَوَلَدَنَا بِكَلِمَةِ ٱلْحَقِّ لِكَيْ نَكُونَ بَاكُورَةً مِنْ خَلَائِقِهِ.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إِذًا يَا إِخْوَتِي ٱلْأَحِبَّاءَ، لِيَكُنْ كُلُّ إِنْسَانٍ مُسْرِعًا فِي ٱلِٱسْتِمَاعِ، مُبْطِئًا فِي ٱلتَّكَلُّمِ، مُبْطِئًا فِي ٱلْغَضَبِ،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 غَضَبَ ٱلْإِنْسَانِ لَا يَصْنَعُ بِرَّ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لِذَلِكَ ٱطْرَحُوا كُلَّ نَجَاسَةٍ وَكَثْرَةَ شَرٍّ، فَٱقْبَلُوا بِوَدَاعَةٍ ٱلْكَلِمَةَ ٱلْمَغْرُوسَةَ ٱلْقَادِرَةَ أَنْ تُخَلِّصَ نُفُوسَكُمْ.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وَلَكِنْ كُونُوا عَامِلِينَ بِٱلْكَلِمَةِ، لَا سَامِعِينَ فَقَطْ خَادِعِينَ نُفُوسَكُمْ.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لِأَنَّهُ إِنْ كَانَ أَحَدٌ سَامِعًا لِلْكَلِمَةِ وَلَيْسَ عَامِلًا، فَذَاكَ يُشْبِهُ رَجُلًا نَاظِرًا وَجْهَ خِلْقَتِهِ فِي مِرْآةٍ،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فَإِنَّهُ نَظَرَ ذَاتَهُ وَمَضَى، وَلِلْوَقْتِ نَسِيَ مَا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وَلَكِنْ مَنِ ٱطَّلَعَ عَلَى ٱلنَّامُوسِ ٱلْكَامِلِ - نَامُوسِ ٱلْحُرِّيَّةِ - وَثَبَتَ، وَصَارَ لَيْسَ سَامِعًا نَاسِيًا بَلْ عَامِلًا بِٱلْكَلِمَةِ، فَهَذَا يَكُونُ مَغْبُوطًا فِي عَمَلِهِ.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إِنْ كَانَ أَحَدٌ فِيكُمْ يَظُنُّ أَنَّهُ دَيِّنٌ، وَهُوَ لَيْسَ يُلْجِمُ لِسَانَهُ، بَلْ يَخْدَعُ قَلْبَهُ، فَدِيَانَةُ هَذَا بَاطِلَةٌ.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اَلدِّيَانَةُ ٱلطَّاهِرَةُ ٱلنَّقِيَّةُ عِنْدَ ٱللهِ ٱلْآبِ هِيَ هَذِهِ: ٱفْتِقَادُ ٱلْيَتَامَى وَٱلْأَرَامِلِ فِي ضِيقَتِهِمْ، وَحِفْظُ ٱلْإِنْسَانِ نَفْسَهُ بِلَا دَنَسٍ مِنَ ٱلْعَالَمِ.</w:t>
      </w:r>
    </w:p>
    <w:p>
      <w:pPr>
        <w:pStyle w:val="Heading2"/>
        <w:bidi/>
      </w:pPr>
      <w:r>
        <w:rPr>
          <w:rtl/>
          <w:cs/>
          <w:lang w:val="ar_AE" w:bidi="ar_AE"/>
        </w:rPr>
        <w:t>James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إِخْوَتِي، لَا يَكُنْ لَكُمْ إِيمَانُ رَبِّنَا يَسُوعَ ٱلْمَسِيحِ، رَبِّ ٱلْمَجْدِ، فِي ٱلْمُحَابَاةِ.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فَإِنَّهُ إِنْ دَخَلَ إِلَى مَجْمَعِكُمْ رَجُلٌ بِخَوَاتِمِ ذَهَبٍ فِي لِبَاسٍ بَهِيٍّ، وَدَخَلَ أَيْضًا فَقِيرٌ بِلِبَاسٍ وَسِخٍ،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فَنَظَرْتُمْ إِلَى ٱللَّابِسِ ٱللِّبَاسَ ٱلْبَهِيَّ وَقُلْتُمْ لَهُ: «ٱجْلِسْ أَنْتَ هُنَا حَسَنًا». وَقُلْتُمْ لِلْفَقِيرِ: «قِفْ أَنْتَ هُنَاكَ» أَوِ: «ٱجْلِسْ هُنَا تَحْتَ مَوْطِىءِ قَدَمَيَّ».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فَهَلْ لَا تَرْتَابُونَ فِي أَنْفُسِكُمْ، وَتَصِيرُونَ قُضَاةَ أَفْكَارٍ شِرِّيرَةٍ؟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ٱسْمَعُوا يَا إِخْوَتِي ٱلْأَحِبَّاءَ: أَمَا ٱخْتَارَ ٱللهُ فُقَرَاءَ هَذَا ٱلْعَالَمِ أَغْنِيَاءَ فِي ٱلْإِيمَانِ، وَوَرَثَةَ ٱلْمَلَكُوتِ ٱلَّذِي وَعَدَ بِهِ ٱلَّذِينَ يُحِبُّونَهُ؟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وَأَمَّا أَنْتُمْ فَأَهَنْتُمُ ٱلْفَقِيرَ. أَلَيْسَ ٱلْأَغْنِيَاءُ يَتَسَلَّطُونَ عَلَيْكُمْ وَهُمْ يَجُرُّونَكُمْ إِلَى ٱلْمَحَاكِمِ؟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أَمَا هُمْ يُجَدِّفُونَ عَلَى ٱلِٱسْمِ ٱلْحَسَنِ ٱلَّذِي دُعِيَ بِهِ عَلَيْكُمْ؟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فَإِنْ كُنْتُمْ تُكَمِّلُونَ ٱلنَّامُوسَ ٱلْمُلُوكِيَّ حَسَبَ ٱلْكِتَابِ: «تُحِبُّ قَرِيبَكَ كَنَفْسِكَ»، فَحَسَنًا تَفْعَلُونَ.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وَلَكِنْ إِنْ كُنْتُمْ تُحَابُونَ، تَفْعَلُونَ خَطِيَّةً، مُوَبَّخِينَ مِنَ ٱلنَّامُوسِ كَمُتَعَدِّينَ.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مَنْ حَفِظَ كُلَّ ٱلنَّامُوسِ، وَإِنَّمَا عَثَرَ فِي وَاحِدَةٍ، فَقَدْ صَارَ مُجْرِمًا فِي ٱلْكُلِّ.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ٱلَّذِي قَالَ: «لَا تَزْنِ»، قَالَ أَيْضًا: «لَا تَقْتُلْ». فَإِنْ لَمْ تَزْنِ وَلَكِنْ قَتَلْتَ، فَقَدْ صِرْتَ مُتَعَدِّيًا ٱلنَّامُوسَ.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هَكَذَا تَكَلَّمُوا وَهَكَذَا ٱفْعَلُوا كَعَتِيدِينَ أَنْ تُحَاكَمُوا بِنَامُوسِ ٱلْحُرِّيَّةِ.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ٱلْحُكْمَ هُوَ بِلَا رَحْمَةٍ لِمَنْ لَمْ يَعْمَلْ رَحْمَةً، وَٱلرَّحْمَةُ تَفْتَخِرُ عَلَى ٱلْحُكْمِ.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مَا ٱلْمَنْفَعَةُ يَا إِخْوَتِي إِنْ قَالَ أَحَدٌ إِنَّ لَهُ إِيمَانًا وَلَكِنْ لَيْسَ لَهُ أَعْمَالٌ، هَلْ يَقْدِرُ ٱلْإِيمَانُ أَنْ يُخَلِّصَهُ؟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إِنْ كَانَ أَخٌ وَأُخْتٌ عُرْيَانَيْنِ وَمُعْتَازَيْنِ لِلْقُوتِ ٱلْيَوْمِيِّ،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فَقَالَ لَهُمَا أَحَدُكُمُ: «ٱمْضِيَا بِسَلَامٍ، ٱسْتَدْفِئَا وَٱشْبَعَا»، وَلَكِنْ لَمْ تُعْطُوهُمَا حَاجَاتِ ٱلْجَسَدِ، فَمَا ٱلْمَنْفَعَةُ؟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هَكَذَا ٱلْإِيمَانُ أَيْضًا، إِنْ لَمْ يَكُنْ لَهُ أَعْمَالٌ، مَيِّتٌ فِي ذَاتِهِ.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لَكِنْ يَقُولُ قَائِلٌ: «أَنْتَ لَكَ إِيمَانٌ، وَأَنَا لِي أَعْمَالٌ. أَرِنِي إِيمَانَكَ بِدُونِ أَعْمَالِكَ، وَأَنَا أُرِيكَ بِأَعْمَالِي إِيمَانِي».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تُؤْمِنُ أَنَّ ٱللهَ وَاحِدٌ. حَسَنًا تَفْعَلُ. وَٱلشَّيَاطِينُ يُؤْمِنُونَ وَيَقْشَعِرُّونَ!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وَلَكِنْ هَلْ تُرِيدُ أَنْ تَعْلَمَ أَيُّهَا ٱلْإِنْسَانُ ٱلْبَاطِلُ أَنَّ ٱلْإِيمَانَ بِدُونِ أَعْمَالٍ مَيِّتٌ؟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أَلَمْ يَتَبَرَّرْ إِبْرَاهِيمُ أَبُونَا بِٱلْأَعْمَالِ، إِذْ قَدَّمَ إِسْحَاقَ ٱبْنَهُ عَلَى ٱلْمَذْبَحِ؟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فَتَرَى أَنَّ ٱلْإِيمَانَ عَمِلَ مَعَ أَعْمَالِهِ، وَبِٱلْأَعْمَالِ أُكْمِلَ ٱلْإِيمَانُ،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وَتَمَّ ٱلْكِتَابُ ٱلْقَائِلُ: «فَآمَنَ إِبْرَاهِيمُ بِٱللهِ فَحُسِبَ لَهُ بِرًّا»، وَدُعِيَ خَلِيلَ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تَرَوْنَ إِذًا أَنَّهُ بِٱلْأَعْمَالِ يَتَبَرَّرُ ٱلْإِنْسَانُ، لَابِٱلْإِيمَانِ وَحْدَهُ.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كَذَلِكَ رَاحَابُ ٱلزَّانِيَةُ أَيْضًا، أَمَا تَبَرَّرَتْ بِٱلْأَعْمَالِ، إِذْ قَبِلَتِ ٱلرُّسُلَ وَأَخْرَجَتْهُمْ فِي طَرِيقٍ آخَرَ؟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لِأَنَّهُ كَمَا أَنَّ ٱلْجَسَدَ بِدُونَ رُوحٍ مَيِّتٌ، هَكَذَا ٱلْإِيمَانُ أَيْضًا بِدُونِ أَعْمَالٍ مَيِّتٌ.</w:t>
      </w:r>
    </w:p>
    <w:p>
      <w:pPr>
        <w:pStyle w:val="Heading2"/>
        <w:bidi/>
      </w:pPr>
      <w:r>
        <w:rPr>
          <w:rtl/>
          <w:cs/>
          <w:lang w:val="ar_AE" w:bidi="ar_AE"/>
        </w:rPr>
        <w:t>James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تَكُونُوا مُعَلِّمِينَ كَثِيرِينَ يَا إِخْوَتِي، عَالِمِينَ أَنَّنَا نَأْخُذُ دَيْنُونَةً أَعْظَمَ!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لِأَنَّنَا فِي أَشْيَاءَ كَثِيرَةٍ نَعْثُرُ جَمِيعُنَا. إِنْ كَانَ أَحَدٌ لَا يَعْثُرُ فِي ٱلْكَلَامِ فَذَاكَ رَجُلٌ كَامِلٌ، قَادِرٌ أَنْ يُلْجِمَ كُلَّ ٱلْجَسَدِ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هُوَذَا ٱلْخَيْلُ، نَضَعُ ٱللُّجُمَ فِي أَفْوَاهِهَا لِكَيْ تُطَاوِعَنَا، فَنُدِيرَ جِسْمَهَا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هُوَذَا ٱلسُّفُنُ أَيْضًا، وَهِيَ عَظِيمَةٌ بِهَذَا ٱلْمِقْدَارِ، وَتَسُوقُهَا رِيَاحٌ عَاصِفَةٌ، تُدِيرُهَا دَفَّةٌ صَغِيرَةٌ جِدًّا إِلَى حَيْثُمَا شَاءَ قَصْدُ ٱلْمُدِيرِ.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هَكَذَا ٱللِّسَانُ أَيْضًا، هُوَ عُضْوٌ صَغِيرٌ وَيَفْتَخِرُ مُتَعَظِّمًا. هُوَذَا نَارٌ قَلِيلَةٌ، أَيَّ وُقُودٍ تُحْرِقُ!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فَٱللِّسَانُ نَارٌ! عَالَمُ ٱلْإِثْمِ. هَكَذَا جُعِلَ فِي أَعْضَائِنَا ٱللِّسَانُ، ٱلَّذِي يُدَنِّسُ ٱلْجِسْمَ كُلَّهُ، وَيُضْرِمُ دَائِرَةَ ٱلْكَوْنِ، وَيُضْرَمُ مِنْ جَهَنَّمَ.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كُلَّ طَبْعٍ لِلْوُحُوشِ وَٱلطُّيُورِ وَٱلزَّحَّافَاتِ وَٱلْبَحْرِيَّاتِ يُذَلَّلُ، وَقَدْ تَذَلَّلَ لِلطَّبْعِ ٱلْبَشَرِيِّ.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وَأَمَّا ٱللِّسَانُ، فَلَا يَسْتَطِيعُ أَحَدٌ مِنَ ٱلنَّاسِ أَنْ يُذَلِّلَهُ. هُوَ شَرٌّ لَا يُضْبَطُ، مَمْلُوٌّ سُمًّا مُمِيتًا.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بِهِ نُبَارِكُ ٱللهَ ٱلْآبَ، وَبِهِ نَلْعَنُ ٱلنَّاسَ ٱلَّذِينَ قَدْ تَكَوَّنُوا عَلَى شِبْهِ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مِنَ ٱلْفَمِ ٱلْوَاحِدِ تَخْرُجُ بَرَكَةٌ وَلَعْنَةٌ! لَا يَصْلُحُ يَا إِخْوَتِي أَنْ تَكُونَ هَذِهِ ٱلْأُمُورُ هَكَذَا!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أَلَعَلَّ يَنْبُوعًا يُنْبِعُ مِنْ نَفْسِ عَيْنٍ وَاحِدَةٍ ٱلْعَذْبَ وَٱلْمُرَّ؟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هَلْ تَقْدِرُ يَا إِخْوَتِي تِينَةٌ أَنْ تَصْنَعَ زَيْتُونًا، أَوْ كَرْمَةٌ تِينًا؟ وَلَا كَذَلِكَ يَنْبُوعٌ يَصْنَعُ مَاءً مَالِحًا وَعَذْبًا!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مَنْ هُوَ حَكِيمٌ وَعَالِمٌ بَيْنَكُمْ، فَلْيُرِ أَعْمَالَهُ بِٱلتَّصَرُّفِ ٱلْحَسَنِ فِي وَدَاعَةِ ٱلْحِكْمَةِ.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وَلَكِنْ إِنْ كَانَ لَكُمْ غَيْرَةٌ مُرَّةٌ وَتَحَزُّبٌ فِي قُلُوبِكُمْ، فَلَا تَفْتَخِرُوا وَتَكْذِبُوا عَلَى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لَيْسَتْ هَذِهِ ٱلْحِكْمَةُ نَازِلَةً مِنْ فَوْقُ، بَلْ هِيَ أَرْضِيَّةٌ نَفْسَانِيَّةٌ شَيْطَانِيَّةٌ.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حَيْثُ ٱلْغَيْرَةُ وَٱلتَّحَزُّبُ، هُنَاكَ ٱلتَّشْوِيشُ وَكُلُّ أَمْرٍ رَدِيءٍ.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 ٱلْحِكْمَةُ ٱلَّتِي مِنْ فَوْقُ فَهِيَ أَوَّلًا طَاهِرَةٌ، ثُمَّ مُسَالِمَةٌ، مُتَرَفِّقَةٌ، مُذْعِنَةٌ، مَمْلُوَّةٌ رَحْمَةً وَأَثْمَارًا صَالِحَةً، عَدِيمَةُ ٱلرَّيْبِ وَٱلرِّيَاءِ.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وَثَمَرُ ٱلْبِرِّ يُزْرَعُ فِي ٱلسَّلَامِ مِنَ ٱلَّذِينَ يَفْعَلُونَ ٱلسَّلَامَ.</w:t>
      </w:r>
    </w:p>
    <w:p>
      <w:pPr>
        <w:pStyle w:val="Heading2"/>
        <w:bidi/>
      </w:pPr>
      <w:r>
        <w:rPr>
          <w:rtl/>
          <w:cs/>
          <w:lang w:val="ar_AE" w:bidi="ar_AE"/>
        </w:rPr>
        <w:t>James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أَيْنَ ٱلْحُرُوبُ وَٱلْخُصُومَاتُ بَيْنَكُمْ؟ أَلَيْسَتْ مِنْ هُنَا: مِنْ لَذَّاتِكُمُ ٱلْمُحَارِبَةِ فِي أَعْضَائِكُمْ؟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تَشْتَهُونَ وَلَسْتُمْ تَمْتَلِكُونَ. تَقْتُلُونَ وَتَحْسِدُونَ وَلَسْتُمْ تَقْدِرُونَ أَنْ تَنَالُوا. تُخَاصِمُونَ وَتُحَارِبُونَ وَلَسْتُمْ تَمْتَلِكُونَ، لِأَنَّكُمْ لَا تَطْلُبُونَ.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تَطْلُبُونَ وَلَسْتُمْ تَأْخُذُونَ، لِأَنَّكُمْ تَطْلُبُونَ رَدِيًّا لِكَيْ تُنْفِقُوا فِي لَذَّاتِكُمْ.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أَيُّهَا ٱلزُّنَاةُ وَٱلزَّوَانِي، أَمَا تَعْلَمُونَ أَنَّ مَحَبَّةَ ٱلْعَالَمِ عَدَاوَةٌ لِلهِ؟ فَمَنْ أَرَادَ أَنْ يَكُونَ مُحِبًّا لِلْعَالَمِ، فَقَدْ صَارَ عَدُوًّا لِلهِ.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أَمْ تَظُنُّونَ أَنَّ ٱلْكِتَابَ يَقُولُ بَاطِلًا: ٱلرُّوحُ ٱلَّذِي حَلَّ فِينَا يَشْتَاقُ إِلَى ٱلْحَسَدِ؟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وَلَكِنَّهُ يُعْطِي نِعْمَةً أَعْظَمَ. لِذَلِكَ يَقُولُ: «يُقَاوِمُ ٱللهُ ٱلْمُسْتَكْبِرِينَ، وَأَمَّا ٱلْمُتَوَاضِعُونَ فَيُعْطِيهِمْ نِعْمَةً».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فَٱخْضَعُوا لِلهِ. قَاوِمُوا إِبْلِيسَ فَيَهْرُبَ مِنْكُمْ.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اِقْتَرِبُوا إِلَى ٱللهِ فَيَقْتَرِبَ إِلَيْكُمْ. نَقُّوا أَيْدِيَكُمْ أَيُّهَا ٱلْخُطَاةُ، وَطَهِّرُوا قُلُوبَكُمْ يَا ذَوِي ٱلرَّأْيَيْنِ.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ٱكْتَئِبُوا وَنُوحُوا وَٱبْكُوا. لِيَتَحَوَّلْ ضَحِكُكُمْ إِلَى نَوْحٍ، وَفَرَحُكُمْ إِلَى غَمٍّ.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ٱتَّضِعُوا قُدَّامَ ٱلرَّبِّ فَيَرْفَعَكُمْ.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يَذُمَّ بَعْضُكُمْ بَعْضًا أَيُّهَا ٱلْإِخْوَةُ. ٱلَّذِي يَذُمُّ أَخَاهُ وَيَدِينُ أَخَاهُ يَذُمُّ ٱلنَّامُوسَ وَيَدِينُ ٱلنَّامُوسَ. وَإِنْ كُنْتَ تَدِينُ ٱلنَّامُوسَ، فَلَسْتَ عَامِلًا بِٱلنَّامُوسِ، بَلْ دَيَّانًا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وَاحِدٌ هُوَ وَاضِعُ ٱلنَّامُوسِ، ٱلْقَادِرُ أَنْ يُخَلِّصَ وَيُهْلِكَ. فَمَنْ أَنْتَ يَا مَنْ تَدِينُ غَيْرَكَ؟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هَلُمَّ ٱلْآنَ أَيُّهَا ٱلْقَائِلُونَ: «نَذْهَبُ ٱلْيَوْمَ أَوْ غَدًا إِلَى هَذِهِ ٱلْمَدِينَةِ أَوْ تِلْكَ، وَهُنَاكَ نَصْرِفُ سَنَةً وَاحِدَةً وَنَتَّجِرُ وَنَرْبَحُ».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أَنْتُمُ ٱلَّذِينَ لَا تَعْرِفُونَ أَمْرَ ٱلْغَدِ! لِأَنَّهُ مَا هِيَ حَيَاتُكُمْ؟ إِنَّهَا بُخَارٌ، يَظْهَرُ قَلِيلًا ثُمَّ يَضْمَحِلُّ.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عِوَضَ أَنْ تَقُولُوا: «إِنْ شَاءَ ٱلرَّبُّ وَعِشْنَا نَفْعَلُ هَذَا أَوْ ذَاكَ».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وَأَمَّا ٱلْآنَ فَإِنَّكُمْ تَفْتَخِرُونَ فِي تَعَظُّمِكُمْ. كُلُّ ٱفْتِخَارٍ مِثْلُ هَذَا رَدِيءٌ.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فَمَنْ يَعْرِفُ أَنْ يَعْمَلَ حَسَنًا وَلَا يَعْمَلُ، فَذَلِكَ خَطِيَّةٌ لَهُ.</w:t>
      </w:r>
    </w:p>
    <w:p>
      <w:pPr>
        <w:pStyle w:val="Heading2"/>
        <w:bidi/>
      </w:pPr>
      <w:r>
        <w:rPr>
          <w:rtl/>
          <w:cs/>
          <w:lang w:val="ar_AE" w:bidi="ar_AE"/>
        </w:rPr>
        <w:t>James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هَلُمَّ ٱلْآنَ أَيُّهَا ٱلْأَغْنِيَاءُ، ٱبْكُوا مُوَلْوِلِينَ عَلَى شَقَاوَتِكُمُ ٱلْقَادِمَةِ.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غِنَاكُمْ قَدْ تَهَرَّأَ، وَثِيَابُكُمْ قَدْ أَكَلَهَا ٱلْعُثُّ.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ذَهَبُكُمْ وَفِضَّتُكُمْ قَدْ صَدِئَا، وَصَدَأُهُمَا يَكُونُ شَهَادَةً عَلَيْكُمْ، وَيَأْكُلُ لُحُومَكُمْ كَنَارٍ! قَدْ كَنَزْتُمْ فِي ٱلْأَيَّامِ ٱلْأَخِيرَةِ.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هُوَذَا أُجْرَةُ ٱلْفَعَلَةِ ٱلَّذِينَ حَصَدُوا حُقُولَكُمُ، ٱلْمَبْخُوسَةُ مِنْكُمْ تَصْرُخُ، وَصِيَاحُ ٱلْحَصَّادِينَ قَدْ دَخَلَ إِلَى أُذْنَيْ رَبِّ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قَدْ تَرَفَّهْتُمْ عَلَى ٱلْأَرْضِ، وَتَنَعَّمْتُمْ وَرَبَّيْتُمْ قُلُوبَكُمْ، كَمَا فِي يَوْمِ ٱلذَّبْحِ.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حَكَمْتُمْ عَلَى ٱلْبَارِّ. قَتَلْتُمُوهُ. لَا يُقَاوِمُكُمْ!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فَتَأَنَّوْا أَيُّهَا ٱلْإِخْوَةُ إِلَى مَجِيءِ ٱلرَّبِّ. هُوَذَا ٱلْفَلَّاحُ يَنْتَظِرُ ثَمَرَ ٱلْأَرْضِ ٱلثَّمِينَ، مُتَأَنِّيًا عَلَيْهِ حَتَّى يَنَالَ ٱلْمَطَرَ ٱلْمُبَكِّرَ وَٱلْمُتَأَخِّرَ.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فَتَأَنَّوْا أَنْتُمْ وَثَبِّتُوا قُلُوبَكُمْ، لِأَنَّ مَجِيءَ ٱلرَّبِّ قَدِ ٱقْتَرَبَ.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يَئِنَّ بَعْضُكُمْ عَلَى بَعْضٍ أَيُّهَا ٱلْإِخْوَةُ لِئَلَّا تُدَانُوا. هُوَذَا ٱلدَّيَّانُ وَاقِفٌ قُدَّامَ ٱلْبَابِ.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خُذُوا يَا إِخْوَتِي مِثَالًا لِٱحْتِمَالِ ٱلْمَشَقَّاتِ وَٱلْأَنَاةِ: ٱلْأَنْبِيَاءَ ٱلَّذِينَ تَكَلَّمُوا بِٱسْمِ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هَا نَحْنُ نُطَوِّبُ ٱلصَّابِرِينَ. قَدْ سَمِعْتُمْ بِصَبْرِ أَيُّوبَ وَرَأَيْتُمْ عَاقِبَةَ ٱلرَّبِّ. لِأَنَّ ٱلرَّبَّ كَثِيرُ ٱلرَّحْمَةِ وَرَؤُوفٌ.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قَبْلَ كُلِّ شَيْءٍ يَا إِخْوَتِي، لَا تَحْلِفُوا، لَا بِٱلسَّمَاءِ، وَلَا بِٱلْأَرْضِ، وَلَا بِقَسَمٍ آخَرَ. بَلْ لِتَكُنْ نَعَمْكُمْ نَعَمْ، وَلَاكُمْ لَا، لِئَلَّا تَقَعُوا تَحْتَ دَيْنُونَةٍ.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أَعَلَى أَحَدٍ بَيْنَكُمْ مَشَقَّاتٌ؟ فَلْيُصَلِّ. أَمَسْرُورٌ أَحَدٌ؟ فَلْيُرَتِّلْ.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أَمَرِيضٌ أَحَدٌ بَيْنَكُمْ؟ فَلْيَدْعُ شُيُوخَ ٱلْكَنِيسَةِ فَيُصَلُّوا عَلَيْهِ وَيَدْهُنُوهُ بِزَيْتٍ بِٱسْمِ ٱلرَّبِّ،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وَصَلَاةُ ٱلْإِيمَانِ تَشْفِي ٱلْمَرِيضَ، وَٱلرَّبُّ يُقِيمُهُ، وَإِنْ كَانَ قَدْ فَعَلَ خَطِيَّةً تُغْفَرُ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اِعْتَرِفُوا بَعْضُكُمْ لِبَعْضٍ بِٱلزَلَّاتِ، وَصَلُّوا بَعْضُكُمْ لِأَجْلِ بَعْضٍ، لِكَيْ تُشْفَوْا. طَلِبَةُ ٱلْبَارِّ تَقْتَدِرُ كَثِيرًا فِي فِعْلِهَا.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كَانَ إِيلِيَّا إِنْسَانًا تَحْتَ ٱلْآلَامِ مِثْلَنَا، وَصَلَّى صَلَاةً أَنْ لَا تُمْطِرَ، فَلَمْ تُمْطِرْ عَلَى ٱلْأَرْضِ ثَلَاثَ سِنِينَ وَسِتَّةَ أَشْهُرٍ.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ثُمَّ صَلَّى أَيْضًا، فَأَعْطَتِ ٱلسَّمَاءُ مَطَرًا، وَأَخْرَجَتِ ٱلْأَرْضُ ثَمَرَهَا.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أَيُّهَا ٱلْإِخْوَةُ، إِنْ ضَلَّ أَحَدٌ بَيْنَكُمْ عَنِ ٱلْحَقِّ فَرَدَّهُ أَحَدٌ،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فَلْيَعْلَمْ أَنَّ مَنْ رَدَّ خَاطِئًا عَنْ ضَلَالِ طَرِيقِهِ، يُخَلِّصُ نَفْسًا مِنَ ٱلْمَوْتِ، وَيَسْتُرُ كَثْرَةً مِنَ ٱلْخَطَايَا.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