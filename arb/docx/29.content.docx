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Joel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قَوْلُ ٱلرَّبِّ ٱلَّذِي صَارَ إِلَى يُوئِيلَ بْنِ فَثُوئِيلَ: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اِسْمَعُوا هَذَا أَيُّهَا ٱلشُّيُوخُ، وَأَصْغُوا يَا جَمِيعَ سُكَّانِ ٱلْأَرْضِ! هَلْ حَدَثَ هَذَا فِي أَيَّامِكُمْ، أَوْ فِي أَيَّامِ آبَائِكُمْ؟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أَخْبِرُوا بَنِيكُمْ عَنْهُ، وَبَنُوكُمْ بَنِيهِمْ، وَبَنُوهُمْ دَوْرًا آخَرَ.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فَضْلَةُ ٱلْقَمَصِ أَكَلَهَا ٱلزَّحَّافُ، وَفَضْلَةُ ٱلزَّحَّافِ أَكَلَهَا ٱلْغَوْغَاءُ، وَفَضْلَةُ ٱلْغَوْغَاءِ أَكَلَهَا ٱلطَّيَّارُ.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اِصْحُوا أَيُّهَا ٱلسَّكَارَى، وَٱبْكُوا وَوَلْوِلُوا يَا جَمِيعَ شَارِبِي ٱلْخَمْرِ عَلَى ٱلْعَصِيرِ لِأَنَّهُ ٱنْقَطَعَ عَنْ أَفْوَاهِكُمْ.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إِذْ قَدْ صَعِدَتْ عَلَى أَرْضِي أُمَّةٌ قَوِيَّةٌ بِلَا عَدَدٍ، أَسْنَانُهَا أَسْنَانُ ٱلْأَسَدِ، وَلَهَا أَضْرَاسُ ٱللَّبْوَةِ.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جَعَلَتْ كَرْمَتِي خَرِبَةً وَتِينَتِي مُتَهَشَّمَةً. قَدْ قَشَرَتْهَا وَطَرَحَتْهَا فَٱبْيَضَّتْ قُضْبَانُهَا.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نُوحِي يَا أَرْضِي كَعَرُوسٍ مُؤْتَزِرَةٍ بِمَسْحٍ مِنْ أَجْلِ بَعْلِ صِبَاهَا.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ٱنْقَطَعَتِ ٱلتَّقْدِمَةُ وَٱلسَّكِيبُ عَنْ بَيْتِ ٱلرَّبِّ. نَاحَتِ ٱلْكَهَنَةُ خُدَّامُ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تَلِفَ ٱلْحَقْلُ، نَاحَتِ ٱلْأَرْضُ لِأَنَّهُ قَدْ تَلِفَ ٱلْقَمْحُ، جَفَّ ٱلْمِسْطَارُ، ذَبُلَ ٱلزَّيْتُ.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خَجِلَ ٱلْفَلَّاحُونَ، وَلْوَلَ ٱلْكَرَّامُونَ عَلَى ٱلْحِنْطَةِ وَعَلَى ٱلشَّعِيرِ، لِأَنَّهُ قَدْ تَلِفَ حَصِيدُ ٱلْحَقْلِ.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اَلْجَفْنَةُ يَبِسَتْ، وَٱلتِّينَةُ ذَبُلَتْ. اَلرُّمَّانَةُ وَٱلنَّخْلَةُ وَٱلتُّفَّاحَةُ، كُلُّ أَشْجَارِ ٱلْحَقْلِ يَبِسَتْ. إِنَّهُ قَدْ يَبِسَتِ ٱلْبَهْجَةُ مِنْ بَنِي ٱلْبَشَرِ.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تَنَطَّقُوا وَنُوحُوا أَيُّهَا ٱلْكَهَنَةُ. وَلْوِلُوا يَا خُدَّامَ ٱلْمَذْبَحِ. ٱدْخُلُوا بِيتُوا بِٱلْمُسُوحِ يَا خُدَّامَ إِلَهِي، لِأَنَّهُ قَدِ ٱمْتَنَعَ عَنْ بَيْتِ إِلَهِكُمُ ٱلتَّقْدِمَةُ وَٱلسَّكِيبُ.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قَدِّسُوا صَوْمًا. نَادُوا بِٱعْتِكَافٍ. ٱجْمَعُوا ٱلشُّيُوخَ، جَمِيعَ سُكَّانِ ٱلْأَرْضِ إِلَى بَيْتِ ٱلرَّبِّ إِلَهِكُمْ وَٱصْرُخُوا إِلَى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آهِ عَلَى ٱلْيَوْمِ! لِأَنَّ يَوْمَ ٱلرَّبِّ قَرِيبٌ. يَأْتِي كَخَرَابٍ مِنَ ٱلْقَادِرِ عَلَى كُلِّ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أَمَا ٱنْقَطَعَ ٱلطَّعَامُ تُجَاهَ عُيُونِنَا؟ ٱلْفَرَحُ وَٱلِٱبْتِهَاجُ عَنْ بَيْتِ إِلَهِنَا؟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عَفَّنَتِ ٱلْحُبُوبُ تَحْتَ مَدَرِهَا. خَلَتِ ٱلْأَهْرَاءُ. ٱنْهَدَمَتِ ٱلْمَخَازِنُ لِأَنَّهُ قَدْ يَبِسَ ٱلْقَمْحُ.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كَمْ تَئِنُّ ٱلْبَهَائِمُ! هَامَتْ قُطْعَانُ ٱلْبَقَرِ لِأَنْ لَيْسَ لَهَا مَرْعًى. حَتَّى قُطْعَانُ ٱلْغَنَمِ تَفْنَى.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إِلَيْكَ يَارَبُّ أَصْرُخُ، لِأَنَّ نَارًا قَدْ أَكَلَتْ مَرَاعِيَ ٱلْبَرِّيَّةِ، وَلَهِيبًا أَحْرَقَ جَمِيعَ أَشْجَارِ ٱلْحَقْلِ.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حَتَّى بَهَائِمُ ٱلصَّحْرَاءِ تَنْظُرُ إِلَيْكَ، لِأَنَّ جَدَاوِلَ ٱلْمِيَاهِ قَدْ جَفَّتْ، وَٱلنَّارَ أَكَلَتْ مَرَاعِيَ ٱلْبَرِّيَّةِ.</w:t>
      </w:r>
    </w:p>
    <w:p>
      <w:pPr>
        <w:pStyle w:val="Heading2"/>
        <w:bidi/>
      </w:pPr>
      <w:r>
        <w:rPr>
          <w:rtl/>
          <w:cs/>
          <w:lang w:val="ar_AE" w:bidi="ar_AE"/>
        </w:rPr>
        <w:t>Joel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اِضْرِبُوا بِٱلْبُوقِ فِي صِهْيَوْنَ. صَوِّتُوا فِي جَبَلِ قُدْسِي! لِيَرْتَعِدْ جَمِيعُ سُكَّانِ ٱلْأَرْضِ لِأَنَّ يَوْمَ ٱلرَّبِّ قَادِمٌ، لِأَنَّهُ قَرِيبٌ: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يَوْمُ ظَلَامٍ وَقَتَامٍ، يَوْمُ غَيْمٍ وَضَبَابٍ، مِثْلَ ٱلْفَجْرِ مُمْتَدًّا عَلَى ٱلْجِبَالِ. شَعْبٌ كَثِيرٌ وَقَوِيٌّ لَمْ يَكُنْ نَظِيرُهُ مُنْذُ ٱلْأَزَلِ، وَلَا يَكُونُ أَيْضًا بَعْدَهُ إِلَى سِنِي دَوْرٍ فَدَوْرٍ.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قُدَّامَهُ نَارٌ تَأْكُلُ، وَخَلْفَهُ لَهِيبٌ يَحْرِقُ. ٱلْأَرْضُ قُدَّامَهُ كَجَنَّةِ عَدْنٍ وَخَلْفَهُ قَفْرٌ خَرِبٌ، وَلَا تَكُونُ مِنْهُ نَجَاةٌ.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كَمَنْظَرِ ٱلْخَيْلِ مَنْظَرُهُ، وَمِثْلَ ٱلْأَفْرَاسِ يَرْكُضُونَ.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كَصَرِيفِ ٱلْمَرْكَبَاتِ عَلَى رُؤُوسِ ٱلْجِبَالِ يَثِبُونَ. كَزَفِيرِ لَهِيبِ نَارٍ تَأْكُلُ قَشًّا. كَقَوْمٍ أَقْوِيَاءَ مُصْطَفِّينَ لِلْقِتَالِ.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مِنْهُ تَرْتَعِدُ ٱلشُّعُوبِ. كُلُّ ٱلْوُجُوهِ تَجْمَعُ حُمْرَةً.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يَجْرُونَ كَأَبْطَالٍ. يَصْعَدُونَ ٱلسُّورَ كَرِجَالِ ٱلْحَرْبِ، وَيَمْشُونَ كُلُّ وَاحِدٍ فِي طَرِيقِهِ، وَلَا يُغَيِّرُونَ سُبُلَهُمْ.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وَلَا يُزَاحِمُ بَعْضُهُمْ بَعْضًا. يَمْشُونَ كُلُّ وَاحِدٍ فِي سَبِيلِهِ، وَبَيْنَ ٱلْأَسْلِحَةِ يَقَعُونَ وَلَا يَنْكَسِرُونَ.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يَتَرَاكَضُونَ فِي ٱلْمَدِينَةِ. يَجْرُونَ عَلَى ٱلسُّورِ. يَصْعَدُونَ إِلَى ٱلْبُيُوتِ. يَدْخُلُونَ مِنَ ٱلْكُوَى كَٱللِّصِّ.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قُدَّامَهُ تَرْتَعِدُ ٱلْأَرْضُ وَتَرْجُفُ ٱلسَّمَاءُ. اَلشَّمْسُ وَٱلْقَمَرُ يُظْلِمَانِ، وَٱلنُّجُومُ تَحْجُزُ لَمَعَانَهَا.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وَٱلرَّبُّ يُعْطِي صَوْتَهُ أَمَامَ جَيْشِهِ. إِنَّ عَسْكَرَهُ كَثِيرٌ جِدًّا. فَإِنَّ صَانِعَ قَوْلِهِ قَوِيٌّ، لِأَنَّ يَوْمَ ٱلرَّبِّ عَظِيمٌ وَمَخُوفٌ جِدًّا، فَمَنْ يُطِيقُهُ؟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«وَلَكِنِ ٱلْآنَ، يَقُولُ ٱلرَّبُّ، ٱرْجِعُوا إِلَيَّ بِكُلِّ قُلُوبِكُمْ، وَبِٱلصَّوْمِ وَٱلْبُكَاءِ وَٱلنَّوْحِ.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وَمَزِّقُوا قُلُوبَكُمْ لَا ثِيَابَكُمْ». وَٱرْجِعُوا إِلَى ٱلرَّبِّ إِلَهِكُمْ لِأَنَّهُ رَؤُوفٌ رَحِيمٌ، بَطِيءُ ٱلْغَضَبِ وَكَثِيرُ ٱلرَّأْفَةِ وَيَنْدَمُ عَلَى ٱلشَّرِّ.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لَعَلَّهُ يَرْجِعُ وَيَنْدَمُ، فَيُبْقِيَ وَرَاءَهُ بَرَكَةَ، تَقْدِمَةٍ وَسَكِيبًا لِلرَّبِّ إِلَهِكُمْ.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اِضْرِبُوا بِٱلْبُوقِ فِي صِهْيَوْنَ. قَدِّسُوا صَوْمًا. نَادُوا بِٱعْتِكَافٍ.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اِجْمَعُوا ٱلشَّعْبَ. قَدِّسُوا ٱلْجَمَاعَةَ. ٱحْشُدُوا ٱلشُّيُوخَ. ٱجْمَعُوا ٱلْأَطْفَالَ وَرَاضِعِي ٱلثُّدِيِّ. لِيَخْرُجِ ٱلْعَرِيسُ مِنْ مِخْدَعِهِ وَٱلْعَرُوسُ مِنْ حَجَلَتِهَا.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لِيَبْكِ ٱلْكَهَنَةُ خُدَّامُ ٱلرَّبِّ بَيْنَ ٱلرِّواقِ وَٱلْمَذْبَحِ، وَيَقُولُوا: «ٱشْفِقْ يَارَبُّ عَلَى شَعْبِكَ، وَلَا تُسَلِّمْ مِيرَاثَكَ لِلْعَارِ حَتَّى تَجْعَلَهُمُ ٱلْأُمَمُ مَثَلًا. لِمَاذَا يَقُولُونَ بَيْنَ ٱلشُّعُوبِ: أَيْنَ إِلَهُهُمْ؟».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فَيَغَارُ ٱلرَّبُّ لِأَرْضِهِ وَيَرِقُّ لِشَعْبِهِ.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وَيُجِيبُ ٱلرَّبُّ وَيَقُولُ لِشَعْبِهِ: «هَأَنَذَا مُرْسِلٌ لَكُمْ قَمْحًا وَمِسْطَارًا وَزَيْتًا لِتَشْبَعُوا مِنْهَا، وَلَا أَجْعَلُكُمْ أَيْضًا عَارًا بَيْنَ ٱلْأُمَمِ.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وَٱلشِّمَالِيُّ أُبْعِدُهُ عَنْكُمْ، وَأَطْرُدُهُ إِلَى أَرْضٍ نَاشِفَةٍ وَمُقْفِرَةٍ. مُقَدَّمَتُهُ إِلَى ٱلْبَحْرِ ٱلشَّرْقِيِّ، وَسَاقَتُهُ إِلَى ٱلْبَحْرِ ٱلْغَرْبِيِّ، فَيَصْعَدُ نَتَنُهُ، وَتَطْلُعُ زُهْمَتُهُ، لِأَنَّهُ قَدْ تَصَلَّفَ فِي عَمَلِهِ».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لَا تَخَافِي أَيَّتُهَا ٱلْأَرْضُ. ٱبْتَهِجِي وَٱفْرَحِي لِأَنَّ ٱلرَّبَّ يُعَظِّمُ عَمَلَهُ.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لَا تَخَافِي يَا بَهَائِمَ ٱلصَّحْرَاءِ، فَإِنَّ مَرَاعِيَ ٱلْبَرِّيَّةِ تَنْبُتُ، لِأَنَّ ٱلْأَشْجَارَ تَحْمِلُ ثَمَرَهَا، ٱلتِّينَةُ وَٱلْكَرْمَةُ تُعْطِيَانِ قُوَّتَهُمَا.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وَيَا بَنِي صِهْيَوْنَ، ٱبْتَهِجُوا وَٱفْرَحُوا بِٱلرَّبِّ إِلَهِكُمْ، لِأَنَّهُ يُعْطِيكُمُ ٱلْمَطَرَ ٱلْمُبَكِّرَ عَلَى حَقِّهِ، وَيُنْزِلُ عَلَيْكُمْ مَطَرًا مُبَكِّرًا وَمُتَأَخِّرًا فِي أَوَّلِ ٱلْوَقْتِ،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فَتُمْلَأُ ٱلْبَيَادِرُ حِنْطَةً، وَتَفِيضُ حِيَاضُ ٱلْمَعَاصِرِ خَمْرًا وَزَيْتًا.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«وَأُعَوِّضُ لَكُمْ عَنِ ٱلسِّنِينَ ٱلَّتِي أَكَلَهَا ٱلْجَرَادُ، ٱلْغَوْغَاءُ وَٱلطَّيَّارُ وَٱلْقَمَصُ، جَيْشِي ٱلْعَظِيمُ ٱلَّذِي أَرْسَلْتُهُ عَلَيْكُمْ.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فَتَأْكُلُونَ أَكْلًا وَتَشْبَعُونَ وَتُسَبِّحُونَ ٱسْمَ ٱلرَّبِّ إِلَهِكُمُ ٱلَّذِي صَنَعَ مَعَكُمْ عَجَبًا، وَلَا يَخْزَى شَعْبِي إِلَى ٱلْأَبَدِ.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وَتَعْلَمُونَ أَنِّي أَنَا فِي وَسْطِ إِسْرَائِيلَ، وَأَنِّي أَنَا ٱلرَّبُّ إِلَهُكُمْ وَلَيْسَ غَيْرِي. وَلَا يَخْزَى شَعْبِي إِلَى ٱلْأَبَدِ.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«وَيَكُونُ بَعْدَ ذَلِكَ أَنِّي أَسْكُبُ رُوحِي عَلَى كُلِّ بَشَرٍ، فَيَتَنَبَّأُ بَنُوكُمْ وَبَنَاتُكُمْ، وَيَحْلَمُ شُيُوخُكُمْ أَحْلَامًا، وَيَرَى شَبَابُكُمْ رُؤًى.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وَعَلَى ٱلْعَبِيدِ أَيْضًا وَعَلَى ٱلْإِمَاءِ أَسْكُبُ رُوحِي فِي تِلْكَ ٱلْأَيَّامِ،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وَأُعْطِي عَجَائِبَ فِي ٱلسَّمَاءِ وَٱلْأَرْضِ، دَمًا وَنَارًا وَأَعْمِدَةَ دُخَانٍ.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تَتَحَوَّلُ ٱلشَّمْسُ إِلَى ظُلْمَةٍ، وَٱلْقَمَرُ إِلَى دَمٍ قَبْلَ أَنْ يَجِيءَ يَوْمُ ٱلرَّبِّ ٱلْعَظِيمُ ٱلْمَخُوفُ.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وَيَكُونُ أَنَّ كُلَّ مَنْ يَدْعُو بِٱسْمِ ٱلرَّبِّ يَنْجُو. لِأَنَّهُ فِي جَبَلِ صِهْيَوْنَ وَفِي أُورُشَلِيمَ تَكُونُ نَجَاةٌ، كَمَا قَالَ ٱلرَّبُّ. وَبَيْنَ ٱلْبَاقِينَ مَنْ يَدْعُوهُ ٱلرَّبُّ.</w:t>
      </w:r>
    </w:p>
    <w:p>
      <w:pPr>
        <w:pStyle w:val="Heading2"/>
        <w:bidi/>
      </w:pPr>
      <w:r>
        <w:rPr>
          <w:rtl/>
          <w:cs/>
          <w:lang w:val="ar_AE" w:bidi="ar_AE"/>
        </w:rPr>
        <w:t>Joel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«لِأَنَّهُ هُوَذَا فِي تِلْكَ ٱلْأَيَّامِ وَفِي ذَلِكَ ٱلْوَقْتِ، عِنْدَمَا أَرُدُّ سَبْيَ يَهُوذَا وَأُورُشَلِيمَ،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أَجْمَعُ كُلَّ ٱلْأُمَمِ وَأُنَزِّلُهُمْ إِلَى وَادِي يَهُوشَافَاطَ، وَأُحَاكِمُهُمْ هُنَاكَ عَلَى شَعْبِي وَمِيرَاثِي إِسْرَائِيلَ ٱلَّذِينَ بَدَّدُوهُمْ بَيْنَ ٱلْأُمَمِ وَقَسَمُوا أَرْضِي،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وَأَلْقَوْا قُرْعَةً عَلَى شَعْبِي، وَأَعْطَوْا ٱلصَّبِيَّ بِزَانِيَةٍ، وَبَاعُوا ٱلْبِنْتَ بِخَمْرٍ لِيَشْرَبُوا.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«وَمَاذَا أَنْتُنَّ لِي يَا صُورُ وَصَيْدُونُ وَجَمِيعَ دَائِرَةِ فِلِسْطِينَ؟ هَلْ تُكَافِئُونَنِي عَنِ ٱلْعَمَلِ، أَمْ هَلْ تَصْنَعُونَ بِي شَيْئًا؟ سَرِيعًا بِٱلْعَجَلِ أَرُدُّ عَمَلَكُمْ عَلَى رُؤُوسِكُمْ.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لِأَنَّكُمْ أَخَذْتُمْ فِضَّتِي وَذَهَبِي، وَأَدْخَلْتُمْ نَفَائِسِي ٱلْجَيِّدَةَ إِلَى هَيَاكِلِكُمْ.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وَبِعْتُمْ بَنِي يَهُوذَا وَبَنِي أُورُشَلِيمَ لِبَنِي ٱلْيَاوَانِيِّينَ لِكَيْ تُبْعِدُوهُمْ عَنْ تُخُومِهِمْ.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هَأَنَذَا أُنْهِضُهُمْ مِنَ ٱلْمَوْضِعِ ٱلَّذِي بِعْتُمُوهُمْ إِلَيْهِ، وَأَرُدُّ عَمَلَكُمْ عَلَى رُؤُوسِكُمْ.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وَأَبِيعُ بَنِيكُمْ وَبَنَاتِكُمْ بِيَدِ بَنِي يَهُوذَا لِيَبِيعُوهُمْ لِلسَّبَائِيِّينَ، لِأُمَّةٍ بَعِيدَةٍ، لِأَنَّ ٱلرَّبَّ قَدْ تَكَلَّمَ».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نَادُوا بِهَذَا بَيْنَ ٱلْأُمَمِ. قَدِّسُوا حَرْبًا. أَنْهِضُوا ٱلْأَبْطَالَ. لِيَتَقَدَّمْ وَيَصْعَدْ كُلُّ رِجَالِ ٱلْحَرْبِ.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اِطْبَعُوا سِكَّاتِكُمْ سُيُوفًا، وَمَنَاجِلَكُمْ رِمَاحًا. لِيَقُلِ ٱلضَّعِيفُ: «بَطَلٌ أَنَا!»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أَسْرِعُوا وَهَلُمُّوا يَا جَمِيعَ ٱلْأُمَمِ مِنْ كُلِّ نَاحِيَةٍ وَٱجْتَمِعُوا. إِلَى هُنَاكَ أَنْزِلْ يَارَبُّ أَبْطَالَكَ.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«تَنْهَضُ وَتَصْعَدُ ٱلْأُمَمُ إِلَى وَادِي يَهُوشَافَاطَ، لِأَنِّي هُنَاكَ أَجْلِسُ لِأُحَاكِمَ جَمِيعَ ٱلْأُمَمِ مِنْ كُلِّ نَاحِيَةٍ.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أَرْسِلُوا ٱلْمِنْجَلَ لِأَنَّ ٱلْحَصِيدَ قَدْ نَضَجَ. هَلُمُّوا دُوسُوا لِأَنَّهُ قَدِ ٱمْتَلَأَتِ ٱلْمِعْصَرَةُ. فَاضَتِ ٱلْحِيَاضُ لِأَنَّ شَرَّهُمْ كَثِيرٌ».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جَمَاهِيرُ جَمَاهِيرُ فِي وَادِي ٱلْقَضَاءِ، لِأَنَّ يَوْمَ ٱلرَّبِّ قَرِيبٌ فِي وَادِي ٱلْقَضَاءِ.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اَلشَّمْسُ وَٱلْقَمَرُ يَظْلُمَانِ، وَٱلنُّجُومُ تَحْجُزُ لَمَعَانَهَا.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وَٱلرَّبُّ مِنْ صِهْيَوْنَ يُزَمْجِرُ، وَمِنْ أُورُشَلِيمَ يُعْطِي صَوْتَهُ، فَتَرْجُفُ ٱلسَّمَاءُ وَٱلْأَرْضُ. وَلَكِنَّ ٱلرَّبَّ مَلْجَأٌ لِشَعْبِهِ، وَحِصْنٌ لِبَنِي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«فَتَعْرِفُونَ أَنِّي أَنَا ٱلرَّبُّ إِلَهُكُمْ، سَاكِنًا فِي صِهْيَوْنَ جَبَلِ قُدْسِي. وَتَكُونُ أُورُشَلِيمُ مُقَدَّسَةً وَلَا يَجْتَازُ فِيهَا ٱلْأَعَاجِمُ فِي مَا بَعْدُ.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«وَيَكُونُ فِي ذَلِكَ ٱلْيَوْمِ أَنَّ ٱلْجِبَالَ تَقْطُرُ عَصِيرًا، وَٱلتِّلَالَ تَفِيضُ لَبَنًا، وَجَمِيعَ يَنَابِيعِ يَهُوذَا تَفِيضُ مَاءً، وَمِنْ بَيْتِ ٱلرَّبِّ يَخْرُجُ يَنْبُوعٌ وَيَسْقِي وَادِي ٱلسَّنْطِ.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مِصْرُ تَصِيرُ خَرَابًا، وَأَدُومُ تَصِيرُ قَفْرًا خَرِبًا، مِنْ أَجْلِ ظُلْمِهِمْ لِبَنِي يَهُوذَا ٱلَّذِينَ سَفَكُوا دَمًا بَرِيئًا فِي أَرْضِهِمْ.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وَلَكِنَّ يَهُوذَا تُسْكَنُ إِلَى ٱلْأَبَدِ، وَأُورُشَلِيمَ إِلَى دَوْرٍ فَدَوْرٍ.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وَأُبَرِّئُ دَمَهُمُ ٱلَّذِي لَمْ أُبَرِّئْهُ، وَٱلرَّبُّ يَسْكُنُ فِي صِهْيَوْنَ».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